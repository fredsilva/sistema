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466B82F7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550213" w:rsidRPr="00EE0884" w14:paraId="285A9EF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49FE" w14:textId="37913004" w:rsidR="00550213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26/06/2016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54C0B" w14:textId="3BCA5867" w:rsidR="00550213" w:rsidRPr="00DE625C" w:rsidRDefault="00550213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das tabelas TA_DARE_ORIGEM_DEBITOS, TA_DARE_ORIGEM_RECEITA, TA_UNIDADE_RECEITA e TA_UNIDADE_ORGANIZACIONAL para a parametrização do DARE-e.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339BC" w14:textId="5CAE3EDC" w:rsidR="00550213" w:rsidRPr="00EE0884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FC717B" w:rsidRPr="00EE0884" w14:paraId="3471BD2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4D255" w14:textId="27F2A3C4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14/07/2016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5AB71" w14:textId="22816315" w:rsidR="00FC717B" w:rsidRDefault="00FC717B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FC717B">
              <w:rPr>
                <w:color w:val="000000"/>
              </w:rPr>
              <w:t>Ajustes nos dicionários de dados e inclusão de comentários nos atributos das tabelas ta_pagos_arrec e ta_recepcao_arquivos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F0077" w14:textId="3D0C9D13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EE75AD" w:rsidRPr="00EE0884" w14:paraId="2AB93882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0485C" w14:textId="1EB991A5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B4DF1E" w14:textId="746447AF" w:rsidR="00EE75AD" w:rsidRPr="00FC717B" w:rsidRDefault="00EE75AD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Complementação dos códigos de rejeição da tabela ta_tipo_rejeicao_arquivos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E058BE" w14:textId="461F04A0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  <w:bookmarkStart w:id="0" w:name="_GoBack"/>
            <w:bookmarkEnd w:id="0"/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0F6CDFB" w14:textId="77777777" w:rsidR="00C50898" w:rsidRPr="00EE0884" w:rsidRDefault="00C50898" w:rsidP="00C50898">
      <w:pPr>
        <w:pStyle w:val="EstiloGERETituloVerdana13pt"/>
      </w:pPr>
      <w:r w:rsidRPr="00EE0884"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5A18F2F" w14:textId="3D018E57" w:rsidR="00016E22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49604132" w:history="1">
        <w:r w:rsidR="00016E22" w:rsidRPr="000C2561">
          <w:rPr>
            <w:rStyle w:val="Hiperlink"/>
            <w:noProof/>
          </w:rPr>
          <w:t>1.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Introdução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</w:t>
        </w:r>
        <w:r w:rsidR="00016E22">
          <w:rPr>
            <w:noProof/>
            <w:webHidden/>
          </w:rPr>
          <w:fldChar w:fldCharType="end"/>
        </w:r>
      </w:hyperlink>
    </w:p>
    <w:p w14:paraId="31FEEA0C" w14:textId="53344155" w:rsidR="00016E22" w:rsidRDefault="00AB1A5B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3" w:history="1">
        <w:r w:rsidR="00016E22" w:rsidRPr="000C2561">
          <w:rPr>
            <w:rStyle w:val="Hiperlink"/>
            <w:noProof/>
          </w:rPr>
          <w:t>2.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Objetivo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1B659E63" w14:textId="402114CE" w:rsidR="00016E22" w:rsidRDefault="00AB1A5B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4" w:history="1">
        <w:r w:rsidR="00016E22" w:rsidRPr="000C2561">
          <w:rPr>
            <w:rStyle w:val="Hiperlink"/>
            <w:noProof/>
          </w:rPr>
          <w:t>3.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Modelagem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2479EF25" w14:textId="0C6C640B" w:rsidR="00016E22" w:rsidRDefault="00AB1A5B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5" w:history="1">
        <w:r w:rsidR="00016E22" w:rsidRPr="000C2561">
          <w:rPr>
            <w:rStyle w:val="Hiperlink"/>
            <w:noProof/>
          </w:rPr>
          <w:t>3.1.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Convenções, termos e abreviações da Modelagem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74D8143D" w14:textId="218FCA62" w:rsidR="00016E22" w:rsidRDefault="00AB1A5B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6" w:history="1">
        <w:r w:rsidR="00016E22" w:rsidRPr="000C2561">
          <w:rPr>
            <w:rStyle w:val="Hiperlink"/>
            <w:noProof/>
          </w:rPr>
          <w:t>3.2.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Modelo Físico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208D5209" w14:textId="3229E30B" w:rsidR="00016E22" w:rsidRDefault="00AB1A5B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7" w:history="1">
        <w:r w:rsidR="00016E22" w:rsidRPr="000C2561">
          <w:rPr>
            <w:rStyle w:val="Hiperlink"/>
            <w:noProof/>
          </w:rPr>
          <w:t>4.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6890F012" w14:textId="0045B8D1" w:rsidR="00016E22" w:rsidRDefault="00AB1A5B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8" w:history="1">
        <w:r w:rsidR="00016E22" w:rsidRPr="000C2561">
          <w:rPr>
            <w:rStyle w:val="Hiperlink"/>
            <w:noProof/>
          </w:rPr>
          <w:t>4.1.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Convenções, termos e abreviações do 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1B56C359" w14:textId="5B80A71D" w:rsidR="00016E22" w:rsidRDefault="00AB1A5B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9" w:history="1">
        <w:r w:rsidR="00016E22" w:rsidRPr="000C2561">
          <w:rPr>
            <w:rStyle w:val="Hiperlink"/>
            <w:noProof/>
          </w:rPr>
          <w:t>4.2.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Visão geral do Dicionário de Dados do Sistema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9</w:t>
        </w:r>
        <w:r w:rsidR="00016E22">
          <w:rPr>
            <w:noProof/>
            <w:webHidden/>
          </w:rPr>
          <w:fldChar w:fldCharType="end"/>
        </w:r>
      </w:hyperlink>
    </w:p>
    <w:p w14:paraId="6A90FAE1" w14:textId="5D999F86" w:rsidR="00016E22" w:rsidRDefault="00AB1A5B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40" w:history="1">
        <w:r w:rsidR="00016E22" w:rsidRPr="000C2561">
          <w:rPr>
            <w:rStyle w:val="Hiperlink"/>
            <w:noProof/>
          </w:rPr>
          <w:t>4.3.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Tabelas do 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9</w:t>
        </w:r>
        <w:r w:rsidR="00016E22">
          <w:rPr>
            <w:noProof/>
            <w:webHidden/>
          </w:rPr>
          <w:fldChar w:fldCharType="end"/>
        </w:r>
      </w:hyperlink>
    </w:p>
    <w:p w14:paraId="56F589DD" w14:textId="50C245A2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1" w:history="1">
        <w:r w:rsidR="00016E22" w:rsidRPr="000C2561">
          <w:rPr>
            <w:rStyle w:val="Hiperlink"/>
            <w:noProof/>
          </w:rPr>
          <w:t>1.1.1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TA_ARQUIVO_DETALHE_PAGOS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13</w:t>
        </w:r>
        <w:r w:rsidR="00016E22">
          <w:rPr>
            <w:noProof/>
            <w:webHidden/>
          </w:rPr>
          <w:fldChar w:fldCharType="end"/>
        </w:r>
      </w:hyperlink>
    </w:p>
    <w:p w14:paraId="24B6D45B" w14:textId="17E2B1FF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2" w:history="1">
        <w:r w:rsidR="00016E22" w:rsidRPr="000C2561">
          <w:rPr>
            <w:rStyle w:val="Hiperlink"/>
            <w:noProof/>
          </w:rPr>
          <w:t>[TA001] TA_ARQUIVO_DETALHE_PAGOS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13</w:t>
        </w:r>
        <w:r w:rsidR="00016E22">
          <w:rPr>
            <w:noProof/>
            <w:webHidden/>
          </w:rPr>
          <w:fldChar w:fldCharType="end"/>
        </w:r>
      </w:hyperlink>
    </w:p>
    <w:p w14:paraId="14FD5E35" w14:textId="4205FDFF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3" w:history="1">
        <w:r w:rsidR="00016E22" w:rsidRPr="000C2561">
          <w:rPr>
            <w:rStyle w:val="Hiperlink"/>
            <w:noProof/>
          </w:rPr>
          <w:t>1.1.2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TA_ARQUIVO_ERRO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14</w:t>
        </w:r>
        <w:r w:rsidR="00016E22">
          <w:rPr>
            <w:noProof/>
            <w:webHidden/>
          </w:rPr>
          <w:fldChar w:fldCharType="end"/>
        </w:r>
      </w:hyperlink>
    </w:p>
    <w:p w14:paraId="5713E51A" w14:textId="0A56ACCA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4" w:history="1">
        <w:r w:rsidR="00016E22" w:rsidRPr="000C2561">
          <w:rPr>
            <w:rStyle w:val="Hiperlink"/>
            <w:noProof/>
          </w:rPr>
          <w:t>[TA002] TA_ARQUIVO_ERRO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14</w:t>
        </w:r>
        <w:r w:rsidR="00016E22">
          <w:rPr>
            <w:noProof/>
            <w:webHidden/>
          </w:rPr>
          <w:fldChar w:fldCharType="end"/>
        </w:r>
      </w:hyperlink>
    </w:p>
    <w:p w14:paraId="31490C15" w14:textId="1F20636F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5" w:history="1">
        <w:r w:rsidR="00016E22" w:rsidRPr="000C2561">
          <w:rPr>
            <w:rStyle w:val="Hiperlink"/>
            <w:noProof/>
          </w:rPr>
          <w:t>1.1.3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TA_ARQUIVO_RECEPCAO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16</w:t>
        </w:r>
        <w:r w:rsidR="00016E22">
          <w:rPr>
            <w:noProof/>
            <w:webHidden/>
          </w:rPr>
          <w:fldChar w:fldCharType="end"/>
        </w:r>
      </w:hyperlink>
    </w:p>
    <w:p w14:paraId="5A616236" w14:textId="6D73DB86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6" w:history="1">
        <w:r w:rsidR="00016E22" w:rsidRPr="000C2561">
          <w:rPr>
            <w:rStyle w:val="Hiperlink"/>
            <w:noProof/>
          </w:rPr>
          <w:t>[TA003] TA_ARQUIVO_RECEPCAO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16</w:t>
        </w:r>
        <w:r w:rsidR="00016E22">
          <w:rPr>
            <w:noProof/>
            <w:webHidden/>
          </w:rPr>
          <w:fldChar w:fldCharType="end"/>
        </w:r>
      </w:hyperlink>
    </w:p>
    <w:p w14:paraId="650190A0" w14:textId="3198A6E3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7" w:history="1">
        <w:r w:rsidR="00016E22" w:rsidRPr="000C2561">
          <w:rPr>
            <w:rStyle w:val="Hiperlink"/>
            <w:noProof/>
          </w:rPr>
          <w:t>1.1.4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18</w:t>
        </w:r>
        <w:r w:rsidR="00016E22">
          <w:rPr>
            <w:noProof/>
            <w:webHidden/>
          </w:rPr>
          <w:fldChar w:fldCharType="end"/>
        </w:r>
      </w:hyperlink>
    </w:p>
    <w:p w14:paraId="08163042" w14:textId="435E17F8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8" w:history="1">
        <w:r w:rsidR="00016E22" w:rsidRPr="000C2561">
          <w:rPr>
            <w:rStyle w:val="Hiperlink"/>
            <w:noProof/>
          </w:rPr>
          <w:t>[TA003] TA_ARQUIVO_STR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18</w:t>
        </w:r>
        <w:r w:rsidR="00016E22">
          <w:rPr>
            <w:noProof/>
            <w:webHidden/>
          </w:rPr>
          <w:fldChar w:fldCharType="end"/>
        </w:r>
      </w:hyperlink>
    </w:p>
    <w:p w14:paraId="5645F731" w14:textId="7C3D5151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9" w:history="1">
        <w:r w:rsidR="00016E22" w:rsidRPr="000C2561">
          <w:rPr>
            <w:rStyle w:val="Hiperlink"/>
            <w:noProof/>
          </w:rPr>
          <w:t>1.1.5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TA_DETALHE_STR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21</w:t>
        </w:r>
        <w:r w:rsidR="00016E22">
          <w:rPr>
            <w:noProof/>
            <w:webHidden/>
          </w:rPr>
          <w:fldChar w:fldCharType="end"/>
        </w:r>
      </w:hyperlink>
    </w:p>
    <w:p w14:paraId="5528FAE0" w14:textId="067FFEB6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0" w:history="1">
        <w:r w:rsidR="00016E22" w:rsidRPr="000C2561">
          <w:rPr>
            <w:rStyle w:val="Hiperlink"/>
            <w:noProof/>
          </w:rPr>
          <w:t>[TA003] TA_DETALHE_STR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21</w:t>
        </w:r>
        <w:r w:rsidR="00016E22">
          <w:rPr>
            <w:noProof/>
            <w:webHidden/>
          </w:rPr>
          <w:fldChar w:fldCharType="end"/>
        </w:r>
      </w:hyperlink>
    </w:p>
    <w:p w14:paraId="202D48AE" w14:textId="3BEAE0A9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1" w:history="1">
        <w:r w:rsidR="00016E22" w:rsidRPr="000C2561">
          <w:rPr>
            <w:rStyle w:val="Hiperlink"/>
            <w:noProof/>
          </w:rPr>
          <w:t>1.1.6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TA_ARQUIVO_ERROS_STR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044A04DF" w14:textId="27112E9C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2" w:history="1">
        <w:r w:rsidR="00016E22" w:rsidRPr="000C2561">
          <w:rPr>
            <w:rStyle w:val="Hiperlink"/>
            <w:noProof/>
          </w:rPr>
          <w:t>[TA004] TA_ARQUIVO_ERROS_STR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26A98155" w14:textId="6B8523A5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3" w:history="1">
        <w:r w:rsidR="00016E22" w:rsidRPr="000C2561">
          <w:rPr>
            <w:rStyle w:val="Hiperlink"/>
            <w:noProof/>
          </w:rPr>
          <w:t>1.1.7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TA_RESUMO_STR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4FD354B2" w14:textId="3D167650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4" w:history="1">
        <w:r w:rsidR="00016E22" w:rsidRPr="000C2561">
          <w:rPr>
            <w:rStyle w:val="Hiperlink"/>
            <w:noProof/>
          </w:rPr>
          <w:t>[TA004] TA_RESUMO_STR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7965210E" w14:textId="137951C1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5" w:history="1">
        <w:r w:rsidR="00016E22" w:rsidRPr="000C2561">
          <w:rPr>
            <w:rStyle w:val="Hiperlink"/>
            <w:noProof/>
          </w:rPr>
          <w:t>1.1.8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TA_BANCO_AGENCIAS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24</w:t>
        </w:r>
        <w:r w:rsidR="00016E22">
          <w:rPr>
            <w:noProof/>
            <w:webHidden/>
          </w:rPr>
          <w:fldChar w:fldCharType="end"/>
        </w:r>
      </w:hyperlink>
    </w:p>
    <w:p w14:paraId="37B2019C" w14:textId="575FB635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6" w:history="1">
        <w:r w:rsidR="00016E22" w:rsidRPr="000C2561">
          <w:rPr>
            <w:rStyle w:val="Hiperlink"/>
            <w:noProof/>
          </w:rPr>
          <w:t>[TA004] TA_BANCO_AGENCIAS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24</w:t>
        </w:r>
        <w:r w:rsidR="00016E22">
          <w:rPr>
            <w:noProof/>
            <w:webHidden/>
          </w:rPr>
          <w:fldChar w:fldCharType="end"/>
        </w:r>
      </w:hyperlink>
    </w:p>
    <w:p w14:paraId="42F48A53" w14:textId="69523BCE" w:rsidR="00016E22" w:rsidRDefault="00AB1A5B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7" w:history="1">
        <w:r w:rsidR="00016E22" w:rsidRPr="000C2561">
          <w:rPr>
            <w:rStyle w:val="Hiperlink"/>
            <w:noProof/>
          </w:rPr>
          <w:t>1.1.9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TA_BANCOS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3A6B6506" w14:textId="5CB6636F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8" w:history="1">
        <w:r w:rsidR="00016E22" w:rsidRPr="000C2561">
          <w:rPr>
            <w:rStyle w:val="Hiperlink"/>
            <w:noProof/>
          </w:rPr>
          <w:t>[TA005] TA_BANCOS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450F6CF9" w14:textId="1A0A90F8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9" w:history="1">
        <w:r w:rsidR="00016E22" w:rsidRPr="000C2561">
          <w:rPr>
            <w:rStyle w:val="Hiperlink"/>
            <w:noProof/>
          </w:rPr>
          <w:t>1.1.10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TA_CONVENIOS_ARREC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7BD46578" w14:textId="7FEDF7DA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0" w:history="1">
        <w:r w:rsidR="00016E22" w:rsidRPr="000C2561">
          <w:rPr>
            <w:rStyle w:val="Hiperlink"/>
            <w:noProof/>
          </w:rPr>
          <w:t>[TA006] TA_CONVENIOS_ARREC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1E45A4B5" w14:textId="464C2601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1" w:history="1">
        <w:r w:rsidR="00016E22" w:rsidRPr="000C2561">
          <w:rPr>
            <w:rStyle w:val="Hiperlink"/>
            <w:noProof/>
          </w:rPr>
          <w:t>1.1.11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TA_CONVENIOS_TARIFAS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26</w:t>
        </w:r>
        <w:r w:rsidR="00016E22">
          <w:rPr>
            <w:noProof/>
            <w:webHidden/>
          </w:rPr>
          <w:fldChar w:fldCharType="end"/>
        </w:r>
      </w:hyperlink>
    </w:p>
    <w:p w14:paraId="70CC6DD2" w14:textId="03663615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2" w:history="1">
        <w:r w:rsidR="00016E22" w:rsidRPr="000C2561">
          <w:rPr>
            <w:rStyle w:val="Hiperlink"/>
            <w:noProof/>
          </w:rPr>
          <w:t>[TA007] TA_CONVENIOS_TARIFAS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26</w:t>
        </w:r>
        <w:r w:rsidR="00016E22">
          <w:rPr>
            <w:noProof/>
            <w:webHidden/>
          </w:rPr>
          <w:fldChar w:fldCharType="end"/>
        </w:r>
      </w:hyperlink>
    </w:p>
    <w:p w14:paraId="6D9E08B9" w14:textId="43168ACD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3" w:history="1">
        <w:r w:rsidR="00016E22" w:rsidRPr="000C2561">
          <w:rPr>
            <w:rStyle w:val="Hiperlink"/>
            <w:noProof/>
          </w:rPr>
          <w:t>1.1.12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27</w:t>
        </w:r>
        <w:r w:rsidR="00016E22">
          <w:rPr>
            <w:noProof/>
            <w:webHidden/>
          </w:rPr>
          <w:fldChar w:fldCharType="end"/>
        </w:r>
      </w:hyperlink>
    </w:p>
    <w:p w14:paraId="62C18FB9" w14:textId="31E77276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4" w:history="1">
        <w:r w:rsidR="00016E22" w:rsidRPr="000C2561">
          <w:rPr>
            <w:rStyle w:val="Hiperlink"/>
            <w:noProof/>
          </w:rPr>
          <w:t>[TA008] TA_DELEGACIA_AGENCIAS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27</w:t>
        </w:r>
        <w:r w:rsidR="00016E22">
          <w:rPr>
            <w:noProof/>
            <w:webHidden/>
          </w:rPr>
          <w:fldChar w:fldCharType="end"/>
        </w:r>
      </w:hyperlink>
    </w:p>
    <w:p w14:paraId="36B3A96A" w14:textId="4F50729C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5" w:history="1">
        <w:r w:rsidR="00016E22" w:rsidRPr="000C2561">
          <w:rPr>
            <w:rStyle w:val="Hiperlink"/>
            <w:noProof/>
          </w:rPr>
          <w:t>1.1.13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TA_DELEGACIA_ENDERECO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25770EFE" w14:textId="4E07B01F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6" w:history="1">
        <w:r w:rsidR="00016E22" w:rsidRPr="000C2561">
          <w:rPr>
            <w:rStyle w:val="Hiperlink"/>
            <w:noProof/>
          </w:rPr>
          <w:t>[TA009] TA_DELEGACIA_ENDERECO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6386E4B0" w14:textId="2CB279EA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7" w:history="1">
        <w:r w:rsidR="00016E22" w:rsidRPr="000C2561">
          <w:rPr>
            <w:rStyle w:val="Hiperlink"/>
            <w:noProof/>
          </w:rPr>
          <w:t>1.1.14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DELEGACIA_RECEITAS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4900198A" w14:textId="76534C2C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8" w:history="1">
        <w:r w:rsidR="00016E22" w:rsidRPr="000C2561">
          <w:rPr>
            <w:rStyle w:val="Hiperlink"/>
            <w:noProof/>
          </w:rPr>
          <w:t>[TAB010] DELEGACIA_RECEITAS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23E0A8AA" w14:textId="5A498A12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9" w:history="1">
        <w:r w:rsidR="00016E22" w:rsidRPr="000C2561">
          <w:rPr>
            <w:rStyle w:val="Hiperlink"/>
            <w:noProof/>
          </w:rPr>
          <w:t>1.1.15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30</w:t>
        </w:r>
        <w:r w:rsidR="00016E22">
          <w:rPr>
            <w:noProof/>
            <w:webHidden/>
          </w:rPr>
          <w:fldChar w:fldCharType="end"/>
        </w:r>
      </w:hyperlink>
    </w:p>
    <w:p w14:paraId="7CB339F3" w14:textId="4DD43DF9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0" w:history="1">
        <w:r w:rsidR="00016E22" w:rsidRPr="000C2561">
          <w:rPr>
            <w:rStyle w:val="Hiperlink"/>
            <w:noProof/>
          </w:rPr>
          <w:t>[TA011] TA_DELEGACIAS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30</w:t>
        </w:r>
        <w:r w:rsidR="00016E22">
          <w:rPr>
            <w:noProof/>
            <w:webHidden/>
          </w:rPr>
          <w:fldChar w:fldCharType="end"/>
        </w:r>
      </w:hyperlink>
    </w:p>
    <w:p w14:paraId="02C32853" w14:textId="5EC2923C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1" w:history="1">
        <w:r w:rsidR="00016E22" w:rsidRPr="000C2561">
          <w:rPr>
            <w:rStyle w:val="Hiperlink"/>
            <w:noProof/>
          </w:rPr>
          <w:t>1.1.16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TA_ESTATISTISCAS_ARRECADACAO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31</w:t>
        </w:r>
        <w:r w:rsidR="00016E22">
          <w:rPr>
            <w:noProof/>
            <w:webHidden/>
          </w:rPr>
          <w:fldChar w:fldCharType="end"/>
        </w:r>
      </w:hyperlink>
    </w:p>
    <w:p w14:paraId="13EEB42C" w14:textId="439267C9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2" w:history="1">
        <w:r w:rsidR="00016E22" w:rsidRPr="000C2561">
          <w:rPr>
            <w:rStyle w:val="Hiperlink"/>
            <w:noProof/>
          </w:rPr>
          <w:t>[TA012] TA_ESTATISTICAS_ARRECADACAO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31</w:t>
        </w:r>
        <w:r w:rsidR="00016E22">
          <w:rPr>
            <w:noProof/>
            <w:webHidden/>
          </w:rPr>
          <w:fldChar w:fldCharType="end"/>
        </w:r>
      </w:hyperlink>
    </w:p>
    <w:p w14:paraId="4782C26B" w14:textId="4254D333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3" w:history="1">
        <w:r w:rsidR="00016E22" w:rsidRPr="000C2561">
          <w:rPr>
            <w:rStyle w:val="Hiperlink"/>
            <w:noProof/>
          </w:rPr>
          <w:t>1.1.17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TA_GRUPOS_CNAE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E6969D2" w14:textId="338E51AC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4" w:history="1">
        <w:r w:rsidR="00016E22" w:rsidRPr="000C2561">
          <w:rPr>
            <w:rStyle w:val="Hiperlink"/>
            <w:noProof/>
          </w:rPr>
          <w:t>[TA013] TA_GRUPOS_CNAE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2D0D8D29" w14:textId="11F20A52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5" w:history="1">
        <w:r w:rsidR="00016E22" w:rsidRPr="000C2561">
          <w:rPr>
            <w:rStyle w:val="Hiperlink"/>
            <w:noProof/>
          </w:rPr>
          <w:t>1.1.18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TA_LOTES_PAGOS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BED18B6" w14:textId="1F5E4408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6" w:history="1">
        <w:r w:rsidR="00016E22" w:rsidRPr="000C2561">
          <w:rPr>
            <w:rStyle w:val="Hiperlink"/>
            <w:noProof/>
          </w:rPr>
          <w:t>[TA014] TA_LOTES_PAGOS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51D9EE82" w14:textId="2D4E2CEE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7" w:history="1">
        <w:r w:rsidR="00016E22" w:rsidRPr="000C2561">
          <w:rPr>
            <w:rStyle w:val="Hiperlink"/>
            <w:noProof/>
          </w:rPr>
          <w:t>1.1.19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TA_LOTES_PAGOS_ARREC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309FDCC0" w14:textId="185D5E10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8" w:history="1">
        <w:r w:rsidR="00016E22" w:rsidRPr="000C2561">
          <w:rPr>
            <w:rStyle w:val="Hiperlink"/>
            <w:noProof/>
          </w:rPr>
          <w:t>[TA015] TA_LOTES_PAGOS_ARREC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FE47E53" w14:textId="1C4F3E3E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9" w:history="1">
        <w:r w:rsidR="00016E22" w:rsidRPr="000C2561">
          <w:rPr>
            <w:rStyle w:val="Hiperlink"/>
            <w:noProof/>
          </w:rPr>
          <w:t>1.1.20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TA_MUNICIPIOS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7BCF286A" w14:textId="0FE8EB4E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0" w:history="1">
        <w:r w:rsidR="00016E22" w:rsidRPr="000C2561">
          <w:rPr>
            <w:rStyle w:val="Hiperlink"/>
            <w:noProof/>
          </w:rPr>
          <w:t>[TA016] TA_MUNICIPIOS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554E6ADC" w14:textId="369C98CC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1" w:history="1">
        <w:r w:rsidR="00016E22" w:rsidRPr="000C2561">
          <w:rPr>
            <w:rStyle w:val="Hiperlink"/>
            <w:noProof/>
          </w:rPr>
          <w:t>1.1.21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TA_MUNICIPIOS_CONTAS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3C66599B" w14:textId="03E18724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2" w:history="1">
        <w:r w:rsidR="00016E22" w:rsidRPr="000C2561">
          <w:rPr>
            <w:rStyle w:val="Hiperlink"/>
            <w:noProof/>
          </w:rPr>
          <w:t>[TA017] TA_MUNICIPIOS_CONTAS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3D88676D" w14:textId="44E6987B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3" w:history="1">
        <w:r w:rsidR="00016E22" w:rsidRPr="000C2561">
          <w:rPr>
            <w:rStyle w:val="Hiperlink"/>
            <w:noProof/>
          </w:rPr>
          <w:t>1.1.22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TA_PAGOS_AJUSTES_REPASSE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35</w:t>
        </w:r>
        <w:r w:rsidR="00016E22">
          <w:rPr>
            <w:noProof/>
            <w:webHidden/>
          </w:rPr>
          <w:fldChar w:fldCharType="end"/>
        </w:r>
      </w:hyperlink>
    </w:p>
    <w:p w14:paraId="34F48B74" w14:textId="21063EC6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4" w:history="1">
        <w:r w:rsidR="00016E22" w:rsidRPr="000C2561">
          <w:rPr>
            <w:rStyle w:val="Hiperlink"/>
            <w:noProof/>
          </w:rPr>
          <w:t>[TA018] TA_PAGOS_AJUSTES_REPASSE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35</w:t>
        </w:r>
        <w:r w:rsidR="00016E22">
          <w:rPr>
            <w:noProof/>
            <w:webHidden/>
          </w:rPr>
          <w:fldChar w:fldCharType="end"/>
        </w:r>
      </w:hyperlink>
    </w:p>
    <w:p w14:paraId="2496A63A" w14:textId="3DF78DC3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5" w:history="1">
        <w:r w:rsidR="00016E22" w:rsidRPr="000C2561">
          <w:rPr>
            <w:rStyle w:val="Hiperlink"/>
            <w:noProof/>
          </w:rPr>
          <w:t>1.1.23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37</w:t>
        </w:r>
        <w:r w:rsidR="00016E22">
          <w:rPr>
            <w:noProof/>
            <w:webHidden/>
          </w:rPr>
          <w:fldChar w:fldCharType="end"/>
        </w:r>
      </w:hyperlink>
    </w:p>
    <w:p w14:paraId="4273C4AE" w14:textId="3099770F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6" w:history="1">
        <w:r w:rsidR="00016E22" w:rsidRPr="000C2561">
          <w:rPr>
            <w:rStyle w:val="Hiperlink"/>
            <w:noProof/>
          </w:rPr>
          <w:t>[TA019] TA_PAGOS_ARREC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37</w:t>
        </w:r>
        <w:r w:rsidR="00016E22">
          <w:rPr>
            <w:noProof/>
            <w:webHidden/>
          </w:rPr>
          <w:fldChar w:fldCharType="end"/>
        </w:r>
      </w:hyperlink>
    </w:p>
    <w:p w14:paraId="6E4D173B" w14:textId="1CD8BB7F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7" w:history="1">
        <w:r w:rsidR="00016E22" w:rsidRPr="000C2561">
          <w:rPr>
            <w:rStyle w:val="Hiperlink"/>
            <w:noProof/>
          </w:rPr>
          <w:t>1.1.24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TA_DARE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40</w:t>
        </w:r>
        <w:r w:rsidR="00016E22">
          <w:rPr>
            <w:noProof/>
            <w:webHidden/>
          </w:rPr>
          <w:fldChar w:fldCharType="end"/>
        </w:r>
      </w:hyperlink>
    </w:p>
    <w:p w14:paraId="1E813257" w14:textId="7D94F17A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8" w:history="1">
        <w:r w:rsidR="00016E22" w:rsidRPr="000C2561">
          <w:rPr>
            <w:rStyle w:val="Hiperlink"/>
            <w:noProof/>
          </w:rPr>
          <w:t>[TA020] TA_DARE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40</w:t>
        </w:r>
        <w:r w:rsidR="00016E22">
          <w:rPr>
            <w:noProof/>
            <w:webHidden/>
          </w:rPr>
          <w:fldChar w:fldCharType="end"/>
        </w:r>
      </w:hyperlink>
    </w:p>
    <w:p w14:paraId="5D74E97A" w14:textId="1AB689C8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9" w:history="1">
        <w:r w:rsidR="00016E22" w:rsidRPr="000C2561">
          <w:rPr>
            <w:rStyle w:val="Hiperlink"/>
            <w:noProof/>
          </w:rPr>
          <w:t>1.1.25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TA_DARE_DETALHE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42</w:t>
        </w:r>
        <w:r w:rsidR="00016E22">
          <w:rPr>
            <w:noProof/>
            <w:webHidden/>
          </w:rPr>
          <w:fldChar w:fldCharType="end"/>
        </w:r>
      </w:hyperlink>
    </w:p>
    <w:p w14:paraId="692DDE29" w14:textId="20961CE2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0" w:history="1">
        <w:r w:rsidR="00016E22" w:rsidRPr="000C2561">
          <w:rPr>
            <w:rStyle w:val="Hiperlink"/>
            <w:noProof/>
          </w:rPr>
          <w:t>[TA020] TA_DARE_DETALHE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42</w:t>
        </w:r>
        <w:r w:rsidR="00016E22">
          <w:rPr>
            <w:noProof/>
            <w:webHidden/>
          </w:rPr>
          <w:fldChar w:fldCharType="end"/>
        </w:r>
      </w:hyperlink>
    </w:p>
    <w:p w14:paraId="1FB0B9DE" w14:textId="5C746FEA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1" w:history="1">
        <w:r w:rsidR="00016E22" w:rsidRPr="000C2561">
          <w:rPr>
            <w:rStyle w:val="Hiperlink"/>
            <w:noProof/>
          </w:rPr>
          <w:t>1.1.26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TA_PAGOS_CORRIGIDOS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45</w:t>
        </w:r>
        <w:r w:rsidR="00016E22">
          <w:rPr>
            <w:noProof/>
            <w:webHidden/>
          </w:rPr>
          <w:fldChar w:fldCharType="end"/>
        </w:r>
      </w:hyperlink>
    </w:p>
    <w:p w14:paraId="59D72D7F" w14:textId="6F4BCC5A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2" w:history="1">
        <w:r w:rsidR="00016E22" w:rsidRPr="000C2561">
          <w:rPr>
            <w:rStyle w:val="Hiperlink"/>
            <w:noProof/>
          </w:rPr>
          <w:t>[TA020] TA_PAGOS_CORRIGIDOS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45</w:t>
        </w:r>
        <w:r w:rsidR="00016E22">
          <w:rPr>
            <w:noProof/>
            <w:webHidden/>
          </w:rPr>
          <w:fldChar w:fldCharType="end"/>
        </w:r>
      </w:hyperlink>
    </w:p>
    <w:p w14:paraId="2EF955A7" w14:textId="60783049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3" w:history="1">
        <w:r w:rsidR="00016E22" w:rsidRPr="000C2561">
          <w:rPr>
            <w:rStyle w:val="Hiperlink"/>
            <w:noProof/>
          </w:rPr>
          <w:t>1.1.27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47</w:t>
        </w:r>
        <w:r w:rsidR="00016E22">
          <w:rPr>
            <w:noProof/>
            <w:webHidden/>
          </w:rPr>
          <w:fldChar w:fldCharType="end"/>
        </w:r>
      </w:hyperlink>
    </w:p>
    <w:p w14:paraId="2E57AC74" w14:textId="4985D78D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4" w:history="1">
        <w:r w:rsidR="00016E22" w:rsidRPr="000C2561">
          <w:rPr>
            <w:rStyle w:val="Hiperlink"/>
            <w:noProof/>
          </w:rPr>
          <w:t>[TA021] TA_PAGOS_RESTITUICAO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47</w:t>
        </w:r>
        <w:r w:rsidR="00016E22">
          <w:rPr>
            <w:noProof/>
            <w:webHidden/>
          </w:rPr>
          <w:fldChar w:fldCharType="end"/>
        </w:r>
      </w:hyperlink>
    </w:p>
    <w:p w14:paraId="747FAE3C" w14:textId="50708CAA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5" w:history="1">
        <w:r w:rsidR="00016E22" w:rsidRPr="000C2561">
          <w:rPr>
            <w:rStyle w:val="Hiperlink"/>
            <w:noProof/>
          </w:rPr>
          <w:t>1.1.28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48</w:t>
        </w:r>
        <w:r w:rsidR="00016E22">
          <w:rPr>
            <w:noProof/>
            <w:webHidden/>
          </w:rPr>
          <w:fldChar w:fldCharType="end"/>
        </w:r>
      </w:hyperlink>
    </w:p>
    <w:p w14:paraId="614C3AAB" w14:textId="4F5BDEBE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6" w:history="1">
        <w:r w:rsidR="00016E22" w:rsidRPr="000C2561">
          <w:rPr>
            <w:rStyle w:val="Hiperlink"/>
            <w:noProof/>
          </w:rPr>
          <w:t>[TA022] TA_PEDIDO_AREAS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48</w:t>
        </w:r>
        <w:r w:rsidR="00016E22">
          <w:rPr>
            <w:noProof/>
            <w:webHidden/>
          </w:rPr>
          <w:fldChar w:fldCharType="end"/>
        </w:r>
      </w:hyperlink>
    </w:p>
    <w:p w14:paraId="44738A29" w14:textId="2B7B6ED8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7" w:history="1">
        <w:r w:rsidR="00016E22" w:rsidRPr="000C2561">
          <w:rPr>
            <w:rStyle w:val="Hiperlink"/>
            <w:noProof/>
          </w:rPr>
          <w:t>1.1.29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TA_PEDIDO_RECEITA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1F883125" w14:textId="1BCBAC60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8" w:history="1">
        <w:r w:rsidR="00016E22" w:rsidRPr="000C2561">
          <w:rPr>
            <w:rStyle w:val="Hiperlink"/>
            <w:noProof/>
          </w:rPr>
          <w:t>[TA023] TA_PEDIDO_RECEITA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46D221A5" w14:textId="713F3574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9" w:history="1">
        <w:r w:rsidR="00016E22" w:rsidRPr="000C2561">
          <w:rPr>
            <w:rStyle w:val="Hiperlink"/>
            <w:noProof/>
          </w:rPr>
          <w:t>1.1.30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TA_PEDIDO_AREAS_FAIXA_VALOR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0661A28B" w14:textId="732EB301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0" w:history="1">
        <w:r w:rsidR="00016E22" w:rsidRPr="000C2561">
          <w:rPr>
            <w:rStyle w:val="Hiperlink"/>
            <w:noProof/>
          </w:rPr>
          <w:t>[TA023] TA_PEDIDO_AREAS_FAIXA_VALOR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6AA55BAD" w14:textId="484DF3B2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1" w:history="1">
        <w:r w:rsidR="00016E22" w:rsidRPr="000C2561">
          <w:rPr>
            <w:rStyle w:val="Hiperlink"/>
            <w:noProof/>
          </w:rPr>
          <w:t>1.1.31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TA_PEDIDO_AREAS_SERVIDORES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64BAE9FE" w14:textId="564A7DEA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2" w:history="1">
        <w:r w:rsidR="00016E22" w:rsidRPr="000C2561">
          <w:rPr>
            <w:rStyle w:val="Hiperlink"/>
            <w:noProof/>
          </w:rPr>
          <w:t>[TA024] TA_PEDIDO_AREAS_SERVIDORES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71AF8F8F" w14:textId="001DA751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3" w:history="1">
        <w:r w:rsidR="00016E22" w:rsidRPr="000C2561">
          <w:rPr>
            <w:rStyle w:val="Hiperlink"/>
            <w:noProof/>
          </w:rPr>
          <w:t>1.1.32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TA_PEDIDO_CAMPOS_INFORMADOS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77235C6E" w14:textId="03677566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4" w:history="1">
        <w:r w:rsidR="00016E22" w:rsidRPr="000C2561">
          <w:rPr>
            <w:rStyle w:val="Hiperlink"/>
            <w:noProof/>
          </w:rPr>
          <w:t>[TA025] TA_PEDIDO_CAMPOS_INFORMADOS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229DCEFD" w14:textId="05B58737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5" w:history="1">
        <w:r w:rsidR="00016E22" w:rsidRPr="000C2561">
          <w:rPr>
            <w:rStyle w:val="Hiperlink"/>
            <w:noProof/>
          </w:rPr>
          <w:t>1.1.33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TA_PEDIDO_CAMPO_ACOES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52</w:t>
        </w:r>
        <w:r w:rsidR="00016E22">
          <w:rPr>
            <w:noProof/>
            <w:webHidden/>
          </w:rPr>
          <w:fldChar w:fldCharType="end"/>
        </w:r>
      </w:hyperlink>
    </w:p>
    <w:p w14:paraId="1B1A9076" w14:textId="1EEDD6F4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6" w:history="1">
        <w:r w:rsidR="00016E22" w:rsidRPr="000C2561">
          <w:rPr>
            <w:rStyle w:val="Hiperlink"/>
            <w:noProof/>
          </w:rPr>
          <w:t>[TA026] TA_PEDIDO_CAMPO_ACOES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52</w:t>
        </w:r>
        <w:r w:rsidR="00016E22">
          <w:rPr>
            <w:noProof/>
            <w:webHidden/>
          </w:rPr>
          <w:fldChar w:fldCharType="end"/>
        </w:r>
      </w:hyperlink>
    </w:p>
    <w:p w14:paraId="6524BC75" w14:textId="35ECC2B1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7" w:history="1">
        <w:r w:rsidR="00016E22" w:rsidRPr="000C2561">
          <w:rPr>
            <w:rStyle w:val="Hiperlink"/>
            <w:noProof/>
          </w:rPr>
          <w:t>1.1.34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TA_PEDIDO_CONTA_TRIBUTARIA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53</w:t>
        </w:r>
        <w:r w:rsidR="00016E22">
          <w:rPr>
            <w:noProof/>
            <w:webHidden/>
          </w:rPr>
          <w:fldChar w:fldCharType="end"/>
        </w:r>
      </w:hyperlink>
    </w:p>
    <w:p w14:paraId="4D5EBA2E" w14:textId="7CB51631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8" w:history="1">
        <w:r w:rsidR="00016E22" w:rsidRPr="000C2561">
          <w:rPr>
            <w:rStyle w:val="Hiperlink"/>
            <w:noProof/>
          </w:rPr>
          <w:t>[TA027] TA_PEDIDO_CONTA_TRIBUTARIA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53</w:t>
        </w:r>
        <w:r w:rsidR="00016E22">
          <w:rPr>
            <w:noProof/>
            <w:webHidden/>
          </w:rPr>
          <w:fldChar w:fldCharType="end"/>
        </w:r>
      </w:hyperlink>
    </w:p>
    <w:p w14:paraId="46196335" w14:textId="5CDEA0ED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9" w:history="1">
        <w:r w:rsidR="00016E22" w:rsidRPr="000C2561">
          <w:rPr>
            <w:rStyle w:val="Hiperlink"/>
            <w:noProof/>
          </w:rPr>
          <w:t>1.1.35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TA_PEDIDO_DETALHE_PARECER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54</w:t>
        </w:r>
        <w:r w:rsidR="00016E22">
          <w:rPr>
            <w:noProof/>
            <w:webHidden/>
          </w:rPr>
          <w:fldChar w:fldCharType="end"/>
        </w:r>
      </w:hyperlink>
    </w:p>
    <w:p w14:paraId="56FFC2B1" w14:textId="00BF2949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0" w:history="1">
        <w:r w:rsidR="00016E22" w:rsidRPr="000C2561">
          <w:rPr>
            <w:rStyle w:val="Hiperlink"/>
            <w:noProof/>
          </w:rPr>
          <w:t>[TA028] TA_PEDIDO_DETALHE_PARECER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54</w:t>
        </w:r>
        <w:r w:rsidR="00016E22">
          <w:rPr>
            <w:noProof/>
            <w:webHidden/>
          </w:rPr>
          <w:fldChar w:fldCharType="end"/>
        </w:r>
      </w:hyperlink>
    </w:p>
    <w:p w14:paraId="2CDCE35C" w14:textId="2C6CE4E9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1" w:history="1">
        <w:r w:rsidR="00016E22" w:rsidRPr="000C2561">
          <w:rPr>
            <w:rStyle w:val="Hiperlink"/>
            <w:noProof/>
          </w:rPr>
          <w:t>1.1.36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310AF8D8" w14:textId="195E71A2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2" w:history="1">
        <w:r w:rsidR="00016E22" w:rsidRPr="000C2561">
          <w:rPr>
            <w:rStyle w:val="Hiperlink"/>
            <w:noProof/>
          </w:rPr>
          <w:t>[TA029] TA_PEDIDO_DOCS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0CF947B2" w14:textId="5D4DD934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3" w:history="1">
        <w:r w:rsidR="00016E22" w:rsidRPr="000C2561">
          <w:rPr>
            <w:rStyle w:val="Hiperlink"/>
            <w:noProof/>
          </w:rPr>
          <w:t>1.1.37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TA_PEDIDO_DOCS_EXIGIDOS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5240273E" w14:textId="1048A9CD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4" w:history="1">
        <w:r w:rsidR="00016E22" w:rsidRPr="000C2561">
          <w:rPr>
            <w:rStyle w:val="Hiperlink"/>
            <w:noProof/>
          </w:rPr>
          <w:t>[TA030] TA_PEDIDO_DOCS_EXIGIDOS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022E5C7B" w14:textId="7FA3DC3B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5" w:history="1">
        <w:r w:rsidR="00016E22" w:rsidRPr="000C2561">
          <w:rPr>
            <w:rStyle w:val="Hiperlink"/>
            <w:noProof/>
          </w:rPr>
          <w:t>1.1.38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TA_PEDIDO_EXIGENCIA_PARECER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56</w:t>
        </w:r>
        <w:r w:rsidR="00016E22">
          <w:rPr>
            <w:noProof/>
            <w:webHidden/>
          </w:rPr>
          <w:fldChar w:fldCharType="end"/>
        </w:r>
      </w:hyperlink>
    </w:p>
    <w:p w14:paraId="479E7DD3" w14:textId="74050C74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6" w:history="1">
        <w:r w:rsidR="00016E22" w:rsidRPr="000C2561">
          <w:rPr>
            <w:rStyle w:val="Hiperlink"/>
            <w:noProof/>
          </w:rPr>
          <w:t>[TA031] TA_PEDIDO_EXIGENCIA_PARECER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56</w:t>
        </w:r>
        <w:r w:rsidR="00016E22">
          <w:rPr>
            <w:noProof/>
            <w:webHidden/>
          </w:rPr>
          <w:fldChar w:fldCharType="end"/>
        </w:r>
      </w:hyperlink>
    </w:p>
    <w:p w14:paraId="264DE8C3" w14:textId="71DC743A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7" w:history="1">
        <w:r w:rsidR="00016E22" w:rsidRPr="000C2561">
          <w:rPr>
            <w:rStyle w:val="Hiperlink"/>
            <w:noProof/>
          </w:rPr>
          <w:t>1.1.39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15E75AE8" w14:textId="4CEAC23C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8" w:history="1">
        <w:r w:rsidR="00016E22" w:rsidRPr="000C2561">
          <w:rPr>
            <w:rStyle w:val="Hiperlink"/>
            <w:noProof/>
          </w:rPr>
          <w:t>[TA032] TA_PEDIDO_PAGOS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6797367E" w14:textId="1577BFD7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9" w:history="1">
        <w:r w:rsidR="00016E22" w:rsidRPr="000C2561">
          <w:rPr>
            <w:rStyle w:val="Hiperlink"/>
            <w:noProof/>
          </w:rPr>
          <w:t>1.1.40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2F12732A" w14:textId="3717CE8D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0" w:history="1">
        <w:r w:rsidR="00016E22" w:rsidRPr="000C2561">
          <w:rPr>
            <w:rStyle w:val="Hiperlink"/>
            <w:noProof/>
          </w:rPr>
          <w:t>[TA033] TA_PEDIDO_RESTITUICAO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71D8E19B" w14:textId="7278600D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1" w:history="1">
        <w:r w:rsidR="00016E22" w:rsidRPr="000C2561">
          <w:rPr>
            <w:rStyle w:val="Hiperlink"/>
            <w:noProof/>
          </w:rPr>
          <w:t>1.1.41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TA_PEDIDO_SOLICITACAO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59</w:t>
        </w:r>
        <w:r w:rsidR="00016E22">
          <w:rPr>
            <w:noProof/>
            <w:webHidden/>
          </w:rPr>
          <w:fldChar w:fldCharType="end"/>
        </w:r>
      </w:hyperlink>
    </w:p>
    <w:p w14:paraId="2853DEDC" w14:textId="4B081B24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2" w:history="1">
        <w:r w:rsidR="00016E22" w:rsidRPr="000C2561">
          <w:rPr>
            <w:rStyle w:val="Hiperlink"/>
            <w:noProof/>
          </w:rPr>
          <w:t>[TA034] TA_PEDIDO_SOLICITACAO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59</w:t>
        </w:r>
        <w:r w:rsidR="00016E22">
          <w:rPr>
            <w:noProof/>
            <w:webHidden/>
          </w:rPr>
          <w:fldChar w:fldCharType="end"/>
        </w:r>
      </w:hyperlink>
    </w:p>
    <w:p w14:paraId="349978F6" w14:textId="60538953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3" w:history="1">
        <w:r w:rsidR="00016E22" w:rsidRPr="000C2561">
          <w:rPr>
            <w:rStyle w:val="Hiperlink"/>
            <w:noProof/>
          </w:rPr>
          <w:t>1.1.42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60</w:t>
        </w:r>
        <w:r w:rsidR="00016E22">
          <w:rPr>
            <w:noProof/>
            <w:webHidden/>
          </w:rPr>
          <w:fldChar w:fldCharType="end"/>
        </w:r>
      </w:hyperlink>
    </w:p>
    <w:p w14:paraId="7EC24370" w14:textId="77ABB1FF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4" w:history="1">
        <w:r w:rsidR="00016E22" w:rsidRPr="000C2561">
          <w:rPr>
            <w:rStyle w:val="Hiperlink"/>
            <w:noProof/>
          </w:rPr>
          <w:t>[TA035] TA_PEDIDO_TIPO_ACOES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60</w:t>
        </w:r>
        <w:r w:rsidR="00016E22">
          <w:rPr>
            <w:noProof/>
            <w:webHidden/>
          </w:rPr>
          <w:fldChar w:fldCharType="end"/>
        </w:r>
      </w:hyperlink>
    </w:p>
    <w:p w14:paraId="7DA22A3A" w14:textId="0D5CD212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5" w:history="1">
        <w:r w:rsidR="00016E22" w:rsidRPr="000C2561">
          <w:rPr>
            <w:rStyle w:val="Hiperlink"/>
            <w:noProof/>
          </w:rPr>
          <w:t>1.1.43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61</w:t>
        </w:r>
        <w:r w:rsidR="00016E22">
          <w:rPr>
            <w:noProof/>
            <w:webHidden/>
          </w:rPr>
          <w:fldChar w:fldCharType="end"/>
        </w:r>
      </w:hyperlink>
    </w:p>
    <w:p w14:paraId="513AEDBA" w14:textId="1FF44935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6" w:history="1">
        <w:r w:rsidR="00016E22" w:rsidRPr="000C2561">
          <w:rPr>
            <w:rStyle w:val="Hiperlink"/>
            <w:noProof/>
          </w:rPr>
          <w:t>[TA036] TA_PEDIDO_TIPO_DOCS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61</w:t>
        </w:r>
        <w:r w:rsidR="00016E22">
          <w:rPr>
            <w:noProof/>
            <w:webHidden/>
          </w:rPr>
          <w:fldChar w:fldCharType="end"/>
        </w:r>
      </w:hyperlink>
    </w:p>
    <w:p w14:paraId="5CBEDFBF" w14:textId="3002F063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7" w:history="1">
        <w:r w:rsidR="00016E22" w:rsidRPr="000C2561">
          <w:rPr>
            <w:rStyle w:val="Hiperlink"/>
            <w:noProof/>
          </w:rPr>
          <w:t>1.1.44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63</w:t>
        </w:r>
        <w:r w:rsidR="00016E22">
          <w:rPr>
            <w:noProof/>
            <w:webHidden/>
          </w:rPr>
          <w:fldChar w:fldCharType="end"/>
        </w:r>
      </w:hyperlink>
    </w:p>
    <w:p w14:paraId="219A80CC" w14:textId="4260EB7A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8" w:history="1">
        <w:r w:rsidR="00016E22" w:rsidRPr="000C2561">
          <w:rPr>
            <w:rStyle w:val="Hiperlink"/>
            <w:noProof/>
          </w:rPr>
          <w:t>[TA037] TA_PEDIDO_TIPOS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63</w:t>
        </w:r>
        <w:r w:rsidR="00016E22">
          <w:rPr>
            <w:noProof/>
            <w:webHidden/>
          </w:rPr>
          <w:fldChar w:fldCharType="end"/>
        </w:r>
      </w:hyperlink>
    </w:p>
    <w:p w14:paraId="3F4BE6DB" w14:textId="1F96DF73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9" w:history="1">
        <w:r w:rsidR="00016E22" w:rsidRPr="000C2561">
          <w:rPr>
            <w:rStyle w:val="Hiperlink"/>
            <w:noProof/>
          </w:rPr>
          <w:t>1.1.45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TA_PLAN0_CONTAS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5DE423BE" w14:textId="574639B3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0" w:history="1">
        <w:r w:rsidR="00016E22" w:rsidRPr="000C2561">
          <w:rPr>
            <w:rStyle w:val="Hiperlink"/>
            <w:noProof/>
          </w:rPr>
          <w:t>[TA038] TA_PLANO_CONTAS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143C151B" w14:textId="12011188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1" w:history="1">
        <w:r w:rsidR="00016E22" w:rsidRPr="000C2561">
          <w:rPr>
            <w:rStyle w:val="Hiperlink"/>
            <w:noProof/>
          </w:rPr>
          <w:t>1.1.46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TA_RECEITAS_CONVENIOS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6002618E" w14:textId="358B8A1D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2" w:history="1">
        <w:r w:rsidR="00016E22" w:rsidRPr="000C2561">
          <w:rPr>
            <w:rStyle w:val="Hiperlink"/>
            <w:noProof/>
          </w:rPr>
          <w:t>[TA039] TA_RECEITAS_CONVENIOS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56657FFE" w14:textId="5F95626F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3" w:history="1">
        <w:r w:rsidR="00016E22" w:rsidRPr="000C2561">
          <w:rPr>
            <w:rStyle w:val="Hiperlink"/>
            <w:noProof/>
          </w:rPr>
          <w:t>1.1.47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0EEC1356" w14:textId="4385E616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4" w:history="1">
        <w:r w:rsidR="00016E22" w:rsidRPr="000C2561">
          <w:rPr>
            <w:rStyle w:val="Hiperlink"/>
            <w:noProof/>
          </w:rPr>
          <w:t>[TA040] TA_RECEITAS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11AE787A" w14:textId="04E9ECAD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5" w:history="1">
        <w:r w:rsidR="00016E22" w:rsidRPr="000C2561">
          <w:rPr>
            <w:rStyle w:val="Hiperlink"/>
            <w:noProof/>
          </w:rPr>
          <w:t>1.1.48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68</w:t>
        </w:r>
        <w:r w:rsidR="00016E22">
          <w:rPr>
            <w:noProof/>
            <w:webHidden/>
          </w:rPr>
          <w:fldChar w:fldCharType="end"/>
        </w:r>
      </w:hyperlink>
    </w:p>
    <w:p w14:paraId="6D509691" w14:textId="54C8E358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6" w:history="1">
        <w:r w:rsidR="00016E22" w:rsidRPr="000C2561">
          <w:rPr>
            <w:rStyle w:val="Hiperlink"/>
            <w:noProof/>
          </w:rPr>
          <w:t>[TA041] TA_RECEITAS_REPASSE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68</w:t>
        </w:r>
        <w:r w:rsidR="00016E22">
          <w:rPr>
            <w:noProof/>
            <w:webHidden/>
          </w:rPr>
          <w:fldChar w:fldCharType="end"/>
        </w:r>
      </w:hyperlink>
    </w:p>
    <w:p w14:paraId="47AD25FF" w14:textId="479D7BA5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7" w:history="1">
        <w:r w:rsidR="00016E22" w:rsidRPr="000C2561">
          <w:rPr>
            <w:rStyle w:val="Hiperlink"/>
            <w:noProof/>
          </w:rPr>
          <w:t>1.1.49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TA_RECEITAS_TAXAS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70</w:t>
        </w:r>
        <w:r w:rsidR="00016E22">
          <w:rPr>
            <w:noProof/>
            <w:webHidden/>
          </w:rPr>
          <w:fldChar w:fldCharType="end"/>
        </w:r>
      </w:hyperlink>
    </w:p>
    <w:p w14:paraId="58978213" w14:textId="08CFEF73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8" w:history="1">
        <w:r w:rsidR="00016E22" w:rsidRPr="000C2561">
          <w:rPr>
            <w:rStyle w:val="Hiperlink"/>
            <w:noProof/>
          </w:rPr>
          <w:t>[TA042] TA_RECEITAS_TAXAS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70</w:t>
        </w:r>
        <w:r w:rsidR="00016E22">
          <w:rPr>
            <w:noProof/>
            <w:webHidden/>
          </w:rPr>
          <w:fldChar w:fldCharType="end"/>
        </w:r>
      </w:hyperlink>
    </w:p>
    <w:p w14:paraId="4765F5F5" w14:textId="28772474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9" w:history="1">
        <w:r w:rsidR="00016E22" w:rsidRPr="000C2561">
          <w:rPr>
            <w:rStyle w:val="Hiperlink"/>
            <w:noProof/>
          </w:rPr>
          <w:t>1.1.50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TA_RESUMO_ARRECADACAO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2D9996CA" w14:textId="6751E8C9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0" w:history="1">
        <w:r w:rsidR="00016E22" w:rsidRPr="000C2561">
          <w:rPr>
            <w:rStyle w:val="Hiperlink"/>
            <w:noProof/>
          </w:rPr>
          <w:t>[TA043] TA_RESUMO_ARRECADACAO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783A949A" w14:textId="3D9E8DB8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1" w:history="1">
        <w:r w:rsidR="00016E22" w:rsidRPr="000C2561">
          <w:rPr>
            <w:rStyle w:val="Hiperlink"/>
            <w:noProof/>
          </w:rPr>
          <w:t>1.1.51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TA_RTC_FINANCEIRO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7A63D440" w14:textId="713D20B4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2" w:history="1">
        <w:r w:rsidR="00016E22" w:rsidRPr="000C2561">
          <w:rPr>
            <w:rStyle w:val="Hiperlink"/>
            <w:noProof/>
          </w:rPr>
          <w:t>[TA044] TA_RTC_FINANCEIRO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62D28246" w14:textId="4742C7FD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3" w:history="1">
        <w:r w:rsidR="00016E22" w:rsidRPr="000C2561">
          <w:rPr>
            <w:rStyle w:val="Hiperlink"/>
            <w:noProof/>
          </w:rPr>
          <w:t>1.1.52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73</w:t>
        </w:r>
        <w:r w:rsidR="00016E22">
          <w:rPr>
            <w:noProof/>
            <w:webHidden/>
          </w:rPr>
          <w:fldChar w:fldCharType="end"/>
        </w:r>
      </w:hyperlink>
    </w:p>
    <w:p w14:paraId="40DCAE57" w14:textId="079607DF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4" w:history="1">
        <w:r w:rsidR="00016E22" w:rsidRPr="000C2561">
          <w:rPr>
            <w:rStyle w:val="Hiperlink"/>
            <w:noProof/>
          </w:rPr>
          <w:t>[TA045] TA_RTC_REPASSE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73</w:t>
        </w:r>
        <w:r w:rsidR="00016E22">
          <w:rPr>
            <w:noProof/>
            <w:webHidden/>
          </w:rPr>
          <w:fldChar w:fldCharType="end"/>
        </w:r>
      </w:hyperlink>
    </w:p>
    <w:p w14:paraId="6D19238F" w14:textId="0F364E14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5" w:history="1">
        <w:r w:rsidR="00016E22" w:rsidRPr="000C2561">
          <w:rPr>
            <w:rStyle w:val="Hiperlink"/>
            <w:noProof/>
          </w:rPr>
          <w:t>1.1.53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TA_RTC_REPASSE_DETALHE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74</w:t>
        </w:r>
        <w:r w:rsidR="00016E22">
          <w:rPr>
            <w:noProof/>
            <w:webHidden/>
          </w:rPr>
          <w:fldChar w:fldCharType="end"/>
        </w:r>
      </w:hyperlink>
    </w:p>
    <w:p w14:paraId="78760AA0" w14:textId="5C68D945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6" w:history="1">
        <w:r w:rsidR="00016E22" w:rsidRPr="000C2561">
          <w:rPr>
            <w:rStyle w:val="Hiperlink"/>
            <w:noProof/>
          </w:rPr>
          <w:t>[TA046] TA_RTC_REPASSE_DETALHE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74</w:t>
        </w:r>
        <w:r w:rsidR="00016E22">
          <w:rPr>
            <w:noProof/>
            <w:webHidden/>
          </w:rPr>
          <w:fldChar w:fldCharType="end"/>
        </w:r>
      </w:hyperlink>
    </w:p>
    <w:p w14:paraId="638288B2" w14:textId="7860B6AA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7" w:history="1">
        <w:r w:rsidR="00016E22" w:rsidRPr="000C2561">
          <w:rPr>
            <w:rStyle w:val="Hiperlink"/>
            <w:noProof/>
          </w:rPr>
          <w:t>1.1.54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TA_TIPO_GRUPOS_CNAES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21C2F626" w14:textId="464CB8B1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8" w:history="1">
        <w:r w:rsidR="00016E22" w:rsidRPr="000C2561">
          <w:rPr>
            <w:rStyle w:val="Hiperlink"/>
            <w:noProof/>
          </w:rPr>
          <w:t>[TA047] TA_TIPO_GRUPOS_CNAES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4F69CF58" w14:textId="73EFA954" w:rsidR="00016E22" w:rsidRDefault="00AB1A5B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9" w:history="1">
        <w:r w:rsidR="00016E22" w:rsidRPr="000C2561">
          <w:rPr>
            <w:rStyle w:val="Hiperlink"/>
            <w:noProof/>
          </w:rPr>
          <w:t>1.1.55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TA_TIPO_REJEICAO_ARQUIVOS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29443E02" w14:textId="4DE457FD" w:rsidR="00016E22" w:rsidRDefault="00AB1A5B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50" w:history="1">
        <w:r w:rsidR="00016E22" w:rsidRPr="000C2561">
          <w:rPr>
            <w:rStyle w:val="Hiperlink"/>
            <w:noProof/>
          </w:rPr>
          <w:t>[TA048] TA_TIPO_REJEICAO_ARQUIVOS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_Toc449604250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3A0BA0CD" w14:textId="225446ED" w:rsidR="00016E22" w:rsidRDefault="00AB1A5B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251" w:history="1">
        <w:r w:rsidR="00016E22" w:rsidRPr="000C2561">
          <w:rPr>
            <w:rStyle w:val="Hiperlink"/>
            <w:noProof/>
          </w:rPr>
          <w:t>5.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Chaves das Tabelas (Primária e Estrangeira)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_Toc449604251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77</w:t>
        </w:r>
        <w:r w:rsidR="00016E22"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1" w:name="_Toc448733978"/>
      <w:bookmarkStart w:id="2" w:name="_Toc449604132"/>
      <w:bookmarkStart w:id="3" w:name="_Toc71442665"/>
      <w:bookmarkStart w:id="4" w:name="_Toc71453202"/>
      <w:r w:rsidRPr="00EE0884">
        <w:lastRenderedPageBreak/>
        <w:t>Introdução</w:t>
      </w:r>
      <w:bookmarkEnd w:id="1"/>
      <w:bookmarkEnd w:id="2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5" w:name="_Toc448733979"/>
      <w:bookmarkStart w:id="6" w:name="_Toc449604133"/>
      <w:bookmarkEnd w:id="3"/>
      <w:bookmarkEnd w:id="4"/>
      <w:r w:rsidRPr="00EE0884">
        <w:t>Objetivo</w:t>
      </w:r>
      <w:bookmarkEnd w:id="5"/>
      <w:bookmarkEnd w:id="6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>. Todos esses requisitos vão proporcionar aos Clientes, Analistas de Sistemas e/ou DBAs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7" w:name="_Toc448733980"/>
      <w:bookmarkStart w:id="8" w:name="_Toc449604134"/>
      <w:r w:rsidRPr="00EE0884">
        <w:t>Modelagem de Dados</w:t>
      </w:r>
      <w:bookmarkEnd w:id="7"/>
      <w:bookmarkEnd w:id="8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9" w:name="_Toc448733981"/>
      <w:bookmarkStart w:id="10" w:name="_Toc449604135"/>
      <w:r w:rsidRPr="00EE0884">
        <w:t>Convenções, termos e abreviações da Modelagem</w:t>
      </w:r>
      <w:bookmarkEnd w:id="9"/>
      <w:bookmarkEnd w:id="10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(coluna, campo, etc).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1" w:name="_Toc448733982"/>
      <w:bookmarkStart w:id="12" w:name="_Toc449604136"/>
      <w:r w:rsidRPr="00EE0884">
        <w:lastRenderedPageBreak/>
        <w:t>Modelo Físico</w:t>
      </w:r>
      <w:bookmarkEnd w:id="11"/>
      <w:bookmarkEnd w:id="12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3" w:name="_Toc448733983"/>
      <w:bookmarkStart w:id="14" w:name="_Toc449604137"/>
      <w:r w:rsidRPr="00EE0884">
        <w:t>Dicionário de Dados</w:t>
      </w:r>
      <w:bookmarkEnd w:id="13"/>
      <w:bookmarkEnd w:id="14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5" w:name="_Toc448733984"/>
      <w:bookmarkStart w:id="16" w:name="_Toc449604138"/>
      <w:r w:rsidRPr="00EE0884">
        <w:t>Convenções, termos e abreviações do Dicionário de Dados</w:t>
      </w:r>
      <w:bookmarkEnd w:id="15"/>
      <w:bookmarkEnd w:id="16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7" w:name="_Toc448733985"/>
      <w:bookmarkStart w:id="18" w:name="_Toc449604139"/>
      <w:r w:rsidRPr="00EE0884">
        <w:t>Visão geral do Dicionário de Dados do Sistema</w:t>
      </w:r>
      <w:bookmarkEnd w:id="17"/>
      <w:bookmarkEnd w:id="18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9" w:name="_Toc448733986"/>
      <w:bookmarkStart w:id="20" w:name="_Toc449604140"/>
      <w:r w:rsidRPr="00EE0884">
        <w:t>Tabelas do Dicionário de Dados</w:t>
      </w:r>
      <w:bookmarkEnd w:id="19"/>
      <w:bookmarkEnd w:id="20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Permite visualizar todos os TPARs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Detalhada dos tipos de repasse que os códigos de receitas estão sujeitos a ter, como: Repasse UF, Repasse Fundeb, Repasse Município, Fundeb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" w:name="_Toc448733987"/>
      <w:bookmarkStart w:id="22" w:name="_Toc449604141"/>
      <w:r w:rsidR="00C50898" w:rsidRPr="00EE0884">
        <w:lastRenderedPageBreak/>
        <w:t xml:space="preserve">Tabela </w:t>
      </w:r>
      <w:r w:rsidR="00811FA8" w:rsidRPr="00EE0884">
        <w:t>TA_A</w:t>
      </w:r>
      <w:r w:rsidR="0067371F" w:rsidRPr="00EE0884">
        <w:t>RQUIVO_DETALHE_PAGOS</w:t>
      </w:r>
      <w:bookmarkEnd w:id="21"/>
      <w:bookmarkEnd w:id="22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3" w:name="_Toc448733988"/>
      <w:bookmarkStart w:id="24" w:name="_Toc449604142"/>
      <w:r w:rsidRPr="00EE0884">
        <w:t>[TA</w:t>
      </w:r>
      <w:r w:rsidR="00C50898" w:rsidRPr="00EE0884">
        <w:t xml:space="preserve">001] </w:t>
      </w:r>
      <w:r w:rsidRPr="00EE0884">
        <w:t>TA_</w:t>
      </w:r>
      <w:r w:rsidR="00895CE0" w:rsidRPr="00EE0884">
        <w:t>ARQUIVO_DETALHE_PAGOS</w:t>
      </w:r>
      <w:bookmarkEnd w:id="23"/>
      <w:bookmarkEnd w:id="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 a linha apresentou erro : 1- SIM, Null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5" w:name="_Toc448733989"/>
      <w:bookmarkStart w:id="26" w:name="_Toc449604143"/>
      <w:r w:rsidRPr="00EE0884">
        <w:t xml:space="preserve">Tabela </w:t>
      </w:r>
      <w:r w:rsidR="00811FA8" w:rsidRPr="00EE0884">
        <w:t>TA_</w:t>
      </w:r>
      <w:r w:rsidR="00895CE0" w:rsidRPr="00EE0884">
        <w:t>ARQUIVO_ERRO</w:t>
      </w:r>
      <w:bookmarkEnd w:id="25"/>
      <w:bookmarkEnd w:id="26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7" w:name="_Toc448733990"/>
      <w:bookmarkStart w:id="28" w:name="_Toc449604144"/>
      <w:r w:rsidRPr="00EE0884">
        <w:t>[TA</w:t>
      </w:r>
      <w:r w:rsidR="00C50898" w:rsidRPr="00EE0884">
        <w:t xml:space="preserve">002] </w:t>
      </w:r>
      <w:r w:rsidRPr="00EE0884">
        <w:t>TA_</w:t>
      </w:r>
      <w:r w:rsidR="00895CE0" w:rsidRPr="00EE0884">
        <w:t>ARQUIVO_ERRO</w:t>
      </w:r>
      <w:bookmarkEnd w:id="27"/>
      <w:bookmarkEnd w:id="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STR20 :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Financ. maior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Financ. menor que dta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9" w:name="_Toc448733991"/>
      <w:bookmarkStart w:id="30" w:name="_Toc449604145"/>
      <w:r w:rsidRPr="00EE0884">
        <w:t xml:space="preserve">Tabela </w:t>
      </w:r>
      <w:r w:rsidR="00811FA8" w:rsidRPr="00EE0884">
        <w:t>TA_</w:t>
      </w:r>
      <w:r w:rsidR="002C3F22" w:rsidRPr="00EE0884">
        <w:t>ARQUIVO_RECEPCAO</w:t>
      </w:r>
      <w:bookmarkEnd w:id="29"/>
      <w:bookmarkEnd w:id="30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1" w:name="_Toc448733992"/>
      <w:bookmarkStart w:id="32" w:name="_Toc449604146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r w:rsidRPr="00EE0884">
        <w:t>TA_</w:t>
      </w:r>
      <w:r w:rsidR="002C3F22" w:rsidRPr="00EE0884">
        <w:t>ARQUIVO_RECEPCAO</w:t>
      </w:r>
      <w:bookmarkEnd w:id="31"/>
      <w:bookmarkEnd w:id="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76AC8175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434D6759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Qtd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0F5F16B4" w14:textId="77777777" w:rsidR="001973A5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  <w:p w14:paraId="3146BD34" w14:textId="77777777" w:rsidR="00EE75AD" w:rsidRDefault="00EE75AD" w:rsidP="001973A5">
            <w:pPr>
              <w:pStyle w:val="TableContent"/>
              <w:rPr>
                <w:lang w:val="pt-BR"/>
              </w:rPr>
            </w:pPr>
          </w:p>
          <w:p w14:paraId="7C007883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391C2497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07B47705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246C2F55" w14:textId="7643BD71" w:rsidR="00EE75AD" w:rsidRPr="00EE0884" w:rsidRDefault="00EE75AD" w:rsidP="001973A5">
            <w:pPr>
              <w:pStyle w:val="TableContent"/>
              <w:rPr>
                <w:lang w:val="pt-BR"/>
              </w:rPr>
            </w:pP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3" w:name="_Toc448733993"/>
      <w:bookmarkStart w:id="34" w:name="_Toc449604147"/>
      <w:r w:rsidRPr="00EE0884">
        <w:t>Tabela TA_ARQUIVOS_STR</w:t>
      </w:r>
      <w:bookmarkEnd w:id="33"/>
      <w:bookmarkEnd w:id="34"/>
    </w:p>
    <w:p w14:paraId="2602B76B" w14:textId="7598C9C3" w:rsidR="000601E8" w:rsidRPr="00EE0884" w:rsidRDefault="00665B63" w:rsidP="00A736D1">
      <w:pPr>
        <w:pStyle w:val="GERERequisito"/>
      </w:pPr>
      <w:bookmarkStart w:id="35" w:name="_Toc448733994"/>
      <w:bookmarkStart w:id="36" w:name="_Toc449604148"/>
      <w:r>
        <w:t>[TA004</w:t>
      </w:r>
      <w:r w:rsidR="000601E8" w:rsidRPr="00EE0884">
        <w:t>] TA_ARQUIVO_STR</w:t>
      </w:r>
      <w:bookmarkEnd w:id="35"/>
      <w:bookmarkEnd w:id="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</w:t>
            </w:r>
            <w:r w:rsidRPr="00EE0884">
              <w:lastRenderedPageBreak/>
              <w:t xml:space="preserve">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7" w:name="_Toc448733995"/>
      <w:bookmarkStart w:id="38" w:name="_Toc449604149"/>
      <w:r w:rsidR="004B6BE3" w:rsidRPr="00EE0884">
        <w:lastRenderedPageBreak/>
        <w:t>Tabela TA_DETALHE_STR</w:t>
      </w:r>
      <w:bookmarkEnd w:id="37"/>
      <w:bookmarkEnd w:id="38"/>
    </w:p>
    <w:p w14:paraId="3509A256" w14:textId="561EFEC7" w:rsidR="000601E8" w:rsidRPr="00EE0884" w:rsidRDefault="00665B63" w:rsidP="000601E8">
      <w:pPr>
        <w:pStyle w:val="GERERequisito"/>
      </w:pPr>
      <w:bookmarkStart w:id="39" w:name="_Toc448733996"/>
      <w:bookmarkStart w:id="40" w:name="_Toc449604150"/>
      <w:r>
        <w:t>[TA005</w:t>
      </w:r>
      <w:r w:rsidR="000601E8" w:rsidRPr="00EE0884">
        <w:t>] TA_DETALHE_STR</w:t>
      </w:r>
      <w:bookmarkEnd w:id="39"/>
      <w:bookmarkEnd w:id="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>Sequencial da Tabela TA_Arquivo_Detalhe</w:t>
            </w:r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r w:rsidRPr="00EE0884">
              <w:t xml:space="preserve">Fk do Sequencial da Tabela Ta_Arquivos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1" w:name="_Toc448733997"/>
      <w:bookmarkStart w:id="42" w:name="_Toc449604151"/>
      <w:r w:rsidRPr="00EE0884">
        <w:t>Tabela TA_ARQUIVO_ERROS</w:t>
      </w:r>
      <w:r w:rsidR="004B6BE3" w:rsidRPr="00EE0884">
        <w:t>_STR</w:t>
      </w:r>
      <w:bookmarkEnd w:id="41"/>
      <w:bookmarkEnd w:id="42"/>
    </w:p>
    <w:p w14:paraId="7D6354F0" w14:textId="5120FD8C" w:rsidR="00631089" w:rsidRPr="00EE0884" w:rsidRDefault="00665B63" w:rsidP="003D058D">
      <w:pPr>
        <w:pStyle w:val="GERERequisito"/>
      </w:pPr>
      <w:bookmarkStart w:id="43" w:name="_Toc448733998"/>
      <w:bookmarkStart w:id="44" w:name="_Toc449604152"/>
      <w:r>
        <w:t>[TA006</w:t>
      </w:r>
      <w:r w:rsidR="00631089" w:rsidRPr="00EE0884">
        <w:t>] TA_ARQUIVO_ERROS_STR</w:t>
      </w:r>
      <w:bookmarkEnd w:id="43"/>
      <w:bookmarkEnd w:id="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Codigo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5" w:name="_Toc448733999"/>
      <w:bookmarkStart w:id="46" w:name="_Toc449604153"/>
      <w:r w:rsidRPr="00EE0884">
        <w:t>Tabela TA_RESUMO_STR</w:t>
      </w:r>
      <w:bookmarkEnd w:id="45"/>
      <w:bookmarkEnd w:id="46"/>
    </w:p>
    <w:p w14:paraId="3DB1D862" w14:textId="4D964251" w:rsidR="00D96C73" w:rsidRPr="00EE0884" w:rsidRDefault="00665B63" w:rsidP="00D96C73">
      <w:pPr>
        <w:pStyle w:val="GERERequisito"/>
      </w:pPr>
      <w:bookmarkStart w:id="47" w:name="_Toc448734000"/>
      <w:bookmarkStart w:id="48" w:name="_Toc449604154"/>
      <w:r>
        <w:t>[TA007</w:t>
      </w:r>
      <w:r w:rsidR="00D96C73" w:rsidRPr="00EE0884">
        <w:t>] TA_RESUMO_STR</w:t>
      </w:r>
      <w:bookmarkEnd w:id="47"/>
      <w:bookmarkEnd w:id="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CONCILIADO ,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9" w:name="_Toc448734001"/>
      <w:bookmarkStart w:id="50" w:name="_Toc449604155"/>
      <w:r w:rsidRPr="00EE0884">
        <w:t xml:space="preserve">Tabela </w:t>
      </w:r>
      <w:r w:rsidR="00811FA8" w:rsidRPr="00EE0884">
        <w:t>TA_</w:t>
      </w:r>
      <w:r w:rsidR="002C3F22" w:rsidRPr="00EE0884">
        <w:t>BANCO_AGENCIAS</w:t>
      </w:r>
      <w:bookmarkEnd w:id="49"/>
      <w:bookmarkEnd w:id="50"/>
    </w:p>
    <w:p w14:paraId="4A8C310D" w14:textId="438619AE" w:rsidR="00895CE0" w:rsidRPr="00EE0884" w:rsidRDefault="00811FA8" w:rsidP="00895CE0">
      <w:pPr>
        <w:pStyle w:val="GERERequisito"/>
      </w:pPr>
      <w:bookmarkStart w:id="51" w:name="_Toc448734002"/>
      <w:bookmarkStart w:id="52" w:name="_Toc449604156"/>
      <w:r w:rsidRPr="00EE0884">
        <w:t>[TA</w:t>
      </w:r>
      <w:r w:rsidR="00895CE0" w:rsidRPr="00EE0884">
        <w:t>00</w:t>
      </w:r>
      <w:r w:rsidR="00665B63">
        <w:t>8</w:t>
      </w:r>
      <w:r w:rsidR="00895CE0" w:rsidRPr="00EE0884">
        <w:t xml:space="preserve">] </w:t>
      </w:r>
      <w:r w:rsidRPr="00EE0884">
        <w:t>TA_</w:t>
      </w:r>
      <w:r w:rsidR="002C3F22" w:rsidRPr="00EE0884">
        <w:t>BANCO_AGENCIAS</w:t>
      </w:r>
      <w:bookmarkEnd w:id="51"/>
      <w:bookmarkEnd w:id="52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3" w:name="_Toc448734003"/>
      <w:bookmarkStart w:id="54" w:name="_Toc449604157"/>
      <w:r w:rsidRPr="00EE0884">
        <w:t xml:space="preserve">Tabela </w:t>
      </w:r>
      <w:r w:rsidR="007F52BA" w:rsidRPr="00EE0884">
        <w:t>TA_</w:t>
      </w:r>
      <w:r w:rsidR="002C3F22" w:rsidRPr="00EE0884">
        <w:t>BANCOS</w:t>
      </w:r>
      <w:bookmarkEnd w:id="53"/>
      <w:bookmarkEnd w:id="54"/>
    </w:p>
    <w:p w14:paraId="3EA75AF6" w14:textId="77777777" w:rsidR="00895CE0" w:rsidRPr="00EE0884" w:rsidRDefault="00895CE0" w:rsidP="00895CE0"/>
    <w:p w14:paraId="3559641D" w14:textId="583532A8" w:rsidR="00895CE0" w:rsidRPr="00EE0884" w:rsidRDefault="00811FA8" w:rsidP="00895CE0">
      <w:pPr>
        <w:pStyle w:val="GERERequisito"/>
      </w:pPr>
      <w:bookmarkStart w:id="55" w:name="_Toc448734004"/>
      <w:bookmarkStart w:id="56" w:name="_Toc449604158"/>
      <w:r w:rsidRPr="00EE0884">
        <w:t>[TA</w:t>
      </w:r>
      <w:r w:rsidR="00895CE0" w:rsidRPr="00EE0884">
        <w:t>00</w:t>
      </w:r>
      <w:r w:rsidR="00665B63">
        <w:t>9</w:t>
      </w:r>
      <w:r w:rsidR="00895CE0" w:rsidRPr="00EE0884">
        <w:t xml:space="preserve">] </w:t>
      </w:r>
      <w:r w:rsidRPr="00EE0884">
        <w:t>TA_</w:t>
      </w:r>
      <w:r w:rsidR="002C3F22" w:rsidRPr="00EE0884">
        <w:t>BANCOS</w:t>
      </w:r>
      <w:bookmarkEnd w:id="55"/>
      <w:bookmarkEnd w:id="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7" w:name="_Toc448734005"/>
      <w:bookmarkStart w:id="58" w:name="_Toc449604159"/>
      <w:r w:rsidRPr="00EE0884">
        <w:t>Tabela</w:t>
      </w:r>
      <w:r w:rsidR="007F52BA" w:rsidRPr="00EE0884">
        <w:t xml:space="preserve"> TA_</w:t>
      </w:r>
      <w:r w:rsidR="002C3F22" w:rsidRPr="00EE0884">
        <w:t>CONVENIOS_ARREC</w:t>
      </w:r>
      <w:bookmarkEnd w:id="57"/>
      <w:bookmarkEnd w:id="58"/>
    </w:p>
    <w:p w14:paraId="7FDC6AC3" w14:textId="77777777" w:rsidR="00895CE0" w:rsidRPr="00EE0884" w:rsidRDefault="00895CE0" w:rsidP="00895CE0"/>
    <w:p w14:paraId="45F8C3E2" w14:textId="6D13A7E4" w:rsidR="00895CE0" w:rsidRPr="00EE0884" w:rsidRDefault="00811FA8" w:rsidP="00895CE0">
      <w:pPr>
        <w:pStyle w:val="GERERequisito"/>
      </w:pPr>
      <w:bookmarkStart w:id="59" w:name="_Toc448734006"/>
      <w:bookmarkStart w:id="60" w:name="_Toc449604160"/>
      <w:r w:rsidRPr="00EE0884">
        <w:t>[TA</w:t>
      </w:r>
      <w:r w:rsidR="00665B63">
        <w:t>010</w:t>
      </w:r>
      <w:r w:rsidR="00895CE0" w:rsidRPr="00EE0884">
        <w:t xml:space="preserve">] </w:t>
      </w:r>
      <w:r w:rsidRPr="00EE0884">
        <w:t>TA_</w:t>
      </w:r>
      <w:r w:rsidR="002C3F22" w:rsidRPr="00EE0884">
        <w:t>CONVENIOS_ARREC</w:t>
      </w:r>
      <w:bookmarkEnd w:id="59"/>
      <w:bookmarkEnd w:id="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sendo Processado novamente. Ex: 01, 02 etc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1" w:name="_Toc448734007"/>
      <w:bookmarkStart w:id="62" w:name="_Toc449604161"/>
      <w:r w:rsidRPr="00EE0884">
        <w:t xml:space="preserve">Tabela </w:t>
      </w:r>
      <w:r w:rsidR="00811FA8" w:rsidRPr="00EE0884">
        <w:t>TA_</w:t>
      </w:r>
      <w:r w:rsidRPr="00EE0884">
        <w:t>CONVENIOS_TARIFAS</w:t>
      </w:r>
      <w:bookmarkEnd w:id="61"/>
      <w:bookmarkEnd w:id="62"/>
    </w:p>
    <w:p w14:paraId="1AAAF0F6" w14:textId="77777777" w:rsidR="002C3F22" w:rsidRPr="00EE0884" w:rsidRDefault="002C3F22" w:rsidP="002C3F22"/>
    <w:p w14:paraId="2AEADE71" w14:textId="261CBB0F" w:rsidR="002C3F22" w:rsidRPr="00EE0884" w:rsidRDefault="00811FA8" w:rsidP="002C3F22">
      <w:pPr>
        <w:pStyle w:val="GERERequisito"/>
      </w:pPr>
      <w:bookmarkStart w:id="63" w:name="_Toc448734008"/>
      <w:bookmarkStart w:id="64" w:name="_Toc449604162"/>
      <w:r w:rsidRPr="00EE0884">
        <w:t>[TA</w:t>
      </w:r>
      <w:r w:rsidR="002C3F22" w:rsidRPr="00EE0884">
        <w:t>0</w:t>
      </w:r>
      <w:r w:rsidR="00665B63">
        <w:t>11</w:t>
      </w:r>
      <w:r w:rsidR="002C3F22" w:rsidRPr="00EE0884">
        <w:t xml:space="preserve">] </w:t>
      </w:r>
      <w:r w:rsidRPr="00EE0884">
        <w:t>TA_</w:t>
      </w:r>
      <w:r w:rsidR="002C3F22" w:rsidRPr="00EE0884">
        <w:t>CONVENIOS_TARIFAS</w:t>
      </w:r>
      <w:bookmarkEnd w:id="63"/>
      <w:bookmarkEnd w:id="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5" w:name="_Toc448734009"/>
      <w:bookmarkStart w:id="66" w:name="_Toc449604163"/>
      <w:r w:rsidRPr="00EE0884">
        <w:t xml:space="preserve">Tabela </w:t>
      </w:r>
      <w:r w:rsidR="00811FA8" w:rsidRPr="00EE0884">
        <w:t>TA_</w:t>
      </w:r>
      <w:r w:rsidRPr="00EE0884">
        <w:t>DELEGACIA_AGENCIAS</w:t>
      </w:r>
      <w:bookmarkEnd w:id="65"/>
      <w:bookmarkEnd w:id="66"/>
    </w:p>
    <w:p w14:paraId="78D2B929" w14:textId="77777777" w:rsidR="002C3F22" w:rsidRPr="00EE0884" w:rsidRDefault="002C3F22" w:rsidP="002C3F22"/>
    <w:p w14:paraId="47164DBC" w14:textId="3740F136" w:rsidR="002C3F22" w:rsidRPr="00EE0884" w:rsidRDefault="00811FA8" w:rsidP="002C3F22">
      <w:pPr>
        <w:pStyle w:val="GERERequisito"/>
      </w:pPr>
      <w:bookmarkStart w:id="67" w:name="_Toc448734010"/>
      <w:bookmarkStart w:id="68" w:name="_Toc449604164"/>
      <w:r w:rsidRPr="00EE0884">
        <w:t>[TA</w:t>
      </w:r>
      <w:r w:rsidR="002C3F22" w:rsidRPr="00EE0884">
        <w:t>0</w:t>
      </w:r>
      <w:r w:rsidR="00665B63">
        <w:t>12</w:t>
      </w:r>
      <w:r w:rsidR="002C3F22" w:rsidRPr="00EE0884">
        <w:t xml:space="preserve">] </w:t>
      </w:r>
      <w:r w:rsidRPr="00EE0884">
        <w:t>TA_</w:t>
      </w:r>
      <w:r w:rsidR="002C3F22" w:rsidRPr="00EE0884">
        <w:t>DELEGACIA_AGENCIAS</w:t>
      </w:r>
      <w:bookmarkEnd w:id="67"/>
      <w:bookmarkEnd w:id="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9" w:name="_Toc448734011"/>
      <w:bookmarkStart w:id="70" w:name="_Toc449604165"/>
      <w:r w:rsidRPr="00EE0884">
        <w:t xml:space="preserve">Tabela </w:t>
      </w:r>
      <w:r w:rsidR="00811FA8" w:rsidRPr="00EE0884">
        <w:t>TA_</w:t>
      </w:r>
      <w:r w:rsidRPr="00EE0884">
        <w:t>DELEGACIA_ENDERECO</w:t>
      </w:r>
      <w:bookmarkEnd w:id="69"/>
      <w:bookmarkEnd w:id="70"/>
    </w:p>
    <w:p w14:paraId="3D33DE91" w14:textId="77777777" w:rsidR="002C3F22" w:rsidRPr="00EE0884" w:rsidRDefault="002C3F22" w:rsidP="002C3F22"/>
    <w:p w14:paraId="09EE2CBB" w14:textId="2F814AA7" w:rsidR="002C3F22" w:rsidRPr="00EE0884" w:rsidRDefault="00811FA8" w:rsidP="002C3F22">
      <w:pPr>
        <w:pStyle w:val="GERERequisito"/>
      </w:pPr>
      <w:bookmarkStart w:id="71" w:name="_Toc448734012"/>
      <w:bookmarkStart w:id="72" w:name="_Toc449604166"/>
      <w:r w:rsidRPr="00EE0884">
        <w:t>[TA</w:t>
      </w:r>
      <w:r w:rsidR="00665B63">
        <w:t>013</w:t>
      </w:r>
      <w:r w:rsidR="002C3F22" w:rsidRPr="00EE0884">
        <w:t xml:space="preserve">] </w:t>
      </w:r>
      <w:r w:rsidRPr="00EE0884">
        <w:t>TA_</w:t>
      </w:r>
      <w:r w:rsidR="002C3F22" w:rsidRPr="00EE0884">
        <w:t>DELEGACIA_ENDERECO</w:t>
      </w:r>
      <w:bookmarkEnd w:id="71"/>
      <w:bookmarkEnd w:id="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 da Delegacia Fazendaria</w:t>
            </w:r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1963C7E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3" w:name="_Toc448734013"/>
      <w:bookmarkStart w:id="74" w:name="_Toc449604167"/>
      <w:r w:rsidRPr="00EE0884">
        <w:lastRenderedPageBreak/>
        <w:t xml:space="preserve">Tabela </w:t>
      </w:r>
      <w:r w:rsidR="00665B63">
        <w:t>TA_UNIDADE</w:t>
      </w:r>
      <w:r w:rsidR="00C27A2C" w:rsidRPr="00EE0884">
        <w:t>_RECEITAS</w:t>
      </w:r>
      <w:bookmarkEnd w:id="73"/>
      <w:bookmarkEnd w:id="74"/>
    </w:p>
    <w:p w14:paraId="0B22AC13" w14:textId="77777777" w:rsidR="002C3F22" w:rsidRPr="00EE0884" w:rsidRDefault="002C3F22" w:rsidP="002C3F22"/>
    <w:p w14:paraId="4C30011C" w14:textId="0B7EBB77" w:rsidR="002C3F22" w:rsidRPr="00EE0884" w:rsidRDefault="002C3F22" w:rsidP="002C3F22">
      <w:pPr>
        <w:pStyle w:val="GERERequisito"/>
      </w:pPr>
      <w:bookmarkStart w:id="75" w:name="_Toc448734014"/>
      <w:bookmarkStart w:id="76" w:name="_Toc449604168"/>
      <w:r w:rsidRPr="00EE0884">
        <w:t>[TAB0</w:t>
      </w:r>
      <w:r w:rsidR="00665B63">
        <w:t>14</w:t>
      </w:r>
      <w:r w:rsidRPr="00EE0884">
        <w:t xml:space="preserve">] </w:t>
      </w:r>
      <w:r w:rsidR="00665B63">
        <w:t>TA_UNIDADE</w:t>
      </w:r>
      <w:r w:rsidR="00C27A2C" w:rsidRPr="00EE0884">
        <w:t>_RECEITAS</w:t>
      </w:r>
      <w:bookmarkEnd w:id="75"/>
      <w:bookmarkEnd w:id="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14E4F13C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6956D94B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number(10</w:t>
            </w:r>
            <w:r w:rsidR="007F52BA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081548F9" w:rsidR="007F52BA" w:rsidRPr="00DE625C" w:rsidRDefault="007F52BA" w:rsidP="003D1DED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</w:t>
              </w:r>
              <w:r w:rsidR="003D1DED">
                <w:rPr>
                  <w:lang w:val="es-419"/>
                </w:rPr>
                <w:t>UNIDADE_RECEITA</w:t>
              </w:r>
              <w:r w:rsidRPr="00DE625C">
                <w:rPr>
                  <w:lang w:val="es-419"/>
                </w:rPr>
                <w:t>.</w:t>
              </w:r>
              <w:r w:rsidR="003D1DED">
                <w:rPr>
                  <w:lang w:val="es-419"/>
                </w:rPr>
                <w:t>IDENTIFICACAO_UNID_ORGANIZAC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457BF0C5" w14:textId="6DA30617" w:rsidR="00665B63" w:rsidRPr="00EE0884" w:rsidRDefault="00665B63" w:rsidP="00665B63">
      <w:pPr>
        <w:pStyle w:val="Ttulo3"/>
        <w:widowControl/>
        <w:numPr>
          <w:ilvl w:val="0"/>
          <w:numId w:val="0"/>
        </w:numPr>
        <w:autoSpaceDE/>
        <w:autoSpaceDN/>
        <w:spacing w:after="60"/>
        <w:jc w:val="both"/>
      </w:pPr>
      <w:bookmarkStart w:id="77" w:name="_Toc448734017"/>
      <w:bookmarkStart w:id="78" w:name="_Toc449604171"/>
      <w:r w:rsidRPr="00EE0884">
        <w:t xml:space="preserve"> </w:t>
      </w:r>
    </w:p>
    <w:p w14:paraId="51420784" w14:textId="09BC0713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Tabela </w:t>
      </w:r>
      <w:r w:rsidR="00811FA8" w:rsidRPr="00EE0884">
        <w:t>TA_</w:t>
      </w:r>
      <w:r w:rsidR="00C9429E" w:rsidRPr="00EE0884">
        <w:t>ESTATISTISCAS</w:t>
      </w:r>
      <w:r w:rsidR="00C27A2C" w:rsidRPr="00EE0884">
        <w:t>_ARRECADACAO</w:t>
      </w:r>
      <w:bookmarkEnd w:id="77"/>
      <w:bookmarkEnd w:id="78"/>
    </w:p>
    <w:p w14:paraId="6D2738C7" w14:textId="77777777" w:rsidR="002C3F22" w:rsidRPr="00EE0884" w:rsidRDefault="002C3F22" w:rsidP="002C3F22"/>
    <w:p w14:paraId="14BA24BB" w14:textId="6885F9A1" w:rsidR="002C3F22" w:rsidRPr="00EE0884" w:rsidRDefault="00811FA8" w:rsidP="002C3F22">
      <w:pPr>
        <w:pStyle w:val="GERERequisito"/>
      </w:pPr>
      <w:bookmarkStart w:id="79" w:name="_Toc448734018"/>
      <w:bookmarkStart w:id="80" w:name="_Toc449604172"/>
      <w:r w:rsidRPr="00EE0884">
        <w:t>[TA</w:t>
      </w:r>
      <w:r w:rsidR="002C3F22" w:rsidRPr="00EE0884">
        <w:t>0</w:t>
      </w:r>
      <w:r w:rsidR="00665B63">
        <w:t>1</w:t>
      </w:r>
      <w:r w:rsidR="003D1DED">
        <w:t>5</w:t>
      </w:r>
      <w:r w:rsidR="002C3F22" w:rsidRPr="00EE0884">
        <w:t xml:space="preserve">] </w:t>
      </w:r>
      <w:r w:rsidRPr="00EE0884">
        <w:t>TA_</w:t>
      </w:r>
      <w:r w:rsidR="00C9429E" w:rsidRPr="00EE0884">
        <w:t>ESTATISTICAS</w:t>
      </w:r>
      <w:r w:rsidR="00C27A2C" w:rsidRPr="00EE0884">
        <w:t>_ARRECADACAO</w:t>
      </w:r>
      <w:bookmarkEnd w:id="79"/>
      <w:bookmarkEnd w:id="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1" w:name="_Toc448734019"/>
      <w:bookmarkStart w:id="82" w:name="_Toc449604173"/>
      <w:r w:rsidR="00C27A2C" w:rsidRPr="00EE0884">
        <w:lastRenderedPageBreak/>
        <w:t xml:space="preserve">Tabela </w:t>
      </w:r>
      <w:r w:rsidR="00811FA8" w:rsidRPr="00EE0884">
        <w:t>TA_</w:t>
      </w:r>
      <w:r w:rsidR="00C27A2C" w:rsidRPr="00EE0884">
        <w:t>GRUPOS_CNAE</w:t>
      </w:r>
      <w:bookmarkEnd w:id="81"/>
      <w:bookmarkEnd w:id="82"/>
    </w:p>
    <w:p w14:paraId="200FF27A" w14:textId="77777777" w:rsidR="00C27A2C" w:rsidRPr="00EE0884" w:rsidRDefault="00C27A2C" w:rsidP="00C27A2C"/>
    <w:p w14:paraId="1ED600C6" w14:textId="3BAB9600" w:rsidR="00C27A2C" w:rsidRPr="00EE0884" w:rsidRDefault="00811FA8" w:rsidP="00C27A2C">
      <w:pPr>
        <w:pStyle w:val="GERERequisito"/>
      </w:pPr>
      <w:bookmarkStart w:id="83" w:name="_Toc448734020"/>
      <w:bookmarkStart w:id="84" w:name="_Toc449604174"/>
      <w:r w:rsidRPr="00EE0884">
        <w:t>[TA</w:t>
      </w:r>
      <w:r w:rsidR="00C27A2C" w:rsidRPr="00EE0884">
        <w:t>0</w:t>
      </w:r>
      <w:r w:rsidR="003D1DED">
        <w:t>16</w:t>
      </w:r>
      <w:r w:rsidR="00C27A2C" w:rsidRPr="00EE0884">
        <w:t xml:space="preserve">] </w:t>
      </w:r>
      <w:r w:rsidRPr="00EE0884">
        <w:t>TA_</w:t>
      </w:r>
      <w:r w:rsidR="00C27A2C" w:rsidRPr="00EE0884">
        <w:t>GRUPOS_CNAE</w:t>
      </w:r>
      <w:bookmarkEnd w:id="83"/>
      <w:bookmarkEnd w:id="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 xml:space="preserve">Explor,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5" w:name="_Toc448734021"/>
      <w:bookmarkStart w:id="86" w:name="_Toc449604175"/>
      <w:r w:rsidRPr="00EE0884">
        <w:t xml:space="preserve">Tabela </w:t>
      </w:r>
      <w:r w:rsidR="002173A8" w:rsidRPr="00EE0884">
        <w:t>TA_</w:t>
      </w:r>
      <w:r w:rsidR="00A01BF5" w:rsidRPr="00EE0884">
        <w:t>LOTES_PAGOS</w:t>
      </w:r>
      <w:bookmarkEnd w:id="85"/>
      <w:bookmarkEnd w:id="86"/>
    </w:p>
    <w:p w14:paraId="29E56036" w14:textId="77777777" w:rsidR="00C27A2C" w:rsidRPr="00EE0884" w:rsidRDefault="00C27A2C" w:rsidP="00C27A2C"/>
    <w:p w14:paraId="5FA8C8D6" w14:textId="45C18497" w:rsidR="00C27A2C" w:rsidRPr="00EE0884" w:rsidRDefault="00811FA8" w:rsidP="00C27A2C">
      <w:pPr>
        <w:pStyle w:val="GERERequisito"/>
      </w:pPr>
      <w:bookmarkStart w:id="87" w:name="_Toc448734022"/>
      <w:bookmarkStart w:id="88" w:name="_Toc449604176"/>
      <w:r w:rsidRPr="00EE0884">
        <w:t>[TA</w:t>
      </w:r>
      <w:r w:rsidR="00C27A2C" w:rsidRPr="00EE0884">
        <w:t>0</w:t>
      </w:r>
      <w:r w:rsidR="003D1DED">
        <w:t>17</w:t>
      </w:r>
      <w:r w:rsidR="00C27A2C" w:rsidRPr="00EE0884">
        <w:t xml:space="preserve">] </w:t>
      </w:r>
      <w:r w:rsidRPr="00EE0884">
        <w:t>TA_</w:t>
      </w:r>
      <w:r w:rsidR="00A01BF5" w:rsidRPr="00EE0884">
        <w:t>LOTES_PAGOS</w:t>
      </w:r>
      <w:bookmarkEnd w:id="87"/>
      <w:bookmarkEnd w:id="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9" w:name="_Toc448734023"/>
      <w:bookmarkStart w:id="90" w:name="_Toc449604177"/>
      <w:r w:rsidRPr="00EE0884">
        <w:t xml:space="preserve">Tabela </w:t>
      </w:r>
      <w:r w:rsidR="00811FA8" w:rsidRPr="00EE0884">
        <w:t>TA_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89"/>
      <w:bookmarkEnd w:id="90"/>
    </w:p>
    <w:p w14:paraId="2799182F" w14:textId="77777777" w:rsidR="00C27A2C" w:rsidRPr="00EE0884" w:rsidRDefault="00C27A2C" w:rsidP="00C27A2C"/>
    <w:p w14:paraId="37418B02" w14:textId="5CECD8EB" w:rsidR="00C27A2C" w:rsidRPr="00EE0884" w:rsidRDefault="00811FA8" w:rsidP="00C27A2C">
      <w:pPr>
        <w:pStyle w:val="GERERequisito"/>
      </w:pPr>
      <w:bookmarkStart w:id="91" w:name="_Toc448734024"/>
      <w:bookmarkStart w:id="92" w:name="_Toc449604178"/>
      <w:r w:rsidRPr="00EE0884">
        <w:t>[TA</w:t>
      </w:r>
      <w:r w:rsidR="00C27A2C" w:rsidRPr="00EE0884">
        <w:t>0</w:t>
      </w:r>
      <w:r w:rsidR="003D1DED">
        <w:t>18</w:t>
      </w:r>
      <w:r w:rsidR="00C27A2C" w:rsidRPr="00EE0884">
        <w:t xml:space="preserve">] </w:t>
      </w:r>
      <w:r w:rsidRPr="00EE0884">
        <w:t>TA_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1"/>
      <w:bookmarkEnd w:id="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quantidade docs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3" w:name="_Toc448734025"/>
      <w:bookmarkStart w:id="94" w:name="_Toc449604179"/>
      <w:r w:rsidRPr="00EE0884">
        <w:t xml:space="preserve">Tabela </w:t>
      </w:r>
      <w:r w:rsidR="00E81A27" w:rsidRPr="00EE0884">
        <w:t>TA_</w:t>
      </w:r>
      <w:r w:rsidR="00E470B5" w:rsidRPr="00EE0884">
        <w:t>MUNICIPIOS</w:t>
      </w:r>
      <w:bookmarkEnd w:id="93"/>
      <w:bookmarkEnd w:id="94"/>
    </w:p>
    <w:p w14:paraId="7F10996B" w14:textId="77777777" w:rsidR="00C27A2C" w:rsidRPr="00EE0884" w:rsidRDefault="00C27A2C" w:rsidP="00C27A2C"/>
    <w:p w14:paraId="3ADA9708" w14:textId="18BAE011" w:rsidR="00C27A2C" w:rsidRPr="00EE0884" w:rsidRDefault="00C27A2C" w:rsidP="00C27A2C">
      <w:pPr>
        <w:pStyle w:val="GERERequisito"/>
      </w:pPr>
      <w:bookmarkStart w:id="95" w:name="_Toc448734026"/>
      <w:bookmarkStart w:id="96" w:name="_Toc449604180"/>
      <w:r w:rsidRPr="00EE0884">
        <w:t>[TA0</w:t>
      </w:r>
      <w:r w:rsidR="003D1DED">
        <w:t>19</w:t>
      </w:r>
      <w:r w:rsidRPr="00EE0884">
        <w:t xml:space="preserve">] </w:t>
      </w:r>
      <w:r w:rsidR="00E81A27" w:rsidRPr="00EE0884">
        <w:t>TA_</w:t>
      </w:r>
      <w:r w:rsidR="00E470B5" w:rsidRPr="00EE0884">
        <w:t>MUNICIPIOS</w:t>
      </w:r>
      <w:bookmarkEnd w:id="95"/>
      <w:bookmarkEnd w:id="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Federada. Ex: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7" w:name="_Toc448734027"/>
      <w:bookmarkStart w:id="98" w:name="_Toc449604181"/>
      <w:r w:rsidRPr="00EE0884">
        <w:t xml:space="preserve">Tabela </w:t>
      </w:r>
      <w:r w:rsidR="00E81A27" w:rsidRPr="00EE0884">
        <w:t>TA_</w:t>
      </w:r>
      <w:r w:rsidR="00FC1C4A" w:rsidRPr="00EE0884">
        <w:t>MUNICIPIOS_CONTAS</w:t>
      </w:r>
      <w:bookmarkEnd w:id="97"/>
      <w:bookmarkEnd w:id="98"/>
    </w:p>
    <w:p w14:paraId="1B068CF3" w14:textId="77777777" w:rsidR="00C27A2C" w:rsidRPr="00EE0884" w:rsidRDefault="00C27A2C" w:rsidP="00C27A2C"/>
    <w:p w14:paraId="655A134D" w14:textId="36208FF6" w:rsidR="00C27A2C" w:rsidRPr="00EE0884" w:rsidRDefault="00E81A27" w:rsidP="00C27A2C">
      <w:pPr>
        <w:pStyle w:val="GERERequisito"/>
      </w:pPr>
      <w:bookmarkStart w:id="99" w:name="_Toc448734028"/>
      <w:bookmarkStart w:id="100" w:name="_Toc449604182"/>
      <w:r w:rsidRPr="00EE0884">
        <w:t>[TA</w:t>
      </w:r>
      <w:r w:rsidR="00C27A2C" w:rsidRPr="00EE0884">
        <w:t>0</w:t>
      </w:r>
      <w:r w:rsidR="003D1DED">
        <w:t>20</w:t>
      </w:r>
      <w:r w:rsidR="00C27A2C" w:rsidRPr="00EE0884">
        <w:t xml:space="preserve">] </w:t>
      </w:r>
      <w:r w:rsidRPr="00EE0884">
        <w:t>TA_</w:t>
      </w:r>
      <w:r w:rsidR="00FC1C4A" w:rsidRPr="00EE0884">
        <w:t>MUNICIPIOS_CONTAS</w:t>
      </w:r>
      <w:bookmarkEnd w:id="99"/>
      <w:bookmarkEnd w:id="1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1" w:name="_Toc448734029"/>
      <w:bookmarkStart w:id="102" w:name="_Toc449604183"/>
      <w:r w:rsidRPr="00EE0884">
        <w:t xml:space="preserve">Tabela </w:t>
      </w:r>
      <w:r w:rsidR="00E81A27" w:rsidRPr="00EE0884">
        <w:t>TA_</w:t>
      </w:r>
      <w:r w:rsidR="00FC1C4A" w:rsidRPr="00EE0884">
        <w:t>PAGOS_AJUSTES_REPASSE</w:t>
      </w:r>
      <w:bookmarkEnd w:id="101"/>
      <w:bookmarkEnd w:id="102"/>
    </w:p>
    <w:p w14:paraId="50A6F40C" w14:textId="77777777" w:rsidR="00C27A2C" w:rsidRPr="00EE0884" w:rsidRDefault="00C27A2C" w:rsidP="00C27A2C"/>
    <w:p w14:paraId="2FED5537" w14:textId="14C563B5" w:rsidR="00C27A2C" w:rsidRPr="00EE0884" w:rsidRDefault="00C27A2C" w:rsidP="00C27A2C">
      <w:pPr>
        <w:pStyle w:val="GERERequisito"/>
      </w:pPr>
      <w:bookmarkStart w:id="103" w:name="_Toc448734030"/>
      <w:bookmarkStart w:id="104" w:name="_Toc449604184"/>
      <w:r w:rsidRPr="00EE0884">
        <w:t>[TA0</w:t>
      </w:r>
      <w:r w:rsidR="003D1DED">
        <w:t>21</w:t>
      </w:r>
      <w:r w:rsidRPr="00EE0884">
        <w:t xml:space="preserve">] </w:t>
      </w:r>
      <w:r w:rsidR="00E81A27" w:rsidRPr="00EE0884">
        <w:t>TA_</w:t>
      </w:r>
      <w:r w:rsidR="00FC1C4A" w:rsidRPr="00EE0884">
        <w:t>PAGOS_AJUSTES_REPASSE</w:t>
      </w:r>
      <w:bookmarkEnd w:id="103"/>
      <w:bookmarkEnd w:id="1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Ajuste :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Rtc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5" w:name="_Toc448734031"/>
      <w:bookmarkStart w:id="106" w:name="_Toc449604185"/>
      <w:r w:rsidRPr="00EE0884">
        <w:lastRenderedPageBreak/>
        <w:t xml:space="preserve">Tabela </w:t>
      </w:r>
      <w:r w:rsidR="00E81A27" w:rsidRPr="00EE0884">
        <w:t>TA_</w:t>
      </w:r>
      <w:r w:rsidR="00FC1C4A" w:rsidRPr="00EE0884">
        <w:t>PAGOS_ARREC</w:t>
      </w:r>
      <w:bookmarkEnd w:id="105"/>
      <w:bookmarkEnd w:id="106"/>
    </w:p>
    <w:p w14:paraId="64843F54" w14:textId="77777777" w:rsidR="00C27A2C" w:rsidRPr="00EE0884" w:rsidRDefault="00C27A2C" w:rsidP="00C27A2C"/>
    <w:p w14:paraId="407E6E2E" w14:textId="4B216660" w:rsidR="00C27A2C" w:rsidRPr="00EE0884" w:rsidRDefault="00E81A27" w:rsidP="00C27A2C">
      <w:pPr>
        <w:pStyle w:val="GERERequisito"/>
      </w:pPr>
      <w:bookmarkStart w:id="107" w:name="_Toc448734032"/>
      <w:bookmarkStart w:id="108" w:name="_Toc449604186"/>
      <w:r w:rsidRPr="00EE0884">
        <w:t>[TA</w:t>
      </w:r>
      <w:r w:rsidR="00C27A2C" w:rsidRPr="00EE0884">
        <w:t>0</w:t>
      </w:r>
      <w:r w:rsidR="003D1DED">
        <w:t>22</w:t>
      </w:r>
      <w:r w:rsidR="00C27A2C" w:rsidRPr="00EE0884">
        <w:t xml:space="preserve">] </w:t>
      </w:r>
      <w:r w:rsidRPr="00EE0884">
        <w:t>TA_</w:t>
      </w:r>
      <w:r w:rsidR="00FC1C4A" w:rsidRPr="00EE0884">
        <w:t>PAGOS_ARREC</w:t>
      </w:r>
      <w:bookmarkEnd w:id="107"/>
      <w:bookmarkEnd w:id="1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1A8240C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Estadual ou CPF ou CPNJ ou RENAVAN.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1-INSCRICAO,2-CNPJ,3-CPF,4-RENAVAN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etc..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6EA2E9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  <w:r w:rsidR="000306EA">
              <w:rPr>
                <w:lang w:val="pt-BR"/>
              </w:rPr>
              <w:t>,4 – SIMPLES NACIONAL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640F01E1" w:rsidR="007F52BA" w:rsidRPr="00EE0884" w:rsidRDefault="000306EA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Sequencial incrementado por cada registro que foi vinculado ao 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ID_NOSSO_NUMERO_DARE.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Exemplo :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Municipio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0 ou Null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09" w:name="_Toc448734033"/>
      <w:bookmarkStart w:id="110" w:name="_Toc449604187"/>
      <w:r w:rsidRPr="00EE0884">
        <w:t>Tabela TA_DARE</w:t>
      </w:r>
      <w:bookmarkEnd w:id="109"/>
      <w:bookmarkEnd w:id="110"/>
    </w:p>
    <w:p w14:paraId="5433D52D" w14:textId="77777777" w:rsidR="00127B26" w:rsidRPr="00EE0884" w:rsidRDefault="00127B26" w:rsidP="00127B26"/>
    <w:p w14:paraId="6385FD9B" w14:textId="41450014" w:rsidR="00127B26" w:rsidRPr="00EE0884" w:rsidRDefault="003D1DED" w:rsidP="00127B26">
      <w:pPr>
        <w:pStyle w:val="GERERequisito"/>
      </w:pPr>
      <w:bookmarkStart w:id="111" w:name="_Toc448734034"/>
      <w:bookmarkStart w:id="112" w:name="_Toc449604188"/>
      <w:r>
        <w:t>[TA023</w:t>
      </w:r>
      <w:r w:rsidR="00127B26" w:rsidRPr="00EE0884">
        <w:t>] TA_DARE</w:t>
      </w:r>
      <w:bookmarkEnd w:id="111"/>
      <w:bookmarkEnd w:id="11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27B26" w:rsidRPr="00EE0884" w14:paraId="5217A70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7D19D" w14:textId="77777777" w:rsidR="00B50C97" w:rsidRPr="00EE0884" w:rsidRDefault="00B50C97" w:rsidP="00B50C97">
            <w:pPr>
              <w:pStyle w:val="NormalWeb"/>
            </w:pPr>
            <w:r w:rsidRPr="00EE0884">
              <w:t xml:space="preserve">Número Sequencial gerado por ano para identificação do DARE emitido nos sistemas da SEFAZ-TO. </w:t>
            </w:r>
          </w:p>
          <w:p w14:paraId="4C114136" w14:textId="77777777" w:rsidR="00B50C97" w:rsidRPr="00EE0884" w:rsidRDefault="00B50C97" w:rsidP="00B50C97">
            <w:pPr>
              <w:pStyle w:val="NormalWeb"/>
            </w:pPr>
            <w:r w:rsidRPr="00EE0884">
              <w:t xml:space="preserve">Formato de AAAAI0000000000 , </w:t>
            </w:r>
          </w:p>
          <w:p w14:paraId="4CFF91E7" w14:textId="77777777" w:rsidR="00B50C97" w:rsidRPr="00EE0884" w:rsidRDefault="00B50C97" w:rsidP="00B50C97">
            <w:pPr>
              <w:pStyle w:val="NormalWeb"/>
            </w:pPr>
            <w:r w:rsidRPr="00EE0884">
              <w:t xml:space="preserve">AAAA - Ano de Geração da Sequenciai </w:t>
            </w:r>
          </w:p>
          <w:p w14:paraId="1AC0B8CA" w14:textId="63AE8F65" w:rsidR="00127B26" w:rsidRPr="00EE0884" w:rsidRDefault="00A62913" w:rsidP="00A62913">
            <w:pPr>
              <w:pStyle w:val="NormalWeb"/>
            </w:pPr>
            <w:r w:rsidRPr="00EE0884">
              <w:t>I - 1 - Em</w:t>
            </w:r>
            <w:r w:rsidR="00B50C97" w:rsidRPr="00EE0884">
              <w:t xml:space="preserve">itido pelo SIAT, 2 - Emitido pela Internet. 0000000000 - Sequencial gerado por Ano. </w:t>
            </w:r>
          </w:p>
        </w:tc>
      </w:tr>
      <w:tr w:rsidR="00127B26" w:rsidRPr="00EE0884" w14:paraId="08D555B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4FEFC770" w:rsidR="00127B26" w:rsidRPr="00EE0884" w:rsidRDefault="00116FE1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</w:t>
            </w:r>
            <w:r w:rsidR="00127B26" w:rsidRPr="00EE0884">
              <w:rPr>
                <w:lang w:val="pt-BR"/>
              </w:rPr>
              <w:t>_</w:t>
            </w:r>
            <w:r>
              <w:rPr>
                <w:lang w:val="pt-BR"/>
              </w:rPr>
              <w:t>UNID_ORGANIZAC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1F7DAA6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  <w:r w:rsidR="00116FE1">
              <w:rPr>
                <w:lang w:val="pt-BR"/>
              </w:rPr>
              <w:t>umber(10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Orgão emissor do DARE</w:t>
            </w:r>
          </w:p>
        </w:tc>
      </w:tr>
      <w:tr w:rsidR="00127B26" w:rsidRPr="00EE0884" w14:paraId="066F701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Vencimento do Dare</w:t>
            </w:r>
          </w:p>
        </w:tc>
      </w:tr>
      <w:tr w:rsidR="00947B8F" w:rsidRPr="00EE0884" w14:paraId="2DB47A2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RENAVAN.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6E724FE7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1-INSCRICAO,2-CNPJ,3-CPF,4-RENAVAN </w:t>
            </w:r>
          </w:p>
        </w:tc>
      </w:tr>
      <w:tr w:rsidR="00947B8F" w:rsidRPr="00EE0884" w14:paraId="2E9AB55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</w:t>
            </w:r>
            <w:r w:rsidRPr="00EE0884">
              <w:rPr>
                <w:lang w:val="pt-BR"/>
              </w:rPr>
              <w:lastRenderedPageBreak/>
              <w:t xml:space="preserve">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Municipio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logada no Sistema e quando for emitido pelo Portal ficará como Usuário FIXO "INTERNET" </w:t>
            </w:r>
          </w:p>
        </w:tc>
      </w:tr>
      <w:tr w:rsidR="00947B8F" w:rsidRPr="00EE0884" w14:paraId="388B3CFF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QUANTIDADE_DEBITOS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TA_DARE_DETALHE. </w:t>
            </w:r>
          </w:p>
        </w:tc>
      </w:tr>
      <w:tr w:rsidR="00947B8F" w:rsidRPr="00EE0884" w14:paraId="656B8B2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Dare</w:t>
            </w:r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116FE1">
        <w:trPr>
          <w:trHeight w:val="721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3" w:name="_Toc448734035"/>
      <w:bookmarkStart w:id="114" w:name="_Toc449604189"/>
      <w:r w:rsidRPr="00EE0884">
        <w:t>Tabela TA_DARE_DETALHE</w:t>
      </w:r>
      <w:bookmarkEnd w:id="113"/>
      <w:bookmarkEnd w:id="114"/>
    </w:p>
    <w:p w14:paraId="39C7F5EB" w14:textId="77777777" w:rsidR="00127B26" w:rsidRPr="00EE0884" w:rsidRDefault="00127B26" w:rsidP="00127B26"/>
    <w:p w14:paraId="4731F9A2" w14:textId="3D2F1794" w:rsidR="00127B26" w:rsidRPr="00EE0884" w:rsidRDefault="003D1DED" w:rsidP="00127B26">
      <w:pPr>
        <w:pStyle w:val="GERERequisito"/>
      </w:pPr>
      <w:bookmarkStart w:id="115" w:name="_Toc448734036"/>
      <w:bookmarkStart w:id="116" w:name="_Toc449604190"/>
      <w:r>
        <w:t>[TA024</w:t>
      </w:r>
      <w:r w:rsidR="00127B26" w:rsidRPr="00EE0884">
        <w:t>] TA_DARE_DETALHE</w:t>
      </w:r>
      <w:bookmarkEnd w:id="115"/>
      <w:bookmarkEnd w:id="1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A426A" w14:textId="77777777" w:rsidR="00C44371" w:rsidRPr="00EE0884" w:rsidRDefault="00C44371" w:rsidP="00C44371">
            <w:pPr>
              <w:pStyle w:val="NormalWeb"/>
            </w:pPr>
            <w:r w:rsidRPr="00EE0884">
              <w:t xml:space="preserve">Formato de AAAAI0000000000 , </w:t>
            </w:r>
          </w:p>
          <w:p w14:paraId="0522B65A" w14:textId="77777777" w:rsidR="00C44371" w:rsidRPr="00EE0884" w:rsidRDefault="00C44371" w:rsidP="00C44371">
            <w:pPr>
              <w:pStyle w:val="NormalWeb"/>
            </w:pPr>
            <w:r w:rsidRPr="00EE0884">
              <w:lastRenderedPageBreak/>
              <w:t xml:space="preserve">AAAA - Ano de Geração da Sequenciai </w:t>
            </w:r>
          </w:p>
          <w:p w14:paraId="1FBA4602" w14:textId="77777777" w:rsidR="00C44371" w:rsidRPr="00EE0884" w:rsidRDefault="00C44371" w:rsidP="00C44371">
            <w:pPr>
              <w:pStyle w:val="NormalWeb"/>
            </w:pPr>
            <w:r w:rsidRPr="00EE0884">
              <w:t xml:space="preserve">I - 1 - Emitido pelo SIAT, 2 - Emitido pela Internet. </w:t>
            </w:r>
          </w:p>
          <w:p w14:paraId="481C6DC1" w14:textId="77777777" w:rsidR="00C44371" w:rsidRPr="00EE0884" w:rsidRDefault="00C44371" w:rsidP="00C44371">
            <w:pPr>
              <w:pStyle w:val="NormalWeb"/>
            </w:pPr>
            <w:r w:rsidRPr="00EE0884">
              <w:t xml:space="preserve">0000000000 - Sequencial gerado por Ano.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332A3239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r w:rsidRPr="00EE0884">
              <w:t xml:space="preserve">Exemplo : ID_NOSSO_NUMERO foi gerado com 2 Receitas de Tributos de Débitos, onde um terá  a sequencia 1 e o outro tera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r w:rsidRPr="00EE0884">
              <w:t xml:space="preserve">SubCodigo Alinea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etc...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a Pagar = Valor_Imposto + Valor_Correcao_Monetaria + ( Valor MUlta - VAlor_Reducao_MUlta ) + ( Valor Juros - Valor_reducao_Juros ) + Valor_Taxa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Pr="00EE0884" w:rsidRDefault="001A4840" w:rsidP="004B2381">
            <w:pPr>
              <w:pStyle w:val="NormalWeb"/>
            </w:pPr>
            <w:r w:rsidRPr="00EE0884">
              <w:t xml:space="preserve">Pessoa Referenciada no Dare responsável pela conta corrente que irá abater o Débito, Podendo ser um CPF, CNPJ, Inscrição Estadual ou RENAVAN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prenchido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Default="00127B26" w:rsidP="00127B26"/>
    <w:p w14:paraId="45160C3A" w14:textId="77777777" w:rsidR="00116FE1" w:rsidRPr="00EE0884" w:rsidRDefault="00116FE1" w:rsidP="00116FE1">
      <w:pPr>
        <w:spacing w:before="60" w:after="60"/>
        <w:ind w:left="0"/>
      </w:pPr>
    </w:p>
    <w:p w14:paraId="79DFE4A9" w14:textId="34D40D0A" w:rsidR="00116FE1" w:rsidRPr="00EE0884" w:rsidRDefault="00116FE1" w:rsidP="00116FE1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 Tabela TA_DARE</w:t>
      </w:r>
      <w:r w:rsidR="00665B63">
        <w:t>_ORIGEM_DEBITO</w:t>
      </w:r>
    </w:p>
    <w:p w14:paraId="1D540E33" w14:textId="77777777" w:rsidR="00116FE1" w:rsidRPr="00EE0884" w:rsidRDefault="00116FE1" w:rsidP="00116FE1"/>
    <w:p w14:paraId="3CB17619" w14:textId="21432154" w:rsidR="00116FE1" w:rsidRPr="00EE0884" w:rsidRDefault="00116FE1" w:rsidP="00116FE1">
      <w:pPr>
        <w:pStyle w:val="GERERequisito"/>
      </w:pPr>
      <w:r w:rsidRPr="00EE0884">
        <w:t>[TA02</w:t>
      </w:r>
      <w:r w:rsidR="003D1DED">
        <w:t>5</w:t>
      </w:r>
      <w:r w:rsidRPr="00EE0884">
        <w:t>] TA_DARE</w:t>
      </w:r>
      <w:r w:rsidR="00665B63">
        <w:t>_ORIGEM_DEBITO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16FE1" w:rsidRPr="00EE0884" w14:paraId="2519F73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0C6010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CE54DA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99FF98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EF403D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802BB7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16FE1" w:rsidRPr="00EE0884" w14:paraId="43985BA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E4D8D" w14:textId="7BB0E513" w:rsidR="00116FE1" w:rsidRPr="00EE0884" w:rsidRDefault="00116FE1" w:rsidP="00665B6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665B63"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20020" w14:textId="11AD268A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number(3</w:t>
            </w:r>
            <w:r w:rsidR="00116FE1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A6AA" w14:textId="60DC5C7E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 w:rsidR="00665B63"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595D6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1F090" w14:textId="6623640D" w:rsidR="00665B63" w:rsidRPr="00EE0884" w:rsidRDefault="00665B63" w:rsidP="00665B63">
            <w:pPr>
              <w:pStyle w:val="NormalWeb"/>
            </w:pPr>
          </w:p>
          <w:p w14:paraId="030DCDAF" w14:textId="50C5A66D" w:rsidR="00116FE1" w:rsidRPr="00EE0884" w:rsidRDefault="00116FE1" w:rsidP="00116FE1">
            <w:pPr>
              <w:pStyle w:val="NormalWeb"/>
            </w:pPr>
            <w:r w:rsidRPr="00EE0884">
              <w:t xml:space="preserve"> </w:t>
            </w:r>
            <w:r w:rsidR="00665B63">
              <w:t>Código da origem do débito</w:t>
            </w:r>
          </w:p>
        </w:tc>
      </w:tr>
      <w:tr w:rsidR="00116FE1" w:rsidRPr="00EE0884" w14:paraId="17FE805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0445F" w14:textId="59AA7A40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BDE47" w14:textId="2478FECD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B4DF8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E674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7D54C" w14:textId="269D53F2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Descrição da origem do débito</w:t>
            </w:r>
          </w:p>
        </w:tc>
      </w:tr>
      <w:tr w:rsidR="00665B63" w:rsidRPr="00EE0884" w14:paraId="68C2758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05C6" w14:textId="498E7DA9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SITUACAO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25EB5" w14:textId="7C034D3D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4787" w14:textId="77777777" w:rsidR="00665B63" w:rsidRPr="00EE0884" w:rsidRDefault="00665B63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F6F7" w14:textId="25B71E6A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B0B04" w14:textId="7D1688B8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1-Ativo, 2- Cancelado</w:t>
            </w:r>
          </w:p>
        </w:tc>
      </w:tr>
    </w:tbl>
    <w:p w14:paraId="0727F175" w14:textId="77777777" w:rsidR="00116FE1" w:rsidRPr="00EE0884" w:rsidRDefault="00116FE1" w:rsidP="00116FE1">
      <w:pPr>
        <w:spacing w:before="60" w:after="60"/>
        <w:ind w:left="0"/>
      </w:pPr>
    </w:p>
    <w:p w14:paraId="2851CC0D" w14:textId="68B6FFC6" w:rsidR="003D1DED" w:rsidRPr="00EE0884" w:rsidRDefault="003D1DED" w:rsidP="003D1DE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>Tabela TA_DARE</w:t>
      </w:r>
      <w:r>
        <w:t>_ORIGEM_RECEITA</w:t>
      </w:r>
    </w:p>
    <w:p w14:paraId="650DDBAC" w14:textId="77777777" w:rsidR="003D1DED" w:rsidRPr="00EE0884" w:rsidRDefault="003D1DED" w:rsidP="003D1DED"/>
    <w:p w14:paraId="5FB1443A" w14:textId="13CFABA2" w:rsidR="003D1DED" w:rsidRPr="00EE0884" w:rsidRDefault="003D1DED" w:rsidP="003D1DED">
      <w:pPr>
        <w:pStyle w:val="GERERequisito"/>
      </w:pPr>
      <w:r w:rsidRPr="00EE0884">
        <w:t>[TA02</w:t>
      </w:r>
      <w:r>
        <w:t>6</w:t>
      </w:r>
      <w:r w:rsidRPr="00EE0884">
        <w:t>] TA_DARE</w:t>
      </w:r>
      <w:r>
        <w:t>_ORIGEM_RECEITA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3D1DED" w:rsidRPr="00EE0884" w14:paraId="58508272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E9350BE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D6389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068CC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10E69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02A3BE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3D1DED" w:rsidRPr="00EE0884" w14:paraId="3F89B005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921C3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10138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number(3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90D8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97D97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402DE" w14:textId="77777777" w:rsidR="003D1DED" w:rsidRPr="00EE0884" w:rsidRDefault="003D1DED" w:rsidP="003B02DE">
            <w:pPr>
              <w:pStyle w:val="NormalWeb"/>
            </w:pPr>
          </w:p>
          <w:p w14:paraId="5E7EBF9C" w14:textId="77777777" w:rsidR="003D1DED" w:rsidRPr="00EE0884" w:rsidRDefault="003D1DED" w:rsidP="003B02DE">
            <w:pPr>
              <w:pStyle w:val="NormalWeb"/>
            </w:pPr>
            <w:r w:rsidRPr="00EE0884">
              <w:t xml:space="preserve"> </w:t>
            </w:r>
            <w:r>
              <w:t>Código da origem do débito</w:t>
            </w:r>
          </w:p>
        </w:tc>
      </w:tr>
      <w:tr w:rsidR="003D1DED" w:rsidRPr="00EE0884" w14:paraId="2A524044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7C52" w14:textId="0D00F4E6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1AB9" w14:textId="73A6BE5B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093E" w14:textId="4F7F2E03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D67C9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892C" w14:textId="59E03042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Código da Receita</w:t>
            </w:r>
          </w:p>
        </w:tc>
      </w:tr>
    </w:tbl>
    <w:p w14:paraId="6741097E" w14:textId="77777777" w:rsidR="00116FE1" w:rsidRPr="00EE0884" w:rsidRDefault="00116FE1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7" w:name="_Toc448734037"/>
      <w:bookmarkStart w:id="118" w:name="_Toc449604191"/>
      <w:r w:rsidRPr="00EE0884">
        <w:t xml:space="preserve">Tabela </w:t>
      </w:r>
      <w:r w:rsidR="000B4FB6" w:rsidRPr="00EE0884">
        <w:t>TA_</w:t>
      </w:r>
      <w:r w:rsidR="00FC1C4A" w:rsidRPr="00EE0884">
        <w:t>PAGOS_CORRIGIDOS</w:t>
      </w:r>
      <w:bookmarkEnd w:id="117"/>
      <w:bookmarkEnd w:id="118"/>
    </w:p>
    <w:p w14:paraId="35E02ECB" w14:textId="77777777" w:rsidR="00C27A2C" w:rsidRPr="00EE0884" w:rsidRDefault="00C27A2C" w:rsidP="00C27A2C"/>
    <w:p w14:paraId="746FF31E" w14:textId="37519375" w:rsidR="00C27A2C" w:rsidRPr="00EE0884" w:rsidRDefault="00C27A2C" w:rsidP="00C27A2C">
      <w:pPr>
        <w:pStyle w:val="GERERequisito"/>
      </w:pPr>
      <w:bookmarkStart w:id="119" w:name="_Toc448734038"/>
      <w:bookmarkStart w:id="120" w:name="_Toc449604192"/>
      <w:r w:rsidRPr="00EE0884">
        <w:lastRenderedPageBreak/>
        <w:t>[T</w:t>
      </w:r>
      <w:r w:rsidR="000B4FB6" w:rsidRPr="00EE0884">
        <w:t>A</w:t>
      </w:r>
      <w:r w:rsidRPr="00EE0884">
        <w:t>0</w:t>
      </w:r>
      <w:r w:rsidR="00665B63">
        <w:t>27</w:t>
      </w:r>
      <w:r w:rsidRPr="00EE0884">
        <w:t xml:space="preserve">] </w:t>
      </w:r>
      <w:r w:rsidR="000B4FB6" w:rsidRPr="00EE0884">
        <w:t>TA_</w:t>
      </w:r>
      <w:r w:rsidR="00FC1C4A" w:rsidRPr="00EE0884">
        <w:t>PAGOS_CORRIGIDOS</w:t>
      </w:r>
      <w:bookmarkEnd w:id="119"/>
      <w:bookmarkEnd w:id="1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Código informado quando ocorrer mudança no subcodigo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RENAVAN.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Cadastrados na Tabela de </w:t>
            </w:r>
            <w:r w:rsidRPr="00EE0884">
              <w:rPr>
                <w:lang w:val="pt-BR"/>
              </w:rPr>
              <w:lastRenderedPageBreak/>
              <w:t>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Documento, podendo ser de um parcelamenot, auto de infração, declaracao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0 ou Null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1" w:name="_Toc448734039"/>
      <w:bookmarkStart w:id="122" w:name="_Toc449604193"/>
      <w:r w:rsidRPr="00EE0884">
        <w:t xml:space="preserve">Tabela </w:t>
      </w:r>
      <w:r w:rsidR="000B4FB6" w:rsidRPr="00EE0884">
        <w:t>TA_</w:t>
      </w:r>
      <w:r w:rsidR="005D17E1" w:rsidRPr="00EE0884">
        <w:t>PAGOS_RESTITUICAO</w:t>
      </w:r>
      <w:bookmarkEnd w:id="121"/>
      <w:bookmarkEnd w:id="122"/>
    </w:p>
    <w:p w14:paraId="7C7B79D5" w14:textId="77777777" w:rsidR="00FC1C4A" w:rsidRPr="00EE0884" w:rsidRDefault="00FC1C4A" w:rsidP="00FC1C4A"/>
    <w:p w14:paraId="27FDCCCD" w14:textId="3A877ECF" w:rsidR="00FC1C4A" w:rsidRPr="00EE0884" w:rsidRDefault="000B4FB6" w:rsidP="00FC1C4A">
      <w:pPr>
        <w:pStyle w:val="GERERequisito"/>
      </w:pPr>
      <w:bookmarkStart w:id="123" w:name="_Toc448734040"/>
      <w:bookmarkStart w:id="124" w:name="_Toc449604194"/>
      <w:r w:rsidRPr="00EE0884">
        <w:t>[TA</w:t>
      </w:r>
      <w:r w:rsidR="00FC1C4A" w:rsidRPr="00EE0884">
        <w:t>0</w:t>
      </w:r>
      <w:r w:rsidR="003D1DED">
        <w:t>28</w:t>
      </w:r>
      <w:r w:rsidR="00FC1C4A" w:rsidRPr="00EE0884">
        <w:t xml:space="preserve">] </w:t>
      </w:r>
      <w:r w:rsidRPr="00EE0884">
        <w:t>TA_</w:t>
      </w:r>
      <w:r w:rsidR="005D17E1" w:rsidRPr="00EE0884">
        <w:t>PAGOS_RESTITUICAO</w:t>
      </w:r>
      <w:bookmarkEnd w:id="123"/>
      <w:bookmarkEnd w:id="1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1-Correçao de Pagamentos, 2- Estornos bancários, 3- Devolução de Cheques, 4- Creditos de Declaracao</w:t>
            </w:r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Restituido</w:t>
            </w:r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Restituido</w:t>
            </w:r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5" w:name="_Toc448734041"/>
      <w:bookmarkStart w:id="126" w:name="_Toc449604195"/>
      <w:r w:rsidRPr="00EE0884">
        <w:t xml:space="preserve">Tabela </w:t>
      </w:r>
      <w:r w:rsidR="000B4FB6" w:rsidRPr="00EE0884">
        <w:t>TA_</w:t>
      </w:r>
      <w:r w:rsidR="0027471C" w:rsidRPr="00EE0884">
        <w:t>PEDIDO_AREAS</w:t>
      </w:r>
      <w:bookmarkEnd w:id="125"/>
      <w:bookmarkEnd w:id="126"/>
    </w:p>
    <w:p w14:paraId="515C4EB8" w14:textId="77777777" w:rsidR="00FC1C4A" w:rsidRPr="00EE0884" w:rsidRDefault="00FC1C4A" w:rsidP="00FC1C4A"/>
    <w:p w14:paraId="5D44CCB9" w14:textId="78B1A2A2" w:rsidR="00FC1C4A" w:rsidRPr="00EE0884" w:rsidRDefault="000B4FB6" w:rsidP="00FC1C4A">
      <w:pPr>
        <w:pStyle w:val="GERERequisito"/>
      </w:pPr>
      <w:bookmarkStart w:id="127" w:name="_Toc448734042"/>
      <w:bookmarkStart w:id="128" w:name="_Toc449604196"/>
      <w:r w:rsidRPr="00EE0884">
        <w:t>[TA</w:t>
      </w:r>
      <w:r w:rsidR="00FC1C4A" w:rsidRPr="00EE0884">
        <w:t>0</w:t>
      </w:r>
      <w:r w:rsidR="003D1DED">
        <w:t>29</w:t>
      </w:r>
      <w:r w:rsidR="00FC1C4A" w:rsidRPr="00EE0884">
        <w:t xml:space="preserve">] </w:t>
      </w:r>
      <w:r w:rsidRPr="00EE0884">
        <w:t>TA_</w:t>
      </w:r>
      <w:r w:rsidR="0027471C" w:rsidRPr="00EE0884">
        <w:t>PEDIDO_AREAS</w:t>
      </w:r>
      <w:bookmarkEnd w:id="127"/>
      <w:bookmarkEnd w:id="1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</w:t>
              </w:r>
              <w:r w:rsidRPr="00EE0884">
                <w:rPr>
                  <w:lang w:val="pt-BR"/>
                </w:rPr>
                <w:lastRenderedPageBreak/>
                <w:t>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que será encminhada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Area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9" w:name="_Toc448734043"/>
      <w:bookmarkStart w:id="130" w:name="_Toc449604197"/>
      <w:r w:rsidRPr="00EE0884">
        <w:lastRenderedPageBreak/>
        <w:t>Tabela TA_PEDIDO_</w:t>
      </w:r>
      <w:r w:rsidR="005D4988" w:rsidRPr="00EE0884">
        <w:t>RECEITA</w:t>
      </w:r>
      <w:bookmarkEnd w:id="129"/>
      <w:bookmarkEnd w:id="130"/>
    </w:p>
    <w:p w14:paraId="5C55188D" w14:textId="454FF22E" w:rsidR="00814CE8" w:rsidRPr="00EE0884" w:rsidRDefault="00814CE8" w:rsidP="00814CE8">
      <w:pPr>
        <w:pStyle w:val="GERERequisito"/>
      </w:pPr>
      <w:bookmarkStart w:id="131" w:name="_Toc448734044"/>
      <w:bookmarkStart w:id="132" w:name="_Toc449604198"/>
      <w:r w:rsidRPr="00EE0884">
        <w:t>[TA0</w:t>
      </w:r>
      <w:r w:rsidR="003D1DED">
        <w:t>30</w:t>
      </w:r>
      <w:r w:rsidRPr="00EE0884">
        <w:t>] TA_PEDIDO_</w:t>
      </w:r>
      <w:r w:rsidR="005D4988" w:rsidRPr="00EE0884">
        <w:t>RECEITA</w:t>
      </w:r>
      <w:bookmarkEnd w:id="131"/>
      <w:bookmarkEnd w:id="1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Codigo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Receita não exiga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3" w:name="_Toc448734045"/>
      <w:bookmarkStart w:id="134" w:name="_Toc449604199"/>
      <w:r w:rsidRPr="00EE0884">
        <w:t xml:space="preserve">Tabela </w:t>
      </w:r>
      <w:r w:rsidR="000B4FB6" w:rsidRPr="00EE0884">
        <w:t>TA_</w:t>
      </w:r>
      <w:r w:rsidR="0027471C" w:rsidRPr="00EE0884">
        <w:t>PEDIDO_AREAS_FAIXA_VALOR</w:t>
      </w:r>
      <w:bookmarkEnd w:id="133"/>
      <w:bookmarkEnd w:id="134"/>
    </w:p>
    <w:p w14:paraId="4DF2F819" w14:textId="77777777" w:rsidR="00FC1C4A" w:rsidRPr="00EE0884" w:rsidRDefault="00FC1C4A" w:rsidP="00FC1C4A"/>
    <w:p w14:paraId="7D24B26B" w14:textId="5D952A8B" w:rsidR="00FC1C4A" w:rsidRPr="00EE0884" w:rsidRDefault="000B4FB6" w:rsidP="00FC1C4A">
      <w:pPr>
        <w:pStyle w:val="GERERequisito"/>
      </w:pPr>
      <w:bookmarkStart w:id="135" w:name="_Toc448734046"/>
      <w:bookmarkStart w:id="136" w:name="_Toc449604200"/>
      <w:r w:rsidRPr="00EE0884">
        <w:t>[TA</w:t>
      </w:r>
      <w:r w:rsidR="00FC1C4A" w:rsidRPr="00EE0884">
        <w:t>0</w:t>
      </w:r>
      <w:r w:rsidR="003D1DED">
        <w:t>31</w:t>
      </w:r>
      <w:r w:rsidR="00FC1C4A" w:rsidRPr="00EE0884">
        <w:t xml:space="preserve">] </w:t>
      </w:r>
      <w:r w:rsidRPr="00EE0884">
        <w:t>TA_</w:t>
      </w:r>
      <w:r w:rsidR="0027471C" w:rsidRPr="00EE0884">
        <w:t>PEDIDO_AREAS_FAIXA_VALOR</w:t>
      </w:r>
      <w:bookmarkEnd w:id="135"/>
      <w:bookmarkEnd w:id="1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Máximo permitido </w:t>
            </w:r>
            <w:r w:rsidRPr="00EE0884">
              <w:rPr>
                <w:lang w:val="pt-BR"/>
              </w:rPr>
              <w:lastRenderedPageBreak/>
              <w:t>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7" w:name="_Toc448734047"/>
      <w:bookmarkStart w:id="138" w:name="_Toc449604201"/>
      <w:r w:rsidRPr="00EE0884">
        <w:t xml:space="preserve">Tabela </w:t>
      </w:r>
      <w:r w:rsidR="000B4FB6" w:rsidRPr="00EE0884">
        <w:t>TA_</w:t>
      </w:r>
      <w:r w:rsidR="0027471C" w:rsidRPr="00EE0884">
        <w:t>PEDIDO_AREAS_SERVIDORES</w:t>
      </w:r>
      <w:bookmarkEnd w:id="137"/>
      <w:bookmarkEnd w:id="138"/>
    </w:p>
    <w:p w14:paraId="6A96A415" w14:textId="77777777" w:rsidR="00FC1C4A" w:rsidRPr="00EE0884" w:rsidRDefault="00FC1C4A" w:rsidP="00FC1C4A"/>
    <w:p w14:paraId="3021B7A9" w14:textId="6635C5D1" w:rsidR="00FC1C4A" w:rsidRPr="00EE0884" w:rsidRDefault="000B4FB6" w:rsidP="00FC1C4A">
      <w:pPr>
        <w:pStyle w:val="GERERequisito"/>
      </w:pPr>
      <w:bookmarkStart w:id="139" w:name="_Toc448734048"/>
      <w:bookmarkStart w:id="140" w:name="_Toc449604202"/>
      <w:r w:rsidRPr="00EE0884">
        <w:t>[TA</w:t>
      </w:r>
      <w:r w:rsidR="00FC1C4A" w:rsidRPr="00EE0884">
        <w:t>0</w:t>
      </w:r>
      <w:r w:rsidR="003D1DED">
        <w:t>32</w:t>
      </w:r>
      <w:r w:rsidR="00FC1C4A" w:rsidRPr="00EE0884">
        <w:t xml:space="preserve">] </w:t>
      </w:r>
      <w:r w:rsidRPr="00EE0884">
        <w:t>TA_</w:t>
      </w:r>
      <w:r w:rsidR="0027471C" w:rsidRPr="00EE0884">
        <w:t>PEDIDO_AREAS_SERVIDORES</w:t>
      </w:r>
      <w:bookmarkEnd w:id="139"/>
      <w:bookmarkEnd w:id="1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1" w:name="_Toc448734049"/>
      <w:bookmarkStart w:id="142" w:name="_Toc449604203"/>
      <w:r w:rsidRPr="00EE0884">
        <w:t xml:space="preserve">Tabela </w:t>
      </w:r>
      <w:r w:rsidR="000B4FB6"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1"/>
      <w:bookmarkEnd w:id="142"/>
    </w:p>
    <w:p w14:paraId="03F713F7" w14:textId="77777777" w:rsidR="00FC1C4A" w:rsidRPr="00EE0884" w:rsidRDefault="00FC1C4A" w:rsidP="00FC1C4A"/>
    <w:p w14:paraId="38C5ABFE" w14:textId="7A81EBDB" w:rsidR="00FC1C4A" w:rsidRPr="00EE0884" w:rsidRDefault="000B4FB6" w:rsidP="00FC1C4A">
      <w:pPr>
        <w:pStyle w:val="GERERequisito"/>
      </w:pPr>
      <w:bookmarkStart w:id="143" w:name="_Toc448734050"/>
      <w:bookmarkStart w:id="144" w:name="_Toc449604204"/>
      <w:r w:rsidRPr="00EE0884">
        <w:t>[TA</w:t>
      </w:r>
      <w:r w:rsidR="00FC1C4A" w:rsidRPr="00EE0884">
        <w:t>0</w:t>
      </w:r>
      <w:r w:rsidR="003D1DED">
        <w:t>33</w:t>
      </w:r>
      <w:r w:rsidR="00FC1C4A" w:rsidRPr="00EE0884">
        <w:t xml:space="preserve">] </w:t>
      </w:r>
      <w:r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3"/>
      <w:bookmarkEnd w:id="1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Sequêncial dos Tipos de Campos sujeitos a </w:t>
            </w:r>
            <w:r w:rsidRPr="00EE0884">
              <w:rPr>
                <w:lang w:val="pt-BR"/>
              </w:rPr>
              <w:lastRenderedPageBreak/>
              <w:t>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5" w:name="_Toc448734051"/>
      <w:bookmarkStart w:id="146" w:name="_Toc449604205"/>
      <w:r w:rsidRPr="00EE0884">
        <w:t xml:space="preserve">Tabela </w:t>
      </w:r>
      <w:r w:rsidR="000B4FB6" w:rsidRPr="00EE0884">
        <w:t>TA_</w:t>
      </w:r>
      <w:r w:rsidR="000039E9" w:rsidRPr="00EE0884">
        <w:t>PEDIDO_CAMPO_ACOES</w:t>
      </w:r>
      <w:bookmarkEnd w:id="145"/>
      <w:bookmarkEnd w:id="146"/>
    </w:p>
    <w:p w14:paraId="10616BC2" w14:textId="77777777" w:rsidR="00FC1C4A" w:rsidRPr="00EE0884" w:rsidRDefault="00FC1C4A" w:rsidP="00FC1C4A"/>
    <w:p w14:paraId="046FB943" w14:textId="38EAC847" w:rsidR="00FC1C4A" w:rsidRPr="00EE0884" w:rsidRDefault="000B4FB6" w:rsidP="00FC1C4A">
      <w:pPr>
        <w:pStyle w:val="GERERequisito"/>
      </w:pPr>
      <w:bookmarkStart w:id="147" w:name="_Toc448734052"/>
      <w:bookmarkStart w:id="148" w:name="_Toc449604206"/>
      <w:r w:rsidRPr="00EE0884">
        <w:t>[TA</w:t>
      </w:r>
      <w:r w:rsidR="00FC1C4A" w:rsidRPr="00EE0884">
        <w:t>0</w:t>
      </w:r>
      <w:r w:rsidR="003D1DED">
        <w:t>34</w:t>
      </w:r>
      <w:r w:rsidR="00FC1C4A" w:rsidRPr="00EE0884">
        <w:t xml:space="preserve">] </w:t>
      </w:r>
      <w:r w:rsidRPr="00EE0884">
        <w:t>TA_</w:t>
      </w:r>
      <w:r w:rsidR="000039E9" w:rsidRPr="00EE0884">
        <w:t>PEDIDO_CAMPO_ACOES</w:t>
      </w:r>
      <w:bookmarkEnd w:id="147"/>
      <w:bookmarkEnd w:id="1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Renavan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Municipio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Nro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Nro. Documento                               2 - Periodo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3 -Nro.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                              5 - CPF/CNPJ </w:t>
            </w:r>
          </w:p>
          <w:p w14:paraId="40C1FB27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Renavan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o Preenchimento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9" w:name="_Toc448734053"/>
      <w:bookmarkStart w:id="150" w:name="_Toc449604207"/>
      <w:r w:rsidRPr="00EE0884">
        <w:t xml:space="preserve">Tabela </w:t>
      </w:r>
      <w:r w:rsidR="002A6CF5" w:rsidRPr="00EE0884">
        <w:t>TA_</w:t>
      </w:r>
      <w:r w:rsidR="000039E9" w:rsidRPr="00EE0884">
        <w:t>PEDIDO_CONTA_TRIBUTARIA</w:t>
      </w:r>
      <w:bookmarkEnd w:id="149"/>
      <w:bookmarkEnd w:id="150"/>
    </w:p>
    <w:p w14:paraId="6B1A9013" w14:textId="77777777" w:rsidR="00FC1C4A" w:rsidRPr="00EE0884" w:rsidRDefault="00FC1C4A" w:rsidP="00FC1C4A"/>
    <w:p w14:paraId="751609A2" w14:textId="2C51B400" w:rsidR="00FC1C4A" w:rsidRPr="00EE0884" w:rsidRDefault="002A6CF5" w:rsidP="00FC1C4A">
      <w:pPr>
        <w:pStyle w:val="GERERequisito"/>
      </w:pPr>
      <w:bookmarkStart w:id="151" w:name="_Toc448734054"/>
      <w:bookmarkStart w:id="152" w:name="_Toc449604208"/>
      <w:r w:rsidRPr="00EE0884">
        <w:t>[TA</w:t>
      </w:r>
      <w:r w:rsidR="00FC1C4A" w:rsidRPr="00EE0884">
        <w:t>0</w:t>
      </w:r>
      <w:r w:rsidR="003D1DED">
        <w:t>35</w:t>
      </w:r>
      <w:r w:rsidR="00FC1C4A" w:rsidRPr="00EE0884">
        <w:t xml:space="preserve">] </w:t>
      </w:r>
      <w:r w:rsidRPr="00EE0884">
        <w:t>TA_</w:t>
      </w:r>
      <w:r w:rsidR="000039E9" w:rsidRPr="00EE0884">
        <w:t>PEDIDO_CONTA_TRIBUTARIA</w:t>
      </w:r>
      <w:bookmarkEnd w:id="151"/>
      <w:bookmarkEnd w:id="15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Corrente. Ex: 1 - Declarão de ICMS NOrmal,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3" w:name="_Toc448734055"/>
      <w:bookmarkStart w:id="154" w:name="_Toc449604209"/>
      <w:r w:rsidRPr="00EE0884">
        <w:t xml:space="preserve">Tabela </w:t>
      </w:r>
      <w:r w:rsidR="002A6CF5" w:rsidRPr="00EE0884">
        <w:t>TA_</w:t>
      </w:r>
      <w:r w:rsidR="00C94633" w:rsidRPr="00EE0884">
        <w:t>PEDIDO_DETALHE_PARECER</w:t>
      </w:r>
      <w:bookmarkEnd w:id="153"/>
      <w:bookmarkEnd w:id="154"/>
    </w:p>
    <w:p w14:paraId="6ACD14B0" w14:textId="77777777" w:rsidR="00FC1C4A" w:rsidRPr="00EE0884" w:rsidRDefault="00FC1C4A" w:rsidP="00FC1C4A"/>
    <w:p w14:paraId="589F972D" w14:textId="3F4F2757" w:rsidR="00FC1C4A" w:rsidRPr="00EE0884" w:rsidRDefault="002A6CF5" w:rsidP="00FC1C4A">
      <w:pPr>
        <w:pStyle w:val="GERERequisito"/>
      </w:pPr>
      <w:bookmarkStart w:id="155" w:name="_Toc448734056"/>
      <w:bookmarkStart w:id="156" w:name="_Toc449604210"/>
      <w:r w:rsidRPr="00EE0884">
        <w:t>[TA</w:t>
      </w:r>
      <w:r w:rsidR="00FC1C4A" w:rsidRPr="00EE0884">
        <w:t>0</w:t>
      </w:r>
      <w:r w:rsidR="003D1DED">
        <w:t>36</w:t>
      </w:r>
      <w:r w:rsidR="00FC1C4A" w:rsidRPr="00EE0884">
        <w:t xml:space="preserve">] </w:t>
      </w:r>
      <w:r w:rsidRPr="00EE0884">
        <w:t>TA_</w:t>
      </w:r>
      <w:r w:rsidR="00C94633" w:rsidRPr="00EE0884">
        <w:t>PEDIDO_DETALHE_PARECER</w:t>
      </w:r>
      <w:bookmarkEnd w:id="155"/>
      <w:bookmarkEnd w:id="1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Matricula do Servidor que 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7" w:name="_Toc448734057"/>
      <w:bookmarkStart w:id="158" w:name="_Toc449604211"/>
      <w:r w:rsidRPr="00EE0884">
        <w:t xml:space="preserve">Tabela </w:t>
      </w:r>
      <w:r w:rsidR="002A6CF5" w:rsidRPr="00EE0884">
        <w:t>TA_</w:t>
      </w:r>
      <w:r w:rsidR="00C94633" w:rsidRPr="00EE0884">
        <w:t>PEDIDO_DOCS</w:t>
      </w:r>
      <w:bookmarkEnd w:id="157"/>
      <w:bookmarkEnd w:id="158"/>
    </w:p>
    <w:p w14:paraId="1BCA6DAD" w14:textId="77777777" w:rsidR="00FC1C4A" w:rsidRPr="00EE0884" w:rsidRDefault="00FC1C4A" w:rsidP="00FC1C4A"/>
    <w:p w14:paraId="3FDE4649" w14:textId="098C9890" w:rsidR="00FC1C4A" w:rsidRPr="00EE0884" w:rsidRDefault="002A6CF5" w:rsidP="00FC1C4A">
      <w:pPr>
        <w:pStyle w:val="GERERequisito"/>
      </w:pPr>
      <w:bookmarkStart w:id="159" w:name="_Toc448734058"/>
      <w:bookmarkStart w:id="160" w:name="_Toc449604212"/>
      <w:r w:rsidRPr="00EE0884">
        <w:t>[TA</w:t>
      </w:r>
      <w:r w:rsidR="00FC1C4A" w:rsidRPr="00EE0884">
        <w:t>0</w:t>
      </w:r>
      <w:r w:rsidR="003D1DED">
        <w:t>37</w:t>
      </w:r>
      <w:r w:rsidR="00FC1C4A" w:rsidRPr="00EE0884">
        <w:t xml:space="preserve">] </w:t>
      </w:r>
      <w:r w:rsidRPr="00EE0884">
        <w:t>TA_</w:t>
      </w:r>
      <w:r w:rsidR="00C94633" w:rsidRPr="00EE0884">
        <w:t>PEDIDO_DOCS</w:t>
      </w:r>
      <w:bookmarkEnd w:id="159"/>
      <w:bookmarkEnd w:id="1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1" w:name="_Toc448734059"/>
      <w:bookmarkStart w:id="162" w:name="_Toc449604213"/>
      <w:r w:rsidRPr="00EE0884">
        <w:t xml:space="preserve">Tabela </w:t>
      </w:r>
      <w:r w:rsidR="002A6CF5" w:rsidRPr="00EE0884">
        <w:t>TA_</w:t>
      </w:r>
      <w:r w:rsidR="00C94633" w:rsidRPr="00EE0884">
        <w:t>PEDIDO_DOCS_EXIGIDOS</w:t>
      </w:r>
      <w:bookmarkEnd w:id="161"/>
      <w:bookmarkEnd w:id="162"/>
    </w:p>
    <w:p w14:paraId="2801EA4C" w14:textId="77777777" w:rsidR="00FC1C4A" w:rsidRPr="00EE0884" w:rsidRDefault="00FC1C4A" w:rsidP="00FC1C4A"/>
    <w:p w14:paraId="6C861DA7" w14:textId="42148AEC" w:rsidR="00FC1C4A" w:rsidRPr="00EE0884" w:rsidRDefault="002A6CF5" w:rsidP="00FC1C4A">
      <w:pPr>
        <w:pStyle w:val="GERERequisito"/>
      </w:pPr>
      <w:bookmarkStart w:id="163" w:name="_Toc448734060"/>
      <w:bookmarkStart w:id="164" w:name="_Toc449604214"/>
      <w:r w:rsidRPr="00EE0884">
        <w:t>[TA</w:t>
      </w:r>
      <w:r w:rsidR="00FC1C4A" w:rsidRPr="00EE0884">
        <w:t>0</w:t>
      </w:r>
      <w:r w:rsidR="003D1DED">
        <w:t>38</w:t>
      </w:r>
      <w:r w:rsidR="00FC1C4A" w:rsidRPr="00EE0884">
        <w:t xml:space="preserve">] </w:t>
      </w:r>
      <w:r w:rsidRPr="00EE0884">
        <w:t>TA_</w:t>
      </w:r>
      <w:r w:rsidR="00C94633" w:rsidRPr="00EE0884">
        <w:t>PEDIDO_DOCS_EXIGIDOS</w:t>
      </w:r>
      <w:bookmarkEnd w:id="163"/>
      <w:bookmarkEnd w:id="1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 é Obrigatório para o Tipo 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5" w:name="_Toc448734061"/>
      <w:bookmarkStart w:id="166" w:name="_Toc449604215"/>
      <w:r w:rsidRPr="00EE0884">
        <w:t xml:space="preserve">Tabela </w:t>
      </w:r>
      <w:r w:rsidR="002A6CF5" w:rsidRPr="00EE0884">
        <w:t>TA_</w:t>
      </w:r>
      <w:r w:rsidR="00C94633" w:rsidRPr="00EE0884">
        <w:t>PEDIDO_EXIGENCIA_PARECER</w:t>
      </w:r>
      <w:bookmarkEnd w:id="165"/>
      <w:bookmarkEnd w:id="166"/>
    </w:p>
    <w:p w14:paraId="7E991931" w14:textId="77777777" w:rsidR="00FC1C4A" w:rsidRPr="00EE0884" w:rsidRDefault="00FC1C4A" w:rsidP="00FC1C4A"/>
    <w:p w14:paraId="5268771E" w14:textId="28401224" w:rsidR="00FC1C4A" w:rsidRPr="00EE0884" w:rsidRDefault="002A6CF5" w:rsidP="004F5E2B">
      <w:pPr>
        <w:pStyle w:val="GERERequisito"/>
      </w:pPr>
      <w:bookmarkStart w:id="167" w:name="_Toc448734062"/>
      <w:bookmarkStart w:id="168" w:name="_Toc449604216"/>
      <w:r w:rsidRPr="00EE0884">
        <w:t>[TA</w:t>
      </w:r>
      <w:r w:rsidR="00FC1C4A" w:rsidRPr="00EE0884">
        <w:t>0</w:t>
      </w:r>
      <w:r w:rsidR="003D1DED">
        <w:t>39</w:t>
      </w:r>
      <w:r w:rsidR="00FC1C4A" w:rsidRPr="00EE0884">
        <w:t xml:space="preserve">] </w:t>
      </w:r>
      <w:r w:rsidRPr="00EE0884">
        <w:t>TA_</w:t>
      </w:r>
      <w:r w:rsidR="00C94633" w:rsidRPr="00EE0884">
        <w:t>PEDIDO_EXIGENCIA_PARECER</w:t>
      </w:r>
      <w:bookmarkEnd w:id="167"/>
      <w:bookmarkEnd w:id="1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9" w:name="_Toc448734063"/>
      <w:bookmarkStart w:id="170" w:name="_Toc449604217"/>
      <w:r w:rsidRPr="00EE0884">
        <w:t xml:space="preserve">Tabela </w:t>
      </w:r>
      <w:r w:rsidR="002A6CF5" w:rsidRPr="00EE0884">
        <w:t>TA_</w:t>
      </w:r>
      <w:r w:rsidR="001078DB" w:rsidRPr="00EE0884">
        <w:t>PEDIDO_PAGOS</w:t>
      </w:r>
      <w:bookmarkEnd w:id="169"/>
      <w:bookmarkEnd w:id="170"/>
    </w:p>
    <w:p w14:paraId="1ED6F283" w14:textId="77777777" w:rsidR="00FC1C4A" w:rsidRPr="00EE0884" w:rsidRDefault="00FC1C4A" w:rsidP="00FC1C4A"/>
    <w:p w14:paraId="37223D31" w14:textId="7A607F44" w:rsidR="00FC1C4A" w:rsidRPr="00EE0884" w:rsidRDefault="002A6CF5" w:rsidP="00FC1C4A">
      <w:pPr>
        <w:pStyle w:val="GERERequisito"/>
      </w:pPr>
      <w:bookmarkStart w:id="171" w:name="_Toc448734064"/>
      <w:bookmarkStart w:id="172" w:name="_Toc449604218"/>
      <w:r w:rsidRPr="00EE0884">
        <w:t>[TA</w:t>
      </w:r>
      <w:r w:rsidR="00FC1C4A" w:rsidRPr="00EE0884">
        <w:t>0</w:t>
      </w:r>
      <w:r w:rsidR="003D1DED">
        <w:t>40</w:t>
      </w:r>
      <w:r w:rsidR="00FC1C4A" w:rsidRPr="00EE0884">
        <w:t xml:space="preserve">] </w:t>
      </w:r>
      <w:r w:rsidRPr="00EE0884">
        <w:t>TA_</w:t>
      </w:r>
      <w:r w:rsidR="001078DB" w:rsidRPr="00EE0884">
        <w:t>PEDIDO_PAGOS</w:t>
      </w:r>
      <w:bookmarkEnd w:id="171"/>
      <w:bookmarkEnd w:id="1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3" w:name="_Toc448734065"/>
      <w:bookmarkStart w:id="174" w:name="_Toc449604219"/>
      <w:r w:rsidRPr="00EE0884">
        <w:lastRenderedPageBreak/>
        <w:t xml:space="preserve">Tabela </w:t>
      </w:r>
      <w:r w:rsidR="002A6CF5" w:rsidRPr="00EE0884">
        <w:t>TA_</w:t>
      </w:r>
      <w:r w:rsidR="001078DB" w:rsidRPr="00EE0884">
        <w:t>PEDIDO_RESTITUICAO</w:t>
      </w:r>
      <w:bookmarkEnd w:id="173"/>
      <w:bookmarkEnd w:id="174"/>
    </w:p>
    <w:p w14:paraId="054A30FC" w14:textId="77777777" w:rsidR="00FC1C4A" w:rsidRPr="00EE0884" w:rsidRDefault="00FC1C4A" w:rsidP="00FC1C4A"/>
    <w:p w14:paraId="0A45E54E" w14:textId="772349F5" w:rsidR="00FC1C4A" w:rsidRPr="00EE0884" w:rsidRDefault="002A6CF5" w:rsidP="00FC1C4A">
      <w:pPr>
        <w:pStyle w:val="GERERequisito"/>
      </w:pPr>
      <w:bookmarkStart w:id="175" w:name="_Toc448734066"/>
      <w:bookmarkStart w:id="176" w:name="_Toc449604220"/>
      <w:r w:rsidRPr="00EE0884">
        <w:t>[TA</w:t>
      </w:r>
      <w:r w:rsidR="00FC1C4A" w:rsidRPr="00EE0884">
        <w:t>0</w:t>
      </w:r>
      <w:r w:rsidR="003D1DED">
        <w:t>41</w:t>
      </w:r>
      <w:r w:rsidR="00FC1C4A" w:rsidRPr="00EE0884">
        <w:t xml:space="preserve">] </w:t>
      </w:r>
      <w:r w:rsidRPr="00EE0884">
        <w:t>TA_</w:t>
      </w:r>
      <w:r w:rsidR="001078DB" w:rsidRPr="00EE0884">
        <w:t>PEDIDO_RESTITUICAO</w:t>
      </w:r>
      <w:bookmarkEnd w:id="175"/>
      <w:bookmarkEnd w:id="1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1-Conta Corrrente,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77" w:name="_Toc448734067"/>
      <w:bookmarkStart w:id="178" w:name="_Toc449604221"/>
      <w:r w:rsidR="001078DB" w:rsidRPr="00EE0884">
        <w:t xml:space="preserve">Tabela </w:t>
      </w:r>
      <w:r w:rsidR="002A6CF5" w:rsidRPr="00EE0884">
        <w:t>TA_</w:t>
      </w:r>
      <w:r w:rsidR="001078DB" w:rsidRPr="00EE0884">
        <w:t>PEDIDO_SOLICITACAO</w:t>
      </w:r>
      <w:bookmarkEnd w:id="177"/>
      <w:bookmarkEnd w:id="178"/>
    </w:p>
    <w:p w14:paraId="54324D98" w14:textId="77777777" w:rsidR="001078DB" w:rsidRPr="00EE0884" w:rsidRDefault="001078DB" w:rsidP="001078DB"/>
    <w:p w14:paraId="28D7A154" w14:textId="6B6634E5" w:rsidR="001078DB" w:rsidRPr="00EE0884" w:rsidRDefault="002A6CF5" w:rsidP="001078DB">
      <w:pPr>
        <w:pStyle w:val="GERERequisito"/>
      </w:pPr>
      <w:bookmarkStart w:id="179" w:name="_Toc448734068"/>
      <w:bookmarkStart w:id="180" w:name="_Toc449604222"/>
      <w:r w:rsidRPr="00EE0884">
        <w:t>[TA</w:t>
      </w:r>
      <w:r w:rsidR="001078DB" w:rsidRPr="00EE0884">
        <w:t>0</w:t>
      </w:r>
      <w:r w:rsidR="003D1DED">
        <w:t>42</w:t>
      </w:r>
      <w:r w:rsidR="001078DB" w:rsidRPr="00EE0884">
        <w:t xml:space="preserve">] </w:t>
      </w:r>
      <w:r w:rsidRPr="00EE0884">
        <w:t>TA_</w:t>
      </w:r>
      <w:r w:rsidR="001078DB" w:rsidRPr="00EE0884">
        <w:t>PEDIDO_SOLICITACAO</w:t>
      </w:r>
      <w:bookmarkEnd w:id="179"/>
      <w:bookmarkEnd w:id="1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Solicitação :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for :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Restiuição de Pedidos Viar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1" w:name="_Toc448734069"/>
      <w:bookmarkStart w:id="182" w:name="_Toc449604223"/>
      <w:r w:rsidRPr="00EE0884">
        <w:t xml:space="preserve">Tabela </w:t>
      </w:r>
      <w:r w:rsidR="002A6CF5" w:rsidRPr="00EE0884">
        <w:t>TA_</w:t>
      </w:r>
      <w:r w:rsidRPr="00EE0884">
        <w:t>PEDIDO_TIPO_ACOES</w:t>
      </w:r>
      <w:bookmarkEnd w:id="181"/>
      <w:bookmarkEnd w:id="182"/>
    </w:p>
    <w:p w14:paraId="60E98F79" w14:textId="77777777" w:rsidR="001078DB" w:rsidRPr="00EE0884" w:rsidRDefault="001078DB" w:rsidP="001078DB"/>
    <w:p w14:paraId="7B3204D2" w14:textId="10468B72" w:rsidR="001078DB" w:rsidRPr="00EE0884" w:rsidRDefault="002A6CF5" w:rsidP="001078DB">
      <w:pPr>
        <w:pStyle w:val="GERERequisito"/>
      </w:pPr>
      <w:bookmarkStart w:id="183" w:name="_Toc448734070"/>
      <w:bookmarkStart w:id="184" w:name="_Toc449604224"/>
      <w:r w:rsidRPr="00EE0884">
        <w:t>[TA</w:t>
      </w:r>
      <w:r w:rsidR="001078DB" w:rsidRPr="00EE0884">
        <w:t>0</w:t>
      </w:r>
      <w:r w:rsidR="003D1DED">
        <w:t>43</w:t>
      </w:r>
      <w:r w:rsidR="001078DB" w:rsidRPr="00EE0884">
        <w:t xml:space="preserve">] </w:t>
      </w:r>
      <w:r w:rsidRPr="00EE0884">
        <w:t>TA_</w:t>
      </w:r>
      <w:r w:rsidR="001078DB" w:rsidRPr="00EE0884">
        <w:t>PEDIDO_TIPO_ACOES</w:t>
      </w:r>
      <w:bookmarkEnd w:id="183"/>
      <w:bookmarkEnd w:id="1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5" w:name="_Toc448734071"/>
      <w:bookmarkStart w:id="186" w:name="_Toc449604225"/>
      <w:r w:rsidRPr="00EE0884">
        <w:t xml:space="preserve">Tabela </w:t>
      </w:r>
      <w:r w:rsidR="002A6CF5" w:rsidRPr="00EE0884">
        <w:t>TA_</w:t>
      </w:r>
      <w:r w:rsidRPr="00EE0884">
        <w:t>PEDIDO_TIPO_DOCS</w:t>
      </w:r>
      <w:bookmarkEnd w:id="185"/>
      <w:bookmarkEnd w:id="186"/>
    </w:p>
    <w:p w14:paraId="35E94FA7" w14:textId="77777777" w:rsidR="001078DB" w:rsidRPr="00EE0884" w:rsidRDefault="001078DB" w:rsidP="001078DB"/>
    <w:p w14:paraId="52A191C8" w14:textId="728A5DCC" w:rsidR="001078DB" w:rsidRPr="00EE0884" w:rsidRDefault="002A6CF5" w:rsidP="001078DB">
      <w:pPr>
        <w:pStyle w:val="GERERequisito"/>
      </w:pPr>
      <w:bookmarkStart w:id="187" w:name="_Toc448734072"/>
      <w:bookmarkStart w:id="188" w:name="_Toc449604226"/>
      <w:r w:rsidRPr="00EE0884">
        <w:t>[TA</w:t>
      </w:r>
      <w:r w:rsidR="001078DB" w:rsidRPr="00EE0884">
        <w:t>0</w:t>
      </w:r>
      <w:r w:rsidR="003D1DED">
        <w:t>44</w:t>
      </w:r>
      <w:r w:rsidR="001078DB" w:rsidRPr="00EE0884">
        <w:t xml:space="preserve">] </w:t>
      </w:r>
      <w:r w:rsidRPr="00EE0884">
        <w:t>TA_</w:t>
      </w:r>
      <w:r w:rsidR="001078DB" w:rsidRPr="00EE0884">
        <w:t>PEDIDO_TIPO_DOCS</w:t>
      </w:r>
      <w:bookmarkEnd w:id="187"/>
      <w:bookmarkEnd w:id="1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9" w:name="_Toc448734073"/>
      <w:bookmarkStart w:id="190" w:name="_Toc449604227"/>
      <w:r w:rsidRPr="00EE0884">
        <w:t xml:space="preserve">Tabela </w:t>
      </w:r>
      <w:r w:rsidR="002A6CF5" w:rsidRPr="00EE0884">
        <w:t>TA_</w:t>
      </w:r>
      <w:r w:rsidRPr="00EE0884">
        <w:t>PEDIDO_TIPOS</w:t>
      </w:r>
      <w:bookmarkEnd w:id="189"/>
      <w:bookmarkEnd w:id="190"/>
    </w:p>
    <w:p w14:paraId="73A995AA" w14:textId="77777777" w:rsidR="001078DB" w:rsidRPr="00EE0884" w:rsidRDefault="001078DB" w:rsidP="001078DB"/>
    <w:p w14:paraId="4BDF93FE" w14:textId="69832234" w:rsidR="001078DB" w:rsidRPr="00EE0884" w:rsidRDefault="002A6CF5" w:rsidP="001078DB">
      <w:pPr>
        <w:pStyle w:val="GERERequisito"/>
      </w:pPr>
      <w:bookmarkStart w:id="191" w:name="_Toc448734074"/>
      <w:bookmarkStart w:id="192" w:name="_Toc449604228"/>
      <w:r w:rsidRPr="00EE0884">
        <w:t>[TA</w:t>
      </w:r>
      <w:r w:rsidR="001078DB" w:rsidRPr="00EE0884">
        <w:t>0</w:t>
      </w:r>
      <w:r w:rsidR="003D1DED">
        <w:t>45</w:t>
      </w:r>
      <w:r w:rsidR="001078DB" w:rsidRPr="00EE0884">
        <w:t xml:space="preserve">] </w:t>
      </w:r>
      <w:r w:rsidRPr="00EE0884">
        <w:t>TA_</w:t>
      </w:r>
      <w:r w:rsidR="001078DB" w:rsidRPr="00EE0884">
        <w:t>PEDIDO_TIPOS</w:t>
      </w:r>
      <w:bookmarkEnd w:id="191"/>
      <w:bookmarkEnd w:id="1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Possue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3" w:name="_Toc448734075"/>
      <w:bookmarkStart w:id="194" w:name="_Toc449604229"/>
      <w:r w:rsidRPr="00EE0884">
        <w:t xml:space="preserve">Tabela </w:t>
      </w:r>
      <w:r w:rsidR="002A6CF5" w:rsidRPr="00EE0884">
        <w:t>TA_</w:t>
      </w:r>
      <w:r w:rsidRPr="00EE0884">
        <w:t>PLAN0_CONTAS</w:t>
      </w:r>
      <w:bookmarkEnd w:id="193"/>
      <w:bookmarkEnd w:id="194"/>
    </w:p>
    <w:p w14:paraId="7B04BB42" w14:textId="77777777" w:rsidR="001078DB" w:rsidRPr="00EE0884" w:rsidRDefault="001078DB" w:rsidP="001078DB"/>
    <w:p w14:paraId="7F90E010" w14:textId="0CCA472A" w:rsidR="001078DB" w:rsidRPr="00EE0884" w:rsidRDefault="002A6CF5" w:rsidP="001078DB">
      <w:pPr>
        <w:pStyle w:val="GERERequisito"/>
      </w:pPr>
      <w:bookmarkStart w:id="195" w:name="_Toc448734076"/>
      <w:bookmarkStart w:id="196" w:name="_Toc449604230"/>
      <w:r w:rsidRPr="00EE0884">
        <w:t>[TA</w:t>
      </w:r>
      <w:r w:rsidR="001078DB" w:rsidRPr="00EE0884">
        <w:t>0</w:t>
      </w:r>
      <w:r w:rsidR="003D1DED">
        <w:t>46</w:t>
      </w:r>
      <w:r w:rsidR="001078DB" w:rsidRPr="00EE0884">
        <w:t xml:space="preserve">] </w:t>
      </w:r>
      <w:r w:rsidRPr="00EE0884">
        <w:t>TA_</w:t>
      </w:r>
      <w:r w:rsidR="001078DB" w:rsidRPr="00EE0884">
        <w:t>PLANO_CONTAS</w:t>
      </w:r>
      <w:bookmarkEnd w:id="195"/>
      <w:bookmarkEnd w:id="1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7" w:name="_Toc448734077"/>
      <w:bookmarkStart w:id="198" w:name="_Toc449604231"/>
      <w:r w:rsidRPr="00EE0884">
        <w:t xml:space="preserve">Tabela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197"/>
      <w:bookmarkEnd w:id="198"/>
    </w:p>
    <w:p w14:paraId="50FF3E99" w14:textId="77777777" w:rsidR="001078DB" w:rsidRPr="00EE0884" w:rsidRDefault="001078DB" w:rsidP="001078DB"/>
    <w:p w14:paraId="6B114A92" w14:textId="1BA4329F" w:rsidR="001078DB" w:rsidRPr="00EE0884" w:rsidRDefault="001078DB" w:rsidP="001078DB">
      <w:pPr>
        <w:pStyle w:val="GERERequisito"/>
      </w:pPr>
      <w:bookmarkStart w:id="199" w:name="_Toc448734078"/>
      <w:bookmarkStart w:id="200" w:name="_Toc449604232"/>
      <w:r w:rsidRPr="00EE0884">
        <w:lastRenderedPageBreak/>
        <w:t>[TA0</w:t>
      </w:r>
      <w:r w:rsidR="003D1DED">
        <w:t>47</w:t>
      </w:r>
      <w:r w:rsidRPr="00EE0884">
        <w:t xml:space="preserve">]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199"/>
      <w:bookmarkEnd w:id="2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1" w:name="_Toc448734079"/>
      <w:bookmarkStart w:id="202" w:name="_Toc449604233"/>
      <w:r w:rsidRPr="00EE0884">
        <w:t xml:space="preserve">Tabela </w:t>
      </w:r>
      <w:r w:rsidR="002A6CF5" w:rsidRPr="00EE0884">
        <w:t>TA_</w:t>
      </w:r>
      <w:r w:rsidRPr="00EE0884">
        <w:t>RECEITAS</w:t>
      </w:r>
      <w:bookmarkEnd w:id="201"/>
      <w:bookmarkEnd w:id="202"/>
    </w:p>
    <w:p w14:paraId="06FAF0F9" w14:textId="77777777" w:rsidR="001078DB" w:rsidRPr="00EE0884" w:rsidRDefault="001078DB" w:rsidP="001078DB"/>
    <w:p w14:paraId="63FB338E" w14:textId="1E2623BD" w:rsidR="001078DB" w:rsidRPr="00EE0884" w:rsidRDefault="002A6CF5" w:rsidP="001078DB">
      <w:pPr>
        <w:pStyle w:val="GERERequisito"/>
      </w:pPr>
      <w:bookmarkStart w:id="203" w:name="_Toc448734080"/>
      <w:bookmarkStart w:id="204" w:name="_Toc449604234"/>
      <w:r w:rsidRPr="00EE0884">
        <w:t>[TA</w:t>
      </w:r>
      <w:r w:rsidR="001078DB" w:rsidRPr="00EE0884">
        <w:t>0</w:t>
      </w:r>
      <w:r w:rsidR="003D1DED">
        <w:t>48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A33547" w:rsidRPr="00EE0884">
        <w:t>S</w:t>
      </w:r>
      <w:bookmarkEnd w:id="203"/>
      <w:bookmarkEnd w:id="2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2D9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Classificação das Receitas: </w:t>
            </w:r>
          </w:p>
          <w:p w14:paraId="586B3E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ICMS </w:t>
            </w:r>
          </w:p>
          <w:p w14:paraId="254406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IPVA </w:t>
            </w:r>
          </w:p>
          <w:p w14:paraId="3DBCDCE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ITCD </w:t>
            </w:r>
          </w:p>
          <w:p w14:paraId="1172E61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4 - OUTRAS RECEITAS </w:t>
            </w:r>
          </w:p>
          <w:p w14:paraId="7FF2540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DEDUÇÕES </w:t>
            </w:r>
          </w:p>
          <w:p w14:paraId="0E8E6F8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ICMS DIVIDA ATIVA </w:t>
            </w:r>
          </w:p>
          <w:p w14:paraId="095A5A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IPVA DIVIDA ATIVA </w:t>
            </w:r>
          </w:p>
          <w:p w14:paraId="6A48F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ITCD DIVIDA ATIVA</w:t>
            </w: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impresa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vinculos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Receita :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</w:t>
            </w:r>
            <w:r w:rsidRPr="00EE0884">
              <w:rPr>
                <w:lang w:val="pt-BR"/>
              </w:rPr>
              <w:lastRenderedPageBreak/>
              <w:t xml:space="preserve">multas ultilizando o código Principal. Ex: Quando o valor pago for do icms contendo Valor Principal + 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Este procedimento é utilizado no Fechamento </w:t>
            </w:r>
            <w:r w:rsidRPr="00EE0884">
              <w:rPr>
                <w:lang w:val="pt-BR"/>
              </w:rPr>
              <w:lastRenderedPageBreak/>
              <w:t>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Correcção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5" w:name="_Toc448734081"/>
      <w:bookmarkStart w:id="206" w:name="_Toc449604235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5"/>
      <w:bookmarkEnd w:id="206"/>
    </w:p>
    <w:p w14:paraId="7BCAD310" w14:textId="77777777" w:rsidR="001078DB" w:rsidRPr="00EE0884" w:rsidRDefault="001078DB" w:rsidP="001078DB"/>
    <w:p w14:paraId="2F10108A" w14:textId="04E72860" w:rsidR="001078DB" w:rsidRPr="00EE0884" w:rsidRDefault="00FC05C7" w:rsidP="001078DB">
      <w:pPr>
        <w:pStyle w:val="GERERequisito"/>
      </w:pPr>
      <w:bookmarkStart w:id="207" w:name="_Toc448734082"/>
      <w:bookmarkStart w:id="208" w:name="_Toc449604236"/>
      <w:r w:rsidRPr="00EE0884">
        <w:lastRenderedPageBreak/>
        <w:t>[TA</w:t>
      </w:r>
      <w:r w:rsidR="001078DB" w:rsidRPr="00EE0884">
        <w:t>0</w:t>
      </w:r>
      <w:r w:rsidR="003D1DED">
        <w:t>49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07"/>
      <w:bookmarkEnd w:id="2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Repasse UF, 2 - Repasse Fundeb UF, 3 - Repasse Municipio, 4 - Repasse Fundeb Municipio</w:t>
            </w:r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ser Repassada.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9" w:name="_Toc448734083"/>
      <w:bookmarkStart w:id="210" w:name="_Toc449604237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09"/>
      <w:bookmarkEnd w:id="210"/>
    </w:p>
    <w:p w14:paraId="55BDC0AC" w14:textId="77777777" w:rsidR="001078DB" w:rsidRPr="00EE0884" w:rsidRDefault="001078DB" w:rsidP="001078DB"/>
    <w:p w14:paraId="6B955EE6" w14:textId="54D10222" w:rsidR="001078DB" w:rsidRPr="00EE0884" w:rsidRDefault="00FC05C7" w:rsidP="001078DB">
      <w:pPr>
        <w:pStyle w:val="GERERequisito"/>
      </w:pPr>
      <w:bookmarkStart w:id="211" w:name="_Toc448734084"/>
      <w:bookmarkStart w:id="212" w:name="_Toc449604238"/>
      <w:r w:rsidRPr="00EE0884">
        <w:t>[TA</w:t>
      </w:r>
      <w:r w:rsidR="001078DB" w:rsidRPr="00EE0884">
        <w:t>0</w:t>
      </w:r>
      <w:r w:rsidR="003D1DED">
        <w:t>50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1"/>
      <w:bookmarkEnd w:id="2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SubCodigo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Taxa ou SubCódigo</w:t>
            </w:r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SubCódigo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3" w:name="_Toc448734085"/>
      <w:bookmarkStart w:id="214" w:name="_Toc449604239"/>
      <w:r w:rsidR="001078DB" w:rsidRPr="00EE0884">
        <w:lastRenderedPageBreak/>
        <w:t xml:space="preserve">Tabela </w:t>
      </w:r>
      <w:r w:rsidR="00FC05C7" w:rsidRPr="00EE0884">
        <w:t>TA_</w:t>
      </w:r>
      <w:r w:rsidR="001078DB" w:rsidRPr="00EE0884">
        <w:t>RESUMO_ARRECADACAO</w:t>
      </w:r>
      <w:bookmarkEnd w:id="213"/>
      <w:bookmarkEnd w:id="214"/>
    </w:p>
    <w:p w14:paraId="30EAD3C9" w14:textId="77777777" w:rsidR="001078DB" w:rsidRPr="00EE0884" w:rsidRDefault="001078DB" w:rsidP="001078DB"/>
    <w:p w14:paraId="3BCB8961" w14:textId="7E30CFF2" w:rsidR="001078DB" w:rsidRPr="00EE0884" w:rsidRDefault="00FC05C7" w:rsidP="001078DB">
      <w:pPr>
        <w:pStyle w:val="GERERequisito"/>
      </w:pPr>
      <w:bookmarkStart w:id="215" w:name="_Toc448734086"/>
      <w:bookmarkStart w:id="216" w:name="_Toc449604240"/>
      <w:r w:rsidRPr="00EE0884">
        <w:t>[TA</w:t>
      </w:r>
      <w:r w:rsidR="001078DB" w:rsidRPr="00EE0884">
        <w:t>0</w:t>
      </w:r>
      <w:r w:rsidR="003D1DED">
        <w:t>51</w:t>
      </w:r>
      <w:r w:rsidR="001078DB" w:rsidRPr="00EE0884">
        <w:t xml:space="preserve">] </w:t>
      </w:r>
      <w:r w:rsidRPr="00EE0884">
        <w:t>TA_</w:t>
      </w:r>
      <w:r w:rsidR="001078DB" w:rsidRPr="00EE0884">
        <w:t>RESUMO_ARRECADACAO</w:t>
      </w:r>
      <w:bookmarkEnd w:id="215"/>
      <w:bookmarkEnd w:id="2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Atividade Economica</w:t>
            </w:r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7" w:name="_Toc448734087"/>
      <w:bookmarkStart w:id="218" w:name="_Toc449604241"/>
      <w:r w:rsidRPr="00EE0884">
        <w:t xml:space="preserve">Tabela </w:t>
      </w:r>
      <w:r w:rsidR="00FC05C7" w:rsidRPr="00EE0884">
        <w:t>TA_</w:t>
      </w:r>
      <w:r w:rsidRPr="00EE0884">
        <w:t>RTC_FINANCEIRO</w:t>
      </w:r>
      <w:bookmarkEnd w:id="217"/>
      <w:bookmarkEnd w:id="218"/>
    </w:p>
    <w:p w14:paraId="60D76A3A" w14:textId="77777777" w:rsidR="001078DB" w:rsidRPr="00EE0884" w:rsidRDefault="001078DB" w:rsidP="001078DB"/>
    <w:p w14:paraId="4313293B" w14:textId="586E6014" w:rsidR="001078DB" w:rsidRPr="00EE0884" w:rsidRDefault="00FC05C7" w:rsidP="001078DB">
      <w:pPr>
        <w:pStyle w:val="GERERequisito"/>
      </w:pPr>
      <w:bookmarkStart w:id="219" w:name="_Toc448734088"/>
      <w:bookmarkStart w:id="220" w:name="_Toc449604242"/>
      <w:r w:rsidRPr="00EE0884">
        <w:t>[TA</w:t>
      </w:r>
      <w:r w:rsidR="001078DB" w:rsidRPr="00EE0884">
        <w:t>0</w:t>
      </w:r>
      <w:r w:rsidR="003D1DED">
        <w:t>52</w:t>
      </w:r>
      <w:r w:rsidR="001078DB" w:rsidRPr="00EE0884">
        <w:t xml:space="preserve">] </w:t>
      </w:r>
      <w:r w:rsidRPr="00EE0884">
        <w:t>TA_</w:t>
      </w:r>
      <w:r w:rsidR="001078DB" w:rsidRPr="00EE0884">
        <w:t>RTC_FINANCEIRO</w:t>
      </w:r>
      <w:bookmarkEnd w:id="219"/>
      <w:bookmarkEnd w:id="2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1" w:name="_Toc448734089"/>
      <w:bookmarkStart w:id="222" w:name="_Toc449604243"/>
      <w:r w:rsidRPr="00EE0884">
        <w:t xml:space="preserve">Tabela </w:t>
      </w:r>
      <w:r w:rsidR="00FC05C7" w:rsidRPr="00EE0884">
        <w:t>TA_</w:t>
      </w:r>
      <w:r w:rsidRPr="00EE0884">
        <w:t>RTC_REPASSE</w:t>
      </w:r>
      <w:bookmarkEnd w:id="221"/>
      <w:bookmarkEnd w:id="222"/>
    </w:p>
    <w:p w14:paraId="61F416B2" w14:textId="77777777" w:rsidR="001078DB" w:rsidRPr="00EE0884" w:rsidRDefault="001078DB" w:rsidP="001078DB"/>
    <w:p w14:paraId="6C178D0B" w14:textId="5663E90A" w:rsidR="001078DB" w:rsidRPr="00EE0884" w:rsidRDefault="00FC05C7" w:rsidP="001078DB">
      <w:pPr>
        <w:pStyle w:val="GERERequisito"/>
      </w:pPr>
      <w:bookmarkStart w:id="223" w:name="_Toc448734090"/>
      <w:bookmarkStart w:id="224" w:name="_Toc449604244"/>
      <w:r w:rsidRPr="00EE0884">
        <w:t>[TA</w:t>
      </w:r>
      <w:r w:rsidR="001078DB" w:rsidRPr="00EE0884">
        <w:t>0</w:t>
      </w:r>
      <w:r w:rsidR="003D1DED">
        <w:t>53</w:t>
      </w:r>
      <w:r w:rsidR="001078DB" w:rsidRPr="00EE0884">
        <w:t xml:space="preserve">] </w:t>
      </w:r>
      <w:r w:rsidRPr="00EE0884">
        <w:t>TA_</w:t>
      </w:r>
      <w:r w:rsidR="001078DB" w:rsidRPr="00EE0884">
        <w:t>RTC_REPASSE</w:t>
      </w:r>
      <w:bookmarkEnd w:id="223"/>
      <w:bookmarkEnd w:id="2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RTC :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5" w:name="_Toc448734091"/>
      <w:bookmarkStart w:id="226" w:name="_Toc449604245"/>
      <w:r w:rsidRPr="00EE0884">
        <w:t xml:space="preserve">Tabela </w:t>
      </w:r>
      <w:r w:rsidR="00FC05C7" w:rsidRPr="00EE0884">
        <w:t>TA_</w:t>
      </w:r>
      <w:r w:rsidR="00C97267" w:rsidRPr="00EE0884">
        <w:t>RTC_REPASSE_DETALHE</w:t>
      </w:r>
      <w:bookmarkEnd w:id="225"/>
      <w:bookmarkEnd w:id="226"/>
    </w:p>
    <w:p w14:paraId="50DA4B69" w14:textId="77777777" w:rsidR="001078DB" w:rsidRPr="00EE0884" w:rsidRDefault="001078DB" w:rsidP="001078DB"/>
    <w:p w14:paraId="618BE132" w14:textId="7FD9CFED" w:rsidR="001078DB" w:rsidRPr="00EE0884" w:rsidRDefault="00FC05C7" w:rsidP="001078DB">
      <w:pPr>
        <w:pStyle w:val="GERERequisito"/>
      </w:pPr>
      <w:bookmarkStart w:id="227" w:name="_Toc448734092"/>
      <w:bookmarkStart w:id="228" w:name="_Toc449604246"/>
      <w:r w:rsidRPr="00EE0884">
        <w:t>[TA</w:t>
      </w:r>
      <w:r w:rsidR="001078DB" w:rsidRPr="00EE0884">
        <w:t>0</w:t>
      </w:r>
      <w:r w:rsidR="003D1DED">
        <w:t>54</w:t>
      </w:r>
      <w:r w:rsidR="001078DB" w:rsidRPr="00EE0884">
        <w:t xml:space="preserve">] </w:t>
      </w:r>
      <w:r w:rsidRPr="00EE0884">
        <w:t>TA_</w:t>
      </w:r>
      <w:r w:rsidR="00C97267" w:rsidRPr="00EE0884">
        <w:t>RTC_REPASSE_DETALHE</w:t>
      </w:r>
      <w:bookmarkEnd w:id="227"/>
      <w:bookmarkEnd w:id="2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Repasse :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Fundeb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Municipio,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Fundeb Municipio</w:t>
            </w:r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( M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9" w:name="_Toc448734093"/>
      <w:bookmarkStart w:id="230" w:name="_Toc449604247"/>
      <w:r w:rsidRPr="00EE0884">
        <w:t xml:space="preserve">Tabela </w:t>
      </w:r>
      <w:r w:rsidR="00FC05C7" w:rsidRPr="00EE0884">
        <w:t>TA_</w:t>
      </w:r>
      <w:r w:rsidR="00C97267" w:rsidRPr="00EE0884">
        <w:t>TIPO_GRUPOS_CNAES</w:t>
      </w:r>
      <w:bookmarkEnd w:id="229"/>
      <w:bookmarkEnd w:id="230"/>
    </w:p>
    <w:p w14:paraId="66B448A5" w14:textId="77777777" w:rsidR="001078DB" w:rsidRPr="00EE0884" w:rsidRDefault="001078DB" w:rsidP="001078DB"/>
    <w:p w14:paraId="2D53D09D" w14:textId="4FC23B2C" w:rsidR="001078DB" w:rsidRPr="00EE0884" w:rsidRDefault="00FC05C7" w:rsidP="001078DB">
      <w:pPr>
        <w:pStyle w:val="GERERequisito"/>
      </w:pPr>
      <w:bookmarkStart w:id="231" w:name="_Toc448734094"/>
      <w:bookmarkStart w:id="232" w:name="_Toc449604248"/>
      <w:r w:rsidRPr="00EE0884">
        <w:t>[TA</w:t>
      </w:r>
      <w:r w:rsidR="001078DB" w:rsidRPr="00EE0884">
        <w:t>0</w:t>
      </w:r>
      <w:r w:rsidR="003D1DED">
        <w:t>55</w:t>
      </w:r>
      <w:r w:rsidR="001078DB" w:rsidRPr="00EE0884">
        <w:t xml:space="preserve">] </w:t>
      </w:r>
      <w:r w:rsidRPr="00EE0884">
        <w:t>TA_</w:t>
      </w:r>
      <w:r w:rsidR="00C97267" w:rsidRPr="00EE0884">
        <w:t>TIPO_GRUPOS_CNAES</w:t>
      </w:r>
      <w:bookmarkEnd w:id="231"/>
      <w:bookmarkEnd w:id="2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3" w:name="_Toc448734095"/>
      <w:bookmarkStart w:id="234" w:name="_Toc449604249"/>
      <w:r w:rsidRPr="00EE0884">
        <w:t xml:space="preserve">Tabela </w:t>
      </w:r>
      <w:r w:rsidR="00FC05C7" w:rsidRPr="00EE0884">
        <w:t>TA_</w:t>
      </w:r>
      <w:r w:rsidR="00C97267" w:rsidRPr="00EE0884">
        <w:t>TIPO_REJEICAO_ARQUIVOS</w:t>
      </w:r>
      <w:bookmarkEnd w:id="233"/>
      <w:bookmarkEnd w:id="234"/>
    </w:p>
    <w:p w14:paraId="65C10D20" w14:textId="77777777" w:rsidR="001078DB" w:rsidRPr="00EE0884" w:rsidRDefault="001078DB" w:rsidP="001078DB"/>
    <w:p w14:paraId="3A217432" w14:textId="546A36CE" w:rsidR="001078DB" w:rsidRPr="00EE0884" w:rsidRDefault="00FC05C7" w:rsidP="001078DB">
      <w:pPr>
        <w:pStyle w:val="GERERequisito"/>
      </w:pPr>
      <w:bookmarkStart w:id="235" w:name="_Toc448734096"/>
      <w:bookmarkStart w:id="236" w:name="_Toc449604250"/>
      <w:r w:rsidRPr="00EE0884">
        <w:t>[TA</w:t>
      </w:r>
      <w:r w:rsidR="001078DB" w:rsidRPr="00EE0884">
        <w:t>0</w:t>
      </w:r>
      <w:r w:rsidR="00D00CD7">
        <w:t>56</w:t>
      </w:r>
      <w:r w:rsidR="001078DB" w:rsidRPr="00EE0884">
        <w:t xml:space="preserve">] </w:t>
      </w:r>
      <w:r w:rsidRPr="00EE0884">
        <w:t>TA_</w:t>
      </w:r>
      <w:r w:rsidR="00C97267" w:rsidRPr="00EE0884">
        <w:t>TIPO_REJEICAO_ARQUIVOS</w:t>
      </w:r>
      <w:bookmarkEnd w:id="235"/>
      <w:bookmarkEnd w:id="2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F5039" w14:textId="77777777" w:rsidR="00CC4841" w:rsidRPr="00EE0884" w:rsidRDefault="00211023" w:rsidP="00CC4841">
            <w:pPr>
              <w:pStyle w:val="NormalWeb"/>
              <w:spacing w:before="0" w:beforeAutospacing="0"/>
            </w:pPr>
            <w:r w:rsidRPr="00EE0884">
              <w:t xml:space="preserve"> </w:t>
            </w:r>
            <w:r w:rsidR="00CC4841" w:rsidRPr="00EE0884">
              <w:t xml:space="preserve">Código de erros no registro Detalhe: </w:t>
            </w:r>
          </w:p>
          <w:p w14:paraId="5475881A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Código  Descrição </w:t>
            </w:r>
          </w:p>
          <w:p w14:paraId="3BF32EC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01 - Data de Juliana de Arrecadação Inferior a Data de Recepção do arquivo ou inválida ! </w:t>
            </w:r>
          </w:p>
          <w:p w14:paraId="7B566041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02 - Código NOSSO NUMERO Não Localizado   </w:t>
            </w:r>
          </w:p>
          <w:p w14:paraId="3BB7A742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03 - Código do Banco Arrecadador inválido ou Não Localizado </w:t>
            </w:r>
          </w:p>
          <w:p w14:paraId="0F985C61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04 - Código da Agência Arrecadadora inválida ou Não Localizada </w:t>
            </w:r>
          </w:p>
          <w:p w14:paraId="631CC11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05 - Tipo de Valor Informativo inválido </w:t>
            </w:r>
          </w:p>
          <w:p w14:paraId="61277C1F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06 - Tipo de documento inválido </w:t>
            </w:r>
          </w:p>
          <w:p w14:paraId="42D18E06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07 - Tipo de Receita inválido </w:t>
            </w:r>
          </w:p>
          <w:p w14:paraId="7C425112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08 - Tipo de Documento não cadastrado </w:t>
            </w:r>
          </w:p>
          <w:p w14:paraId="172D180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09 - Tipo de Receita não cadastrado </w:t>
            </w:r>
          </w:p>
          <w:p w14:paraId="37FF7B04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10 - Tipo de Valor informativo não cadastrado </w:t>
            </w:r>
          </w:p>
          <w:p w14:paraId="5F1F245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11 - Versão da Barra Recepcionada Diferente da Atual Homologada </w:t>
            </w:r>
          </w:p>
          <w:p w14:paraId="48C1056D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12 - CPF/CNPJ/Inscrição Estadual/ Renavan não Localizado </w:t>
            </w:r>
          </w:p>
          <w:p w14:paraId="2FFA03CF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13 - Sistema da SEFAZ, gerador da Barra não Identificado </w:t>
            </w:r>
          </w:p>
          <w:p w14:paraId="2570F48B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14 - NSU Duplicado </w:t>
            </w:r>
          </w:p>
          <w:p w14:paraId="796231E3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lastRenderedPageBreak/>
              <w:t xml:space="preserve">15 - Erro Não Classificado, Verificar Layout da BARRA </w:t>
            </w:r>
          </w:p>
          <w:p w14:paraId="4720D6E9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16 - Data do Repasse Financeiro inválido </w:t>
            </w:r>
          </w:p>
          <w:p w14:paraId="51E195D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17 - Data do Repasse Financ. maior que a data corrente </w:t>
            </w:r>
          </w:p>
          <w:p w14:paraId="563D3F5A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18 - Data do Repasse Financ. menor que dta arrecadação </w:t>
            </w:r>
          </w:p>
          <w:p w14:paraId="06B4440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19 - Quantidade dos Documentos Repassados divergente do Obtido na Arrecadação </w:t>
            </w:r>
          </w:p>
          <w:p w14:paraId="4CA27C56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20 - Valor do Lançamento Divergente do Valor Informativo Acumulado </w:t>
            </w:r>
          </w:p>
          <w:p w14:paraId="1088C723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21 - Numero de Controle do STR já foi Processado </w:t>
            </w:r>
          </w:p>
          <w:p w14:paraId="4636E210" w14:textId="0A332E35" w:rsidR="00C654C4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22 - Código do Convênio Bancário  não Localizado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Pr="00EE0884" w:rsidRDefault="001078DB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37" w:name="_Toc448734097"/>
      <w:bookmarkStart w:id="238" w:name="_Toc449604251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37"/>
      <w:bookmarkEnd w:id="238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1B06CD" w14:textId="77777777" w:rsidR="00AB1A5B" w:rsidRDefault="00AB1A5B">
      <w:r>
        <w:separator/>
      </w:r>
    </w:p>
  </w:endnote>
  <w:endnote w:type="continuationSeparator" w:id="0">
    <w:p w14:paraId="4671F563" w14:textId="77777777" w:rsidR="00AB1A5B" w:rsidRDefault="00AB1A5B">
      <w:r>
        <w:continuationSeparator/>
      </w:r>
    </w:p>
  </w:endnote>
  <w:endnote w:type="continuationNotice" w:id="1">
    <w:p w14:paraId="4C2CE4E8" w14:textId="77777777" w:rsidR="00AB1A5B" w:rsidRDefault="00AB1A5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3B797EFA" w:rsidR="00116FE1" w:rsidRPr="001F108F" w:rsidRDefault="00116FE1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EE75AD">
      <w:rPr>
        <w:b/>
        <w:noProof/>
      </w:rPr>
      <w:t>2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6D40E8" w14:textId="77777777" w:rsidR="00AB1A5B" w:rsidRDefault="00AB1A5B">
      <w:r>
        <w:separator/>
      </w:r>
    </w:p>
  </w:footnote>
  <w:footnote w:type="continuationSeparator" w:id="0">
    <w:p w14:paraId="42D86EE5" w14:textId="77777777" w:rsidR="00AB1A5B" w:rsidRDefault="00AB1A5B">
      <w:r>
        <w:continuationSeparator/>
      </w:r>
    </w:p>
  </w:footnote>
  <w:footnote w:type="continuationNotice" w:id="1">
    <w:p w14:paraId="51471222" w14:textId="77777777" w:rsidR="00AB1A5B" w:rsidRDefault="00AB1A5B">
      <w:pPr>
        <w:spacing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661827A" w:rsidR="00116FE1" w:rsidRPr="000A2EDD" w:rsidRDefault="00550213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7B7E57BE" wp14:editId="45090403">
          <wp:simplePos x="0" y="0"/>
          <wp:positionH relativeFrom="page">
            <wp:posOffset>4318000</wp:posOffset>
          </wp:positionH>
          <wp:positionV relativeFrom="page">
            <wp:posOffset>-111760</wp:posOffset>
          </wp:positionV>
          <wp:extent cx="3479165" cy="1299210"/>
          <wp:effectExtent l="0" t="0" r="63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9165" cy="1299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45AF50A5" wp14:editId="12F46666">
          <wp:simplePos x="0" y="0"/>
          <wp:positionH relativeFrom="page">
            <wp:posOffset>318135</wp:posOffset>
          </wp:positionH>
          <wp:positionV relativeFrom="page">
            <wp:posOffset>38100</wp:posOffset>
          </wp:positionV>
          <wp:extent cx="1348740" cy="1132205"/>
          <wp:effectExtent l="0" t="0" r="0" b="1079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6FE1"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3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5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2"/>
  </w:num>
  <w:num w:numId="5">
    <w:abstractNumId w:val="2"/>
  </w:num>
  <w:num w:numId="6">
    <w:abstractNumId w:val="11"/>
  </w:num>
  <w:num w:numId="7">
    <w:abstractNumId w:val="17"/>
  </w:num>
  <w:num w:numId="8">
    <w:abstractNumId w:val="21"/>
  </w:num>
  <w:num w:numId="9">
    <w:abstractNumId w:val="19"/>
  </w:num>
  <w:num w:numId="10">
    <w:abstractNumId w:val="18"/>
  </w:num>
  <w:num w:numId="11">
    <w:abstractNumId w:val="3"/>
  </w:num>
  <w:num w:numId="12">
    <w:abstractNumId w:val="19"/>
  </w:num>
  <w:num w:numId="13">
    <w:abstractNumId w:val="19"/>
  </w:num>
  <w:num w:numId="14">
    <w:abstractNumId w:val="20"/>
  </w:num>
  <w:num w:numId="15">
    <w:abstractNumId w:val="19"/>
  </w:num>
  <w:num w:numId="16">
    <w:abstractNumId w:val="19"/>
  </w:num>
  <w:num w:numId="17">
    <w:abstractNumId w:val="19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3"/>
  </w:num>
  <w:num w:numId="25">
    <w:abstractNumId w:val="16"/>
  </w:num>
  <w:num w:numId="26">
    <w:abstractNumId w:val="15"/>
  </w:num>
  <w:num w:numId="27">
    <w:abstractNumId w:val="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06EA"/>
    <w:rsid w:val="00035CB2"/>
    <w:rsid w:val="00044E9D"/>
    <w:rsid w:val="000601E8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16FE1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405B"/>
    <w:rsid w:val="00204437"/>
    <w:rsid w:val="0021102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1DED"/>
    <w:rsid w:val="003D39FD"/>
    <w:rsid w:val="003E6AF9"/>
    <w:rsid w:val="003F5576"/>
    <w:rsid w:val="004034D0"/>
    <w:rsid w:val="00407CB6"/>
    <w:rsid w:val="0041232C"/>
    <w:rsid w:val="00413B6F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0213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3345"/>
    <w:rsid w:val="00616451"/>
    <w:rsid w:val="00623B30"/>
    <w:rsid w:val="00631089"/>
    <w:rsid w:val="0063171B"/>
    <w:rsid w:val="00641ADC"/>
    <w:rsid w:val="006516CB"/>
    <w:rsid w:val="0065379E"/>
    <w:rsid w:val="00656C2D"/>
    <w:rsid w:val="00660F2B"/>
    <w:rsid w:val="006634AF"/>
    <w:rsid w:val="00665B63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E9E"/>
    <w:rsid w:val="00742846"/>
    <w:rsid w:val="0074293D"/>
    <w:rsid w:val="0077726F"/>
    <w:rsid w:val="0078046B"/>
    <w:rsid w:val="00792FF3"/>
    <w:rsid w:val="007A3BC2"/>
    <w:rsid w:val="007A6CC9"/>
    <w:rsid w:val="007B029D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3240E"/>
    <w:rsid w:val="008339D3"/>
    <w:rsid w:val="00837715"/>
    <w:rsid w:val="00855761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1A5B"/>
    <w:rsid w:val="00AB4A9A"/>
    <w:rsid w:val="00AC1299"/>
    <w:rsid w:val="00AC18A2"/>
    <w:rsid w:val="00AD46A9"/>
    <w:rsid w:val="00AD7479"/>
    <w:rsid w:val="00AE050A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94A1D"/>
    <w:rsid w:val="00BB2492"/>
    <w:rsid w:val="00BB5E3C"/>
    <w:rsid w:val="00BC28F7"/>
    <w:rsid w:val="00BC465A"/>
    <w:rsid w:val="00BC68CD"/>
    <w:rsid w:val="00BD0E7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5C16"/>
    <w:rsid w:val="00C27A2C"/>
    <w:rsid w:val="00C32FEC"/>
    <w:rsid w:val="00C333D8"/>
    <w:rsid w:val="00C4141B"/>
    <w:rsid w:val="00C41C54"/>
    <w:rsid w:val="00C44371"/>
    <w:rsid w:val="00C50898"/>
    <w:rsid w:val="00C62C0D"/>
    <w:rsid w:val="00C654C4"/>
    <w:rsid w:val="00C72156"/>
    <w:rsid w:val="00C80D41"/>
    <w:rsid w:val="00C8441C"/>
    <w:rsid w:val="00C9429E"/>
    <w:rsid w:val="00C94633"/>
    <w:rsid w:val="00C953F9"/>
    <w:rsid w:val="00C97267"/>
    <w:rsid w:val="00CB0CE3"/>
    <w:rsid w:val="00CB5045"/>
    <w:rsid w:val="00CB66AC"/>
    <w:rsid w:val="00CC4841"/>
    <w:rsid w:val="00CD4D50"/>
    <w:rsid w:val="00CE5120"/>
    <w:rsid w:val="00CE5807"/>
    <w:rsid w:val="00CF3BD1"/>
    <w:rsid w:val="00D00CD7"/>
    <w:rsid w:val="00D01EE0"/>
    <w:rsid w:val="00D15755"/>
    <w:rsid w:val="00D15B3C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31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B43E7"/>
    <w:rsid w:val="00EB4603"/>
    <w:rsid w:val="00EB6CA8"/>
    <w:rsid w:val="00EC0FD1"/>
    <w:rsid w:val="00EC7AB4"/>
    <w:rsid w:val="00ED0613"/>
    <w:rsid w:val="00ED0EE1"/>
    <w:rsid w:val="00EE0884"/>
    <w:rsid w:val="00EE75AD"/>
    <w:rsid w:val="00F125C7"/>
    <w:rsid w:val="00F17A77"/>
    <w:rsid w:val="00F27EE4"/>
    <w:rsid w:val="00F319DD"/>
    <w:rsid w:val="00F34695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05C7"/>
    <w:rsid w:val="00FC082F"/>
    <w:rsid w:val="00FC1C4A"/>
    <w:rsid w:val="00FC1E12"/>
    <w:rsid w:val="00FC717B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a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29A5C4-19BE-A542-B76B-8C7E5F5F5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F:\Dropbox\CIAT\Padão\FSW\Modelo - Especificaçao Caso de Uso - 2015013 v1.1.dot</Template>
  <TotalTime>518</TotalTime>
  <Pages>81</Pages>
  <Words>13324</Words>
  <Characters>71955</Characters>
  <Application>Microsoft Macintosh Word</Application>
  <DocSecurity>0</DocSecurity>
  <Lines>599</Lines>
  <Paragraphs>170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85109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Edimilson Santos Ahid Neto Ahid</cp:lastModifiedBy>
  <cp:revision>11</cp:revision>
  <cp:lastPrinted>2001-03-15T17:26:00Z</cp:lastPrinted>
  <dcterms:created xsi:type="dcterms:W3CDTF">2015-08-30T02:29:00Z</dcterms:created>
  <dcterms:modified xsi:type="dcterms:W3CDTF">2016-07-23T10:37:00Z</dcterms:modified>
</cp:coreProperties>
</file>