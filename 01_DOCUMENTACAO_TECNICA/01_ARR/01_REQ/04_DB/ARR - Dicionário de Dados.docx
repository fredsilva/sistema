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E0DC27" w14:textId="77777777" w:rsidR="001F108F" w:rsidRPr="00EE0884" w:rsidRDefault="001F108F" w:rsidP="00154D82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576A8D72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2DC140FB" w14:textId="77777777" w:rsidR="001F108F" w:rsidRPr="00EE0884" w:rsidRDefault="001F108F" w:rsidP="00B63418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69E6AC9B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color w:val="1F497D"/>
          <w:sz w:val="28"/>
          <w:szCs w:val="28"/>
          <w:u w:val="single"/>
          <w:lang w:eastAsia="ja-JP"/>
        </w:rPr>
      </w:pPr>
      <w:r w:rsidRPr="00EE0884">
        <w:rPr>
          <w:snapToGrid/>
          <w:color w:val="1F497D"/>
          <w:sz w:val="28"/>
          <w:szCs w:val="28"/>
          <w:lang w:eastAsia="ja-JP"/>
        </w:rPr>
        <w:t>Secretaria da Fazenda do Estado do Tocantins</w:t>
      </w:r>
    </w:p>
    <w:p w14:paraId="14C88266" w14:textId="77777777" w:rsidR="00B63418" w:rsidRPr="00EE0884" w:rsidRDefault="001F108F" w:rsidP="001F108F">
      <w:pPr>
        <w:widowControl/>
        <w:autoSpaceDE/>
        <w:autoSpaceDN/>
        <w:spacing w:before="120" w:after="60"/>
        <w:ind w:left="454"/>
        <w:rPr>
          <w:snapToGrid/>
          <w:color w:val="1F497D"/>
          <w:sz w:val="28"/>
          <w:szCs w:val="28"/>
          <w:lang w:eastAsia="ja-JP"/>
        </w:rPr>
      </w:pPr>
      <w:r w:rsidRPr="00EE0884">
        <w:rPr>
          <w:snapToGrid/>
          <w:color w:val="1F497D"/>
          <w:sz w:val="28"/>
          <w:szCs w:val="28"/>
          <w:lang w:eastAsia="ja-JP"/>
        </w:rPr>
        <w:t>Centro Interamericano de Administrações Tributárias</w:t>
      </w:r>
    </w:p>
    <w:p w14:paraId="5178A4D4" w14:textId="6A3B0DB7" w:rsidR="001F108F" w:rsidRPr="00EE0884" w:rsidRDefault="001F108F" w:rsidP="001F108F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1C582FC9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E2DF288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3BE344E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2E97990" w14:textId="77777777" w:rsidR="001F108F" w:rsidRPr="00EE0884" w:rsidRDefault="00D277FB" w:rsidP="001F108F">
      <w:pPr>
        <w:widowControl/>
        <w:pBdr>
          <w:bottom w:val="single" w:sz="8" w:space="4" w:color="4F81BD"/>
        </w:pBdr>
        <w:autoSpaceDE/>
        <w:autoSpaceDN/>
        <w:spacing w:after="300"/>
        <w:ind w:left="454"/>
        <w:contextualSpacing/>
        <w:rPr>
          <w:snapToGrid/>
          <w:color w:val="17365D"/>
          <w:spacing w:val="5"/>
          <w:kern w:val="28"/>
          <w:sz w:val="52"/>
          <w:szCs w:val="52"/>
          <w:lang w:eastAsia="ja-JP"/>
        </w:rPr>
      </w:pPr>
      <w:r w:rsidRPr="00EE0884">
        <w:rPr>
          <w:snapToGrid/>
          <w:color w:val="17365D"/>
          <w:spacing w:val="5"/>
          <w:kern w:val="28"/>
          <w:sz w:val="52"/>
          <w:szCs w:val="52"/>
          <w:lang w:eastAsia="ja-JP"/>
        </w:rPr>
        <w:t>Documentação Técnica do Banco de Dados</w:t>
      </w:r>
    </w:p>
    <w:p w14:paraId="446BEBAD" w14:textId="540182E1" w:rsidR="00B63418" w:rsidRPr="00EE0884" w:rsidRDefault="00B63418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snapToGrid/>
          <w:sz w:val="22"/>
          <w:szCs w:val="22"/>
          <w:lang w:eastAsia="ja-JP"/>
        </w:rPr>
      </w:pPr>
    </w:p>
    <w:p w14:paraId="5906C1D6" w14:textId="77777777" w:rsidR="00B63418" w:rsidRPr="00EE0884" w:rsidRDefault="00B63418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snapToGrid/>
          <w:sz w:val="22"/>
          <w:szCs w:val="22"/>
          <w:lang w:eastAsia="ja-JP"/>
        </w:rPr>
      </w:pPr>
    </w:p>
    <w:p w14:paraId="73D526BC" w14:textId="706DEEB8" w:rsidR="001F108F" w:rsidRPr="00EE0884" w:rsidRDefault="00D277FB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b/>
          <w:iCs/>
          <w:snapToGrid/>
          <w:color w:val="4F81BD"/>
          <w:spacing w:val="15"/>
          <w:sz w:val="28"/>
          <w:szCs w:val="28"/>
          <w:lang w:eastAsia="ja-JP"/>
        </w:rPr>
      </w:pPr>
      <w:r w:rsidRPr="00EE0884">
        <w:rPr>
          <w:b/>
          <w:iCs/>
          <w:snapToGrid/>
          <w:color w:val="4F81BD"/>
          <w:spacing w:val="15"/>
          <w:sz w:val="28"/>
          <w:szCs w:val="28"/>
          <w:lang w:eastAsia="ja-JP"/>
        </w:rPr>
        <w:t>Dicionário de Dados do Sistema da Arrecadação</w:t>
      </w:r>
    </w:p>
    <w:p w14:paraId="533BE90B" w14:textId="77777777" w:rsidR="00C41C54" w:rsidRPr="00EE0884" w:rsidRDefault="00C41C54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C682762" w14:textId="77777777" w:rsidR="00017DDD" w:rsidRPr="00EE0884" w:rsidRDefault="00017DDD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02BBB305" w14:textId="77777777" w:rsidR="00244BB3" w:rsidRPr="00EE0884" w:rsidRDefault="00244BB3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5CF872D" w14:textId="77777777" w:rsidR="00244BB3" w:rsidRPr="00EE0884" w:rsidRDefault="00244BB3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581CAAD" w14:textId="77777777" w:rsidR="00017DDD" w:rsidRPr="00EE0884" w:rsidRDefault="00017DDD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F492D08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551721C" w14:textId="77777777" w:rsidR="00017DDD" w:rsidRPr="00EE0884" w:rsidRDefault="00017DDD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60936CB8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12BEB2CD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8DE21CA" w14:textId="77777777" w:rsidR="00D277FB" w:rsidRPr="00EE0884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CC30884" w14:textId="4D4C3331" w:rsidR="00D277FB" w:rsidRPr="00EE0884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212A8A65" w14:textId="77777777" w:rsidR="00D277FB" w:rsidRPr="00EE0884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80C0161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F9DEB62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685C0643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C5DB59A" w14:textId="466B82F7" w:rsidR="001F108F" w:rsidRPr="00EE0884" w:rsidRDefault="00B63418" w:rsidP="001F108F">
      <w:pPr>
        <w:widowControl/>
        <w:autoSpaceDE/>
        <w:autoSpaceDN/>
        <w:spacing w:before="240" w:after="240"/>
        <w:ind w:left="720"/>
        <w:jc w:val="center"/>
        <w:rPr>
          <w:snapToGrid/>
          <w:sz w:val="22"/>
          <w:szCs w:val="22"/>
          <w:lang w:eastAsia="ja-JP"/>
        </w:rPr>
      </w:pPr>
      <w:r w:rsidRPr="00EE0884">
        <w:rPr>
          <w:snapToGrid/>
          <w:sz w:val="22"/>
          <w:szCs w:val="22"/>
          <w:lang w:eastAsia="ja-JP"/>
        </w:rPr>
        <w:t>2</w:t>
      </w:r>
      <w:r w:rsidR="00550213">
        <w:rPr>
          <w:snapToGrid/>
          <w:sz w:val="22"/>
          <w:szCs w:val="22"/>
          <w:lang w:eastAsia="ja-JP"/>
        </w:rPr>
        <w:t>6</w:t>
      </w:r>
      <w:r w:rsidR="001F108F" w:rsidRPr="00EE0884">
        <w:rPr>
          <w:snapToGrid/>
          <w:sz w:val="22"/>
          <w:szCs w:val="22"/>
          <w:lang w:eastAsia="ja-JP"/>
        </w:rPr>
        <w:t>/0</w:t>
      </w:r>
      <w:r w:rsidR="00550213">
        <w:rPr>
          <w:snapToGrid/>
          <w:sz w:val="22"/>
          <w:szCs w:val="22"/>
          <w:lang w:eastAsia="ja-JP"/>
        </w:rPr>
        <w:t>6</w:t>
      </w:r>
      <w:r w:rsidR="001F108F" w:rsidRPr="00EE0884">
        <w:rPr>
          <w:snapToGrid/>
          <w:sz w:val="22"/>
          <w:szCs w:val="22"/>
          <w:lang w:eastAsia="ja-JP"/>
        </w:rPr>
        <w:t>/201</w:t>
      </w:r>
      <w:r w:rsidR="00ED0EE1" w:rsidRPr="00EE0884">
        <w:rPr>
          <w:snapToGrid/>
          <w:sz w:val="22"/>
          <w:szCs w:val="22"/>
          <w:lang w:eastAsia="ja-JP"/>
        </w:rPr>
        <w:t>6</w:t>
      </w:r>
    </w:p>
    <w:p w14:paraId="3363FAF4" w14:textId="77777777" w:rsidR="0057275D" w:rsidRPr="00EE0884" w:rsidRDefault="001F108F" w:rsidP="001F108F">
      <w:pPr>
        <w:widowControl/>
        <w:autoSpaceDE/>
        <w:autoSpaceDN/>
        <w:jc w:val="both"/>
      </w:pPr>
      <w:r w:rsidRPr="00EE0884">
        <w:rPr>
          <w:snapToGrid/>
          <w:sz w:val="22"/>
          <w:szCs w:val="22"/>
          <w:lang w:eastAsia="ja-JP"/>
        </w:rPr>
        <w:br w:type="page"/>
      </w:r>
    </w:p>
    <w:p w14:paraId="1D9F2867" w14:textId="77777777" w:rsidR="00C50898" w:rsidRPr="00EE0884" w:rsidRDefault="00C50898" w:rsidP="00C50898">
      <w:pPr>
        <w:pStyle w:val="EstiloGERETituloVerdana13pt"/>
      </w:pPr>
      <w:r w:rsidRPr="00EE0884">
        <w:lastRenderedPageBreak/>
        <w:t>Histórico de Alterações</w:t>
      </w:r>
    </w:p>
    <w:p w14:paraId="7DDDAF03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4820"/>
        <w:gridCol w:w="2693"/>
      </w:tblGrid>
      <w:tr w:rsidR="00C50898" w:rsidRPr="00EE0884" w14:paraId="3403A5D7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8FFDC0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Data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068BBC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Descrição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2B9518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Autor</w:t>
            </w:r>
          </w:p>
        </w:tc>
      </w:tr>
      <w:tr w:rsidR="00C50898" w:rsidRPr="00EE0884" w14:paraId="40B25990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FE0712" w14:textId="77777777" w:rsidR="00C50898" w:rsidRPr="00EE0884" w:rsidRDefault="00C50898" w:rsidP="00B63418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EE0884">
              <w:rPr>
                <w:color w:val="000000"/>
              </w:rPr>
              <w:t>27/08/2015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2046DF" w14:textId="7455AE11" w:rsidR="00C50898" w:rsidRPr="00EE0884" w:rsidRDefault="00C50898" w:rsidP="00B63418">
            <w:pPr>
              <w:pStyle w:val="Recuonormal"/>
              <w:spacing w:after="0"/>
              <w:ind w:left="0" w:firstLine="0"/>
              <w:jc w:val="both"/>
              <w:rPr>
                <w:color w:val="000000"/>
              </w:rPr>
            </w:pPr>
            <w:r w:rsidRPr="00EE0884">
              <w:rPr>
                <w:color w:val="000000"/>
              </w:rPr>
              <w:t xml:space="preserve">Documentação </w:t>
            </w:r>
            <w:r w:rsidR="00D277FB" w:rsidRPr="00EE0884">
              <w:rPr>
                <w:color w:val="000000"/>
              </w:rPr>
              <w:t>técnica do dicionário de dados da arrecadação</w:t>
            </w:r>
            <w:r w:rsidRPr="00EE0884">
              <w:rPr>
                <w:color w:val="000000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4B957A" w14:textId="77777777" w:rsidR="00C50898" w:rsidRPr="00EE0884" w:rsidRDefault="00C50898" w:rsidP="00B63418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EE0884">
              <w:rPr>
                <w:color w:val="000000"/>
              </w:rPr>
              <w:t>Edimilson Ahid</w:t>
            </w:r>
          </w:p>
        </w:tc>
      </w:tr>
      <w:tr w:rsidR="00DE625C" w:rsidRPr="00EE0884" w14:paraId="1F0043DD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FB8205" w14:textId="27BFBA8E" w:rsidR="00DE625C" w:rsidRPr="00EE0884" w:rsidRDefault="00DE625C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27/04/2016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B7BAEE" w14:textId="17C1E3E7" w:rsidR="00DE625C" w:rsidRPr="00EE0884" w:rsidRDefault="00DE625C" w:rsidP="00DE625C">
            <w:pPr>
              <w:pStyle w:val="Recuonormal"/>
              <w:spacing w:after="0"/>
              <w:ind w:left="0" w:firstLine="0"/>
              <w:jc w:val="both"/>
              <w:rPr>
                <w:color w:val="000000"/>
              </w:rPr>
            </w:pPr>
            <w:r w:rsidRPr="00DE625C">
              <w:rPr>
                <w:color w:val="000000"/>
              </w:rPr>
              <w:t xml:space="preserve">Ajustes nas </w:t>
            </w:r>
            <w:r>
              <w:rPr>
                <w:color w:val="000000"/>
              </w:rPr>
              <w:t>R</w:t>
            </w:r>
            <w:r w:rsidRPr="00DE625C">
              <w:rPr>
                <w:color w:val="000000"/>
              </w:rPr>
              <w:t xml:space="preserve">egras de </w:t>
            </w:r>
            <w:r>
              <w:rPr>
                <w:color w:val="000000"/>
              </w:rPr>
              <w:t>N</w:t>
            </w:r>
            <w:r w:rsidRPr="00DE625C">
              <w:rPr>
                <w:color w:val="000000"/>
              </w:rPr>
              <w:t>egócios para exclusões e validação de Tipo de Rejeição</w:t>
            </w:r>
            <w:r>
              <w:rPr>
                <w:color w:val="000000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8B1062" w14:textId="3E98EBF4" w:rsidR="00DE625C" w:rsidRPr="00EE0884" w:rsidRDefault="00DE625C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EE0884">
              <w:rPr>
                <w:color w:val="000000"/>
              </w:rPr>
              <w:t>Edimilson Ahid</w:t>
            </w:r>
          </w:p>
        </w:tc>
      </w:tr>
      <w:tr w:rsidR="00550213" w:rsidRPr="00EE0884" w14:paraId="285A9EF7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5A49FE" w14:textId="37913004" w:rsidR="00550213" w:rsidRDefault="00550213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26/06/2016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D54C0B" w14:textId="3BCA5867" w:rsidR="00550213" w:rsidRPr="00DE625C" w:rsidRDefault="00550213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Inclusão das tabelas TA_DARE_ORIGEM_DEBITOS, TA_DARE_ORIGEM_RECEITA, TA_UNIDADE_RECEITA e TA_UNIDADE_ORGANIZACIONAL para a parametrização do DARE-e.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D339BC" w14:textId="5CAE3EDC" w:rsidR="00550213" w:rsidRPr="00EE0884" w:rsidRDefault="00550213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FC717B" w:rsidRPr="00EE0884" w14:paraId="3471BD28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E4D255" w14:textId="27F2A3C4" w:rsidR="00FC717B" w:rsidRDefault="00FC717B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14/07/2016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65AB71" w14:textId="22816315" w:rsidR="00FC717B" w:rsidRDefault="00FC717B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FC717B">
              <w:rPr>
                <w:color w:val="000000"/>
              </w:rPr>
              <w:t>Ajustes nos dicionários de dados e inclusão de comentários nos atributos das tabelas ta_pagos_arrec e ta_recepcao_arquivos</w:t>
            </w:r>
            <w:r>
              <w:rPr>
                <w:color w:val="000000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6F0077" w14:textId="3D0C9D13" w:rsidR="00FC717B" w:rsidRDefault="00FC717B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EE75AD" w:rsidRPr="00EE0884" w14:paraId="2AB93882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10485C" w14:textId="1EB991A5" w:rsidR="00EE75AD" w:rsidRDefault="00EE75AD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23/07/2016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B4DF1E" w14:textId="746447AF" w:rsidR="00EE75AD" w:rsidRPr="00FC717B" w:rsidRDefault="00EE75AD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Complementação dos códigos de rejeição da tabela ta_tipo_rejeicao_arquivos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E058BE" w14:textId="461F04A0" w:rsidR="00EE75AD" w:rsidRDefault="00EE75AD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822490" w:rsidRPr="00EE0884" w14:paraId="195F5B15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3346E5" w14:textId="7A35F0A5" w:rsidR="00822490" w:rsidRDefault="00822490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17/08/2016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337E5B" w14:textId="0EFD6F3C" w:rsidR="00822490" w:rsidRDefault="00822490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Inclusão do código de rejeição na tabela de rejeição de arquivos e inclusão da vw_contribuintes</w:t>
            </w:r>
            <w:r w:rsidR="00741C45">
              <w:rPr>
                <w:color w:val="000000"/>
              </w:rPr>
              <w:t>,vw_debitos_conta_corrente e vw_nfa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83479D" w14:textId="6CB1B83D" w:rsidR="00822490" w:rsidRDefault="00822490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D05067" w:rsidRPr="00EE0884" w14:paraId="4D954B5C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D96DE6" w14:textId="7378EA80" w:rsidR="00D05067" w:rsidRDefault="00D05067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23/08/2016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59C800" w14:textId="5A2D705F" w:rsidR="00D05067" w:rsidRDefault="00D05067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Ajustes do comentário das tabelas ta_dare no atributo ID_NOSSO_NUMERO e ajuste do comentários dos TIPO_PESSOA para padronizar a sequência dos tipos.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5A91BA" w14:textId="1C3CC7A1" w:rsidR="00D05067" w:rsidRDefault="00D05067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B85258" w:rsidRPr="00EE0884" w14:paraId="6775F819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40C378" w14:textId="33BBC7ED" w:rsidR="00B85258" w:rsidRDefault="00B85258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19/09/2016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978552" w14:textId="53811E69" w:rsidR="00B85258" w:rsidRDefault="00B85258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Ajustes na VW_CONTRIBUINTES para inclusão do atributo RENAVA</w:t>
            </w:r>
            <w:r w:rsidR="009C4539">
              <w:rPr>
                <w:color w:val="000000"/>
              </w:rPr>
              <w:t>M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E27382" w14:textId="7BA527E6" w:rsidR="00B85258" w:rsidRDefault="00B85258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8F2789" w:rsidRPr="00EE0884" w14:paraId="7E029E48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F33FB8" w14:textId="11D50DF7" w:rsidR="008F2789" w:rsidRDefault="008F2789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10/</w:t>
            </w:r>
            <w:r w:rsidR="00EA5D64">
              <w:rPr>
                <w:color w:val="000000"/>
              </w:rPr>
              <w:t>10/2016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E041F9" w14:textId="593360CB" w:rsidR="008F2789" w:rsidRDefault="00EA5D64" w:rsidP="00C7667E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Inclusão de Campos n VW_NOTA_AVULSA</w:t>
            </w:r>
            <w:r w:rsidR="00C7667E">
              <w:rPr>
                <w:color w:val="000000"/>
              </w:rPr>
              <w:t>, VW_DEBITOS_CONTA_CORRENTE e mudança nos valores da ta_receitas.classificacao_receita.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4FB5EA" w14:textId="358F36A5" w:rsidR="008F2789" w:rsidRDefault="00EA5D64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643715" w:rsidRPr="00EE0884" w14:paraId="417FE519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48C9C3" w14:textId="6284B550" w:rsidR="00643715" w:rsidRDefault="00643715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21/10/2016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70EF85" w14:textId="730F6572" w:rsidR="00643715" w:rsidRDefault="00643715" w:rsidP="00C7667E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Mudança do Nome RENAVAN para RENAVAM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A18534" w14:textId="30B3C1E6" w:rsidR="00643715" w:rsidRDefault="00643715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</w:tbl>
    <w:p w14:paraId="1522C70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23AFA1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5B9A13CF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6F2C15D0" w14:textId="77777777" w:rsidR="00643715" w:rsidRDefault="00643715">
      <w:pPr>
        <w:widowControl/>
        <w:autoSpaceDE/>
        <w:autoSpaceDN/>
        <w:spacing w:after="0"/>
        <w:ind w:left="0"/>
        <w:rPr>
          <w:rFonts w:ascii="Verdana" w:hAnsi="Verdana" w:cs="Arial"/>
          <w:b/>
          <w:bCs/>
          <w:snapToGrid/>
          <w:sz w:val="26"/>
          <w:szCs w:val="24"/>
          <w:lang w:eastAsia="pt-BR"/>
        </w:rPr>
      </w:pPr>
      <w:r>
        <w:br w:type="page"/>
      </w:r>
    </w:p>
    <w:p w14:paraId="40F6CDFB" w14:textId="7B225537" w:rsidR="00C50898" w:rsidRPr="00EE0884" w:rsidRDefault="00C50898" w:rsidP="00C50898">
      <w:pPr>
        <w:pStyle w:val="EstiloGERETituloVerdana13pt"/>
      </w:pPr>
      <w:bookmarkStart w:id="0" w:name="_GoBack"/>
      <w:bookmarkEnd w:id="0"/>
      <w:r w:rsidRPr="00EE0884">
        <w:lastRenderedPageBreak/>
        <w:t>Lista de Siglas</w:t>
      </w:r>
    </w:p>
    <w:p w14:paraId="5748F198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7513"/>
      </w:tblGrid>
      <w:tr w:rsidR="00C50898" w:rsidRPr="00EE0884" w14:paraId="68532FF9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694523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Sigla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8E1F49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Descrição</w:t>
            </w:r>
          </w:p>
        </w:tc>
      </w:tr>
      <w:tr w:rsidR="00C50898" w:rsidRPr="00EE0884" w14:paraId="770F85F6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64586B" w14:textId="77777777" w:rsidR="00C50898" w:rsidRPr="00EE0884" w:rsidRDefault="00C50898" w:rsidP="0067371F">
            <w:pPr>
              <w:pStyle w:val="Recuonormal"/>
              <w:rPr>
                <w:color w:val="000000"/>
              </w:rPr>
            </w:pP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A0EF77" w14:textId="77777777" w:rsidR="00C50898" w:rsidRPr="00EE0884" w:rsidRDefault="00C50898" w:rsidP="0067371F">
            <w:pPr>
              <w:pStyle w:val="Recuonormal"/>
              <w:rPr>
                <w:color w:val="000000"/>
              </w:rPr>
            </w:pPr>
          </w:p>
        </w:tc>
      </w:tr>
    </w:tbl>
    <w:p w14:paraId="2993377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0FC47979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F74E03C" w14:textId="77777777" w:rsidR="00C50898" w:rsidRPr="00EE0884" w:rsidRDefault="00C50898" w:rsidP="00C50898">
      <w:pPr>
        <w:pStyle w:val="GERETitulo"/>
      </w:pPr>
      <w:r w:rsidRPr="00EE0884">
        <w:br w:type="page"/>
      </w:r>
      <w:r w:rsidRPr="00EE0884">
        <w:lastRenderedPageBreak/>
        <w:t>Conteúdo</w:t>
      </w:r>
    </w:p>
    <w:p w14:paraId="41CB505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5B8D1F24" w14:textId="77777777" w:rsidR="008F2789" w:rsidRDefault="00D465F4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  <w:szCs w:val="24"/>
          <w:lang w:eastAsia="pt-BR"/>
        </w:rPr>
      </w:pPr>
      <w:r w:rsidRPr="00EE0884">
        <w:fldChar w:fldCharType="begin"/>
      </w:r>
      <w:r w:rsidR="00C50898" w:rsidRPr="00EE0884">
        <w:instrText xml:space="preserve"> TOC \o "1-3" \h \z \t "GERE_Requisito;3" </w:instrText>
      </w:r>
      <w:r w:rsidRPr="00EE0884">
        <w:fldChar w:fldCharType="separate"/>
      </w:r>
      <w:hyperlink w:anchor="_Toc463874046" w:history="1">
        <w:r w:rsidR="008F2789" w:rsidRPr="00B4305F">
          <w:rPr>
            <w:rStyle w:val="Hiperlink"/>
            <w:noProof/>
          </w:rPr>
          <w:t>1.</w:t>
        </w:r>
        <w:r w:rsidR="008F27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Introdução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_Toc463874046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</w:t>
        </w:r>
        <w:r w:rsidR="008F2789">
          <w:rPr>
            <w:noProof/>
            <w:webHidden/>
          </w:rPr>
          <w:fldChar w:fldCharType="end"/>
        </w:r>
      </w:hyperlink>
    </w:p>
    <w:p w14:paraId="4FF09CF7" w14:textId="77777777" w:rsidR="008F2789" w:rsidRDefault="00AC062E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  <w:szCs w:val="24"/>
          <w:lang w:eastAsia="pt-BR"/>
        </w:rPr>
      </w:pPr>
      <w:hyperlink w:anchor="_Toc463874047" w:history="1">
        <w:r w:rsidR="008F2789" w:rsidRPr="00B4305F">
          <w:rPr>
            <w:rStyle w:val="Hiperlink"/>
            <w:noProof/>
          </w:rPr>
          <w:t>2.</w:t>
        </w:r>
        <w:r w:rsidR="008F27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Objetivo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_Toc463874047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</w:t>
        </w:r>
        <w:r w:rsidR="008F2789">
          <w:rPr>
            <w:noProof/>
            <w:webHidden/>
          </w:rPr>
          <w:fldChar w:fldCharType="end"/>
        </w:r>
      </w:hyperlink>
    </w:p>
    <w:p w14:paraId="5CC2975B" w14:textId="77777777" w:rsidR="008F2789" w:rsidRDefault="00AC062E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  <w:szCs w:val="24"/>
          <w:lang w:eastAsia="pt-BR"/>
        </w:rPr>
      </w:pPr>
      <w:hyperlink w:anchor="_Toc463874048" w:history="1">
        <w:r w:rsidR="008F2789" w:rsidRPr="00B4305F">
          <w:rPr>
            <w:rStyle w:val="Hiperlink"/>
            <w:noProof/>
          </w:rPr>
          <w:t>3.</w:t>
        </w:r>
        <w:r w:rsidR="008F27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Modelagem de Dados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_Toc463874048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</w:t>
        </w:r>
        <w:r w:rsidR="008F2789">
          <w:rPr>
            <w:noProof/>
            <w:webHidden/>
          </w:rPr>
          <w:fldChar w:fldCharType="end"/>
        </w:r>
      </w:hyperlink>
    </w:p>
    <w:p w14:paraId="30355FEB" w14:textId="77777777" w:rsidR="008F2789" w:rsidRDefault="00AC062E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  <w:szCs w:val="24"/>
          <w:lang w:eastAsia="pt-BR"/>
        </w:rPr>
      </w:pPr>
      <w:hyperlink w:anchor="_Toc463874049" w:history="1">
        <w:r w:rsidR="008F2789" w:rsidRPr="00B4305F">
          <w:rPr>
            <w:rStyle w:val="Hiperlink"/>
            <w:noProof/>
          </w:rPr>
          <w:t>3.1.</w:t>
        </w:r>
        <w:r w:rsidR="008F2789"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Convenções, termos e abreviações da Modelagem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_Toc463874049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</w:t>
        </w:r>
        <w:r w:rsidR="008F2789">
          <w:rPr>
            <w:noProof/>
            <w:webHidden/>
          </w:rPr>
          <w:fldChar w:fldCharType="end"/>
        </w:r>
      </w:hyperlink>
    </w:p>
    <w:p w14:paraId="0AAD7664" w14:textId="77777777" w:rsidR="008F2789" w:rsidRDefault="00AC062E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  <w:szCs w:val="24"/>
          <w:lang w:eastAsia="pt-BR"/>
        </w:rPr>
      </w:pPr>
      <w:hyperlink w:anchor="_Toc463874050" w:history="1">
        <w:r w:rsidR="008F2789" w:rsidRPr="00B4305F">
          <w:rPr>
            <w:rStyle w:val="Hiperlink"/>
            <w:noProof/>
          </w:rPr>
          <w:t>3.2.</w:t>
        </w:r>
        <w:r w:rsidR="008F2789"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Modelo Físico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_Toc463874050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8</w:t>
        </w:r>
        <w:r w:rsidR="008F2789">
          <w:rPr>
            <w:noProof/>
            <w:webHidden/>
          </w:rPr>
          <w:fldChar w:fldCharType="end"/>
        </w:r>
      </w:hyperlink>
    </w:p>
    <w:p w14:paraId="3BA3A0C3" w14:textId="77777777" w:rsidR="008F2789" w:rsidRDefault="00AC062E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  <w:szCs w:val="24"/>
          <w:lang w:eastAsia="pt-BR"/>
        </w:rPr>
      </w:pPr>
      <w:hyperlink w:anchor="_Toc463874051" w:history="1">
        <w:r w:rsidR="008F2789" w:rsidRPr="00B4305F">
          <w:rPr>
            <w:rStyle w:val="Hiperlink"/>
            <w:noProof/>
          </w:rPr>
          <w:t>4.</w:t>
        </w:r>
        <w:r w:rsidR="008F27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Dicionário de Dados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_Toc463874051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8</w:t>
        </w:r>
        <w:r w:rsidR="008F2789">
          <w:rPr>
            <w:noProof/>
            <w:webHidden/>
          </w:rPr>
          <w:fldChar w:fldCharType="end"/>
        </w:r>
      </w:hyperlink>
    </w:p>
    <w:p w14:paraId="0F5B28CB" w14:textId="77777777" w:rsidR="008F2789" w:rsidRDefault="00AC062E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  <w:szCs w:val="24"/>
          <w:lang w:eastAsia="pt-BR"/>
        </w:rPr>
      </w:pPr>
      <w:hyperlink w:anchor="_Toc463874052" w:history="1">
        <w:r w:rsidR="008F2789" w:rsidRPr="00B4305F">
          <w:rPr>
            <w:rStyle w:val="Hiperlink"/>
            <w:noProof/>
          </w:rPr>
          <w:t>4.1.</w:t>
        </w:r>
        <w:r w:rsidR="008F2789"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Convenções, termos e abreviações do Dicionário de Dados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_Toc463874052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8</w:t>
        </w:r>
        <w:r w:rsidR="008F2789">
          <w:rPr>
            <w:noProof/>
            <w:webHidden/>
          </w:rPr>
          <w:fldChar w:fldCharType="end"/>
        </w:r>
      </w:hyperlink>
    </w:p>
    <w:p w14:paraId="37389FF4" w14:textId="77777777" w:rsidR="008F2789" w:rsidRDefault="00AC062E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  <w:szCs w:val="24"/>
          <w:lang w:eastAsia="pt-BR"/>
        </w:rPr>
      </w:pPr>
      <w:hyperlink w:anchor="_Toc463874053" w:history="1">
        <w:r w:rsidR="008F2789" w:rsidRPr="00B4305F">
          <w:rPr>
            <w:rStyle w:val="Hiperlink"/>
            <w:noProof/>
          </w:rPr>
          <w:t>4.2.</w:t>
        </w:r>
        <w:r w:rsidR="008F2789"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Visão geral do Dicionário de Dados do Sistema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_Toc463874053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9</w:t>
        </w:r>
        <w:r w:rsidR="008F2789">
          <w:rPr>
            <w:noProof/>
            <w:webHidden/>
          </w:rPr>
          <w:fldChar w:fldCharType="end"/>
        </w:r>
      </w:hyperlink>
    </w:p>
    <w:p w14:paraId="125D33ED" w14:textId="77777777" w:rsidR="008F2789" w:rsidRDefault="00AC062E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  <w:szCs w:val="24"/>
          <w:lang w:eastAsia="pt-BR"/>
        </w:rPr>
      </w:pPr>
      <w:hyperlink w:anchor="_Toc463874054" w:history="1">
        <w:r w:rsidR="008F2789" w:rsidRPr="00B4305F">
          <w:rPr>
            <w:rStyle w:val="Hiperlink"/>
            <w:noProof/>
          </w:rPr>
          <w:t>4.3.</w:t>
        </w:r>
        <w:r w:rsidR="008F2789"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Tabelas do Dicionário de Dados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_Toc463874054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9</w:t>
        </w:r>
        <w:r w:rsidR="008F2789">
          <w:rPr>
            <w:noProof/>
            <w:webHidden/>
          </w:rPr>
          <w:fldChar w:fldCharType="end"/>
        </w:r>
      </w:hyperlink>
    </w:p>
    <w:p w14:paraId="1C9DCE3C" w14:textId="77777777" w:rsidR="008F2789" w:rsidRDefault="00AC062E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55" w:history="1">
        <w:r w:rsidR="008F2789" w:rsidRPr="00B4305F">
          <w:rPr>
            <w:rStyle w:val="Hiperlink"/>
            <w:noProof/>
          </w:rPr>
          <w:t>1.1.1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TA_ARQUIVO_DETALHE_PAGOS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_Toc463874055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13</w:t>
        </w:r>
        <w:r w:rsidR="008F2789">
          <w:rPr>
            <w:noProof/>
            <w:webHidden/>
          </w:rPr>
          <w:fldChar w:fldCharType="end"/>
        </w:r>
      </w:hyperlink>
    </w:p>
    <w:p w14:paraId="6CFDA40B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56" w:history="1">
        <w:r w:rsidR="008F2789" w:rsidRPr="00B4305F">
          <w:rPr>
            <w:rStyle w:val="Hiperlink"/>
            <w:noProof/>
          </w:rPr>
          <w:t>[TA001] TA_ARQUIVO_DETALHE_PAGOS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_Toc463874056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13</w:t>
        </w:r>
        <w:r w:rsidR="008F2789">
          <w:rPr>
            <w:noProof/>
            <w:webHidden/>
          </w:rPr>
          <w:fldChar w:fldCharType="end"/>
        </w:r>
      </w:hyperlink>
    </w:p>
    <w:p w14:paraId="598B2870" w14:textId="77777777" w:rsidR="008F2789" w:rsidRDefault="00AC062E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57" w:history="1">
        <w:r w:rsidR="008F2789" w:rsidRPr="00B4305F">
          <w:rPr>
            <w:rStyle w:val="Hiperlink"/>
            <w:noProof/>
          </w:rPr>
          <w:t>1.1.2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TA_ARQUIVO_ERRO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_Toc463874057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14</w:t>
        </w:r>
        <w:r w:rsidR="008F2789">
          <w:rPr>
            <w:noProof/>
            <w:webHidden/>
          </w:rPr>
          <w:fldChar w:fldCharType="end"/>
        </w:r>
      </w:hyperlink>
    </w:p>
    <w:p w14:paraId="4A9B4700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58" w:history="1">
        <w:r w:rsidR="008F2789" w:rsidRPr="00B4305F">
          <w:rPr>
            <w:rStyle w:val="Hiperlink"/>
            <w:noProof/>
          </w:rPr>
          <w:t>[TA002] TA_ARQUIVO_ERRO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_Toc463874058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14</w:t>
        </w:r>
        <w:r w:rsidR="008F2789">
          <w:rPr>
            <w:noProof/>
            <w:webHidden/>
          </w:rPr>
          <w:fldChar w:fldCharType="end"/>
        </w:r>
      </w:hyperlink>
    </w:p>
    <w:p w14:paraId="41FF9D92" w14:textId="77777777" w:rsidR="008F2789" w:rsidRDefault="00AC062E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59" w:history="1">
        <w:r w:rsidR="008F2789" w:rsidRPr="00B4305F">
          <w:rPr>
            <w:rStyle w:val="Hiperlink"/>
            <w:noProof/>
          </w:rPr>
          <w:t>1.1.3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TA_ARQUIVO_RECEPCAO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_Toc463874059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16</w:t>
        </w:r>
        <w:r w:rsidR="008F2789">
          <w:rPr>
            <w:noProof/>
            <w:webHidden/>
          </w:rPr>
          <w:fldChar w:fldCharType="end"/>
        </w:r>
      </w:hyperlink>
    </w:p>
    <w:p w14:paraId="064CCA53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0" w:history="1">
        <w:r w:rsidR="008F2789" w:rsidRPr="00B4305F">
          <w:rPr>
            <w:rStyle w:val="Hiperlink"/>
            <w:noProof/>
          </w:rPr>
          <w:t>[TA003] TA_ARQUIVO_RECEPCAO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_Toc463874060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16</w:t>
        </w:r>
        <w:r w:rsidR="008F2789">
          <w:rPr>
            <w:noProof/>
            <w:webHidden/>
          </w:rPr>
          <w:fldChar w:fldCharType="end"/>
        </w:r>
      </w:hyperlink>
    </w:p>
    <w:p w14:paraId="4AFA954A" w14:textId="77777777" w:rsidR="008F2789" w:rsidRDefault="00AC062E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1" w:history="1">
        <w:r w:rsidR="008F2789" w:rsidRPr="00B4305F">
          <w:rPr>
            <w:rStyle w:val="Hiperlink"/>
            <w:noProof/>
          </w:rPr>
          <w:t>1.1.4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TA_ARQUIVOS_STR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_Toc463874061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18</w:t>
        </w:r>
        <w:r w:rsidR="008F2789">
          <w:rPr>
            <w:noProof/>
            <w:webHidden/>
          </w:rPr>
          <w:fldChar w:fldCharType="end"/>
        </w:r>
      </w:hyperlink>
    </w:p>
    <w:p w14:paraId="0A3E0822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2" w:history="1">
        <w:r w:rsidR="008F2789" w:rsidRPr="00B4305F">
          <w:rPr>
            <w:rStyle w:val="Hiperlink"/>
            <w:noProof/>
          </w:rPr>
          <w:t>[TA004] TA_ARQUIVO_STR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_Toc463874062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18</w:t>
        </w:r>
        <w:r w:rsidR="008F2789">
          <w:rPr>
            <w:noProof/>
            <w:webHidden/>
          </w:rPr>
          <w:fldChar w:fldCharType="end"/>
        </w:r>
      </w:hyperlink>
    </w:p>
    <w:p w14:paraId="08CAC870" w14:textId="77777777" w:rsidR="008F2789" w:rsidRDefault="00AC062E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3" w:history="1">
        <w:r w:rsidR="008F2789" w:rsidRPr="00B4305F">
          <w:rPr>
            <w:rStyle w:val="Hiperlink"/>
            <w:noProof/>
          </w:rPr>
          <w:t>1.1.5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TA_DETALHE_STR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_Toc463874063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21</w:t>
        </w:r>
        <w:r w:rsidR="008F2789">
          <w:rPr>
            <w:noProof/>
            <w:webHidden/>
          </w:rPr>
          <w:fldChar w:fldCharType="end"/>
        </w:r>
      </w:hyperlink>
    </w:p>
    <w:p w14:paraId="66781A1F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4" w:history="1">
        <w:r w:rsidR="008F2789" w:rsidRPr="00B4305F">
          <w:rPr>
            <w:rStyle w:val="Hiperlink"/>
            <w:noProof/>
          </w:rPr>
          <w:t>[TA005] TA_DETALHE_STR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_Toc463874064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21</w:t>
        </w:r>
        <w:r w:rsidR="008F2789">
          <w:rPr>
            <w:noProof/>
            <w:webHidden/>
          </w:rPr>
          <w:fldChar w:fldCharType="end"/>
        </w:r>
      </w:hyperlink>
    </w:p>
    <w:p w14:paraId="288F0243" w14:textId="77777777" w:rsidR="008F2789" w:rsidRDefault="00AC062E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5" w:history="1">
        <w:r w:rsidR="008F2789" w:rsidRPr="00B4305F">
          <w:rPr>
            <w:rStyle w:val="Hiperlink"/>
            <w:noProof/>
          </w:rPr>
          <w:t>1.1.6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TA_ARQUIVO_ERROS_STR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_Toc463874065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22</w:t>
        </w:r>
        <w:r w:rsidR="008F2789">
          <w:rPr>
            <w:noProof/>
            <w:webHidden/>
          </w:rPr>
          <w:fldChar w:fldCharType="end"/>
        </w:r>
      </w:hyperlink>
    </w:p>
    <w:p w14:paraId="11568681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6" w:history="1">
        <w:r w:rsidR="008F2789" w:rsidRPr="00B4305F">
          <w:rPr>
            <w:rStyle w:val="Hiperlink"/>
            <w:noProof/>
          </w:rPr>
          <w:t>[TA006] TA_ARQUIVO_ERROS_STR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_Toc463874066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22</w:t>
        </w:r>
        <w:r w:rsidR="008F2789">
          <w:rPr>
            <w:noProof/>
            <w:webHidden/>
          </w:rPr>
          <w:fldChar w:fldCharType="end"/>
        </w:r>
      </w:hyperlink>
    </w:p>
    <w:p w14:paraId="3F72C540" w14:textId="77777777" w:rsidR="008F2789" w:rsidRDefault="00AC062E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7" w:history="1">
        <w:r w:rsidR="008F2789" w:rsidRPr="00B4305F">
          <w:rPr>
            <w:rStyle w:val="Hiperlink"/>
            <w:noProof/>
          </w:rPr>
          <w:t>1.1.7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TA_RESUMO_STR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_Toc463874067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22</w:t>
        </w:r>
        <w:r w:rsidR="008F2789">
          <w:rPr>
            <w:noProof/>
            <w:webHidden/>
          </w:rPr>
          <w:fldChar w:fldCharType="end"/>
        </w:r>
      </w:hyperlink>
    </w:p>
    <w:p w14:paraId="3105FF8B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8" w:history="1">
        <w:r w:rsidR="008F2789" w:rsidRPr="00B4305F">
          <w:rPr>
            <w:rStyle w:val="Hiperlink"/>
            <w:noProof/>
          </w:rPr>
          <w:t>[TA007] TA_RESUMO_STR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_Toc463874068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22</w:t>
        </w:r>
        <w:r w:rsidR="008F2789">
          <w:rPr>
            <w:noProof/>
            <w:webHidden/>
          </w:rPr>
          <w:fldChar w:fldCharType="end"/>
        </w:r>
      </w:hyperlink>
    </w:p>
    <w:p w14:paraId="4E29426D" w14:textId="77777777" w:rsidR="008F2789" w:rsidRDefault="00AC062E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69" w:history="1">
        <w:r w:rsidR="008F2789" w:rsidRPr="00B4305F">
          <w:rPr>
            <w:rStyle w:val="Hiperlink"/>
            <w:noProof/>
          </w:rPr>
          <w:t>1.1.8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TA_BANCO_AGENCIAS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_Toc463874069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24</w:t>
        </w:r>
        <w:r w:rsidR="008F2789">
          <w:rPr>
            <w:noProof/>
            <w:webHidden/>
          </w:rPr>
          <w:fldChar w:fldCharType="end"/>
        </w:r>
      </w:hyperlink>
    </w:p>
    <w:p w14:paraId="1FE61BA7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0" w:history="1">
        <w:r w:rsidR="008F2789" w:rsidRPr="00B4305F">
          <w:rPr>
            <w:rStyle w:val="Hiperlink"/>
            <w:noProof/>
          </w:rPr>
          <w:t>[TA008] TA_BANCO_AGENCIAS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_Toc463874070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24</w:t>
        </w:r>
        <w:r w:rsidR="008F2789">
          <w:rPr>
            <w:noProof/>
            <w:webHidden/>
          </w:rPr>
          <w:fldChar w:fldCharType="end"/>
        </w:r>
      </w:hyperlink>
    </w:p>
    <w:p w14:paraId="59BF9727" w14:textId="77777777" w:rsidR="008F2789" w:rsidRDefault="00AC062E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1" w:history="1">
        <w:r w:rsidR="008F2789" w:rsidRPr="00B4305F">
          <w:rPr>
            <w:rStyle w:val="Hiperlink"/>
            <w:noProof/>
          </w:rPr>
          <w:t>1.1.9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TA_BANCOS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_Toc463874071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25</w:t>
        </w:r>
        <w:r w:rsidR="008F2789">
          <w:rPr>
            <w:noProof/>
            <w:webHidden/>
          </w:rPr>
          <w:fldChar w:fldCharType="end"/>
        </w:r>
      </w:hyperlink>
    </w:p>
    <w:p w14:paraId="2616A9EE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2" w:history="1">
        <w:r w:rsidR="008F2789" w:rsidRPr="00B4305F">
          <w:rPr>
            <w:rStyle w:val="Hiperlink"/>
            <w:noProof/>
          </w:rPr>
          <w:t>[TA009] TA_BANCOS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_Toc463874072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25</w:t>
        </w:r>
        <w:r w:rsidR="008F2789">
          <w:rPr>
            <w:noProof/>
            <w:webHidden/>
          </w:rPr>
          <w:fldChar w:fldCharType="end"/>
        </w:r>
      </w:hyperlink>
    </w:p>
    <w:p w14:paraId="4E81E57A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3" w:history="1">
        <w:r w:rsidR="008F2789" w:rsidRPr="00B4305F">
          <w:rPr>
            <w:rStyle w:val="Hiperlink"/>
            <w:noProof/>
          </w:rPr>
          <w:t>1.1.10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TA_CONVENIOS_ARREC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_Toc463874073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25</w:t>
        </w:r>
        <w:r w:rsidR="008F2789">
          <w:rPr>
            <w:noProof/>
            <w:webHidden/>
          </w:rPr>
          <w:fldChar w:fldCharType="end"/>
        </w:r>
      </w:hyperlink>
    </w:p>
    <w:p w14:paraId="684D673D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4" w:history="1">
        <w:r w:rsidR="008F2789" w:rsidRPr="00B4305F">
          <w:rPr>
            <w:rStyle w:val="Hiperlink"/>
            <w:noProof/>
          </w:rPr>
          <w:t>[TA010] TA_CONVENIOS_ARREC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_Toc463874074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25</w:t>
        </w:r>
        <w:r w:rsidR="008F2789">
          <w:rPr>
            <w:noProof/>
            <w:webHidden/>
          </w:rPr>
          <w:fldChar w:fldCharType="end"/>
        </w:r>
      </w:hyperlink>
    </w:p>
    <w:p w14:paraId="7C7E7AE7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5" w:history="1">
        <w:r w:rsidR="008F2789" w:rsidRPr="00B4305F">
          <w:rPr>
            <w:rStyle w:val="Hiperlink"/>
            <w:noProof/>
          </w:rPr>
          <w:t>1.1.11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TA_CONVENIOS_TARIFAS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_Toc463874075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26</w:t>
        </w:r>
        <w:r w:rsidR="008F2789">
          <w:rPr>
            <w:noProof/>
            <w:webHidden/>
          </w:rPr>
          <w:fldChar w:fldCharType="end"/>
        </w:r>
      </w:hyperlink>
    </w:p>
    <w:p w14:paraId="1B3DF7C4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6" w:history="1">
        <w:r w:rsidR="008F2789" w:rsidRPr="00B4305F">
          <w:rPr>
            <w:rStyle w:val="Hiperlink"/>
            <w:noProof/>
          </w:rPr>
          <w:t>[TA011] TA_CONVENIOS_TARIFAS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_Toc463874076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26</w:t>
        </w:r>
        <w:r w:rsidR="008F2789">
          <w:rPr>
            <w:noProof/>
            <w:webHidden/>
          </w:rPr>
          <w:fldChar w:fldCharType="end"/>
        </w:r>
      </w:hyperlink>
    </w:p>
    <w:p w14:paraId="3356D9D1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7" w:history="1">
        <w:r w:rsidR="008F2789" w:rsidRPr="00B4305F">
          <w:rPr>
            <w:rStyle w:val="Hiperlink"/>
            <w:noProof/>
          </w:rPr>
          <w:t>1.1.12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TA_DELEGACIA_AGENCIAS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_Toc463874077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27</w:t>
        </w:r>
        <w:r w:rsidR="008F2789">
          <w:rPr>
            <w:noProof/>
            <w:webHidden/>
          </w:rPr>
          <w:fldChar w:fldCharType="end"/>
        </w:r>
      </w:hyperlink>
    </w:p>
    <w:p w14:paraId="25EF08EF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8" w:history="1">
        <w:r w:rsidR="008F2789" w:rsidRPr="00B4305F">
          <w:rPr>
            <w:rStyle w:val="Hiperlink"/>
            <w:noProof/>
          </w:rPr>
          <w:t>[TA012] TA_DELEGACIA_AGENCIAS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_Toc463874078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27</w:t>
        </w:r>
        <w:r w:rsidR="008F2789">
          <w:rPr>
            <w:noProof/>
            <w:webHidden/>
          </w:rPr>
          <w:fldChar w:fldCharType="end"/>
        </w:r>
      </w:hyperlink>
    </w:p>
    <w:p w14:paraId="5E3682C7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79" w:history="1">
        <w:r w:rsidR="008F2789" w:rsidRPr="00B4305F">
          <w:rPr>
            <w:rStyle w:val="Hiperlink"/>
            <w:noProof/>
          </w:rPr>
          <w:t>1.1.13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TA_DELEGACIA_ENDERECO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_Toc463874079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28</w:t>
        </w:r>
        <w:r w:rsidR="008F2789">
          <w:rPr>
            <w:noProof/>
            <w:webHidden/>
          </w:rPr>
          <w:fldChar w:fldCharType="end"/>
        </w:r>
      </w:hyperlink>
    </w:p>
    <w:p w14:paraId="6C43F0D8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0" w:history="1">
        <w:r w:rsidR="008F2789" w:rsidRPr="00B4305F">
          <w:rPr>
            <w:rStyle w:val="Hiperlink"/>
            <w:noProof/>
          </w:rPr>
          <w:t>[TA013] TA_DELEGACIA_ENDERECO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_Toc463874080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28</w:t>
        </w:r>
        <w:r w:rsidR="008F2789">
          <w:rPr>
            <w:noProof/>
            <w:webHidden/>
          </w:rPr>
          <w:fldChar w:fldCharType="end"/>
        </w:r>
      </w:hyperlink>
    </w:p>
    <w:p w14:paraId="057B8589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1" w:history="1">
        <w:r w:rsidR="008F2789" w:rsidRPr="00B4305F">
          <w:rPr>
            <w:rStyle w:val="Hiperlink"/>
            <w:noProof/>
          </w:rPr>
          <w:t>1.1.14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TA_UNIDADE_RECEITAS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_Toc463874081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29</w:t>
        </w:r>
        <w:r w:rsidR="008F2789">
          <w:rPr>
            <w:noProof/>
            <w:webHidden/>
          </w:rPr>
          <w:fldChar w:fldCharType="end"/>
        </w:r>
      </w:hyperlink>
    </w:p>
    <w:p w14:paraId="6EBE7E02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2" w:history="1">
        <w:r w:rsidR="008F2789" w:rsidRPr="00B4305F">
          <w:rPr>
            <w:rStyle w:val="Hiperlink"/>
            <w:noProof/>
          </w:rPr>
          <w:t>[TAB014] TA_UNIDADE_RECEITAS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_Toc463874082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29</w:t>
        </w:r>
        <w:r w:rsidR="008F2789">
          <w:rPr>
            <w:noProof/>
            <w:webHidden/>
          </w:rPr>
          <w:fldChar w:fldCharType="end"/>
        </w:r>
      </w:hyperlink>
    </w:p>
    <w:p w14:paraId="1CF4F722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3" w:history="1">
        <w:r w:rsidR="008F2789" w:rsidRPr="00B4305F">
          <w:rPr>
            <w:rStyle w:val="Hiperlink"/>
            <w:noProof/>
          </w:rPr>
          <w:t>1.1.15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TA_ESTATISTISCAS_ARRECADACAO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_Toc463874083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29</w:t>
        </w:r>
        <w:r w:rsidR="008F2789">
          <w:rPr>
            <w:noProof/>
            <w:webHidden/>
          </w:rPr>
          <w:fldChar w:fldCharType="end"/>
        </w:r>
      </w:hyperlink>
    </w:p>
    <w:p w14:paraId="7CB9961C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4" w:history="1">
        <w:r w:rsidR="008F2789" w:rsidRPr="00B4305F">
          <w:rPr>
            <w:rStyle w:val="Hiperlink"/>
            <w:noProof/>
          </w:rPr>
          <w:t>[TA015] TA_ESTATISTICAS_ARRECADACAO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_Toc463874084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29</w:t>
        </w:r>
        <w:r w:rsidR="008F2789">
          <w:rPr>
            <w:noProof/>
            <w:webHidden/>
          </w:rPr>
          <w:fldChar w:fldCharType="end"/>
        </w:r>
      </w:hyperlink>
    </w:p>
    <w:p w14:paraId="76C0AA4D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5" w:history="1">
        <w:r w:rsidR="008F2789" w:rsidRPr="00B4305F">
          <w:rPr>
            <w:rStyle w:val="Hiperlink"/>
            <w:noProof/>
          </w:rPr>
          <w:t>1.1.16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TA_GRUPOS_CNAE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_Toc463874085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31</w:t>
        </w:r>
        <w:r w:rsidR="008F2789">
          <w:rPr>
            <w:noProof/>
            <w:webHidden/>
          </w:rPr>
          <w:fldChar w:fldCharType="end"/>
        </w:r>
      </w:hyperlink>
    </w:p>
    <w:p w14:paraId="58524F2C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6" w:history="1">
        <w:r w:rsidR="008F2789" w:rsidRPr="00B4305F">
          <w:rPr>
            <w:rStyle w:val="Hiperlink"/>
            <w:noProof/>
          </w:rPr>
          <w:t>[TA016] TA_GRUPOS_CNAE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_Toc463874086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31</w:t>
        </w:r>
        <w:r w:rsidR="008F2789">
          <w:rPr>
            <w:noProof/>
            <w:webHidden/>
          </w:rPr>
          <w:fldChar w:fldCharType="end"/>
        </w:r>
      </w:hyperlink>
    </w:p>
    <w:p w14:paraId="68B426EB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7" w:history="1">
        <w:r w:rsidR="008F2789" w:rsidRPr="00B4305F">
          <w:rPr>
            <w:rStyle w:val="Hiperlink"/>
            <w:noProof/>
          </w:rPr>
          <w:t>1.1.17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TA_LOTES_PAGOS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_Toc463874087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31</w:t>
        </w:r>
        <w:r w:rsidR="008F2789">
          <w:rPr>
            <w:noProof/>
            <w:webHidden/>
          </w:rPr>
          <w:fldChar w:fldCharType="end"/>
        </w:r>
      </w:hyperlink>
    </w:p>
    <w:p w14:paraId="624600B4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8" w:history="1">
        <w:r w:rsidR="008F2789" w:rsidRPr="00B4305F">
          <w:rPr>
            <w:rStyle w:val="Hiperlink"/>
            <w:noProof/>
          </w:rPr>
          <w:t>[TA017] TA_LOTES_PAGOS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_Toc463874088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31</w:t>
        </w:r>
        <w:r w:rsidR="008F2789">
          <w:rPr>
            <w:noProof/>
            <w:webHidden/>
          </w:rPr>
          <w:fldChar w:fldCharType="end"/>
        </w:r>
      </w:hyperlink>
    </w:p>
    <w:p w14:paraId="3295D27B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89" w:history="1">
        <w:r w:rsidR="008F2789" w:rsidRPr="00B4305F">
          <w:rPr>
            <w:rStyle w:val="Hiperlink"/>
            <w:noProof/>
          </w:rPr>
          <w:t>1.1.18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TA_LOTES_PAGOS_ARREC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_Toc463874089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31</w:t>
        </w:r>
        <w:r w:rsidR="008F2789">
          <w:rPr>
            <w:noProof/>
            <w:webHidden/>
          </w:rPr>
          <w:fldChar w:fldCharType="end"/>
        </w:r>
      </w:hyperlink>
    </w:p>
    <w:p w14:paraId="38B89166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0" w:history="1">
        <w:r w:rsidR="008F2789" w:rsidRPr="00B4305F">
          <w:rPr>
            <w:rStyle w:val="Hiperlink"/>
            <w:noProof/>
          </w:rPr>
          <w:t>[TA018] TA_LOTES_PAGOS_ARREC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_Toc463874090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31</w:t>
        </w:r>
        <w:r w:rsidR="008F2789">
          <w:rPr>
            <w:noProof/>
            <w:webHidden/>
          </w:rPr>
          <w:fldChar w:fldCharType="end"/>
        </w:r>
      </w:hyperlink>
    </w:p>
    <w:p w14:paraId="1BAED24B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1" w:history="1">
        <w:r w:rsidR="008F2789" w:rsidRPr="00B4305F">
          <w:rPr>
            <w:rStyle w:val="Hiperlink"/>
            <w:noProof/>
          </w:rPr>
          <w:t>1.1.19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TA_MUNICIPIOS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_Toc463874091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33</w:t>
        </w:r>
        <w:r w:rsidR="008F2789">
          <w:rPr>
            <w:noProof/>
            <w:webHidden/>
          </w:rPr>
          <w:fldChar w:fldCharType="end"/>
        </w:r>
      </w:hyperlink>
    </w:p>
    <w:p w14:paraId="1CC651BA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2" w:history="1">
        <w:r w:rsidR="008F2789" w:rsidRPr="00B4305F">
          <w:rPr>
            <w:rStyle w:val="Hiperlink"/>
            <w:noProof/>
          </w:rPr>
          <w:t>[TA019] TA_MUNICIPIOS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_Toc463874092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33</w:t>
        </w:r>
        <w:r w:rsidR="008F2789">
          <w:rPr>
            <w:noProof/>
            <w:webHidden/>
          </w:rPr>
          <w:fldChar w:fldCharType="end"/>
        </w:r>
      </w:hyperlink>
    </w:p>
    <w:p w14:paraId="7F3A152C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3" w:history="1">
        <w:r w:rsidR="008F2789" w:rsidRPr="00B4305F">
          <w:rPr>
            <w:rStyle w:val="Hiperlink"/>
            <w:noProof/>
          </w:rPr>
          <w:t>1.1.20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TA_MUNICIPIOS_CONTAS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_Toc463874093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33</w:t>
        </w:r>
        <w:r w:rsidR="008F2789">
          <w:rPr>
            <w:noProof/>
            <w:webHidden/>
          </w:rPr>
          <w:fldChar w:fldCharType="end"/>
        </w:r>
      </w:hyperlink>
    </w:p>
    <w:p w14:paraId="724B398F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4" w:history="1">
        <w:r w:rsidR="008F2789" w:rsidRPr="00B4305F">
          <w:rPr>
            <w:rStyle w:val="Hiperlink"/>
            <w:noProof/>
          </w:rPr>
          <w:t>[TA020] TA_MUNICIPIOS_CONTAS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_Toc463874094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33</w:t>
        </w:r>
        <w:r w:rsidR="008F2789">
          <w:rPr>
            <w:noProof/>
            <w:webHidden/>
          </w:rPr>
          <w:fldChar w:fldCharType="end"/>
        </w:r>
      </w:hyperlink>
    </w:p>
    <w:p w14:paraId="4AEC1776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5" w:history="1">
        <w:r w:rsidR="008F2789" w:rsidRPr="00B4305F">
          <w:rPr>
            <w:rStyle w:val="Hiperlink"/>
            <w:noProof/>
          </w:rPr>
          <w:t>1.1.21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TA_PAGOS_AJUSTES_REPASSE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_Toc463874095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34</w:t>
        </w:r>
        <w:r w:rsidR="008F2789">
          <w:rPr>
            <w:noProof/>
            <w:webHidden/>
          </w:rPr>
          <w:fldChar w:fldCharType="end"/>
        </w:r>
      </w:hyperlink>
    </w:p>
    <w:p w14:paraId="5E4CF517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6" w:history="1">
        <w:r w:rsidR="008F2789" w:rsidRPr="00B4305F">
          <w:rPr>
            <w:rStyle w:val="Hiperlink"/>
            <w:noProof/>
          </w:rPr>
          <w:t>[TA021] TA_PAGOS_AJUSTES_REPASSE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_Toc463874096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34</w:t>
        </w:r>
        <w:r w:rsidR="008F2789">
          <w:rPr>
            <w:noProof/>
            <w:webHidden/>
          </w:rPr>
          <w:fldChar w:fldCharType="end"/>
        </w:r>
      </w:hyperlink>
    </w:p>
    <w:p w14:paraId="49634A6C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7" w:history="1">
        <w:r w:rsidR="008F2789" w:rsidRPr="00B4305F">
          <w:rPr>
            <w:rStyle w:val="Hiperlink"/>
            <w:noProof/>
          </w:rPr>
          <w:t>1.1.22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TA_PAGOS_ARREC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_Toc463874097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36</w:t>
        </w:r>
        <w:r w:rsidR="008F2789">
          <w:rPr>
            <w:noProof/>
            <w:webHidden/>
          </w:rPr>
          <w:fldChar w:fldCharType="end"/>
        </w:r>
      </w:hyperlink>
    </w:p>
    <w:p w14:paraId="012AEDA0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8" w:history="1">
        <w:r w:rsidR="008F2789" w:rsidRPr="00B4305F">
          <w:rPr>
            <w:rStyle w:val="Hiperlink"/>
            <w:noProof/>
          </w:rPr>
          <w:t>[TA022] TA_PAGOS_ARREC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_Toc463874098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36</w:t>
        </w:r>
        <w:r w:rsidR="008F2789">
          <w:rPr>
            <w:noProof/>
            <w:webHidden/>
          </w:rPr>
          <w:fldChar w:fldCharType="end"/>
        </w:r>
      </w:hyperlink>
    </w:p>
    <w:p w14:paraId="66EAC52D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099" w:history="1">
        <w:r w:rsidR="008F2789" w:rsidRPr="00B4305F">
          <w:rPr>
            <w:rStyle w:val="Hiperlink"/>
            <w:noProof/>
          </w:rPr>
          <w:t>1.1.23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TA_DARE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_Toc463874099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40</w:t>
        </w:r>
        <w:r w:rsidR="008F2789">
          <w:rPr>
            <w:noProof/>
            <w:webHidden/>
          </w:rPr>
          <w:fldChar w:fldCharType="end"/>
        </w:r>
      </w:hyperlink>
    </w:p>
    <w:p w14:paraId="579B3613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0" w:history="1">
        <w:r w:rsidR="008F2789" w:rsidRPr="00B4305F">
          <w:rPr>
            <w:rStyle w:val="Hiperlink"/>
            <w:noProof/>
          </w:rPr>
          <w:t>[TA023] TA_DARE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_Toc463874100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40</w:t>
        </w:r>
        <w:r w:rsidR="008F2789">
          <w:rPr>
            <w:noProof/>
            <w:webHidden/>
          </w:rPr>
          <w:fldChar w:fldCharType="end"/>
        </w:r>
      </w:hyperlink>
    </w:p>
    <w:p w14:paraId="78765D54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1" w:history="1">
        <w:r w:rsidR="008F2789" w:rsidRPr="00B4305F">
          <w:rPr>
            <w:rStyle w:val="Hiperlink"/>
            <w:noProof/>
          </w:rPr>
          <w:t>1.1.24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TA_DARE_DETALHE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_Toc463874101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41</w:t>
        </w:r>
        <w:r w:rsidR="008F2789">
          <w:rPr>
            <w:noProof/>
            <w:webHidden/>
          </w:rPr>
          <w:fldChar w:fldCharType="end"/>
        </w:r>
      </w:hyperlink>
    </w:p>
    <w:p w14:paraId="6FE744F7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2" w:history="1">
        <w:r w:rsidR="008F2789" w:rsidRPr="00B4305F">
          <w:rPr>
            <w:rStyle w:val="Hiperlink"/>
            <w:noProof/>
          </w:rPr>
          <w:t>[TA024] TA_DARE_DETALHE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_Toc463874102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41</w:t>
        </w:r>
        <w:r w:rsidR="008F2789">
          <w:rPr>
            <w:noProof/>
            <w:webHidden/>
          </w:rPr>
          <w:fldChar w:fldCharType="end"/>
        </w:r>
      </w:hyperlink>
    </w:p>
    <w:p w14:paraId="164DB5D6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3" w:history="1">
        <w:r w:rsidR="008F2789" w:rsidRPr="00B4305F">
          <w:rPr>
            <w:rStyle w:val="Hiperlink"/>
            <w:noProof/>
          </w:rPr>
          <w:t>1.1.25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TA_DARE_ORIGEM_DEBITO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_Toc463874103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43</w:t>
        </w:r>
        <w:r w:rsidR="008F2789">
          <w:rPr>
            <w:noProof/>
            <w:webHidden/>
          </w:rPr>
          <w:fldChar w:fldCharType="end"/>
        </w:r>
      </w:hyperlink>
    </w:p>
    <w:p w14:paraId="3E45A131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4" w:history="1">
        <w:r w:rsidR="008F2789" w:rsidRPr="00B4305F">
          <w:rPr>
            <w:rStyle w:val="Hiperlink"/>
            <w:noProof/>
          </w:rPr>
          <w:t>[TA025] TA_DARE_ORIGEM_DEBITO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_Toc463874104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43</w:t>
        </w:r>
        <w:r w:rsidR="008F2789">
          <w:rPr>
            <w:noProof/>
            <w:webHidden/>
          </w:rPr>
          <w:fldChar w:fldCharType="end"/>
        </w:r>
      </w:hyperlink>
    </w:p>
    <w:p w14:paraId="1045B576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5" w:history="1">
        <w:r w:rsidR="008F2789" w:rsidRPr="00B4305F">
          <w:rPr>
            <w:rStyle w:val="Hiperlink"/>
            <w:noProof/>
          </w:rPr>
          <w:t>1.1.26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TA_DARE_ORIGEM_RECEITA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_Toc463874105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44</w:t>
        </w:r>
        <w:r w:rsidR="008F2789">
          <w:rPr>
            <w:noProof/>
            <w:webHidden/>
          </w:rPr>
          <w:fldChar w:fldCharType="end"/>
        </w:r>
      </w:hyperlink>
    </w:p>
    <w:p w14:paraId="5D4F2F7B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6" w:history="1">
        <w:r w:rsidR="008F2789" w:rsidRPr="00B4305F">
          <w:rPr>
            <w:rStyle w:val="Hiperlink"/>
            <w:noProof/>
          </w:rPr>
          <w:t>[TA026] TA_DARE_ORIGEM_RECEITA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_Toc463874106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44</w:t>
        </w:r>
        <w:r w:rsidR="008F2789">
          <w:rPr>
            <w:noProof/>
            <w:webHidden/>
          </w:rPr>
          <w:fldChar w:fldCharType="end"/>
        </w:r>
      </w:hyperlink>
    </w:p>
    <w:p w14:paraId="41DD63B1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7" w:history="1">
        <w:r w:rsidR="008F2789" w:rsidRPr="00B4305F">
          <w:rPr>
            <w:rStyle w:val="Hiperlink"/>
            <w:noProof/>
          </w:rPr>
          <w:t>1.1.27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TA_PAGOS_CORRIGIDOS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_Toc463874107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44</w:t>
        </w:r>
        <w:r w:rsidR="008F2789">
          <w:rPr>
            <w:noProof/>
            <w:webHidden/>
          </w:rPr>
          <w:fldChar w:fldCharType="end"/>
        </w:r>
      </w:hyperlink>
    </w:p>
    <w:p w14:paraId="65464741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8" w:history="1">
        <w:r w:rsidR="008F2789" w:rsidRPr="00B4305F">
          <w:rPr>
            <w:rStyle w:val="Hiperlink"/>
            <w:noProof/>
          </w:rPr>
          <w:t>[TA027] TA_PAGOS_CORRIGIDOS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_Toc463874108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44</w:t>
        </w:r>
        <w:r w:rsidR="008F2789">
          <w:rPr>
            <w:noProof/>
            <w:webHidden/>
          </w:rPr>
          <w:fldChar w:fldCharType="end"/>
        </w:r>
      </w:hyperlink>
    </w:p>
    <w:p w14:paraId="54286D2B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09" w:history="1">
        <w:r w:rsidR="008F2789" w:rsidRPr="00B4305F">
          <w:rPr>
            <w:rStyle w:val="Hiperlink"/>
            <w:noProof/>
          </w:rPr>
          <w:t>1.1.28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TA_PAGOS_RESTITUICAO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_Toc463874109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46</w:t>
        </w:r>
        <w:r w:rsidR="008F2789">
          <w:rPr>
            <w:noProof/>
            <w:webHidden/>
          </w:rPr>
          <w:fldChar w:fldCharType="end"/>
        </w:r>
      </w:hyperlink>
    </w:p>
    <w:p w14:paraId="2DF0DB52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0" w:history="1">
        <w:r w:rsidR="008F2789" w:rsidRPr="00B4305F">
          <w:rPr>
            <w:rStyle w:val="Hiperlink"/>
            <w:noProof/>
          </w:rPr>
          <w:t>[TA028] TA_PAGOS_RESTITUICAO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_Toc463874110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46</w:t>
        </w:r>
        <w:r w:rsidR="008F2789">
          <w:rPr>
            <w:noProof/>
            <w:webHidden/>
          </w:rPr>
          <w:fldChar w:fldCharType="end"/>
        </w:r>
      </w:hyperlink>
    </w:p>
    <w:p w14:paraId="0C1AA452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1" w:history="1">
        <w:r w:rsidR="008F2789" w:rsidRPr="00B4305F">
          <w:rPr>
            <w:rStyle w:val="Hiperlink"/>
            <w:noProof/>
          </w:rPr>
          <w:t>1.1.29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TA_PEDIDO_AREAS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_Toc463874111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48</w:t>
        </w:r>
        <w:r w:rsidR="008F2789">
          <w:rPr>
            <w:noProof/>
            <w:webHidden/>
          </w:rPr>
          <w:fldChar w:fldCharType="end"/>
        </w:r>
      </w:hyperlink>
    </w:p>
    <w:p w14:paraId="751E94DC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2" w:history="1">
        <w:r w:rsidR="008F2789" w:rsidRPr="00B4305F">
          <w:rPr>
            <w:rStyle w:val="Hiperlink"/>
            <w:noProof/>
          </w:rPr>
          <w:t>[TA029] TA_PEDIDO_AREAS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_Toc463874112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48</w:t>
        </w:r>
        <w:r w:rsidR="008F2789">
          <w:rPr>
            <w:noProof/>
            <w:webHidden/>
          </w:rPr>
          <w:fldChar w:fldCharType="end"/>
        </w:r>
      </w:hyperlink>
    </w:p>
    <w:p w14:paraId="3141A92B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3" w:history="1">
        <w:r w:rsidR="008F2789" w:rsidRPr="00B4305F">
          <w:rPr>
            <w:rStyle w:val="Hiperlink"/>
            <w:noProof/>
          </w:rPr>
          <w:t>1.1.30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TA_PEDIDO_RECEITA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_Toc463874113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49</w:t>
        </w:r>
        <w:r w:rsidR="008F2789">
          <w:rPr>
            <w:noProof/>
            <w:webHidden/>
          </w:rPr>
          <w:fldChar w:fldCharType="end"/>
        </w:r>
      </w:hyperlink>
    </w:p>
    <w:p w14:paraId="3F03AA2B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4" w:history="1">
        <w:r w:rsidR="008F2789" w:rsidRPr="00B4305F">
          <w:rPr>
            <w:rStyle w:val="Hiperlink"/>
            <w:noProof/>
          </w:rPr>
          <w:t>[TA030] TA_PEDIDO_RECEITA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_Toc463874114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49</w:t>
        </w:r>
        <w:r w:rsidR="008F2789">
          <w:rPr>
            <w:noProof/>
            <w:webHidden/>
          </w:rPr>
          <w:fldChar w:fldCharType="end"/>
        </w:r>
      </w:hyperlink>
    </w:p>
    <w:p w14:paraId="0AA3FB68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5" w:history="1">
        <w:r w:rsidR="008F2789" w:rsidRPr="00B4305F">
          <w:rPr>
            <w:rStyle w:val="Hiperlink"/>
            <w:noProof/>
          </w:rPr>
          <w:t>1.1.31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TA_PEDIDO_AREAS_FAIXA_VALOR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_Toc463874115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50</w:t>
        </w:r>
        <w:r w:rsidR="008F2789">
          <w:rPr>
            <w:noProof/>
            <w:webHidden/>
          </w:rPr>
          <w:fldChar w:fldCharType="end"/>
        </w:r>
      </w:hyperlink>
    </w:p>
    <w:p w14:paraId="4FF078B5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6" w:history="1">
        <w:r w:rsidR="008F2789" w:rsidRPr="00B4305F">
          <w:rPr>
            <w:rStyle w:val="Hiperlink"/>
            <w:noProof/>
          </w:rPr>
          <w:t>[TA031] TA_PEDIDO_AREAS_FAIXA_VALOR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_Toc463874116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50</w:t>
        </w:r>
        <w:r w:rsidR="008F2789">
          <w:rPr>
            <w:noProof/>
            <w:webHidden/>
          </w:rPr>
          <w:fldChar w:fldCharType="end"/>
        </w:r>
      </w:hyperlink>
    </w:p>
    <w:p w14:paraId="57538CDF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7" w:history="1">
        <w:r w:rsidR="008F2789" w:rsidRPr="00B4305F">
          <w:rPr>
            <w:rStyle w:val="Hiperlink"/>
            <w:noProof/>
          </w:rPr>
          <w:t>1.1.32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TA_PEDIDO_AREAS_SERVIDORES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_Toc463874117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50</w:t>
        </w:r>
        <w:r w:rsidR="008F2789">
          <w:rPr>
            <w:noProof/>
            <w:webHidden/>
          </w:rPr>
          <w:fldChar w:fldCharType="end"/>
        </w:r>
      </w:hyperlink>
    </w:p>
    <w:p w14:paraId="3B502E0A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8" w:history="1">
        <w:r w:rsidR="008F2789" w:rsidRPr="00B4305F">
          <w:rPr>
            <w:rStyle w:val="Hiperlink"/>
            <w:noProof/>
          </w:rPr>
          <w:t>[TA032] TA_PEDIDO_AREAS_SERVIDORES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_Toc463874118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50</w:t>
        </w:r>
        <w:r w:rsidR="008F2789">
          <w:rPr>
            <w:noProof/>
            <w:webHidden/>
          </w:rPr>
          <w:fldChar w:fldCharType="end"/>
        </w:r>
      </w:hyperlink>
    </w:p>
    <w:p w14:paraId="0E03061C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19" w:history="1">
        <w:r w:rsidR="008F2789" w:rsidRPr="00B4305F">
          <w:rPr>
            <w:rStyle w:val="Hiperlink"/>
            <w:noProof/>
          </w:rPr>
          <w:t>1.1.33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TA_PEDIDO_CAMPOS_INFORMADOS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_Toc463874119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51</w:t>
        </w:r>
        <w:r w:rsidR="008F2789">
          <w:rPr>
            <w:noProof/>
            <w:webHidden/>
          </w:rPr>
          <w:fldChar w:fldCharType="end"/>
        </w:r>
      </w:hyperlink>
    </w:p>
    <w:p w14:paraId="250E16CC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0" w:history="1">
        <w:r w:rsidR="008F2789" w:rsidRPr="00B4305F">
          <w:rPr>
            <w:rStyle w:val="Hiperlink"/>
            <w:noProof/>
          </w:rPr>
          <w:t>[TA033] TA_PEDIDO_CAMPOS_INFORMADOS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_Toc463874120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51</w:t>
        </w:r>
        <w:r w:rsidR="008F2789">
          <w:rPr>
            <w:noProof/>
            <w:webHidden/>
          </w:rPr>
          <w:fldChar w:fldCharType="end"/>
        </w:r>
      </w:hyperlink>
    </w:p>
    <w:p w14:paraId="288D538C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1" w:history="1">
        <w:r w:rsidR="008F2789" w:rsidRPr="00B4305F">
          <w:rPr>
            <w:rStyle w:val="Hiperlink"/>
            <w:noProof/>
          </w:rPr>
          <w:t>1.1.34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TA_PEDIDO_CAMPO_ACOES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_Toc463874121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51</w:t>
        </w:r>
        <w:r w:rsidR="008F2789">
          <w:rPr>
            <w:noProof/>
            <w:webHidden/>
          </w:rPr>
          <w:fldChar w:fldCharType="end"/>
        </w:r>
      </w:hyperlink>
    </w:p>
    <w:p w14:paraId="50CAE79E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2" w:history="1">
        <w:r w:rsidR="008F2789" w:rsidRPr="00B4305F">
          <w:rPr>
            <w:rStyle w:val="Hiperlink"/>
            <w:noProof/>
          </w:rPr>
          <w:t>[TA034] TA_PEDIDO_CAMPO_ACOES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_Toc463874122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51</w:t>
        </w:r>
        <w:r w:rsidR="008F2789">
          <w:rPr>
            <w:noProof/>
            <w:webHidden/>
          </w:rPr>
          <w:fldChar w:fldCharType="end"/>
        </w:r>
      </w:hyperlink>
    </w:p>
    <w:p w14:paraId="1324765D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3" w:history="1">
        <w:r w:rsidR="008F2789" w:rsidRPr="00B4305F">
          <w:rPr>
            <w:rStyle w:val="Hiperlink"/>
            <w:noProof/>
          </w:rPr>
          <w:t>1.1.35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TA_PEDIDO_CONTA_TRIBUTARIA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_Toc463874123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53</w:t>
        </w:r>
        <w:r w:rsidR="008F2789">
          <w:rPr>
            <w:noProof/>
            <w:webHidden/>
          </w:rPr>
          <w:fldChar w:fldCharType="end"/>
        </w:r>
      </w:hyperlink>
    </w:p>
    <w:p w14:paraId="78DD78B7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4" w:history="1">
        <w:r w:rsidR="008F2789" w:rsidRPr="00B4305F">
          <w:rPr>
            <w:rStyle w:val="Hiperlink"/>
            <w:noProof/>
          </w:rPr>
          <w:t>[TA035] TA_PEDIDO_CONTA_TRIBUTARIA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_Toc463874124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53</w:t>
        </w:r>
        <w:r w:rsidR="008F2789">
          <w:rPr>
            <w:noProof/>
            <w:webHidden/>
          </w:rPr>
          <w:fldChar w:fldCharType="end"/>
        </w:r>
      </w:hyperlink>
    </w:p>
    <w:p w14:paraId="636D07C1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5" w:history="1">
        <w:r w:rsidR="008F2789" w:rsidRPr="00B4305F">
          <w:rPr>
            <w:rStyle w:val="Hiperlink"/>
            <w:noProof/>
          </w:rPr>
          <w:t>1.1.36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TA_PEDIDO_DETALHE_PARECER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_Toc463874125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53</w:t>
        </w:r>
        <w:r w:rsidR="008F2789">
          <w:rPr>
            <w:noProof/>
            <w:webHidden/>
          </w:rPr>
          <w:fldChar w:fldCharType="end"/>
        </w:r>
      </w:hyperlink>
    </w:p>
    <w:p w14:paraId="68CF59F1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6" w:history="1">
        <w:r w:rsidR="008F2789" w:rsidRPr="00B4305F">
          <w:rPr>
            <w:rStyle w:val="Hiperlink"/>
            <w:noProof/>
          </w:rPr>
          <w:t>[TA036] TA_PEDIDO_DETALHE_PARECER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_Toc463874126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53</w:t>
        </w:r>
        <w:r w:rsidR="008F2789">
          <w:rPr>
            <w:noProof/>
            <w:webHidden/>
          </w:rPr>
          <w:fldChar w:fldCharType="end"/>
        </w:r>
      </w:hyperlink>
    </w:p>
    <w:p w14:paraId="75BA62CA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7" w:history="1">
        <w:r w:rsidR="008F2789" w:rsidRPr="00B4305F">
          <w:rPr>
            <w:rStyle w:val="Hiperlink"/>
            <w:noProof/>
          </w:rPr>
          <w:t>1.1.37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TA_PEDIDO_DOCS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_Toc463874127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54</w:t>
        </w:r>
        <w:r w:rsidR="008F2789">
          <w:rPr>
            <w:noProof/>
            <w:webHidden/>
          </w:rPr>
          <w:fldChar w:fldCharType="end"/>
        </w:r>
      </w:hyperlink>
    </w:p>
    <w:p w14:paraId="0A6CE356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8" w:history="1">
        <w:r w:rsidR="008F2789" w:rsidRPr="00B4305F">
          <w:rPr>
            <w:rStyle w:val="Hiperlink"/>
            <w:noProof/>
          </w:rPr>
          <w:t>[TA037] TA_PEDIDO_DOCS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_Toc463874128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54</w:t>
        </w:r>
        <w:r w:rsidR="008F2789">
          <w:rPr>
            <w:noProof/>
            <w:webHidden/>
          </w:rPr>
          <w:fldChar w:fldCharType="end"/>
        </w:r>
      </w:hyperlink>
    </w:p>
    <w:p w14:paraId="0E5A08C7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29" w:history="1">
        <w:r w:rsidR="008F2789" w:rsidRPr="00B4305F">
          <w:rPr>
            <w:rStyle w:val="Hiperlink"/>
            <w:noProof/>
          </w:rPr>
          <w:t>1.1.38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TA_PEDIDO_DOCS_EXIGIDOS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_Toc463874129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55</w:t>
        </w:r>
        <w:r w:rsidR="008F2789">
          <w:rPr>
            <w:noProof/>
            <w:webHidden/>
          </w:rPr>
          <w:fldChar w:fldCharType="end"/>
        </w:r>
      </w:hyperlink>
    </w:p>
    <w:p w14:paraId="2F0F660D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0" w:history="1">
        <w:r w:rsidR="008F2789" w:rsidRPr="00B4305F">
          <w:rPr>
            <w:rStyle w:val="Hiperlink"/>
            <w:noProof/>
          </w:rPr>
          <w:t>[TA038] TA_PEDIDO_DOCS_EXIGIDOS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_Toc463874130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55</w:t>
        </w:r>
        <w:r w:rsidR="008F2789">
          <w:rPr>
            <w:noProof/>
            <w:webHidden/>
          </w:rPr>
          <w:fldChar w:fldCharType="end"/>
        </w:r>
      </w:hyperlink>
    </w:p>
    <w:p w14:paraId="7CCADD8E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1" w:history="1">
        <w:r w:rsidR="008F2789" w:rsidRPr="00B4305F">
          <w:rPr>
            <w:rStyle w:val="Hiperlink"/>
            <w:noProof/>
          </w:rPr>
          <w:t>1.1.39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TA_PEDIDO_EXIGENCIA_PARECER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_Toc463874131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56</w:t>
        </w:r>
        <w:r w:rsidR="008F2789">
          <w:rPr>
            <w:noProof/>
            <w:webHidden/>
          </w:rPr>
          <w:fldChar w:fldCharType="end"/>
        </w:r>
      </w:hyperlink>
    </w:p>
    <w:p w14:paraId="0DA292D1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2" w:history="1">
        <w:r w:rsidR="008F2789" w:rsidRPr="00B4305F">
          <w:rPr>
            <w:rStyle w:val="Hiperlink"/>
            <w:noProof/>
          </w:rPr>
          <w:t>[TA039] TA_PEDIDO_EXIGENCIA_PARECER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_Toc463874132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56</w:t>
        </w:r>
        <w:r w:rsidR="008F2789">
          <w:rPr>
            <w:noProof/>
            <w:webHidden/>
          </w:rPr>
          <w:fldChar w:fldCharType="end"/>
        </w:r>
      </w:hyperlink>
    </w:p>
    <w:p w14:paraId="30E703B7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3" w:history="1">
        <w:r w:rsidR="008F2789" w:rsidRPr="00B4305F">
          <w:rPr>
            <w:rStyle w:val="Hiperlink"/>
            <w:noProof/>
          </w:rPr>
          <w:t>1.1.40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TA_PEDIDO_PAGOS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_Toc463874133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56</w:t>
        </w:r>
        <w:r w:rsidR="008F2789">
          <w:rPr>
            <w:noProof/>
            <w:webHidden/>
          </w:rPr>
          <w:fldChar w:fldCharType="end"/>
        </w:r>
      </w:hyperlink>
    </w:p>
    <w:p w14:paraId="29864844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4" w:history="1">
        <w:r w:rsidR="008F2789" w:rsidRPr="00B4305F">
          <w:rPr>
            <w:rStyle w:val="Hiperlink"/>
            <w:noProof/>
          </w:rPr>
          <w:t>[TA040] TA_PEDIDO_PAGOS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_Toc463874134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56</w:t>
        </w:r>
        <w:r w:rsidR="008F2789">
          <w:rPr>
            <w:noProof/>
            <w:webHidden/>
          </w:rPr>
          <w:fldChar w:fldCharType="end"/>
        </w:r>
      </w:hyperlink>
    </w:p>
    <w:p w14:paraId="1F8F28CE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5" w:history="1">
        <w:r w:rsidR="008F2789" w:rsidRPr="00B4305F">
          <w:rPr>
            <w:rStyle w:val="Hiperlink"/>
            <w:noProof/>
          </w:rPr>
          <w:t>1.1.41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TA_PEDIDO_RESTITUICAO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_Toc463874135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57</w:t>
        </w:r>
        <w:r w:rsidR="008F2789">
          <w:rPr>
            <w:noProof/>
            <w:webHidden/>
          </w:rPr>
          <w:fldChar w:fldCharType="end"/>
        </w:r>
      </w:hyperlink>
    </w:p>
    <w:p w14:paraId="521D20FB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6" w:history="1">
        <w:r w:rsidR="008F2789" w:rsidRPr="00B4305F">
          <w:rPr>
            <w:rStyle w:val="Hiperlink"/>
            <w:noProof/>
          </w:rPr>
          <w:t>[TA041] TA_PEDIDO_RESTITUICAO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_Toc463874136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57</w:t>
        </w:r>
        <w:r w:rsidR="008F2789">
          <w:rPr>
            <w:noProof/>
            <w:webHidden/>
          </w:rPr>
          <w:fldChar w:fldCharType="end"/>
        </w:r>
      </w:hyperlink>
    </w:p>
    <w:p w14:paraId="42871539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7" w:history="1">
        <w:r w:rsidR="008F2789" w:rsidRPr="00B4305F">
          <w:rPr>
            <w:rStyle w:val="Hiperlink"/>
            <w:noProof/>
          </w:rPr>
          <w:t>1.1.42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TA_PEDIDO_SOLICITACAO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_Toc463874137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59</w:t>
        </w:r>
        <w:r w:rsidR="008F2789">
          <w:rPr>
            <w:noProof/>
            <w:webHidden/>
          </w:rPr>
          <w:fldChar w:fldCharType="end"/>
        </w:r>
      </w:hyperlink>
    </w:p>
    <w:p w14:paraId="534615F4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8" w:history="1">
        <w:r w:rsidR="008F2789" w:rsidRPr="00B4305F">
          <w:rPr>
            <w:rStyle w:val="Hiperlink"/>
            <w:noProof/>
          </w:rPr>
          <w:t>[TA042] TA_PEDIDO_SOLICITACAO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_Toc463874138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59</w:t>
        </w:r>
        <w:r w:rsidR="008F2789">
          <w:rPr>
            <w:noProof/>
            <w:webHidden/>
          </w:rPr>
          <w:fldChar w:fldCharType="end"/>
        </w:r>
      </w:hyperlink>
    </w:p>
    <w:p w14:paraId="42C52136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39" w:history="1">
        <w:r w:rsidR="008F2789" w:rsidRPr="00B4305F">
          <w:rPr>
            <w:rStyle w:val="Hiperlink"/>
            <w:noProof/>
          </w:rPr>
          <w:t>1.1.43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TA_PEDIDO_TIPO_ACOES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_Toc463874139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60</w:t>
        </w:r>
        <w:r w:rsidR="008F2789">
          <w:rPr>
            <w:noProof/>
            <w:webHidden/>
          </w:rPr>
          <w:fldChar w:fldCharType="end"/>
        </w:r>
      </w:hyperlink>
    </w:p>
    <w:p w14:paraId="1F97D9DA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0" w:history="1">
        <w:r w:rsidR="008F2789" w:rsidRPr="00B4305F">
          <w:rPr>
            <w:rStyle w:val="Hiperlink"/>
            <w:noProof/>
          </w:rPr>
          <w:t>[TA043] TA_PEDIDO_TIPO_ACOES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_Toc463874140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60</w:t>
        </w:r>
        <w:r w:rsidR="008F2789">
          <w:rPr>
            <w:noProof/>
            <w:webHidden/>
          </w:rPr>
          <w:fldChar w:fldCharType="end"/>
        </w:r>
      </w:hyperlink>
    </w:p>
    <w:p w14:paraId="1F8D53BE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1" w:history="1">
        <w:r w:rsidR="008F2789" w:rsidRPr="00B4305F">
          <w:rPr>
            <w:rStyle w:val="Hiperlink"/>
            <w:noProof/>
          </w:rPr>
          <w:t>1.1.44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TA_PEDIDO_TIPO_DOCS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_Toc463874141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61</w:t>
        </w:r>
        <w:r w:rsidR="008F2789">
          <w:rPr>
            <w:noProof/>
            <w:webHidden/>
          </w:rPr>
          <w:fldChar w:fldCharType="end"/>
        </w:r>
      </w:hyperlink>
    </w:p>
    <w:p w14:paraId="0BD267CF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2" w:history="1">
        <w:r w:rsidR="008F2789" w:rsidRPr="00B4305F">
          <w:rPr>
            <w:rStyle w:val="Hiperlink"/>
            <w:noProof/>
          </w:rPr>
          <w:t>[TA044] TA_PEDIDO_TIPO_DOCS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_Toc463874142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61</w:t>
        </w:r>
        <w:r w:rsidR="008F2789">
          <w:rPr>
            <w:noProof/>
            <w:webHidden/>
          </w:rPr>
          <w:fldChar w:fldCharType="end"/>
        </w:r>
      </w:hyperlink>
    </w:p>
    <w:p w14:paraId="21E52420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3" w:history="1">
        <w:r w:rsidR="008F2789" w:rsidRPr="00B4305F">
          <w:rPr>
            <w:rStyle w:val="Hiperlink"/>
            <w:noProof/>
          </w:rPr>
          <w:t>1.1.45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TA_PEDIDO_TIPOS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_Toc463874143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63</w:t>
        </w:r>
        <w:r w:rsidR="008F2789">
          <w:rPr>
            <w:noProof/>
            <w:webHidden/>
          </w:rPr>
          <w:fldChar w:fldCharType="end"/>
        </w:r>
      </w:hyperlink>
    </w:p>
    <w:p w14:paraId="6EA7B4BE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4" w:history="1">
        <w:r w:rsidR="008F2789" w:rsidRPr="00B4305F">
          <w:rPr>
            <w:rStyle w:val="Hiperlink"/>
            <w:noProof/>
          </w:rPr>
          <w:t>[TA045] TA_PEDIDO_TIPOS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_Toc463874144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63</w:t>
        </w:r>
        <w:r w:rsidR="008F2789">
          <w:rPr>
            <w:noProof/>
            <w:webHidden/>
          </w:rPr>
          <w:fldChar w:fldCharType="end"/>
        </w:r>
      </w:hyperlink>
    </w:p>
    <w:p w14:paraId="32CDC40D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5" w:history="1">
        <w:r w:rsidR="008F2789" w:rsidRPr="00B4305F">
          <w:rPr>
            <w:rStyle w:val="Hiperlink"/>
            <w:noProof/>
          </w:rPr>
          <w:t>1.1.46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TA_PLAN0_CONTAS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_Toc463874145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64</w:t>
        </w:r>
        <w:r w:rsidR="008F2789">
          <w:rPr>
            <w:noProof/>
            <w:webHidden/>
          </w:rPr>
          <w:fldChar w:fldCharType="end"/>
        </w:r>
      </w:hyperlink>
    </w:p>
    <w:p w14:paraId="1AE6F746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6" w:history="1">
        <w:r w:rsidR="008F2789" w:rsidRPr="00B4305F">
          <w:rPr>
            <w:rStyle w:val="Hiperlink"/>
            <w:noProof/>
          </w:rPr>
          <w:t>[TA046] TA_PLANO_CONTAS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_Toc463874146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64</w:t>
        </w:r>
        <w:r w:rsidR="008F2789">
          <w:rPr>
            <w:noProof/>
            <w:webHidden/>
          </w:rPr>
          <w:fldChar w:fldCharType="end"/>
        </w:r>
      </w:hyperlink>
    </w:p>
    <w:p w14:paraId="29A8F606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7" w:history="1">
        <w:r w:rsidR="008F2789" w:rsidRPr="00B4305F">
          <w:rPr>
            <w:rStyle w:val="Hiperlink"/>
            <w:noProof/>
          </w:rPr>
          <w:t>1.1.47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TA_RECEITAS_CONVENIOS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_Toc463874147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64</w:t>
        </w:r>
        <w:r w:rsidR="008F2789">
          <w:rPr>
            <w:noProof/>
            <w:webHidden/>
          </w:rPr>
          <w:fldChar w:fldCharType="end"/>
        </w:r>
      </w:hyperlink>
    </w:p>
    <w:p w14:paraId="51F3037E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8" w:history="1">
        <w:r w:rsidR="008F2789" w:rsidRPr="00B4305F">
          <w:rPr>
            <w:rStyle w:val="Hiperlink"/>
            <w:noProof/>
          </w:rPr>
          <w:t>[TA047] TA_RECEITAS_CONVENIOS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_Toc463874148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65</w:t>
        </w:r>
        <w:r w:rsidR="008F2789">
          <w:rPr>
            <w:noProof/>
            <w:webHidden/>
          </w:rPr>
          <w:fldChar w:fldCharType="end"/>
        </w:r>
      </w:hyperlink>
    </w:p>
    <w:p w14:paraId="72D9E544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49" w:history="1">
        <w:r w:rsidR="008F2789" w:rsidRPr="00B4305F">
          <w:rPr>
            <w:rStyle w:val="Hiperlink"/>
            <w:noProof/>
          </w:rPr>
          <w:t>1.1.48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TA_RECEITAS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_Toc463874149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65</w:t>
        </w:r>
        <w:r w:rsidR="008F2789">
          <w:rPr>
            <w:noProof/>
            <w:webHidden/>
          </w:rPr>
          <w:fldChar w:fldCharType="end"/>
        </w:r>
      </w:hyperlink>
    </w:p>
    <w:p w14:paraId="2C3D6282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0" w:history="1">
        <w:r w:rsidR="008F2789" w:rsidRPr="00B4305F">
          <w:rPr>
            <w:rStyle w:val="Hiperlink"/>
            <w:noProof/>
          </w:rPr>
          <w:t>[TA048] TA_RECEITAS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_Toc463874150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65</w:t>
        </w:r>
        <w:r w:rsidR="008F2789">
          <w:rPr>
            <w:noProof/>
            <w:webHidden/>
          </w:rPr>
          <w:fldChar w:fldCharType="end"/>
        </w:r>
      </w:hyperlink>
    </w:p>
    <w:p w14:paraId="49F8D1FE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1" w:history="1">
        <w:r w:rsidR="008F2789" w:rsidRPr="00B4305F">
          <w:rPr>
            <w:rStyle w:val="Hiperlink"/>
            <w:noProof/>
          </w:rPr>
          <w:t>1.1.49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TA_RECEITAS_REPASSE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_Toc463874151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68</w:t>
        </w:r>
        <w:r w:rsidR="008F2789">
          <w:rPr>
            <w:noProof/>
            <w:webHidden/>
          </w:rPr>
          <w:fldChar w:fldCharType="end"/>
        </w:r>
      </w:hyperlink>
    </w:p>
    <w:p w14:paraId="699CE306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2" w:history="1">
        <w:r w:rsidR="008F2789" w:rsidRPr="00B4305F">
          <w:rPr>
            <w:rStyle w:val="Hiperlink"/>
            <w:noProof/>
          </w:rPr>
          <w:t>[TA049] TA_RECEITAS_REPASSE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_Toc463874152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69</w:t>
        </w:r>
        <w:r w:rsidR="008F2789">
          <w:rPr>
            <w:noProof/>
            <w:webHidden/>
          </w:rPr>
          <w:fldChar w:fldCharType="end"/>
        </w:r>
      </w:hyperlink>
    </w:p>
    <w:p w14:paraId="42BE50A5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3" w:history="1">
        <w:r w:rsidR="008F2789" w:rsidRPr="00B4305F">
          <w:rPr>
            <w:rStyle w:val="Hiperlink"/>
            <w:noProof/>
          </w:rPr>
          <w:t>1.1.50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TA_RECEITAS_TAXAS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_Toc463874153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70</w:t>
        </w:r>
        <w:r w:rsidR="008F2789">
          <w:rPr>
            <w:noProof/>
            <w:webHidden/>
          </w:rPr>
          <w:fldChar w:fldCharType="end"/>
        </w:r>
      </w:hyperlink>
    </w:p>
    <w:p w14:paraId="1A28A043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4" w:history="1">
        <w:r w:rsidR="008F2789" w:rsidRPr="00B4305F">
          <w:rPr>
            <w:rStyle w:val="Hiperlink"/>
            <w:noProof/>
          </w:rPr>
          <w:t>[TA050] TA_RECEITAS_TAXAS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_Toc463874154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70</w:t>
        </w:r>
        <w:r w:rsidR="008F2789">
          <w:rPr>
            <w:noProof/>
            <w:webHidden/>
          </w:rPr>
          <w:fldChar w:fldCharType="end"/>
        </w:r>
      </w:hyperlink>
    </w:p>
    <w:p w14:paraId="2398E769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5" w:history="1">
        <w:r w:rsidR="008F2789" w:rsidRPr="00B4305F">
          <w:rPr>
            <w:rStyle w:val="Hiperlink"/>
            <w:noProof/>
          </w:rPr>
          <w:t>1.1.51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TA_RESUMO_ARRECADACAO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_Toc463874155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72</w:t>
        </w:r>
        <w:r w:rsidR="008F2789">
          <w:rPr>
            <w:noProof/>
            <w:webHidden/>
          </w:rPr>
          <w:fldChar w:fldCharType="end"/>
        </w:r>
      </w:hyperlink>
    </w:p>
    <w:p w14:paraId="3BF25C0B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6" w:history="1">
        <w:r w:rsidR="008F2789" w:rsidRPr="00B4305F">
          <w:rPr>
            <w:rStyle w:val="Hiperlink"/>
            <w:noProof/>
          </w:rPr>
          <w:t>[TA051] TA_RESUMO_ARRECADACAO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_Toc463874156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72</w:t>
        </w:r>
        <w:r w:rsidR="008F2789">
          <w:rPr>
            <w:noProof/>
            <w:webHidden/>
          </w:rPr>
          <w:fldChar w:fldCharType="end"/>
        </w:r>
      </w:hyperlink>
    </w:p>
    <w:p w14:paraId="5BC1F4FA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7" w:history="1">
        <w:r w:rsidR="008F2789" w:rsidRPr="00B4305F">
          <w:rPr>
            <w:rStyle w:val="Hiperlink"/>
            <w:noProof/>
          </w:rPr>
          <w:t>1.1.52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TA_RTC_FINANCEIRO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_Toc463874157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72</w:t>
        </w:r>
        <w:r w:rsidR="008F2789">
          <w:rPr>
            <w:noProof/>
            <w:webHidden/>
          </w:rPr>
          <w:fldChar w:fldCharType="end"/>
        </w:r>
      </w:hyperlink>
    </w:p>
    <w:p w14:paraId="3ADFF2A3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8" w:history="1">
        <w:r w:rsidR="008F2789" w:rsidRPr="00B4305F">
          <w:rPr>
            <w:rStyle w:val="Hiperlink"/>
            <w:noProof/>
          </w:rPr>
          <w:t>[TA052] TA_RTC_FINANCEIRO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_Toc463874158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72</w:t>
        </w:r>
        <w:r w:rsidR="008F2789">
          <w:rPr>
            <w:noProof/>
            <w:webHidden/>
          </w:rPr>
          <w:fldChar w:fldCharType="end"/>
        </w:r>
      </w:hyperlink>
    </w:p>
    <w:p w14:paraId="3C6C2C8F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59" w:history="1">
        <w:r w:rsidR="008F2789" w:rsidRPr="00B4305F">
          <w:rPr>
            <w:rStyle w:val="Hiperlink"/>
            <w:noProof/>
          </w:rPr>
          <w:t>1.1.53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TA_RTC_REPASSE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_Toc463874159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73</w:t>
        </w:r>
        <w:r w:rsidR="008F2789">
          <w:rPr>
            <w:noProof/>
            <w:webHidden/>
          </w:rPr>
          <w:fldChar w:fldCharType="end"/>
        </w:r>
      </w:hyperlink>
    </w:p>
    <w:p w14:paraId="1CF63F85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0" w:history="1">
        <w:r w:rsidR="008F2789" w:rsidRPr="00B4305F">
          <w:rPr>
            <w:rStyle w:val="Hiperlink"/>
            <w:noProof/>
          </w:rPr>
          <w:t>[TA053] TA_RTC_REPASSE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_Toc463874160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73</w:t>
        </w:r>
        <w:r w:rsidR="008F2789">
          <w:rPr>
            <w:noProof/>
            <w:webHidden/>
          </w:rPr>
          <w:fldChar w:fldCharType="end"/>
        </w:r>
      </w:hyperlink>
    </w:p>
    <w:p w14:paraId="2DEF956D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1" w:history="1">
        <w:r w:rsidR="008F2789" w:rsidRPr="00B4305F">
          <w:rPr>
            <w:rStyle w:val="Hiperlink"/>
            <w:noProof/>
          </w:rPr>
          <w:t>1.1.54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TA_RTC_REPASSE_DETALHE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_Toc463874161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74</w:t>
        </w:r>
        <w:r w:rsidR="008F2789">
          <w:rPr>
            <w:noProof/>
            <w:webHidden/>
          </w:rPr>
          <w:fldChar w:fldCharType="end"/>
        </w:r>
      </w:hyperlink>
    </w:p>
    <w:p w14:paraId="5B4454B5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2" w:history="1">
        <w:r w:rsidR="008F2789" w:rsidRPr="00B4305F">
          <w:rPr>
            <w:rStyle w:val="Hiperlink"/>
            <w:noProof/>
          </w:rPr>
          <w:t>[TA054] TA_RTC_REPASSE_DETALHE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_Toc463874162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74</w:t>
        </w:r>
        <w:r w:rsidR="008F2789">
          <w:rPr>
            <w:noProof/>
            <w:webHidden/>
          </w:rPr>
          <w:fldChar w:fldCharType="end"/>
        </w:r>
      </w:hyperlink>
    </w:p>
    <w:p w14:paraId="677282FC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3" w:history="1">
        <w:r w:rsidR="008F2789" w:rsidRPr="00B4305F">
          <w:rPr>
            <w:rStyle w:val="Hiperlink"/>
            <w:noProof/>
          </w:rPr>
          <w:t>1.1.55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TA_TIPO_GRUPOS_CNAES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_Toc463874163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75</w:t>
        </w:r>
        <w:r w:rsidR="008F2789">
          <w:rPr>
            <w:noProof/>
            <w:webHidden/>
          </w:rPr>
          <w:fldChar w:fldCharType="end"/>
        </w:r>
      </w:hyperlink>
    </w:p>
    <w:p w14:paraId="2F17F895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4" w:history="1">
        <w:r w:rsidR="008F2789" w:rsidRPr="00B4305F">
          <w:rPr>
            <w:rStyle w:val="Hiperlink"/>
            <w:noProof/>
          </w:rPr>
          <w:t>[TA055] TA_TIPO_GRUPOS_CNAES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_Toc463874164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75</w:t>
        </w:r>
        <w:r w:rsidR="008F2789">
          <w:rPr>
            <w:noProof/>
            <w:webHidden/>
          </w:rPr>
          <w:fldChar w:fldCharType="end"/>
        </w:r>
      </w:hyperlink>
    </w:p>
    <w:p w14:paraId="45A82958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5" w:history="1">
        <w:r w:rsidR="008F2789" w:rsidRPr="00B4305F">
          <w:rPr>
            <w:rStyle w:val="Hiperlink"/>
            <w:noProof/>
          </w:rPr>
          <w:t>1.1.56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Tabela TA_TIPO_REJEICAO_ARQUIVOS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_Toc463874165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75</w:t>
        </w:r>
        <w:r w:rsidR="008F2789">
          <w:rPr>
            <w:noProof/>
            <w:webHidden/>
          </w:rPr>
          <w:fldChar w:fldCharType="end"/>
        </w:r>
      </w:hyperlink>
    </w:p>
    <w:p w14:paraId="5F46FE2B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6" w:history="1">
        <w:r w:rsidR="008F2789" w:rsidRPr="00B4305F">
          <w:rPr>
            <w:rStyle w:val="Hiperlink"/>
            <w:noProof/>
          </w:rPr>
          <w:t>[TA056] TA_TIPO_REJEICAO_ARQUIVOS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_Toc463874166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75</w:t>
        </w:r>
        <w:r w:rsidR="008F2789">
          <w:rPr>
            <w:noProof/>
            <w:webHidden/>
          </w:rPr>
          <w:fldChar w:fldCharType="end"/>
        </w:r>
      </w:hyperlink>
    </w:p>
    <w:p w14:paraId="4191925C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7" w:history="1">
        <w:r w:rsidR="008F2789" w:rsidRPr="00B4305F">
          <w:rPr>
            <w:rStyle w:val="Hiperlink"/>
            <w:noProof/>
          </w:rPr>
          <w:t>1.1.57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VIEW  VW_CONTRIBUINTES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_Toc463874167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79</w:t>
        </w:r>
        <w:r w:rsidR="008F2789">
          <w:rPr>
            <w:noProof/>
            <w:webHidden/>
          </w:rPr>
          <w:fldChar w:fldCharType="end"/>
        </w:r>
      </w:hyperlink>
    </w:p>
    <w:p w14:paraId="08A8ABFE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8" w:history="1">
        <w:r w:rsidR="008F2789" w:rsidRPr="00B4305F">
          <w:rPr>
            <w:rStyle w:val="Hiperlink"/>
            <w:noProof/>
          </w:rPr>
          <w:t>[VW001] VW_CONTRIBUINTES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_Toc463874168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79</w:t>
        </w:r>
        <w:r w:rsidR="008F2789">
          <w:rPr>
            <w:noProof/>
            <w:webHidden/>
          </w:rPr>
          <w:fldChar w:fldCharType="end"/>
        </w:r>
      </w:hyperlink>
    </w:p>
    <w:p w14:paraId="49DAD736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69" w:history="1">
        <w:r w:rsidR="008F2789" w:rsidRPr="00B4305F">
          <w:rPr>
            <w:rStyle w:val="Hiperlink"/>
            <w:noProof/>
          </w:rPr>
          <w:t>1.1.58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VIEW  VW_NOTA_AVULSA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_Toc463874169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79</w:t>
        </w:r>
        <w:r w:rsidR="008F2789">
          <w:rPr>
            <w:noProof/>
            <w:webHidden/>
          </w:rPr>
          <w:fldChar w:fldCharType="end"/>
        </w:r>
      </w:hyperlink>
    </w:p>
    <w:p w14:paraId="6B7F0556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70" w:history="1">
        <w:r w:rsidR="008F2789" w:rsidRPr="00B4305F">
          <w:rPr>
            <w:rStyle w:val="Hiperlink"/>
            <w:noProof/>
          </w:rPr>
          <w:t>[VW001] VW_NOTA_AVULSA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_Toc463874170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79</w:t>
        </w:r>
        <w:r w:rsidR="008F2789">
          <w:rPr>
            <w:noProof/>
            <w:webHidden/>
          </w:rPr>
          <w:fldChar w:fldCharType="end"/>
        </w:r>
      </w:hyperlink>
    </w:p>
    <w:p w14:paraId="02FCA277" w14:textId="77777777" w:rsidR="008F2789" w:rsidRDefault="00AC062E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71" w:history="1">
        <w:r w:rsidR="008F2789" w:rsidRPr="00B4305F">
          <w:rPr>
            <w:rStyle w:val="Hiperlink"/>
            <w:noProof/>
          </w:rPr>
          <w:t>1.1.59</w:t>
        </w:r>
        <w:r w:rsidR="008F2789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VIEW  VW_CONTRIBUINTES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_Toc463874171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80</w:t>
        </w:r>
        <w:r w:rsidR="008F2789">
          <w:rPr>
            <w:noProof/>
            <w:webHidden/>
          </w:rPr>
          <w:fldChar w:fldCharType="end"/>
        </w:r>
      </w:hyperlink>
    </w:p>
    <w:p w14:paraId="30F16A33" w14:textId="77777777" w:rsidR="008F2789" w:rsidRDefault="00AC062E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63874172" w:history="1">
        <w:r w:rsidR="008F2789" w:rsidRPr="00B4305F">
          <w:rPr>
            <w:rStyle w:val="Hiperlink"/>
            <w:noProof/>
          </w:rPr>
          <w:t>[VW001] VW_DEBITOS_CONTA_CORRENTE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_Toc463874172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80</w:t>
        </w:r>
        <w:r w:rsidR="008F2789">
          <w:rPr>
            <w:noProof/>
            <w:webHidden/>
          </w:rPr>
          <w:fldChar w:fldCharType="end"/>
        </w:r>
      </w:hyperlink>
    </w:p>
    <w:p w14:paraId="3883FE7F" w14:textId="77777777" w:rsidR="008F2789" w:rsidRDefault="00AC062E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  <w:szCs w:val="24"/>
          <w:lang w:eastAsia="pt-BR"/>
        </w:rPr>
      </w:pPr>
      <w:hyperlink w:anchor="_Toc463874173" w:history="1">
        <w:r w:rsidR="008F2789" w:rsidRPr="00B4305F">
          <w:rPr>
            <w:rStyle w:val="Hiperlink"/>
            <w:noProof/>
          </w:rPr>
          <w:t>5.</w:t>
        </w:r>
        <w:r w:rsidR="008F27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  <w:szCs w:val="24"/>
            <w:lang w:eastAsia="pt-BR"/>
          </w:rPr>
          <w:tab/>
        </w:r>
        <w:r w:rsidR="008F2789" w:rsidRPr="00B4305F">
          <w:rPr>
            <w:rStyle w:val="Hiperlink"/>
            <w:noProof/>
          </w:rPr>
          <w:t>Chaves das Tabelas (Primária e Estrangeira)</w:t>
        </w:r>
        <w:r w:rsidR="008F2789">
          <w:rPr>
            <w:noProof/>
            <w:webHidden/>
          </w:rPr>
          <w:tab/>
        </w:r>
        <w:r w:rsidR="008F2789">
          <w:rPr>
            <w:noProof/>
            <w:webHidden/>
          </w:rPr>
          <w:fldChar w:fldCharType="begin"/>
        </w:r>
        <w:r w:rsidR="008F2789">
          <w:rPr>
            <w:noProof/>
            <w:webHidden/>
          </w:rPr>
          <w:instrText xml:space="preserve"> PAGEREF _Toc463874173 \h </w:instrText>
        </w:r>
        <w:r w:rsidR="008F2789">
          <w:rPr>
            <w:noProof/>
            <w:webHidden/>
          </w:rPr>
        </w:r>
        <w:r w:rsidR="008F2789">
          <w:rPr>
            <w:noProof/>
            <w:webHidden/>
          </w:rPr>
          <w:fldChar w:fldCharType="separate"/>
        </w:r>
        <w:r w:rsidR="008F2789">
          <w:rPr>
            <w:noProof/>
            <w:webHidden/>
          </w:rPr>
          <w:t>82</w:t>
        </w:r>
        <w:r w:rsidR="008F2789">
          <w:rPr>
            <w:noProof/>
            <w:webHidden/>
          </w:rPr>
          <w:fldChar w:fldCharType="end"/>
        </w:r>
      </w:hyperlink>
    </w:p>
    <w:p w14:paraId="2B61F787" w14:textId="11B7DCE2" w:rsidR="00C50898" w:rsidRPr="00EE0884" w:rsidRDefault="00D465F4" w:rsidP="00C50898">
      <w:r w:rsidRPr="00EE0884">
        <w:fldChar w:fldCharType="end"/>
      </w:r>
    </w:p>
    <w:p w14:paraId="6861D1C1" w14:textId="77777777" w:rsidR="00C50898" w:rsidRPr="00EE0884" w:rsidRDefault="00C50898" w:rsidP="00C50898"/>
    <w:p w14:paraId="0BB8BF8B" w14:textId="77777777" w:rsidR="00C50898" w:rsidRPr="00EE0884" w:rsidRDefault="00C50898" w:rsidP="00C50898"/>
    <w:p w14:paraId="4998F696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r w:rsidRPr="00EE0884">
        <w:br w:type="page"/>
      </w:r>
      <w:bookmarkStart w:id="1" w:name="_Toc448733978"/>
      <w:bookmarkStart w:id="2" w:name="_Toc463874046"/>
      <w:bookmarkStart w:id="3" w:name="_Toc71442665"/>
      <w:bookmarkStart w:id="4" w:name="_Toc71453202"/>
      <w:r w:rsidRPr="00EE0884">
        <w:lastRenderedPageBreak/>
        <w:t>Introdução</w:t>
      </w:r>
      <w:bookmarkEnd w:id="1"/>
      <w:bookmarkEnd w:id="2"/>
    </w:p>
    <w:p w14:paraId="0C38B016" w14:textId="77777777" w:rsidR="00B63B78" w:rsidRPr="00EE0884" w:rsidRDefault="00B63B78" w:rsidP="00B63B78">
      <w:pPr>
        <w:ind w:left="431"/>
        <w:jc w:val="both"/>
      </w:pPr>
      <w:r w:rsidRPr="00EE0884">
        <w:t>O Processo de Arrecadação tem por objetivos o registro e controle da arrecadação recebida pelos Bancos e do repasse do produto da Arrecadação ao Tesouro, a geração da informação correspondente e a administração e monitoramento da conta corrente.</w:t>
      </w:r>
    </w:p>
    <w:p w14:paraId="75C7FC6D" w14:textId="2E09A373" w:rsidR="00B63B78" w:rsidRPr="00EE0884" w:rsidRDefault="00B63B78" w:rsidP="00B63B78">
      <w:pPr>
        <w:ind w:left="431"/>
        <w:jc w:val="both"/>
      </w:pPr>
      <w:r w:rsidRPr="00EE0884">
        <w:t xml:space="preserve">Os contribuintes efetuam pagamentos de tributos por meio de DARE, GNRE, DAS, nos agentes arrecadadores que têm convênio firmado com a SEFAZ. Os arquivos de retorno com o detalhe dos pagamentos efetuados são enviados a cada 15 minutos. </w:t>
      </w:r>
      <w:r w:rsidR="00515AB2" w:rsidRPr="00EE0884">
        <w:t>N</w:t>
      </w:r>
      <w:r w:rsidRPr="00EE0884">
        <w:t xml:space="preserve"> dia seguinte um arquivo de retorno consolidado reúne os arquivos parciais. A Gerência de Arrecadação concilia estes arquivos e comunica aos Bancos eventuais discrepâncias. O Banco do Brasil envia diariamente relatório informando os repasses à Conta do Tesouro relativos à Arrecadação do dia anterior, exceto pela Arrecadação do SIMPLES que é referente há </w:t>
      </w:r>
      <w:r w:rsidR="0027449C" w:rsidRPr="00EE0884">
        <w:t>um</w:t>
      </w:r>
      <w:r w:rsidR="00B63418" w:rsidRPr="00EE0884">
        <w:t xml:space="preserve"> dia</w:t>
      </w:r>
      <w:r w:rsidRPr="00EE0884">
        <w:t xml:space="preserve"> antes. A informação de repasse é classificada por Agente Arrecadador e tipo de Receita. A Gerência de Arrecadação concilia a informação de repasse com a dos arquivos consolidados. </w:t>
      </w:r>
    </w:p>
    <w:p w14:paraId="142BE9E5" w14:textId="77777777" w:rsidR="00B63B78" w:rsidRPr="00EE0884" w:rsidRDefault="00B63B78" w:rsidP="00B63B78">
      <w:pPr>
        <w:ind w:left="431"/>
        <w:jc w:val="both"/>
      </w:pPr>
      <w:r w:rsidRPr="00EE0884">
        <w:t>O Sistema da Arrecadação tem como objetivo a maior automatização desses processos. Além disso, apresentará para análise dos auditores, em tela específica, as eventuais diferenças entre arquivo consolidados e arquivos de 15 minutos, assim como entre os pagamentos informados no arquivo Consolidado e os Repasses efetuados.</w:t>
      </w:r>
    </w:p>
    <w:p w14:paraId="73B8B940" w14:textId="77777777" w:rsidR="00B63B78" w:rsidRPr="00EE0884" w:rsidRDefault="00B63B78" w:rsidP="00B63B78">
      <w:pPr>
        <w:ind w:left="431"/>
        <w:jc w:val="both"/>
      </w:pPr>
      <w:r w:rsidRPr="00EE0884">
        <w:t>O Sistema vai gerar relatórios de arrecadação por Agência de Atendimento, Delegacia Regional Tributária e o Estado, Códigos de Receita, Classificação Contábil e Períodos Diversos. Bem como, relatórios com maior grau de integração, considerando as reduções dos valores arrecadados em consequência das Restituições.</w:t>
      </w:r>
    </w:p>
    <w:p w14:paraId="10A7BBE5" w14:textId="77777777" w:rsidR="00B63B78" w:rsidRPr="00EE0884" w:rsidRDefault="00B63B78" w:rsidP="00B63B78">
      <w:pPr>
        <w:ind w:left="431"/>
        <w:jc w:val="both"/>
      </w:pPr>
      <w:r w:rsidRPr="00EE0884">
        <w:t>Os contribuintes poderão solicitar correções de Código de Receita, Período de Referência, e Identificação nos seus Documentos de Arrecadação que, quando analisados pela Gerência de Arrecadação e deferidos, determina a aplicação das correções nos registros de pagamento correspondentes.</w:t>
      </w:r>
    </w:p>
    <w:p w14:paraId="0DE00C8C" w14:textId="44C1215B" w:rsidR="00B63B78" w:rsidRPr="00EE0884" w:rsidRDefault="00B63B78" w:rsidP="00B63B78">
      <w:pPr>
        <w:ind w:left="431"/>
        <w:jc w:val="both"/>
      </w:pPr>
      <w:r w:rsidRPr="00EE0884">
        <w:t xml:space="preserve">Os pagamentos serão disponibilizados para aplicação como crédito na Conta Corrente, que é </w:t>
      </w:r>
      <w:r w:rsidR="002C3F22" w:rsidRPr="00EE0884">
        <w:t xml:space="preserve">classificada por imposto: ICMS </w:t>
      </w:r>
      <w:r w:rsidRPr="00EE0884">
        <w:t>(código de receita para Normal, Substituição Tributária, Diferencial de Alíquota, Complementar)</w:t>
      </w:r>
      <w:r w:rsidR="00B63418" w:rsidRPr="00EE0884">
        <w:t xml:space="preserve"> </w:t>
      </w:r>
      <w:r w:rsidRPr="00EE0884">
        <w:t xml:space="preserve">IPVA, Simples Nacional, ITCD; Período de Referência; Identificação do sujeito passivo: IE ou CPF/CNPJ. Os débitos da Conta Corrente têm por origem as declarações e arquivos eletrônicos de informações tributárias, os autos de infração e suas correspondentes alterações no processo do Contencioso Administrativo. </w:t>
      </w:r>
    </w:p>
    <w:p w14:paraId="674E0DDB" w14:textId="5D274E9A" w:rsidR="00B63B78" w:rsidRPr="00EE0884" w:rsidRDefault="00B63B78" w:rsidP="00B63B78">
      <w:pPr>
        <w:ind w:left="431"/>
        <w:jc w:val="both"/>
      </w:pPr>
      <w:r w:rsidRPr="00EE0884">
        <w:t>A administração da Conta Corrente estabelece os parâmetros para aplicação dos créditos e débitos, o cálculo de juros, o parcelamento dos débitos, a determinação dos saldos, o sistema de consulta. Quando um débito é parcelado a conta corrente é creditada com o valor do débito original, passando o controle e acompanhamento deste débito para</w:t>
      </w:r>
      <w:r w:rsidR="00B63418" w:rsidRPr="00EE0884">
        <w:t xml:space="preserve"> </w:t>
      </w:r>
      <w:r w:rsidRPr="00EE0884">
        <w:t>conta corrente do parcelamento.</w:t>
      </w:r>
    </w:p>
    <w:p w14:paraId="387670D6" w14:textId="77777777" w:rsidR="00B63B78" w:rsidRPr="00EE0884" w:rsidRDefault="00B63B78" w:rsidP="00B63B78">
      <w:pPr>
        <w:ind w:left="431"/>
        <w:jc w:val="both"/>
      </w:pPr>
      <w:r w:rsidRPr="00EE0884">
        <w:t>As restituições em dinheiro, autorizadas aos contribuintes ou Bancos solicitantes, são deduzidas do total de pagamentos e afetam a Conta Corrente, sendo o crédito correspondente estornado da Conta.</w:t>
      </w:r>
    </w:p>
    <w:p w14:paraId="32D39942" w14:textId="77777777" w:rsidR="00B63B78" w:rsidRPr="00EE0884" w:rsidRDefault="00B63B78" w:rsidP="00B63B78">
      <w:pPr>
        <w:pStyle w:val="Corpodetexto"/>
        <w:jc w:val="both"/>
      </w:pPr>
      <w:r w:rsidRPr="00EE0884">
        <w:lastRenderedPageBreak/>
        <w:t>Alinhado com a política de transparência da SEFAZ, todas as estatísticas da Arrecadação são disponibilizadas no site da SEFAZ.</w:t>
      </w:r>
    </w:p>
    <w:p w14:paraId="7AAB58CE" w14:textId="77777777" w:rsidR="00C50898" w:rsidRPr="00EE0884" w:rsidRDefault="00C50898" w:rsidP="00C50898">
      <w:pPr>
        <w:adjustRightInd w:val="0"/>
        <w:ind w:firstLine="431"/>
        <w:rPr>
          <w:rFonts w:ascii="Times New Roman" w:hAnsi="Times New Roman"/>
          <w:szCs w:val="22"/>
        </w:rPr>
      </w:pPr>
      <w:r w:rsidRPr="00EE0884">
        <w:rPr>
          <w:rFonts w:ascii="Times New Roman" w:hAnsi="Times New Roman"/>
          <w:szCs w:val="22"/>
        </w:rPr>
        <w:t xml:space="preserve">A documentação do Sistema </w:t>
      </w:r>
      <w:r w:rsidR="00B63B78" w:rsidRPr="00EE0884">
        <w:rPr>
          <w:rFonts w:ascii="Times New Roman" w:hAnsi="Times New Roman"/>
          <w:szCs w:val="22"/>
        </w:rPr>
        <w:t>da Arrecadação</w:t>
      </w:r>
      <w:r w:rsidRPr="00EE0884">
        <w:rPr>
          <w:rFonts w:ascii="Times New Roman" w:hAnsi="Times New Roman"/>
          <w:szCs w:val="22"/>
        </w:rPr>
        <w:t xml:space="preserve"> vai abordar os seguintes elementos técnicos: </w:t>
      </w:r>
    </w:p>
    <w:p w14:paraId="1A7AE341" w14:textId="77777777" w:rsidR="00C50898" w:rsidRPr="00EE0884" w:rsidRDefault="00C50898" w:rsidP="00C50898">
      <w:pPr>
        <w:widowControl/>
        <w:numPr>
          <w:ilvl w:val="0"/>
          <w:numId w:val="28"/>
        </w:numPr>
        <w:adjustRightInd w:val="0"/>
        <w:spacing w:after="0"/>
        <w:jc w:val="both"/>
      </w:pPr>
      <w:r w:rsidRPr="00EE0884">
        <w:t>Modelagem de Dados: Traz uma visão geral das entidades (tabelas), atributos (campos) e dos seus relacionamentos;</w:t>
      </w:r>
    </w:p>
    <w:p w14:paraId="776CF75F" w14:textId="77777777" w:rsidR="00C50898" w:rsidRPr="00EE0884" w:rsidRDefault="00C50898" w:rsidP="00C50898">
      <w:pPr>
        <w:widowControl/>
        <w:numPr>
          <w:ilvl w:val="0"/>
          <w:numId w:val="28"/>
        </w:numPr>
        <w:adjustRightInd w:val="0"/>
        <w:spacing w:after="0"/>
        <w:jc w:val="both"/>
      </w:pPr>
      <w:r w:rsidRPr="00EE0884">
        <w:t>Dicionário de Dados: Mostra a função de cada tabela e o significado de cada atributo;</w:t>
      </w:r>
    </w:p>
    <w:p w14:paraId="2A5AF1A6" w14:textId="77777777" w:rsidR="00C50898" w:rsidRPr="00EE0884" w:rsidRDefault="00C50898" w:rsidP="00C50898">
      <w:pPr>
        <w:ind w:left="431"/>
      </w:pPr>
    </w:p>
    <w:p w14:paraId="7DF523C6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5" w:name="_Toc448733979"/>
      <w:bookmarkStart w:id="6" w:name="_Toc463874047"/>
      <w:bookmarkEnd w:id="3"/>
      <w:bookmarkEnd w:id="4"/>
      <w:r w:rsidRPr="00EE0884">
        <w:t>Objetivo</w:t>
      </w:r>
      <w:bookmarkEnd w:id="5"/>
      <w:bookmarkEnd w:id="6"/>
    </w:p>
    <w:p w14:paraId="406A6528" w14:textId="77777777" w:rsidR="00C50898" w:rsidRPr="00EE0884" w:rsidRDefault="00C50898" w:rsidP="00B63418">
      <w:pPr>
        <w:ind w:left="431"/>
        <w:jc w:val="both"/>
      </w:pPr>
      <w:r w:rsidRPr="00EE0884">
        <w:t>Documentar todos os requisitos técnicos do Sistema</w:t>
      </w:r>
      <w:r w:rsidR="00B63B78" w:rsidRPr="00EE0884">
        <w:t xml:space="preserve"> da Arrecadação</w:t>
      </w:r>
      <w:r w:rsidRPr="00EE0884">
        <w:t>. Todos esses requisitos vão proporcionar aos Clientes, Analistas de Sistemas e/ou DBAs uma maior compreensão e melhor manutenção do sistema.</w:t>
      </w:r>
    </w:p>
    <w:p w14:paraId="4CB77DAE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7" w:name="_Toc448733980"/>
      <w:bookmarkStart w:id="8" w:name="_Toc463874048"/>
      <w:r w:rsidRPr="00EE0884">
        <w:t>Modelagem de Dados</w:t>
      </w:r>
      <w:bookmarkEnd w:id="7"/>
      <w:bookmarkEnd w:id="8"/>
    </w:p>
    <w:p w14:paraId="365D675C" w14:textId="77777777" w:rsidR="00C50898" w:rsidRPr="00EE0884" w:rsidRDefault="00C50898" w:rsidP="00B63418">
      <w:pPr>
        <w:ind w:left="431"/>
        <w:jc w:val="both"/>
      </w:pPr>
      <w:r w:rsidRPr="00EE0884">
        <w:t>A modelagem de dados é uma técnica usada para a especificação das regras de negócios e as estruturas de dados de uma base de dados. Ela faz parte do ciclo de desenvolvimento de um sistema de informação e é de vital importância para o bom resultado do projeto. Modelar os dados consiste em desenhar o sistema de informações, concentrando-se nas entidades lógicas e nas dependências lógicas entre essas entidades.</w:t>
      </w:r>
    </w:p>
    <w:p w14:paraId="38530485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9" w:name="_Toc448733981"/>
      <w:bookmarkStart w:id="10" w:name="_Toc463874049"/>
      <w:r w:rsidRPr="00EE0884">
        <w:t>Convenções, termos e abreviações da Modelagem</w:t>
      </w:r>
      <w:bookmarkEnd w:id="9"/>
      <w:bookmarkEnd w:id="10"/>
    </w:p>
    <w:p w14:paraId="63E142D2" w14:textId="77777777" w:rsidR="00C50898" w:rsidRPr="00EE0884" w:rsidRDefault="00C50898" w:rsidP="00B63418">
      <w:pPr>
        <w:ind w:left="431"/>
        <w:jc w:val="both"/>
      </w:pPr>
      <w:r w:rsidRPr="00EE0884">
        <w:t>Esta seção especifica as convenções, termos e abreviações relacionadas à modelagem dos dados do sistema.</w:t>
      </w:r>
    </w:p>
    <w:p w14:paraId="53CD70B1" w14:textId="77777777" w:rsidR="00B63B78" w:rsidRPr="00EE0884" w:rsidRDefault="00B63B78" w:rsidP="00C50898">
      <w:pPr>
        <w:ind w:firstLine="576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80"/>
        <w:gridCol w:w="6468"/>
      </w:tblGrid>
      <w:tr w:rsidR="00C50898" w:rsidRPr="00EE0884" w14:paraId="71556331" w14:textId="77777777" w:rsidTr="00B63B78">
        <w:tc>
          <w:tcPr>
            <w:tcW w:w="2380" w:type="dxa"/>
            <w:shd w:val="pct10" w:color="auto" w:fill="auto"/>
          </w:tcPr>
          <w:p w14:paraId="0B69208D" w14:textId="77777777" w:rsidR="00C50898" w:rsidRPr="00EE0884" w:rsidRDefault="00C50898" w:rsidP="0067371F">
            <w:pPr>
              <w:pStyle w:val="EstiloGERECabecalhoTabelaVerdana9pt"/>
            </w:pPr>
            <w:r w:rsidRPr="00EE0884">
              <w:t>Termo</w:t>
            </w:r>
          </w:p>
        </w:tc>
        <w:tc>
          <w:tcPr>
            <w:tcW w:w="6468" w:type="dxa"/>
            <w:shd w:val="pct10" w:color="auto" w:fill="auto"/>
          </w:tcPr>
          <w:p w14:paraId="5B128A6D" w14:textId="77777777" w:rsidR="00C50898" w:rsidRPr="00EE0884" w:rsidRDefault="00C50898" w:rsidP="0067371F">
            <w:pPr>
              <w:pStyle w:val="EstiloGERECabecalhoTabelaVerdana9pt"/>
            </w:pPr>
            <w:r w:rsidRPr="00EE0884">
              <w:t>Descrição</w:t>
            </w:r>
          </w:p>
        </w:tc>
      </w:tr>
      <w:tr w:rsidR="00C50898" w:rsidRPr="00EE0884" w14:paraId="217072CB" w14:textId="77777777" w:rsidTr="00B63B78">
        <w:tc>
          <w:tcPr>
            <w:tcW w:w="2380" w:type="dxa"/>
          </w:tcPr>
          <w:p w14:paraId="73CB48B5" w14:textId="77777777" w:rsidR="00C50898" w:rsidRPr="00EE0884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Entidade</w:t>
            </w:r>
          </w:p>
        </w:tc>
        <w:tc>
          <w:tcPr>
            <w:tcW w:w="6468" w:type="dxa"/>
          </w:tcPr>
          <w:p w14:paraId="58B135F9" w14:textId="77777777" w:rsidR="00C50898" w:rsidRPr="00EE0884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Representa qualquer coisa do mundo real, abstrata ou concreta, na qual se deseja guardar informações.</w:t>
            </w:r>
          </w:p>
        </w:tc>
      </w:tr>
      <w:tr w:rsidR="00C50898" w:rsidRPr="00EE0884" w14:paraId="1AA60870" w14:textId="77777777" w:rsidTr="00B63B78">
        <w:tc>
          <w:tcPr>
            <w:tcW w:w="2380" w:type="dxa"/>
          </w:tcPr>
          <w:p w14:paraId="71F08759" w14:textId="77777777" w:rsidR="00C50898" w:rsidRPr="00EE0884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Atributo</w:t>
            </w:r>
          </w:p>
        </w:tc>
        <w:tc>
          <w:tcPr>
            <w:tcW w:w="6468" w:type="dxa"/>
          </w:tcPr>
          <w:p w14:paraId="3385449D" w14:textId="77777777" w:rsidR="00C50898" w:rsidRPr="00EE0884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Representa tudo o que se pode relacionar como propriedade da entidade. (coluna, campo, etc). Exemplos de atributos: Código do Produto (Entidade Produto), Nome do Cliente (Entidade Cliente).</w:t>
            </w:r>
          </w:p>
        </w:tc>
      </w:tr>
      <w:tr w:rsidR="00C50898" w:rsidRPr="00EE0884" w14:paraId="2CDEA264" w14:textId="77777777" w:rsidTr="00B63B78">
        <w:tc>
          <w:tcPr>
            <w:tcW w:w="2380" w:type="dxa"/>
          </w:tcPr>
          <w:p w14:paraId="6E9E7C83" w14:textId="77777777" w:rsidR="00C50898" w:rsidRPr="00EE0884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Relacionamento</w:t>
            </w:r>
          </w:p>
        </w:tc>
        <w:tc>
          <w:tcPr>
            <w:tcW w:w="6468" w:type="dxa"/>
          </w:tcPr>
          <w:p w14:paraId="511BA6E6" w14:textId="77777777" w:rsidR="00C50898" w:rsidRPr="00EE0884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Representa os relacionamentos ou ligações entre as entidades envolvidas no modelo.</w:t>
            </w:r>
          </w:p>
        </w:tc>
      </w:tr>
    </w:tbl>
    <w:p w14:paraId="7408B230" w14:textId="77777777" w:rsidR="00C50898" w:rsidRPr="00EE0884" w:rsidRDefault="00C50898" w:rsidP="00C50898">
      <w:pPr>
        <w:pStyle w:val="Legenda"/>
        <w:jc w:val="center"/>
        <w:rPr>
          <w:rFonts w:asciiTheme="minorHAnsi" w:hAnsiTheme="minorHAnsi"/>
          <w:sz w:val="24"/>
          <w:szCs w:val="24"/>
        </w:rPr>
      </w:pPr>
      <w:r w:rsidRPr="00EE0884">
        <w:rPr>
          <w:rFonts w:asciiTheme="minorHAnsi" w:hAnsiTheme="minorHAnsi"/>
          <w:sz w:val="24"/>
          <w:szCs w:val="24"/>
        </w:rPr>
        <w:t>Tabela 4 - Termos usados na Modelagem de Dados</w:t>
      </w:r>
    </w:p>
    <w:p w14:paraId="0CA8CFCE" w14:textId="77777777" w:rsidR="00C50898" w:rsidRPr="00EE0884" w:rsidRDefault="00C50898" w:rsidP="00C50898"/>
    <w:p w14:paraId="4338C8C2" w14:textId="77777777" w:rsidR="00B63B78" w:rsidRPr="00EE0884" w:rsidRDefault="00B63B78" w:rsidP="00C50898"/>
    <w:p w14:paraId="747A99C8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1" w:name="_Toc448733982"/>
      <w:bookmarkStart w:id="12" w:name="_Toc463874050"/>
      <w:r w:rsidRPr="00EE0884">
        <w:lastRenderedPageBreak/>
        <w:t>Modelo Físico</w:t>
      </w:r>
      <w:bookmarkEnd w:id="11"/>
      <w:bookmarkEnd w:id="12"/>
    </w:p>
    <w:p w14:paraId="1E6A8FA9" w14:textId="77777777" w:rsidR="00C50898" w:rsidRPr="00EE0884" w:rsidRDefault="00C50898" w:rsidP="00B63418">
      <w:pPr>
        <w:ind w:left="431"/>
        <w:jc w:val="both"/>
      </w:pPr>
      <w:r w:rsidRPr="00EE0884">
        <w:t>O modelo físico inclui a análise das características e recursos necessários para armazenamento e manipulação das estruturas de dados (estrutura de armazenamento, endereçamento, acesso e alocação física). Neste modelo temos os nomes, tipos e tamanhos dos atributos, bem como, o relacionamento entre as entidades do Sistema. O diagrama de dados que deve ser construído aqui se chama Modelo Entidade Relacionamento (MER), onde vão ser identificadas todas as entidades e os relacionamentos entre elas. Este diagrama é a chave para a compreensão da modelagem física dos dados.</w:t>
      </w:r>
    </w:p>
    <w:p w14:paraId="7915FF90" w14:textId="77777777" w:rsidR="00C50898" w:rsidRPr="00EE0884" w:rsidRDefault="00C50898" w:rsidP="00B63418">
      <w:pPr>
        <w:ind w:left="431"/>
        <w:jc w:val="both"/>
      </w:pPr>
    </w:p>
    <w:p w14:paraId="5BFA27DA" w14:textId="77777777" w:rsidR="00C50898" w:rsidRPr="00EE0884" w:rsidRDefault="00C50898" w:rsidP="00B63418">
      <w:pPr>
        <w:ind w:left="431"/>
        <w:jc w:val="both"/>
      </w:pPr>
      <w:r w:rsidRPr="00EE0884">
        <w:t xml:space="preserve">O anexo a seguir mostra o Modelo Entidade Relacionamento para o Sistema </w:t>
      </w:r>
      <w:r w:rsidR="00B63B78" w:rsidRPr="00EE0884">
        <w:t>da Arrecadação.</w:t>
      </w:r>
    </w:p>
    <w:p w14:paraId="548FDC9D" w14:textId="77777777" w:rsidR="00AA0B82" w:rsidRPr="00EE0884" w:rsidRDefault="00AA0B82" w:rsidP="00B63418">
      <w:pPr>
        <w:ind w:left="431"/>
        <w:jc w:val="both"/>
      </w:pPr>
    </w:p>
    <w:p w14:paraId="2E0F653A" w14:textId="1FAB3505" w:rsidR="00AA0B82" w:rsidRPr="00EE0884" w:rsidRDefault="00AA0B82" w:rsidP="00B63418">
      <w:pPr>
        <w:ind w:left="431"/>
        <w:jc w:val="center"/>
      </w:pPr>
      <w:r w:rsidRPr="00EE0884">
        <w:rPr>
          <w:noProof/>
          <w:lang w:eastAsia="pt-BR"/>
        </w:rPr>
        <w:drawing>
          <wp:inline distT="0" distB="0" distL="0" distR="0" wp14:anchorId="061DB738" wp14:editId="6EA10BD6">
            <wp:extent cx="5727700" cy="4025900"/>
            <wp:effectExtent l="19050" t="0" r="0" b="0"/>
            <wp:docPr id="1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3CD8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13" w:name="_Toc448733983"/>
      <w:bookmarkStart w:id="14" w:name="_Toc463874051"/>
      <w:r w:rsidRPr="00EE0884">
        <w:t>Dicionário de Dados</w:t>
      </w:r>
      <w:bookmarkEnd w:id="13"/>
      <w:bookmarkEnd w:id="14"/>
    </w:p>
    <w:p w14:paraId="67F8158A" w14:textId="77777777" w:rsidR="00C50898" w:rsidRPr="00EE0884" w:rsidRDefault="00C50898" w:rsidP="00B63418">
      <w:pPr>
        <w:ind w:left="431"/>
        <w:jc w:val="both"/>
      </w:pPr>
      <w:r w:rsidRPr="00EE0884">
        <w:t>O dicionário de dados consiste numa lista organizada de todos os elementos de dados que são pertinentes definindo o significado de toda a informação usada na construção do sistema. O dicionário descreve as entradas, saídas e composição do depósito de dados que será transformado pelo sistema.</w:t>
      </w:r>
    </w:p>
    <w:p w14:paraId="335F3EA1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5" w:name="_Toc448733984"/>
      <w:bookmarkStart w:id="16" w:name="_Toc463874052"/>
      <w:r w:rsidRPr="00EE0884">
        <w:t>Convenções, termos e abreviações do Dicionário de Dados</w:t>
      </w:r>
      <w:bookmarkEnd w:id="15"/>
      <w:bookmarkEnd w:id="16"/>
    </w:p>
    <w:p w14:paraId="67F264C0" w14:textId="77777777" w:rsidR="00C50898" w:rsidRPr="00EE0884" w:rsidRDefault="00C50898" w:rsidP="00B63418">
      <w:pPr>
        <w:ind w:left="431"/>
        <w:jc w:val="both"/>
      </w:pPr>
      <w:r w:rsidRPr="00EE0884">
        <w:t xml:space="preserve">Esta seção especifica as convenções, termos e abreviações relacionadas ao dicionário de </w:t>
      </w:r>
      <w:r w:rsidRPr="00EE0884">
        <w:lastRenderedPageBreak/>
        <w:t>dados.</w:t>
      </w:r>
    </w:p>
    <w:p w14:paraId="591017C7" w14:textId="77777777" w:rsidR="00C50898" w:rsidRPr="00EE0884" w:rsidRDefault="00C50898" w:rsidP="00B63418">
      <w:pPr>
        <w:ind w:left="431"/>
        <w:jc w:val="both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6468"/>
      </w:tblGrid>
      <w:tr w:rsidR="00C50898" w:rsidRPr="00EE0884" w14:paraId="1C3B477D" w14:textId="77777777" w:rsidTr="00B63418">
        <w:trPr>
          <w:jc w:val="center"/>
        </w:trPr>
        <w:tc>
          <w:tcPr>
            <w:tcW w:w="1985" w:type="dxa"/>
            <w:shd w:val="pct10" w:color="auto" w:fill="auto"/>
          </w:tcPr>
          <w:p w14:paraId="596D1B10" w14:textId="77777777" w:rsidR="00C50898" w:rsidRPr="00EE0884" w:rsidRDefault="00C50898" w:rsidP="0067371F">
            <w:pPr>
              <w:pStyle w:val="EstiloGERECabecalhoTabelaVerdana9pt"/>
            </w:pPr>
            <w:r w:rsidRPr="00EE0884">
              <w:t>Termo</w:t>
            </w:r>
          </w:p>
        </w:tc>
        <w:tc>
          <w:tcPr>
            <w:tcW w:w="6468" w:type="dxa"/>
            <w:shd w:val="pct10" w:color="auto" w:fill="auto"/>
          </w:tcPr>
          <w:p w14:paraId="49B4129F" w14:textId="77777777" w:rsidR="00C50898" w:rsidRPr="00EE0884" w:rsidRDefault="00C50898" w:rsidP="0067371F">
            <w:pPr>
              <w:pStyle w:val="EstiloGERECabecalhoTabelaVerdana9pt"/>
            </w:pPr>
            <w:r w:rsidRPr="00EE0884">
              <w:t>Descrição</w:t>
            </w:r>
          </w:p>
        </w:tc>
      </w:tr>
      <w:tr w:rsidR="00C50898" w:rsidRPr="00EE0884" w14:paraId="6DE60C98" w14:textId="77777777" w:rsidTr="00B63418">
        <w:trPr>
          <w:jc w:val="center"/>
        </w:trPr>
        <w:tc>
          <w:tcPr>
            <w:tcW w:w="1985" w:type="dxa"/>
          </w:tcPr>
          <w:p w14:paraId="29324534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Entidade</w:t>
            </w:r>
          </w:p>
        </w:tc>
        <w:tc>
          <w:tcPr>
            <w:tcW w:w="6468" w:type="dxa"/>
          </w:tcPr>
          <w:p w14:paraId="0895979D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É o nome da tabela que foi definida no MER</w:t>
            </w:r>
          </w:p>
        </w:tc>
      </w:tr>
      <w:tr w:rsidR="00C50898" w:rsidRPr="00EE0884" w14:paraId="12FC96E7" w14:textId="77777777" w:rsidTr="00B63418">
        <w:trPr>
          <w:jc w:val="center"/>
        </w:trPr>
        <w:tc>
          <w:tcPr>
            <w:tcW w:w="1985" w:type="dxa"/>
          </w:tcPr>
          <w:p w14:paraId="2D7E03A7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Atributo</w:t>
            </w:r>
          </w:p>
        </w:tc>
        <w:tc>
          <w:tcPr>
            <w:tcW w:w="6468" w:type="dxa"/>
          </w:tcPr>
          <w:p w14:paraId="565EEED0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É o campo de cada tabela</w:t>
            </w:r>
          </w:p>
        </w:tc>
      </w:tr>
      <w:tr w:rsidR="00C50898" w:rsidRPr="00EE0884" w14:paraId="39D01707" w14:textId="77777777" w:rsidTr="00B63418">
        <w:trPr>
          <w:jc w:val="center"/>
        </w:trPr>
        <w:tc>
          <w:tcPr>
            <w:tcW w:w="1985" w:type="dxa"/>
          </w:tcPr>
          <w:p w14:paraId="7F35E0A0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Domínio</w:t>
            </w:r>
          </w:p>
        </w:tc>
        <w:tc>
          <w:tcPr>
            <w:tcW w:w="6468" w:type="dxa"/>
          </w:tcPr>
          <w:p w14:paraId="50F7499E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 xml:space="preserve">Indica qual é tipo do atributo que pode texto, numérico, data etc. </w:t>
            </w:r>
          </w:p>
        </w:tc>
      </w:tr>
      <w:tr w:rsidR="00C50898" w:rsidRPr="00EE0884" w14:paraId="4E013E10" w14:textId="77777777" w:rsidTr="00B63418">
        <w:trPr>
          <w:jc w:val="center"/>
        </w:trPr>
        <w:tc>
          <w:tcPr>
            <w:tcW w:w="1985" w:type="dxa"/>
          </w:tcPr>
          <w:p w14:paraId="7F103F35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Tamanho</w:t>
            </w:r>
          </w:p>
        </w:tc>
        <w:tc>
          <w:tcPr>
            <w:tcW w:w="6468" w:type="dxa"/>
          </w:tcPr>
          <w:p w14:paraId="2D55C206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Define a quantidade de caracteres ou dígitos que serão necessários para armazenar o conteúdo de um atributo</w:t>
            </w:r>
          </w:p>
        </w:tc>
      </w:tr>
      <w:tr w:rsidR="00C50898" w:rsidRPr="00EE0884" w14:paraId="11BF30A6" w14:textId="77777777" w:rsidTr="00B63418">
        <w:trPr>
          <w:jc w:val="center"/>
        </w:trPr>
        <w:tc>
          <w:tcPr>
            <w:tcW w:w="1985" w:type="dxa"/>
          </w:tcPr>
          <w:p w14:paraId="20B6DC82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Obrigatório</w:t>
            </w:r>
          </w:p>
        </w:tc>
        <w:tc>
          <w:tcPr>
            <w:tcW w:w="6468" w:type="dxa"/>
          </w:tcPr>
          <w:p w14:paraId="223621E6" w14:textId="6B52D83E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Determina a obrigatoriedade do campo, onde sim</w:t>
            </w:r>
            <w:r w:rsidR="00B63418" w:rsidRPr="00EE0884">
              <w:rPr>
                <w:rFonts w:asciiTheme="minorHAnsi" w:hAnsiTheme="minorHAnsi"/>
                <w:iCs/>
                <w:szCs w:val="24"/>
              </w:rPr>
              <w:t xml:space="preserve"> </w:t>
            </w:r>
            <w:r w:rsidRPr="00EE0884">
              <w:rPr>
                <w:rFonts w:asciiTheme="minorHAnsi" w:hAnsiTheme="minorHAnsi"/>
                <w:iCs/>
                <w:szCs w:val="24"/>
              </w:rPr>
              <w:t>(Y) é obrigatório e não</w:t>
            </w:r>
            <w:r w:rsidR="00B63418" w:rsidRPr="00EE0884">
              <w:rPr>
                <w:rFonts w:asciiTheme="minorHAnsi" w:hAnsiTheme="minorHAnsi"/>
                <w:iCs/>
                <w:szCs w:val="24"/>
              </w:rPr>
              <w:t xml:space="preserve"> </w:t>
            </w:r>
            <w:r w:rsidRPr="00EE0884">
              <w:rPr>
                <w:rFonts w:asciiTheme="minorHAnsi" w:hAnsiTheme="minorHAnsi"/>
                <w:iCs/>
                <w:szCs w:val="24"/>
              </w:rPr>
              <w:t xml:space="preserve">(N) indica que o campo pode ficar nulo. </w:t>
            </w:r>
          </w:p>
        </w:tc>
      </w:tr>
      <w:tr w:rsidR="00C50898" w:rsidRPr="00EE0884" w14:paraId="600F4B13" w14:textId="77777777" w:rsidTr="00B63418">
        <w:trPr>
          <w:jc w:val="center"/>
        </w:trPr>
        <w:tc>
          <w:tcPr>
            <w:tcW w:w="1985" w:type="dxa"/>
          </w:tcPr>
          <w:p w14:paraId="6EBA1DB4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Descrição</w:t>
            </w:r>
          </w:p>
        </w:tc>
        <w:tc>
          <w:tcPr>
            <w:tcW w:w="6468" w:type="dxa"/>
          </w:tcPr>
          <w:p w14:paraId="75127494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É usado para descrever o significado de cada atributo da entidade</w:t>
            </w:r>
          </w:p>
        </w:tc>
      </w:tr>
    </w:tbl>
    <w:p w14:paraId="45BFF4BD" w14:textId="77777777" w:rsidR="00C50898" w:rsidRPr="00EE0884" w:rsidRDefault="00C50898" w:rsidP="00C50898">
      <w:pPr>
        <w:pStyle w:val="Legenda"/>
        <w:jc w:val="center"/>
        <w:rPr>
          <w:rFonts w:asciiTheme="minorHAnsi" w:hAnsiTheme="minorHAnsi"/>
          <w:sz w:val="24"/>
          <w:szCs w:val="24"/>
        </w:rPr>
      </w:pPr>
      <w:r w:rsidRPr="00EE0884">
        <w:rPr>
          <w:rFonts w:asciiTheme="minorHAnsi" w:hAnsiTheme="minorHAnsi"/>
          <w:sz w:val="24"/>
          <w:szCs w:val="24"/>
        </w:rPr>
        <w:t>Tabela 5 - Termos usados no Dicionário de Dados</w:t>
      </w:r>
    </w:p>
    <w:p w14:paraId="701CD285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7" w:name="_Toc448733985"/>
      <w:bookmarkStart w:id="18" w:name="_Toc463874053"/>
      <w:r w:rsidRPr="00EE0884">
        <w:t>Visão geral do Dicionário de Dados do Sistema</w:t>
      </w:r>
      <w:bookmarkEnd w:id="17"/>
      <w:bookmarkEnd w:id="18"/>
    </w:p>
    <w:p w14:paraId="1CC52CAF" w14:textId="77777777" w:rsidR="00C50898" w:rsidRPr="00EE0884" w:rsidRDefault="009D2DBE" w:rsidP="00B63418">
      <w:pPr>
        <w:ind w:left="431"/>
        <w:jc w:val="both"/>
      </w:pPr>
      <w:r w:rsidRPr="00EE0884">
        <w:t>O Sistema da Arrecadação</w:t>
      </w:r>
      <w:r w:rsidR="00C50898" w:rsidRPr="00EE0884">
        <w:t xml:space="preserve"> contém um conjunto de tabelas que têm como função registrar todas as informações de todos os dados criados no banco de dados. Cada entidade apresenta atributo, domínio, tamanho, descrição e obrigatoriedade.</w:t>
      </w:r>
    </w:p>
    <w:p w14:paraId="534FEC7F" w14:textId="77777777" w:rsidR="00C50898" w:rsidRPr="00EE0884" w:rsidRDefault="00C50898" w:rsidP="00B63418">
      <w:pPr>
        <w:ind w:left="431"/>
        <w:jc w:val="both"/>
      </w:pPr>
    </w:p>
    <w:p w14:paraId="3C30A372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9" w:name="_Toc448733986"/>
      <w:bookmarkStart w:id="20" w:name="_Toc463874054"/>
      <w:r w:rsidRPr="00EE0884">
        <w:t>Tabelas do Dicionário de Dados</w:t>
      </w:r>
      <w:bookmarkEnd w:id="19"/>
      <w:bookmarkEnd w:id="20"/>
    </w:p>
    <w:p w14:paraId="30FB280D" w14:textId="77777777" w:rsidR="00C50898" w:rsidRPr="00EE0884" w:rsidRDefault="00C50898" w:rsidP="00B63418">
      <w:pPr>
        <w:ind w:left="431"/>
        <w:jc w:val="both"/>
      </w:pPr>
      <w:r w:rsidRPr="00EE0884">
        <w:t>A tabela abaixo mostra todas as entidades do sistema de Recadastramento com suas descrições informando o significado de cada entidade.</w:t>
      </w:r>
    </w:p>
    <w:p w14:paraId="2E3C5A2F" w14:textId="77777777" w:rsidR="00C50898" w:rsidRPr="00EE0884" w:rsidRDefault="00C50898" w:rsidP="00B63418">
      <w:pPr>
        <w:ind w:left="431"/>
        <w:jc w:val="both"/>
      </w:pPr>
    </w:p>
    <w:tbl>
      <w:tblPr>
        <w:tblW w:w="9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4111"/>
        <w:gridCol w:w="4536"/>
      </w:tblGrid>
      <w:tr w:rsidR="00C50898" w:rsidRPr="00EE0884" w14:paraId="70BA60EF" w14:textId="77777777" w:rsidTr="00EE0884">
        <w:tc>
          <w:tcPr>
            <w:tcW w:w="921" w:type="dxa"/>
            <w:shd w:val="pct10" w:color="auto" w:fill="auto"/>
          </w:tcPr>
          <w:p w14:paraId="5C5C8049" w14:textId="77777777" w:rsidR="00C50898" w:rsidRPr="00EE0884" w:rsidRDefault="00C50898" w:rsidP="00EE0884">
            <w:pPr>
              <w:pStyle w:val="EstiloGERECabecalhoTabelaVerdana9pt"/>
              <w:jc w:val="left"/>
            </w:pPr>
            <w:r w:rsidRPr="00EE0884">
              <w:t>Ordem</w:t>
            </w:r>
          </w:p>
        </w:tc>
        <w:tc>
          <w:tcPr>
            <w:tcW w:w="4111" w:type="dxa"/>
            <w:shd w:val="pct10" w:color="auto" w:fill="auto"/>
          </w:tcPr>
          <w:p w14:paraId="63B247BC" w14:textId="77777777" w:rsidR="00C50898" w:rsidRPr="00EE0884" w:rsidRDefault="00C50898" w:rsidP="00EE0884">
            <w:pPr>
              <w:pStyle w:val="EstiloGERECabecalhoTabelaVerdana9pt"/>
              <w:jc w:val="left"/>
            </w:pPr>
            <w:r w:rsidRPr="00EE0884">
              <w:t>Entidade (Tabela)</w:t>
            </w:r>
          </w:p>
        </w:tc>
        <w:tc>
          <w:tcPr>
            <w:tcW w:w="4536" w:type="dxa"/>
            <w:shd w:val="pct10" w:color="auto" w:fill="auto"/>
          </w:tcPr>
          <w:p w14:paraId="4976E19F" w14:textId="77777777" w:rsidR="00C50898" w:rsidRPr="00EE0884" w:rsidRDefault="00C50898" w:rsidP="00EE0884">
            <w:pPr>
              <w:pStyle w:val="EstiloGERECabecalhoTabelaVerdana9pt"/>
              <w:jc w:val="left"/>
            </w:pPr>
            <w:r w:rsidRPr="00EE0884">
              <w:t>Descrição</w:t>
            </w:r>
          </w:p>
        </w:tc>
      </w:tr>
      <w:tr w:rsidR="0067371F" w:rsidRPr="00EE0884" w14:paraId="50E32FB7" w14:textId="77777777" w:rsidTr="00EE0884">
        <w:tc>
          <w:tcPr>
            <w:tcW w:w="921" w:type="dxa"/>
          </w:tcPr>
          <w:p w14:paraId="3925984D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4111" w:type="dxa"/>
          </w:tcPr>
          <w:p w14:paraId="725095F7" w14:textId="56BF7C1A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ARQUIVO_DETALHE_PAGOS</w:t>
            </w:r>
          </w:p>
        </w:tc>
        <w:tc>
          <w:tcPr>
            <w:tcW w:w="4536" w:type="dxa"/>
          </w:tcPr>
          <w:p w14:paraId="18961653" w14:textId="77777777" w:rsidR="0067371F" w:rsidRPr="00EE0884" w:rsidRDefault="00C97267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que contém os detalhes dos pagamentos dos arquivos da arrecadação processados</w:t>
            </w:r>
          </w:p>
        </w:tc>
      </w:tr>
      <w:tr w:rsidR="0067371F" w:rsidRPr="00EE0884" w14:paraId="0708B384" w14:textId="77777777" w:rsidTr="00EE0884">
        <w:tc>
          <w:tcPr>
            <w:tcW w:w="921" w:type="dxa"/>
          </w:tcPr>
          <w:p w14:paraId="36AA56D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4111" w:type="dxa"/>
          </w:tcPr>
          <w:p w14:paraId="3FD294BB" w14:textId="45D95021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ARQUIVO_ERRO</w:t>
            </w:r>
          </w:p>
        </w:tc>
        <w:tc>
          <w:tcPr>
            <w:tcW w:w="4536" w:type="dxa"/>
          </w:tcPr>
          <w:p w14:paraId="0CA091D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onde serão registrados os erros dos arquivos de pagamentos e arquivos do financeiro.</w:t>
            </w:r>
          </w:p>
        </w:tc>
      </w:tr>
      <w:tr w:rsidR="0067371F" w:rsidRPr="00EE0884" w14:paraId="0577648B" w14:textId="77777777" w:rsidTr="00EE0884">
        <w:tc>
          <w:tcPr>
            <w:tcW w:w="921" w:type="dxa"/>
          </w:tcPr>
          <w:p w14:paraId="73DB757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4111" w:type="dxa"/>
          </w:tcPr>
          <w:p w14:paraId="45363E02" w14:textId="3CE3EC89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ARQUIVO_RECEPCAO</w:t>
            </w:r>
          </w:p>
        </w:tc>
        <w:tc>
          <w:tcPr>
            <w:tcW w:w="4536" w:type="dxa"/>
          </w:tcPr>
          <w:p w14:paraId="4CF59C3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Recepção dos Arquivos enviados pelos Agentes Arrecadadores que possuem Convênio Firmado com a SEFAZ.</w:t>
            </w:r>
          </w:p>
        </w:tc>
      </w:tr>
      <w:tr w:rsidR="0067371F" w:rsidRPr="00EE0884" w14:paraId="7C0039B6" w14:textId="77777777" w:rsidTr="00EE0884">
        <w:tc>
          <w:tcPr>
            <w:tcW w:w="921" w:type="dxa"/>
          </w:tcPr>
          <w:p w14:paraId="5058EB8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4111" w:type="dxa"/>
          </w:tcPr>
          <w:p w14:paraId="7E51963A" w14:textId="0EF628DA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BANCO_AGENCIAS</w:t>
            </w:r>
          </w:p>
        </w:tc>
        <w:tc>
          <w:tcPr>
            <w:tcW w:w="4536" w:type="dxa"/>
          </w:tcPr>
          <w:p w14:paraId="1AFD21A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das Agências Arrecadadoras de Cada Banco Arrecadador</w:t>
            </w:r>
          </w:p>
        </w:tc>
      </w:tr>
      <w:tr w:rsidR="0067371F" w:rsidRPr="00EE0884" w14:paraId="3DF9675B" w14:textId="77777777" w:rsidTr="00EE0884">
        <w:tc>
          <w:tcPr>
            <w:tcW w:w="921" w:type="dxa"/>
          </w:tcPr>
          <w:p w14:paraId="2FB2F09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4111" w:type="dxa"/>
          </w:tcPr>
          <w:p w14:paraId="7EC53CF3" w14:textId="1489E7F3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BANCOS</w:t>
            </w:r>
          </w:p>
        </w:tc>
        <w:tc>
          <w:tcPr>
            <w:tcW w:w="4536" w:type="dxa"/>
          </w:tcPr>
          <w:p w14:paraId="6FC043E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de Bancos Arrecadadores</w:t>
            </w:r>
          </w:p>
        </w:tc>
      </w:tr>
      <w:tr w:rsidR="0067371F" w:rsidRPr="00EE0884" w14:paraId="6CF98011" w14:textId="77777777" w:rsidTr="00EE0884">
        <w:tc>
          <w:tcPr>
            <w:tcW w:w="921" w:type="dxa"/>
          </w:tcPr>
          <w:p w14:paraId="23FEECB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4111" w:type="dxa"/>
          </w:tcPr>
          <w:p w14:paraId="05CB2BF4" w14:textId="099403F6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CONVENIOS_ARREC</w:t>
            </w:r>
          </w:p>
        </w:tc>
        <w:tc>
          <w:tcPr>
            <w:tcW w:w="4536" w:type="dxa"/>
          </w:tcPr>
          <w:p w14:paraId="5E61E77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de Convênios Bancários</w:t>
            </w:r>
          </w:p>
        </w:tc>
      </w:tr>
      <w:tr w:rsidR="0067371F" w:rsidRPr="00EE0884" w14:paraId="729AD23E" w14:textId="77777777" w:rsidTr="00EE0884">
        <w:tc>
          <w:tcPr>
            <w:tcW w:w="921" w:type="dxa"/>
          </w:tcPr>
          <w:p w14:paraId="3AB3031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4111" w:type="dxa"/>
          </w:tcPr>
          <w:p w14:paraId="008A4707" w14:textId="0E68AE11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CONVENIOS_TARIFAS</w:t>
            </w:r>
          </w:p>
        </w:tc>
        <w:tc>
          <w:tcPr>
            <w:tcW w:w="4536" w:type="dxa"/>
          </w:tcPr>
          <w:p w14:paraId="53D37776" w14:textId="6A787BEA" w:rsidR="0067371F" w:rsidRPr="00EE0884" w:rsidRDefault="00C97267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que relaciona os convênios com as tarifas </w:t>
            </w:r>
            <w:r w:rsidRPr="00EE0884">
              <w:rPr>
                <w:color w:val="000000"/>
                <w:sz w:val="22"/>
                <w:szCs w:val="22"/>
              </w:rPr>
              <w:lastRenderedPageBreak/>
              <w:t>definidas entre a</w:t>
            </w:r>
            <w:r w:rsidR="00B63418" w:rsidRPr="00EE0884">
              <w:rPr>
                <w:color w:val="000000"/>
                <w:sz w:val="22"/>
                <w:szCs w:val="22"/>
              </w:rPr>
              <w:t xml:space="preserve"> SEFAZ </w:t>
            </w:r>
            <w:r w:rsidRPr="00EE0884">
              <w:rPr>
                <w:color w:val="000000"/>
                <w:sz w:val="22"/>
                <w:szCs w:val="22"/>
              </w:rPr>
              <w:t>e o Agente Arrecadador</w:t>
            </w:r>
          </w:p>
        </w:tc>
      </w:tr>
      <w:tr w:rsidR="0067371F" w:rsidRPr="00EE0884" w14:paraId="2B5176F8" w14:textId="77777777" w:rsidTr="00EE0884">
        <w:tc>
          <w:tcPr>
            <w:tcW w:w="921" w:type="dxa"/>
          </w:tcPr>
          <w:p w14:paraId="38807ACD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lastRenderedPageBreak/>
              <w:t>8</w:t>
            </w:r>
          </w:p>
        </w:tc>
        <w:tc>
          <w:tcPr>
            <w:tcW w:w="4111" w:type="dxa"/>
          </w:tcPr>
          <w:p w14:paraId="33F3E211" w14:textId="60EA7068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DELEGACIA_AGENCIAS</w:t>
            </w:r>
          </w:p>
        </w:tc>
        <w:tc>
          <w:tcPr>
            <w:tcW w:w="4536" w:type="dxa"/>
          </w:tcPr>
          <w:p w14:paraId="2E34669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Delegacias X Unidades Regionais ou Postos Fiscais</w:t>
            </w:r>
          </w:p>
        </w:tc>
      </w:tr>
      <w:tr w:rsidR="0067371F" w:rsidRPr="00EE0884" w14:paraId="5949AF4B" w14:textId="77777777" w:rsidTr="00EE0884">
        <w:tc>
          <w:tcPr>
            <w:tcW w:w="921" w:type="dxa"/>
          </w:tcPr>
          <w:p w14:paraId="6F4DCB1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4111" w:type="dxa"/>
          </w:tcPr>
          <w:p w14:paraId="1674A6F1" w14:textId="1CE7226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DELEGACIA_ENDERECO</w:t>
            </w:r>
          </w:p>
        </w:tc>
        <w:tc>
          <w:tcPr>
            <w:tcW w:w="4536" w:type="dxa"/>
          </w:tcPr>
          <w:p w14:paraId="14353BF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Endereços dos Tipos de Delegacias cadastradas</w:t>
            </w:r>
          </w:p>
        </w:tc>
      </w:tr>
      <w:tr w:rsidR="0067371F" w:rsidRPr="00EE0884" w14:paraId="1D4B741D" w14:textId="77777777" w:rsidTr="00EE0884">
        <w:tc>
          <w:tcPr>
            <w:tcW w:w="921" w:type="dxa"/>
          </w:tcPr>
          <w:p w14:paraId="7AD6BE2A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4111" w:type="dxa"/>
          </w:tcPr>
          <w:p w14:paraId="1B4A3D02" w14:textId="6A1F43A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DELEGACIA_RECEITAS</w:t>
            </w:r>
          </w:p>
        </w:tc>
        <w:tc>
          <w:tcPr>
            <w:tcW w:w="4536" w:type="dxa"/>
          </w:tcPr>
          <w:p w14:paraId="0439FB68" w14:textId="77777777" w:rsidR="00B63418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Nesta tabela serão fornecidos os códigos de receitas quando o Tipo de Delegacia for 4- Órgãos Externos.</w:t>
            </w:r>
          </w:p>
          <w:p w14:paraId="5914329E" w14:textId="77777777" w:rsidR="00B63418" w:rsidRPr="00EE0884" w:rsidRDefault="00B63418" w:rsidP="00EE0884">
            <w:pPr>
              <w:ind w:left="0"/>
              <w:rPr>
                <w:color w:val="000000"/>
                <w:sz w:val="22"/>
                <w:szCs w:val="22"/>
              </w:rPr>
            </w:pPr>
          </w:p>
          <w:p w14:paraId="0A133100" w14:textId="504B1A56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A especificação destas receitas serviram para os Órgãos Externos poderem consultar os pagamentos de suas receitas especificas no sistema SIAT.</w:t>
            </w:r>
          </w:p>
        </w:tc>
      </w:tr>
      <w:tr w:rsidR="0067371F" w:rsidRPr="00EE0884" w14:paraId="623E786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24F5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A3EB4" w14:textId="4C7311A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45C8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 cadastro das Delegacias existentes na SEFAZ</w:t>
            </w:r>
          </w:p>
        </w:tc>
      </w:tr>
      <w:tr w:rsidR="0067371F" w:rsidRPr="00EE0884" w14:paraId="4B77648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E5E6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7DAAE" w14:textId="603B9D9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C9429E" w:rsidRPr="00EE0884">
              <w:rPr>
                <w:color w:val="000000"/>
                <w:sz w:val="22"/>
                <w:szCs w:val="22"/>
              </w:rPr>
              <w:t>ESTATISTICAS</w:t>
            </w:r>
            <w:r w:rsidR="0067371F" w:rsidRPr="00EE0884">
              <w:rPr>
                <w:color w:val="000000"/>
                <w:sz w:val="22"/>
                <w:szCs w:val="22"/>
              </w:rPr>
              <w:t>_ARRECADACAO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E91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Fechamento de Arrecadação. Utilizada para retirar os relatórios para prestação de contas com o Estado.</w:t>
            </w:r>
          </w:p>
        </w:tc>
      </w:tr>
      <w:tr w:rsidR="0067371F" w:rsidRPr="00EE0884" w14:paraId="6641B3CE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7B5F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2C9B" w14:textId="575D3928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GRUPOS_CNAE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FD6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o Grupo de CNAES e as Atividades Econômicas que participam do Grupo</w:t>
            </w:r>
          </w:p>
        </w:tc>
      </w:tr>
      <w:tr w:rsidR="0067371F" w:rsidRPr="00EE0884" w14:paraId="3455850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BE00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EE9A6" w14:textId="2E66AABE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LOTES_PAGOS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C549A" w14:textId="77777777" w:rsidR="00B63418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BDAR - Boletim Diário de Arrecadação e TPAR - Boletim Parcial de Arrecadação.</w:t>
            </w:r>
          </w:p>
          <w:p w14:paraId="78743294" w14:textId="77777777" w:rsidR="00B63418" w:rsidRPr="00EE0884" w:rsidRDefault="00B63418" w:rsidP="00EE0884">
            <w:pPr>
              <w:ind w:left="0"/>
              <w:rPr>
                <w:color w:val="000000"/>
                <w:sz w:val="22"/>
                <w:szCs w:val="22"/>
              </w:rPr>
            </w:pPr>
          </w:p>
          <w:p w14:paraId="0F86757A" w14:textId="2C281FC5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Permite visualizar todos os TPARs que estão relacionados a um Determinado BDAR.</w:t>
            </w:r>
          </w:p>
        </w:tc>
      </w:tr>
      <w:tr w:rsidR="0067371F" w:rsidRPr="00EE0884" w14:paraId="37F1CFD6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DA18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BA506" w14:textId="33B1147D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LOTESPAGOS_ARREC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681E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Lotes de Pagamentos onde ficarão cadastrados todos os dados resumidos dos arquivos processados parciais e consolidados dos convênios bancários.</w:t>
            </w:r>
          </w:p>
        </w:tc>
      </w:tr>
      <w:tr w:rsidR="0067371F" w:rsidRPr="00EE0884" w14:paraId="0B3D6EB0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F0DA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B6908" w14:textId="2B6BD49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MUNICIPIOS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9159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dos Municípios das Unidades da Federação.</w:t>
            </w:r>
          </w:p>
        </w:tc>
      </w:tr>
      <w:tr w:rsidR="0067371F" w:rsidRPr="00EE0884" w14:paraId="01B70203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C17F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FA018" w14:textId="62C805F0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MUNICIPIOS_CONTAS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D71E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com os Tipos de Contas que os municípios possuem para transferências bancárias entre os estados.</w:t>
            </w:r>
          </w:p>
        </w:tc>
      </w:tr>
      <w:tr w:rsidR="0067371F" w:rsidRPr="00EE0884" w14:paraId="743D2A09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D9D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5437C" w14:textId="2E98BAE7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PAGOS_AJUSTES_REPASSE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AD6B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com os registros de Ajustes realizados nas tabelas de Correção de pagamentos e Tabela de Restituições, que estarão sujeitas à ajustes no financeiro e que serão processadas quando for gerada as RTC semanais.</w:t>
            </w:r>
          </w:p>
        </w:tc>
      </w:tr>
      <w:tr w:rsidR="0067371F" w:rsidRPr="00EE0884" w14:paraId="69BF7DE3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2948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7EECE" w14:textId="34470D48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PAGOS_ARREC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13BC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de Pagamentos de todos os Tributos </w:t>
            </w:r>
            <w:r w:rsidRPr="00EE0884">
              <w:rPr>
                <w:color w:val="000000"/>
                <w:sz w:val="22"/>
                <w:szCs w:val="22"/>
              </w:rPr>
              <w:lastRenderedPageBreak/>
              <w:t>Estaduais</w:t>
            </w:r>
          </w:p>
        </w:tc>
      </w:tr>
      <w:tr w:rsidR="0067371F" w:rsidRPr="00EE0884" w14:paraId="1E9BD3A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D4E9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lastRenderedPageBreak/>
              <w:t>20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C2077" w14:textId="24D54312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PAGOS_CORRIGIDOS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63E9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Pagamentos Corrigidos, podendo ser Via Parecer ou Processo Manual.</w:t>
            </w:r>
          </w:p>
        </w:tc>
      </w:tr>
      <w:tr w:rsidR="0067371F" w:rsidRPr="00EE0884" w14:paraId="719EE140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3EC0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3EA58" w14:textId="247AE10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PAGOS_RESTITUICAO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2053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Restituições realizadas, podendo ser Via Parecer e ou Via Processo Manual</w:t>
            </w:r>
          </w:p>
        </w:tc>
      </w:tr>
      <w:tr w:rsidR="0067371F" w:rsidRPr="00EE0884" w14:paraId="5D69D20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43F2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85C9E" w14:textId="1918B5E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PEDIDO_AREAS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5E6F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das Áreas que estão sujeitas a análise de pedidos</w:t>
            </w:r>
          </w:p>
        </w:tc>
      </w:tr>
      <w:tr w:rsidR="0067371F" w:rsidRPr="00EE0884" w14:paraId="7B775D1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BBAB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64E01" w14:textId="6407DE6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PEDIDO_AREAS_FAIXA_VALOR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B423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Faixa de Valores permitida para área dar parecer sobre o tipo de pedido</w:t>
            </w:r>
          </w:p>
        </w:tc>
      </w:tr>
      <w:tr w:rsidR="0067371F" w:rsidRPr="00EE0884" w14:paraId="78E5FEE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B2EE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2E4A0" w14:textId="1CECBE36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PEDIDO_AREAS_SERVIDORES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9BB6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das áreas e servidores fazendários que estarão habilitados a dar parecer por tipo de pedido</w:t>
            </w:r>
          </w:p>
        </w:tc>
      </w:tr>
      <w:tr w:rsidR="0067371F" w:rsidRPr="00EE0884" w14:paraId="1B34EFC5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0EA7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0B705" w14:textId="4149E373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PEDIDO_CAMP_INFORM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A0D1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Campos que foram parametrizados para ser informados no momento da solicitação do tipo do pedido.</w:t>
            </w:r>
          </w:p>
        </w:tc>
      </w:tr>
      <w:tr w:rsidR="0067371F" w:rsidRPr="00EE0884" w14:paraId="36905F44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F05E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21E45" w14:textId="4AA797B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PEDIDO_CAMPOS_ACOES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0357A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com os tipos de campos sujeitos a preenchimento no momento da solicitação para atender o pedido.</w:t>
            </w:r>
          </w:p>
        </w:tc>
      </w:tr>
      <w:tr w:rsidR="0067371F" w:rsidRPr="00EE0884" w14:paraId="3D0F02F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3744A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12AC1" w14:textId="1A73C7E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PEDIDO_CONTA_TRIBUTARIA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1E8D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que identifica a conta corrente tributária quando a solicitação de restituição for de ação em crédito na conta do contribuinte.</w:t>
            </w:r>
          </w:p>
        </w:tc>
      </w:tr>
      <w:tr w:rsidR="0067371F" w:rsidRPr="00EE0884" w14:paraId="0FE60BB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246D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3FF39" w14:textId="66C9D2B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PEDIDO_DETALHE_PARECER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2D6C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Parecer de áreas por tipo de pedido.</w:t>
            </w:r>
          </w:p>
        </w:tc>
      </w:tr>
      <w:tr w:rsidR="0067371F" w:rsidRPr="00EE0884" w14:paraId="2E5C8C8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C9A71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D998D" w14:textId="67A6C8B2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PEDIDO_DOCS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8680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Documento Anexados ao Pedido</w:t>
            </w:r>
          </w:p>
        </w:tc>
      </w:tr>
      <w:tr w:rsidR="0067371F" w:rsidRPr="00EE0884" w14:paraId="4E7583C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897D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53FA3" w14:textId="046E304E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PEDIDO_DOCS_EXIGIDOS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71CB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com os tipos de Documentos Obrigatórios a serem anexados no momento da solicitação do pedido.</w:t>
            </w:r>
          </w:p>
        </w:tc>
      </w:tr>
      <w:tr w:rsidR="0067371F" w:rsidRPr="00EE0884" w14:paraId="1AD9A69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D475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639C7" w14:textId="123FD96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PEDIDO_EXIGENCIA_PARECER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3867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Exigências de Parecer. Ocorre quando um Solicitante deixa de fornecer algo ou sua solicitação não foi compreendia por parte de quem está realizando o parecer.</w:t>
            </w:r>
          </w:p>
        </w:tc>
      </w:tr>
      <w:tr w:rsidR="0067371F" w:rsidRPr="00EE0884" w14:paraId="376C00E4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9E81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AB63F" w14:textId="36853A89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PEDIDO_PAGOS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E3F3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Referência dos Pagamentos que foram selecionados para Correção ou Restituição</w:t>
            </w:r>
          </w:p>
        </w:tc>
      </w:tr>
      <w:tr w:rsidR="0067371F" w:rsidRPr="00EE0884" w14:paraId="5D8AB708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AF17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F06E7" w14:textId="302370FD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PEDIDO_RESTITUICAO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8922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Informações Bancárias que estão sujeitas a restituições de valores</w:t>
            </w:r>
          </w:p>
        </w:tc>
      </w:tr>
      <w:tr w:rsidR="0067371F" w:rsidRPr="00EE0884" w14:paraId="3AFB681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C8CD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3F343" w14:textId="5AB25DDE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PEDIDO_SOLICITACAO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8456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Solicitação de Pedidos de Correção de Pagamentos e Restituições.</w:t>
            </w:r>
          </w:p>
        </w:tc>
      </w:tr>
      <w:tr w:rsidR="0067371F" w:rsidRPr="00EE0884" w14:paraId="0AC62C48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62FB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1C179" w14:textId="07C80430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PEDIDO_TIPO_ACOES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7FCB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Tipo de Ações que podem ocorrer com a solicitação do pedido.</w:t>
            </w:r>
          </w:p>
        </w:tc>
      </w:tr>
      <w:tr w:rsidR="0067371F" w:rsidRPr="00EE0884" w14:paraId="2E3F97D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D840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F9B8D" w14:textId="1F55668D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PEDIDO_TIPO_DOCS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F25F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Tipos de Documentos</w:t>
            </w:r>
          </w:p>
        </w:tc>
      </w:tr>
      <w:tr w:rsidR="0067371F" w:rsidRPr="00EE0884" w14:paraId="674D4CF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0242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72C2D" w14:textId="2A4C032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PEDIDO_TIPOS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6B5E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de Tipos de Pedidos que estão sujeitos a solicitações de serviços de contribuintes e </w:t>
            </w:r>
            <w:r w:rsidRPr="00EE0884">
              <w:rPr>
                <w:color w:val="000000"/>
                <w:sz w:val="22"/>
                <w:szCs w:val="22"/>
              </w:rPr>
              <w:lastRenderedPageBreak/>
              <w:t>instituições bancárias</w:t>
            </w:r>
          </w:p>
        </w:tc>
      </w:tr>
      <w:tr w:rsidR="0067371F" w:rsidRPr="00EE0884" w14:paraId="2F18D8B6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F593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lastRenderedPageBreak/>
              <w:t>38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F05AC" w14:textId="412166B4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PLANO_CONTAS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97E2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do Plano de Contas das Receitas Estaduais</w:t>
            </w:r>
          </w:p>
        </w:tc>
      </w:tr>
      <w:tr w:rsidR="0067371F" w:rsidRPr="00EE0884" w14:paraId="78EB83D8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E895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7DCE4" w14:textId="396DCD13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RECEITA_CONVENIOS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2148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Receitas e Convênios Bancários</w:t>
            </w:r>
          </w:p>
        </w:tc>
      </w:tr>
      <w:tr w:rsidR="0067371F" w:rsidRPr="00EE0884" w14:paraId="2D89675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DE3C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79811" w14:textId="446128E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9121" w14:textId="7163C138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Códigos de Receitas, contendo suas parametrizações de repasse, tipo de receita, classificações de receitas e demais campo</w:t>
            </w:r>
            <w:r w:rsidR="00C97267" w:rsidRPr="00EE0884">
              <w:rPr>
                <w:color w:val="000000"/>
                <w:sz w:val="22"/>
                <w:szCs w:val="22"/>
              </w:rPr>
              <w:t>s.</w:t>
            </w:r>
            <w:r w:rsidR="00C97267" w:rsidRPr="00EE0884">
              <w:rPr>
                <w:color w:val="000000"/>
                <w:sz w:val="22"/>
                <w:szCs w:val="22"/>
              </w:rPr>
              <w:br/>
            </w:r>
            <w:r w:rsidR="00C97267" w:rsidRPr="00EE0884">
              <w:rPr>
                <w:color w:val="000000"/>
                <w:sz w:val="22"/>
                <w:szCs w:val="22"/>
              </w:rPr>
              <w:br/>
              <w:t xml:space="preserve">Nesta tabela estarão todos </w:t>
            </w:r>
            <w:r w:rsidRPr="00EE0884">
              <w:rPr>
                <w:color w:val="000000"/>
                <w:sz w:val="22"/>
                <w:szCs w:val="22"/>
              </w:rPr>
              <w:t>o</w:t>
            </w:r>
            <w:r w:rsidR="00C97267" w:rsidRPr="00EE0884">
              <w:rPr>
                <w:color w:val="000000"/>
                <w:sz w:val="22"/>
                <w:szCs w:val="22"/>
              </w:rPr>
              <w:t>s</w:t>
            </w:r>
            <w:r w:rsidRPr="00EE0884">
              <w:rPr>
                <w:color w:val="000000"/>
                <w:sz w:val="22"/>
                <w:szCs w:val="22"/>
              </w:rPr>
              <w:t xml:space="preserve"> tipos de receita que a</w:t>
            </w:r>
            <w:r w:rsidR="00B63418" w:rsidRPr="00EE0884">
              <w:rPr>
                <w:color w:val="000000"/>
                <w:sz w:val="22"/>
                <w:szCs w:val="22"/>
              </w:rPr>
              <w:t xml:space="preserve"> SEFAZ </w:t>
            </w:r>
            <w:r w:rsidRPr="00EE0884">
              <w:rPr>
                <w:color w:val="000000"/>
                <w:sz w:val="22"/>
                <w:szCs w:val="22"/>
              </w:rPr>
              <w:t>utiliza para arrecadar os pagamentos de impostos, taxas, e demais tributos.</w:t>
            </w:r>
          </w:p>
        </w:tc>
      </w:tr>
      <w:tr w:rsidR="0067371F" w:rsidRPr="00EE0884" w14:paraId="79493AC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F6CD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E8ECE" w14:textId="5E6AAE9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RECEITAS_REPASSE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9388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dos Tipos de Repasse de Receitas para uso na Repartição de Transferências Constitucionais.</w:t>
            </w:r>
          </w:p>
        </w:tc>
      </w:tr>
      <w:tr w:rsidR="0067371F" w:rsidRPr="00EE0884" w14:paraId="704530D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1A79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66D3A" w14:textId="3DB9733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RECEITA_TAXAS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8EDBD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Relação das Taxas por Receita</w:t>
            </w:r>
          </w:p>
        </w:tc>
      </w:tr>
      <w:tr w:rsidR="0067371F" w:rsidRPr="00EE0884" w14:paraId="553AF27E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ECBD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FECED" w14:textId="0E859E9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RESUMO_ARRECADACAO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0FB71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Resumo da Arrecadação que permite a extração dos Relatórios de prestação de contas com o Estado.</w:t>
            </w:r>
          </w:p>
        </w:tc>
      </w:tr>
      <w:tr w:rsidR="0067371F" w:rsidRPr="00EE0884" w14:paraId="6078D945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5C0D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2BAC3" w14:textId="37227EC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RTC_FINANCEIRO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3A475" w14:textId="77777777" w:rsidR="0067371F" w:rsidRPr="00EE0884" w:rsidRDefault="00C97267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que contém o arquivo do repasse das transferências constitucionais gerado com os códigos contábeis para processamento no financeiro.</w:t>
            </w:r>
          </w:p>
        </w:tc>
      </w:tr>
      <w:tr w:rsidR="0067371F" w:rsidRPr="00EE0884" w14:paraId="396C695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411D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C7264" w14:textId="41670D7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RTC_REPASSE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D3CA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Repasse de Transferências Constitucionais realizado para repasse dos valores arrecadados a conta do Estado e Município.</w:t>
            </w:r>
          </w:p>
        </w:tc>
      </w:tr>
      <w:tr w:rsidR="0067371F" w:rsidRPr="00EE0884" w14:paraId="09C3A83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33CC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F5AE8" w14:textId="297C27E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RTC_REPASSE_DETALHE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F747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Repasse Detalhada dos tipos de repasse que os códigos de receitas estão sujeitos a ter, como: Repasse UF, Repasse Fundeb, Repasse Município, Fundeb Município e ajustes que possam vim a ter.</w:t>
            </w:r>
          </w:p>
        </w:tc>
      </w:tr>
      <w:tr w:rsidR="0067371F" w:rsidRPr="00EE0884" w14:paraId="2EFEA755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8F53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2F68D" w14:textId="1B14BAE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TIPO_GRUPOS_CNAES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936F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Grupos de CNAES</w:t>
            </w:r>
          </w:p>
        </w:tc>
      </w:tr>
      <w:tr w:rsidR="0067371F" w:rsidRPr="00EE0884" w14:paraId="607E6CA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62D2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064F4" w14:textId="05537A9A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TIPO_REJEICAO_ARQUIVOS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DA84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Tipos de Rejeição de Detalhe das Linhas</w:t>
            </w:r>
          </w:p>
        </w:tc>
      </w:tr>
    </w:tbl>
    <w:p w14:paraId="6D1A7ACF" w14:textId="77777777" w:rsidR="00C50898" w:rsidRPr="00EE0884" w:rsidRDefault="00C50898" w:rsidP="00C50898"/>
    <w:p w14:paraId="2BE64FFC" w14:textId="334FFDD7" w:rsidR="00C50898" w:rsidRPr="00EE0884" w:rsidRDefault="00AA0B82" w:rsidP="00C5089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21" w:name="_Toc448733987"/>
      <w:bookmarkStart w:id="22" w:name="_Toc463874055"/>
      <w:r w:rsidR="00C50898" w:rsidRPr="00EE0884">
        <w:lastRenderedPageBreak/>
        <w:t xml:space="preserve">Tabela </w:t>
      </w:r>
      <w:r w:rsidR="00811FA8" w:rsidRPr="00EE0884">
        <w:t>TA_A</w:t>
      </w:r>
      <w:r w:rsidR="0067371F" w:rsidRPr="00EE0884">
        <w:t>RQUIVO_DETALHE_PAGOS</w:t>
      </w:r>
      <w:bookmarkEnd w:id="21"/>
      <w:bookmarkEnd w:id="22"/>
    </w:p>
    <w:p w14:paraId="3D9748E5" w14:textId="77777777" w:rsidR="00C50898" w:rsidRPr="00EE0884" w:rsidRDefault="00C50898" w:rsidP="00C50898"/>
    <w:p w14:paraId="6FD44491" w14:textId="4FA38AFC" w:rsidR="00C50898" w:rsidRPr="00EE0884" w:rsidRDefault="00811FA8" w:rsidP="00C50898">
      <w:pPr>
        <w:pStyle w:val="GERERequisito"/>
      </w:pPr>
      <w:bookmarkStart w:id="23" w:name="_Toc448733988"/>
      <w:bookmarkStart w:id="24" w:name="_Toc463874056"/>
      <w:r w:rsidRPr="00EE0884">
        <w:t>[TA</w:t>
      </w:r>
      <w:r w:rsidR="00C50898" w:rsidRPr="00EE0884">
        <w:t xml:space="preserve">001] </w:t>
      </w:r>
      <w:r w:rsidRPr="00EE0884">
        <w:t>TA_</w:t>
      </w:r>
      <w:r w:rsidR="00895CE0" w:rsidRPr="00EE0884">
        <w:t>ARQUIVO_DETALHE_PAGOS</w:t>
      </w:r>
      <w:bookmarkEnd w:id="23"/>
      <w:bookmarkEnd w:id="2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E32D9B" w:rsidRPr="00EE0884" w14:paraId="2A5CE05B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26B020" w14:textId="6FCBB609" w:rsidR="00E32D9B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3F9251" w14:textId="7EB5F7EC" w:rsidR="00E32D9B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2DD0D55" w14:textId="32EAF9F1" w:rsidR="00E32D9B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5562E6" w14:textId="5AFE0768" w:rsidR="00E32D9B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BFF668" w14:textId="7B5A9BF0" w:rsidR="00E32D9B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E32D9B" w:rsidRPr="00EE0884" w14:paraId="6FD2F362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17BE1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4CA6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4CA6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4578C1" w14:textId="55B75E92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66BD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 Arquivo de Detalhe</w:t>
            </w:r>
          </w:p>
        </w:tc>
      </w:tr>
      <w:tr w:rsidR="00E32D9B" w:rsidRPr="00EE0884" w14:paraId="63FCB3C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CFFB3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5A70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591E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2VCMkgqGAqACBgOf" w:history="1">
              <w:r w:rsidRPr="00EE0884">
                <w:rPr>
                  <w:lang w:val="pt-BR"/>
                </w:rPr>
                <w:t>TA_ARQUIVO_RECEPCAO.ID_ARQUIVOS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B4D5E" w14:textId="6F705644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3F221" w14:textId="0A7DBEA7" w:rsidR="00E32D9B" w:rsidRPr="00EE0884" w:rsidRDefault="00EE0884" w:rsidP="00EE0884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E32D9B" w:rsidRPr="00EE0884">
              <w:rPr>
                <w:lang w:val="pt-BR"/>
              </w:rPr>
              <w:t xml:space="preserve"> Gerado por uma </w:t>
            </w:r>
            <w:r w:rsidRPr="00EE0884">
              <w:rPr>
                <w:lang w:val="pt-BR"/>
              </w:rPr>
              <w:t>Sequência</w:t>
            </w:r>
            <w:r w:rsidR="00E32D9B" w:rsidRPr="00EE0884">
              <w:rPr>
                <w:lang w:val="pt-BR"/>
              </w:rPr>
              <w:t xml:space="preserve"> para armazen</w:t>
            </w:r>
            <w:r>
              <w:rPr>
                <w:lang w:val="pt-BR"/>
              </w:rPr>
              <w:t>a</w:t>
            </w:r>
            <w:r w:rsidR="00E32D9B" w:rsidRPr="00EE0884">
              <w:rPr>
                <w:lang w:val="pt-BR"/>
              </w:rPr>
              <w:t>r os Arquivos Recepcionados</w:t>
            </w:r>
          </w:p>
        </w:tc>
      </w:tr>
      <w:tr w:rsidR="00E32D9B" w:rsidRPr="00EE0884" w14:paraId="35C966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ABB2D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BA94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9F36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5C158E" w14:textId="7CF785D1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3BF94" w14:textId="0BE8D82D" w:rsidR="00E32D9B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E32D9B" w:rsidRPr="00EE0884">
              <w:rPr>
                <w:lang w:val="pt-BR"/>
              </w:rPr>
              <w:t xml:space="preserve"> da Linha do Registro</w:t>
            </w:r>
          </w:p>
        </w:tc>
      </w:tr>
      <w:tr w:rsidR="00E32D9B" w:rsidRPr="00EE0884" w14:paraId="0A21822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61F59D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NUMERO_NSU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8480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FECA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77118C" w14:textId="24F419E8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8EEE4" w14:textId="5B3A2C83" w:rsidR="00E32D9B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E32D9B" w:rsidRPr="00EE0884">
              <w:rPr>
                <w:lang w:val="pt-BR"/>
              </w:rPr>
              <w:t xml:space="preserve"> do Sequencial único do Registro, gerado pelo agente arrecadador</w:t>
            </w:r>
          </w:p>
        </w:tc>
      </w:tr>
      <w:tr w:rsidR="00E32D9B" w:rsidRPr="00EE0884" w14:paraId="6FB5026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B36DC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C47933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A8D3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86234" w14:textId="6BA13871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C3BF5" w14:textId="1CF996D6" w:rsidR="00E32D9B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</w:t>
            </w:r>
            <w:r w:rsidR="00E32D9B" w:rsidRPr="00EE0884">
              <w:rPr>
                <w:lang w:val="pt-BR"/>
              </w:rPr>
              <w:t xml:space="preserve"> e hora que foi feito o pagamento</w:t>
            </w:r>
          </w:p>
        </w:tc>
      </w:tr>
      <w:tr w:rsidR="00E32D9B" w:rsidRPr="00EE0884" w14:paraId="64E5DD5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98EBF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55F5BF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1A1B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5B0BD" w14:textId="366BB9A4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A1289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Informado na Barra</w:t>
            </w:r>
          </w:p>
        </w:tc>
      </w:tr>
      <w:tr w:rsidR="00E32D9B" w:rsidRPr="00EE0884" w14:paraId="345E0D14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A69E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E1F22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varchar2(44)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D2F1E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F594F2" w14:textId="4BE4F8E2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FFC48" w14:textId="560E86A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de 44 </w:t>
            </w:r>
            <w:r w:rsidR="00EE0884" w:rsidRPr="00EE0884">
              <w:rPr>
                <w:lang w:val="pt-BR"/>
              </w:rPr>
              <w:t>dígitos</w:t>
            </w:r>
            <w:r w:rsidRPr="00EE0884">
              <w:rPr>
                <w:lang w:val="pt-BR"/>
              </w:rPr>
              <w:t xml:space="preserve"> da Barra gerada pelo DARE</w:t>
            </w:r>
          </w:p>
        </w:tc>
      </w:tr>
      <w:tr w:rsidR="00677569" w:rsidRPr="00EE0884" w14:paraId="33B34FD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2EBCF" w14:textId="010BC820" w:rsidR="00677569" w:rsidRPr="00EE0884" w:rsidRDefault="00677569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VALOR_AUTENTICADO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2D37BE" w14:textId="279243D7" w:rsidR="00677569" w:rsidRPr="00EE0884" w:rsidRDefault="00677569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0622C" w14:textId="77777777" w:rsidR="00677569" w:rsidRPr="00EE0884" w:rsidRDefault="00677569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2E5E9" w14:textId="31414FB2" w:rsidR="00677569" w:rsidRPr="00EE0884" w:rsidRDefault="00677569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AF0C4" w14:textId="4C035BC3" w:rsidR="00677569" w:rsidRPr="00EE0884" w:rsidRDefault="00677569" w:rsidP="00EE0884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Autenticado pelo Banco </w:t>
            </w:r>
          </w:p>
        </w:tc>
      </w:tr>
      <w:tr w:rsidR="00E32D9B" w:rsidRPr="00EE0884" w14:paraId="67BD000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28979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BBE0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6651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210CEF" w14:textId="1531F6B7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9DDC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Autenticado pelo Banco</w:t>
            </w:r>
          </w:p>
        </w:tc>
      </w:tr>
      <w:tr w:rsidR="00E32D9B" w:rsidRPr="00EE0884" w14:paraId="71125F6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7720C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VALOR_TARIFA_CONVENIO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F1E3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6CE0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2A4578" w14:textId="00AC755C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7FA8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da Tarifa Contratada pelo Convênio, com base na forma de </w:t>
            </w:r>
            <w:r w:rsidRPr="00EE0884">
              <w:rPr>
                <w:lang w:val="pt-BR"/>
              </w:rPr>
              <w:lastRenderedPageBreak/>
              <w:t>pagamento encontrada.</w:t>
            </w:r>
          </w:p>
        </w:tc>
      </w:tr>
      <w:tr w:rsidR="00E32D9B" w:rsidRPr="00EE0884" w14:paraId="2CB45490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3279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FORMA_PAGAMENTO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2D42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419F2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8383FF" w14:textId="11930025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B858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Formas de Recebimento de Cobranças de Tarifas </w:t>
            </w:r>
          </w:p>
          <w:p w14:paraId="44EE9F9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1-Guiche de Caixa </w:t>
            </w:r>
          </w:p>
          <w:p w14:paraId="116CBD45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Arrecadação Eletrônica </w:t>
            </w:r>
          </w:p>
          <w:p w14:paraId="13A5C50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3-Internet </w:t>
            </w:r>
          </w:p>
          <w:p w14:paraId="59836F09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4--Outros Meios </w:t>
            </w:r>
          </w:p>
          <w:p w14:paraId="2247848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5-Correspondente Bancário</w:t>
            </w:r>
          </w:p>
        </w:tc>
      </w:tr>
      <w:tr w:rsidR="00E32D9B" w:rsidRPr="00EE0884" w14:paraId="7A74763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CD528" w14:textId="731EE94A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ERRO_LINHA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A25E3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FC64CF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4300A" w14:textId="7A63E40C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A3DD7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 a linha apresentou erro : 1- SIM, Null ou 0 - NAO</w:t>
            </w:r>
          </w:p>
        </w:tc>
      </w:tr>
    </w:tbl>
    <w:p w14:paraId="42412763" w14:textId="77777777" w:rsidR="00C50898" w:rsidRPr="00EE0884" w:rsidRDefault="00C50898" w:rsidP="00C50898">
      <w:pPr>
        <w:spacing w:before="60" w:after="60"/>
      </w:pPr>
    </w:p>
    <w:p w14:paraId="5890E1D9" w14:textId="4EBA6062" w:rsidR="00C50898" w:rsidRPr="00EE0884" w:rsidRDefault="00C50898" w:rsidP="00C5089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5" w:name="_Toc448733989"/>
      <w:bookmarkStart w:id="26" w:name="_Toc463874057"/>
      <w:r w:rsidRPr="00EE0884">
        <w:t xml:space="preserve">Tabela </w:t>
      </w:r>
      <w:r w:rsidR="00811FA8" w:rsidRPr="00EE0884">
        <w:t>TA_</w:t>
      </w:r>
      <w:r w:rsidR="00895CE0" w:rsidRPr="00EE0884">
        <w:t>ARQUIVO_ERRO</w:t>
      </w:r>
      <w:bookmarkEnd w:id="25"/>
      <w:bookmarkEnd w:id="26"/>
    </w:p>
    <w:p w14:paraId="4935165A" w14:textId="77777777" w:rsidR="00C50898" w:rsidRPr="00EE0884" w:rsidRDefault="00C50898" w:rsidP="00C50898"/>
    <w:p w14:paraId="14A75057" w14:textId="5F106000" w:rsidR="00C50898" w:rsidRPr="00EE0884" w:rsidRDefault="00811FA8" w:rsidP="00C50898">
      <w:pPr>
        <w:pStyle w:val="GERERequisito"/>
      </w:pPr>
      <w:bookmarkStart w:id="27" w:name="_Toc448733990"/>
      <w:bookmarkStart w:id="28" w:name="_Toc463874058"/>
      <w:r w:rsidRPr="00EE0884">
        <w:t>[TA</w:t>
      </w:r>
      <w:r w:rsidR="00C50898" w:rsidRPr="00EE0884">
        <w:t xml:space="preserve">002] </w:t>
      </w:r>
      <w:r w:rsidRPr="00EE0884">
        <w:t>TA_</w:t>
      </w:r>
      <w:r w:rsidR="00895CE0" w:rsidRPr="00EE0884">
        <w:t>ARQUIVO_ERRO</w:t>
      </w:r>
      <w:bookmarkEnd w:id="27"/>
      <w:bookmarkEnd w:id="2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:rsidRPr="00EE0884" w14:paraId="13031BC8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F60E04" w14:textId="04404CB6" w:rsidR="001973A5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84835F" w14:textId="46CA80EF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B0BE23" w14:textId="798C24E6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D7B0A67" w14:textId="620D3D61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4AC20D" w14:textId="2195B95C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973A5" w:rsidRPr="00EE0884" w14:paraId="1899F48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D7DD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ID_ERRO_DETALHE_ARQUIVO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E1145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D738C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AA3A4E" w14:textId="14BAAF9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8BA08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dos Registros de Erros Encontrados nos Detalhes dos Arquivos</w:t>
            </w:r>
          </w:p>
        </w:tc>
      </w:tr>
      <w:tr w:rsidR="001973A5" w:rsidRPr="00EE0884" w14:paraId="70A30DA2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662D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4B9C3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5B5D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DtCMkgqGAqACBgOm" w:history="1">
              <w:r w:rsidRPr="00EE0884">
                <w:rPr>
                  <w:lang w:val="pt-BR"/>
                </w:rPr>
                <w:t>TA_ARQUIVO_DETALHE_PAGOS.ID_DETALHE_ARQUIVO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0DBF3D" w14:textId="500AD36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6E619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 Arquivo de Detalhe</w:t>
            </w:r>
          </w:p>
        </w:tc>
      </w:tr>
      <w:tr w:rsidR="001973A5" w:rsidRPr="00EE0884" w14:paraId="767A47E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F050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7FA24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21A8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hFCMkgqGAqACBgOR" w:history="1">
              <w:r w:rsidRPr="00EE0884">
                <w:rPr>
                  <w:lang w:val="pt-BR"/>
                </w:rPr>
                <w:t>TA_TIPO_REJEICAO_ARQUIVOS.ID_CODIGO_REJEICAO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04326" w14:textId="5B42F4E2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CD2B0" w14:textId="333050B9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"A ser preenchido pela</w:t>
            </w:r>
            <w:r w:rsidR="00B63418" w:rsidRPr="00EE0884">
              <w:rPr>
                <w:lang w:val="pt-BR"/>
              </w:rPr>
              <w:t xml:space="preserve"> SEFAZ </w:t>
            </w:r>
            <w:r w:rsidRPr="00EE0884">
              <w:rPr>
                <w:lang w:val="pt-BR"/>
              </w:rPr>
              <w:t xml:space="preserve">em caso de devolução do arq </w:t>
            </w:r>
          </w:p>
          <w:p w14:paraId="250B6129" w14:textId="3AF7992D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de erros </w:t>
            </w:r>
            <w:r w:rsidR="00515AB2" w:rsidRPr="00EE0884">
              <w:rPr>
                <w:lang w:val="pt-BR"/>
              </w:rPr>
              <w:t>N</w:t>
            </w:r>
            <w:r w:rsidRPr="00EE0884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lastRenderedPageBreak/>
              <w:t xml:space="preserve">registro Detalhe: </w:t>
            </w:r>
          </w:p>
          <w:p w14:paraId="409B36B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 Descrição </w:t>
            </w:r>
          </w:p>
          <w:p w14:paraId="1D8ED5A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Data de Arrecadação inválida </w:t>
            </w:r>
          </w:p>
          <w:p w14:paraId="0BA688D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Código do registro inválido </w:t>
            </w:r>
          </w:p>
          <w:p w14:paraId="0EDB48B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Código do Agente Arrecadador inválido </w:t>
            </w:r>
          </w:p>
          <w:p w14:paraId="0D80597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Tipo de Valor Informativo inválido </w:t>
            </w:r>
          </w:p>
          <w:p w14:paraId="0FF4CF5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5 - Tipo de documento inválido </w:t>
            </w:r>
          </w:p>
          <w:p w14:paraId="3DC2534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6 - Tipo de Receita inválido </w:t>
            </w:r>
          </w:p>
          <w:p w14:paraId="6300D5F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7 - Tipo de Documento não cadastrado </w:t>
            </w:r>
          </w:p>
          <w:p w14:paraId="321DD13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8 - Tipo de Receita não cadastrado </w:t>
            </w:r>
          </w:p>
          <w:p w14:paraId="3CEF9B9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9 - Tipo de Valor informativo não cadastrado </w:t>
            </w:r>
          </w:p>
          <w:p w14:paraId="4F31F389" w14:textId="7C2F3AB8" w:rsidR="001973A5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Rejeições</w:t>
            </w:r>
            <w:r w:rsidR="001973A5" w:rsidRPr="00EE0884">
              <w:rPr>
                <w:lang w:val="pt-BR"/>
              </w:rPr>
              <w:t xml:space="preserve"> do STR20 : </w:t>
            </w:r>
          </w:p>
          <w:p w14:paraId="4A58A14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10 - Data do Repasse Financeiro inválido </w:t>
            </w:r>
          </w:p>
          <w:p w14:paraId="452F870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11 - Data do Repasse Financ. maior que a data corrente </w:t>
            </w:r>
          </w:p>
          <w:p w14:paraId="4B5B921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12 - Data do Repasse Financ. menor que dta arrecadação </w:t>
            </w:r>
          </w:p>
          <w:p w14:paraId="12FFB2C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13 - Valor do Repasse Financeiro inválido</w:t>
            </w:r>
          </w:p>
        </w:tc>
      </w:tr>
      <w:tr w:rsidR="001973A5" w:rsidRPr="00EE0884" w14:paraId="2204743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5009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94B05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3DF3B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C7659" w14:textId="0F2AFA25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15024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Conteúdo da Linha que Gerou o Erro</w:t>
            </w:r>
          </w:p>
        </w:tc>
      </w:tr>
    </w:tbl>
    <w:p w14:paraId="71C1E4AE" w14:textId="77777777" w:rsidR="00C50898" w:rsidRPr="00EE0884" w:rsidRDefault="00C50898" w:rsidP="00C50898">
      <w:pPr>
        <w:spacing w:before="60" w:after="60"/>
      </w:pPr>
    </w:p>
    <w:p w14:paraId="33876E74" w14:textId="69E451F6" w:rsidR="00895CE0" w:rsidRPr="00EE0884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9" w:name="_Toc448733991"/>
      <w:bookmarkStart w:id="30" w:name="_Toc463874059"/>
      <w:r w:rsidRPr="00EE0884">
        <w:t xml:space="preserve">Tabela </w:t>
      </w:r>
      <w:r w:rsidR="00811FA8" w:rsidRPr="00EE0884">
        <w:t>TA_</w:t>
      </w:r>
      <w:r w:rsidR="002C3F22" w:rsidRPr="00EE0884">
        <w:t>ARQUIVO_RECEPCAO</w:t>
      </w:r>
      <w:bookmarkEnd w:id="29"/>
      <w:bookmarkEnd w:id="30"/>
    </w:p>
    <w:p w14:paraId="6DA52C3F" w14:textId="77777777" w:rsidR="00895CE0" w:rsidRPr="00EE0884" w:rsidRDefault="00895CE0" w:rsidP="00895CE0"/>
    <w:p w14:paraId="749F55BF" w14:textId="169B965E" w:rsidR="00895CE0" w:rsidRPr="00EE0884" w:rsidRDefault="00811FA8" w:rsidP="00895CE0">
      <w:pPr>
        <w:pStyle w:val="GERERequisito"/>
      </w:pPr>
      <w:bookmarkStart w:id="31" w:name="_Toc448733992"/>
      <w:bookmarkStart w:id="32" w:name="_Toc463874060"/>
      <w:r w:rsidRPr="00EE0884">
        <w:t>[TA</w:t>
      </w:r>
      <w:r w:rsidR="00895CE0" w:rsidRPr="00EE0884">
        <w:t>00</w:t>
      </w:r>
      <w:r w:rsidR="00C97267" w:rsidRPr="00EE0884">
        <w:t>3</w:t>
      </w:r>
      <w:r w:rsidR="00895CE0" w:rsidRPr="00EE0884">
        <w:t xml:space="preserve">] </w:t>
      </w:r>
      <w:r w:rsidRPr="00EE0884">
        <w:t>TA_</w:t>
      </w:r>
      <w:r w:rsidR="002C3F22" w:rsidRPr="00EE0884">
        <w:t>ARQUIVO_RECEPCAO</w:t>
      </w:r>
      <w:bookmarkEnd w:id="31"/>
      <w:bookmarkEnd w:id="3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:rsidRPr="00EE0884" w14:paraId="17E8A85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4A6969F" w14:textId="6AC0B3AE" w:rsidR="001973A5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ED398A" w14:textId="4B88A22E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C52CA3" w14:textId="44DD0F32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4E4A52" w14:textId="4F7AEF61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861537" w14:textId="537E9D86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973A5" w:rsidRPr="00EE0884" w14:paraId="2EFF72A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8EBE6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2BB3D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DFB1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69AF7" w14:textId="289FFD02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3C814" w14:textId="1CE76821" w:rsidR="001973A5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1973A5" w:rsidRPr="00EE0884">
              <w:rPr>
                <w:lang w:val="pt-BR"/>
              </w:rPr>
              <w:t xml:space="preserve"> Gerado por uma </w:t>
            </w:r>
            <w:r w:rsidRPr="00EE0884">
              <w:rPr>
                <w:lang w:val="pt-BR"/>
              </w:rPr>
              <w:t>Sequência</w:t>
            </w:r>
            <w:r w:rsidR="001973A5" w:rsidRPr="00EE0884">
              <w:rPr>
                <w:lang w:val="pt-BR"/>
              </w:rPr>
              <w:t xml:space="preserve"> p</w:t>
            </w:r>
            <w:r>
              <w:rPr>
                <w:lang w:val="pt-BR"/>
              </w:rPr>
              <w:t>ara armazen</w:t>
            </w:r>
            <w:r w:rsidR="001973A5" w:rsidRPr="00EE0884">
              <w:rPr>
                <w:lang w:val="pt-BR"/>
              </w:rPr>
              <w:t>ar os Arquivos Recepcionados</w:t>
            </w:r>
          </w:p>
        </w:tc>
      </w:tr>
      <w:tr w:rsidR="001973A5" w:rsidRPr="00EE0884" w14:paraId="280EB61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DDF37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1052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061F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jCMkgqGAqACBgO0" w:history="1">
              <w:r w:rsidRPr="00EE0884">
                <w:rPr>
                  <w:lang w:val="pt-BR"/>
                </w:rPr>
                <w:t>TA_CONVENIOS_ARREC.ID_CONVENIO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C3487" w14:textId="76AC8175" w:rsidR="001973A5" w:rsidRPr="00EE0884" w:rsidRDefault="00ED0613" w:rsidP="001973A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7DE1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1973A5" w:rsidRPr="00EE0884" w14:paraId="4729837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6BBB7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37F6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3C3F1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YlCMkgqGAqACBgOW" w:history="1">
              <w:r w:rsidRPr="00EE0884">
                <w:rPr>
                  <w:lang w:val="pt-BR"/>
                </w:rPr>
                <w:t>TA_BANCOS.ID_BANCO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DC5BB" w14:textId="434D6759" w:rsidR="001973A5" w:rsidRPr="00EE0884" w:rsidRDefault="00ED0613" w:rsidP="001973A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73F0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1973A5" w:rsidRPr="00EE0884" w14:paraId="37D6C286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59EF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F18D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86D5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73A6E" w14:textId="1CA1DD54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9852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do Arquivo Recepcionado</w:t>
            </w:r>
          </w:p>
        </w:tc>
      </w:tr>
      <w:tr w:rsidR="001973A5" w:rsidRPr="00EE0884" w14:paraId="0D637E3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F16AD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9CA3F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4BA0E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8E47D" w14:textId="12864B4D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23AB9" w14:textId="3CF35EE7" w:rsidR="001973A5" w:rsidRPr="00EE0884" w:rsidRDefault="001973A5" w:rsidP="000D4D5C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</w:t>
            </w:r>
            <w:r w:rsidR="00EE0884" w:rsidRPr="00EE0884">
              <w:rPr>
                <w:lang w:val="pt-BR"/>
              </w:rPr>
              <w:t>Arrecadação</w:t>
            </w:r>
            <w:r w:rsidRPr="00EE0884">
              <w:rPr>
                <w:lang w:val="pt-BR"/>
              </w:rPr>
              <w:t xml:space="preserve">, 2- Simples Nacional, </w:t>
            </w:r>
          </w:p>
        </w:tc>
      </w:tr>
      <w:tr w:rsidR="001973A5" w:rsidRPr="00EE0884" w14:paraId="33E7166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E920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CARACTERISTICA_ARQUIVO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4BBE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A8BC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22185C" w14:textId="34621B93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0D2F9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 de arquivo (1-online 2-consolidado)</w:t>
            </w:r>
          </w:p>
        </w:tc>
      </w:tr>
      <w:tr w:rsidR="001973A5" w:rsidRPr="00EE0884" w14:paraId="6CFF88BB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3853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AB5B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894D4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64794" w14:textId="591DE0AF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D4C7B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Recepção do Arquivo</w:t>
            </w:r>
          </w:p>
        </w:tc>
      </w:tr>
      <w:tr w:rsidR="001973A5" w:rsidRPr="00EE0884" w14:paraId="0C0262C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D5D6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HEADER_ARQUIVO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6033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69FB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ADD12" w14:textId="6E6AFEDB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7FB2F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Linha do Header do Arquivo</w:t>
            </w:r>
          </w:p>
        </w:tc>
      </w:tr>
      <w:tr w:rsidR="001973A5" w:rsidRPr="00EE0884" w14:paraId="2841F17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94135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TRAILER_ARQUIVO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7DFA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B7AA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E58D4" w14:textId="7645E913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527AE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Linha do Trailer do Arquivo</w:t>
            </w:r>
          </w:p>
        </w:tc>
      </w:tr>
      <w:tr w:rsidR="001973A5" w:rsidRPr="00EE0884" w14:paraId="48ED2E0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9649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F56A3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9C7D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4F5A5" w14:textId="183CE2CD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0BA0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Processamento do Arquivo</w:t>
            </w:r>
          </w:p>
        </w:tc>
      </w:tr>
      <w:tr w:rsidR="001973A5" w:rsidRPr="00EE0884" w14:paraId="6F54D0B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C999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C184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C5C5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A076A9" w14:textId="05E4FCEB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51C8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1-PROCESSADO, 2-NÃO PROCESSADO, 3-PROCESSADO COM ERROS</w:t>
            </w:r>
          </w:p>
        </w:tc>
      </w:tr>
      <w:tr w:rsidR="001973A5" w:rsidRPr="00EE0884" w14:paraId="37D74126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D8F78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9D665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BDF1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A33C5" w14:textId="49444A3B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0F22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Documentos Processados no Arquivo</w:t>
            </w:r>
          </w:p>
        </w:tc>
      </w:tr>
      <w:tr w:rsidR="001973A5" w:rsidRPr="00EE0884" w14:paraId="4A3A38D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B2D5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82B7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8568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CAB99" w14:textId="51B273C6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FE0A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 Arquivo Processado</w:t>
            </w:r>
          </w:p>
        </w:tc>
      </w:tr>
      <w:tr w:rsidR="001973A5" w:rsidRPr="00EE0884" w14:paraId="513265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45A1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0FC1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4197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17732" w14:textId="7AAE6F9D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467CE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Enviado pelo Agente Arrecadador</w:t>
            </w:r>
          </w:p>
        </w:tc>
      </w:tr>
      <w:tr w:rsidR="001973A5" w:rsidRPr="00EE0884" w14:paraId="0787472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60AFE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QUANTIDADE_REJEITADA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976C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5F8BA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DAF88" w14:textId="4F306933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3C5C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Qtd de Registros Rejeitados ou com Erros</w:t>
            </w:r>
          </w:p>
        </w:tc>
      </w:tr>
      <w:tr w:rsidR="001973A5" w:rsidRPr="00EE0884" w14:paraId="14868578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241B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VALOR_REJEITADO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F13E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BF88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C980C6" w14:textId="3F2F6EA8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DF4D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dos Registros Rejeitados</w:t>
            </w:r>
          </w:p>
        </w:tc>
      </w:tr>
      <w:tr w:rsidR="001973A5" w:rsidRPr="00EE0884" w14:paraId="656098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B0A43" w14:textId="5AFBC5A6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8572A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8B262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2E787" w14:textId="4CCF05C8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90593" w14:textId="0E30ABC3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 ser preenchido pela</w:t>
            </w:r>
            <w:r w:rsidR="00B63418" w:rsidRPr="00EE0884">
              <w:rPr>
                <w:lang w:val="pt-BR"/>
              </w:rPr>
              <w:t xml:space="preserve"> SEFAZ </w:t>
            </w:r>
            <w:r w:rsidRPr="00EE0884">
              <w:rPr>
                <w:lang w:val="pt-BR"/>
              </w:rPr>
              <w:t xml:space="preserve">em caso de devolução do arq. </w:t>
            </w:r>
          </w:p>
          <w:p w14:paraId="6E17C8F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Códigos de ocorrências no registro header: </w:t>
            </w:r>
          </w:p>
          <w:p w14:paraId="2184BF2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 Descrição </w:t>
            </w:r>
          </w:p>
          <w:p w14:paraId="7CA65A3D" w14:textId="7DA6A6A0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24</w:t>
            </w:r>
            <w:r w:rsidR="001973A5" w:rsidRPr="00EE0884">
              <w:rPr>
                <w:lang w:val="pt-BR"/>
              </w:rPr>
              <w:t xml:space="preserve"> -  Arquivo sem header </w:t>
            </w:r>
          </w:p>
          <w:p w14:paraId="14E0C7E7" w14:textId="1F3FA7B4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</w:t>
            </w:r>
            <w:r w:rsidR="00E35E37" w:rsidRPr="00EE0884">
              <w:rPr>
                <w:lang w:val="pt-BR"/>
              </w:rPr>
              <w:t>5</w:t>
            </w:r>
            <w:r w:rsidRPr="00EE0884">
              <w:rPr>
                <w:lang w:val="pt-BR"/>
              </w:rPr>
              <w:t xml:space="preserve"> -  Data de geração do arquivo maior que data atual </w:t>
            </w:r>
          </w:p>
          <w:p w14:paraId="0E61B892" w14:textId="7E7B3EAE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26</w:t>
            </w:r>
            <w:r w:rsidR="001973A5" w:rsidRPr="00EE0884">
              <w:rPr>
                <w:lang w:val="pt-BR"/>
              </w:rPr>
              <w:t xml:space="preserve"> - Data de geração do arquivo inválida </w:t>
            </w:r>
          </w:p>
          <w:p w14:paraId="55F26FBC" w14:textId="3D93B2E4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27</w:t>
            </w:r>
            <w:r w:rsidR="001973A5" w:rsidRPr="00EE0884">
              <w:rPr>
                <w:lang w:val="pt-BR"/>
              </w:rPr>
              <w:t xml:space="preserve"> - Versão do leiaute do arquivo inválida </w:t>
            </w:r>
          </w:p>
          <w:p w14:paraId="50B57010" w14:textId="3B322AEA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28</w:t>
            </w:r>
            <w:r w:rsidR="001973A5" w:rsidRPr="00EE0884">
              <w:rPr>
                <w:lang w:val="pt-BR"/>
              </w:rPr>
              <w:t xml:space="preserve"> - Código de registro inválido                       </w:t>
            </w:r>
          </w:p>
          <w:p w14:paraId="5B98FDD0" w14:textId="6EDADFDC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29</w:t>
            </w:r>
            <w:r w:rsidR="001973A5" w:rsidRPr="00EE0884">
              <w:rPr>
                <w:lang w:val="pt-BR"/>
              </w:rPr>
              <w:t xml:space="preserve"> - </w:t>
            </w:r>
            <w:r w:rsidR="00EE0884" w:rsidRPr="00EE0884">
              <w:rPr>
                <w:lang w:val="pt-BR"/>
              </w:rPr>
              <w:t>Número</w:t>
            </w:r>
            <w:r w:rsidR="001973A5" w:rsidRPr="00EE0884">
              <w:rPr>
                <w:lang w:val="pt-BR"/>
              </w:rPr>
              <w:t xml:space="preserve"> sequencial do arquivo já processado </w:t>
            </w:r>
          </w:p>
          <w:p w14:paraId="174DF2E6" w14:textId="3F7B6BD7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30</w:t>
            </w:r>
            <w:r w:rsidR="001973A5" w:rsidRPr="00EE0884">
              <w:rPr>
                <w:lang w:val="pt-BR"/>
              </w:rPr>
              <w:t xml:space="preserve"> - </w:t>
            </w:r>
            <w:r w:rsidR="00EE0884" w:rsidRPr="00EE0884">
              <w:rPr>
                <w:lang w:val="pt-BR"/>
              </w:rPr>
              <w:t>Número</w:t>
            </w:r>
            <w:r w:rsidR="001973A5" w:rsidRPr="00EE0884">
              <w:rPr>
                <w:lang w:val="pt-BR"/>
              </w:rPr>
              <w:t xml:space="preserve"> Sequencial do arquivo não sequenciado </w:t>
            </w:r>
          </w:p>
          <w:p w14:paraId="0F5F16B4" w14:textId="77777777" w:rsidR="001973A5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31</w:t>
            </w:r>
            <w:r w:rsidR="001973A5" w:rsidRPr="00EE0884">
              <w:rPr>
                <w:lang w:val="pt-BR"/>
              </w:rPr>
              <w:t xml:space="preserve"> - Banco não é centralizador do repasse financeiro</w:t>
            </w:r>
          </w:p>
          <w:p w14:paraId="3146BD34" w14:textId="77777777" w:rsidR="00EE75AD" w:rsidRDefault="00EE75AD" w:rsidP="001973A5">
            <w:pPr>
              <w:pStyle w:val="TableContent"/>
              <w:rPr>
                <w:lang w:val="pt-BR"/>
              </w:rPr>
            </w:pPr>
          </w:p>
          <w:p w14:paraId="7C007883" w14:textId="77777777" w:rsidR="00EE75AD" w:rsidRPr="00EE75AD" w:rsidRDefault="00EE75AD" w:rsidP="00EE75AD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75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32 - Convênio não Cadastrado para o Banco </w:t>
            </w:r>
          </w:p>
          <w:p w14:paraId="391C2497" w14:textId="77777777" w:rsidR="00EE75AD" w:rsidRPr="00EE75AD" w:rsidRDefault="00EE75AD" w:rsidP="00EE75AD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75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33 - Código da Remessa Inválido </w:t>
            </w:r>
          </w:p>
          <w:p w14:paraId="07B47705" w14:textId="77777777" w:rsidR="00EE75AD" w:rsidRPr="00EE75AD" w:rsidRDefault="00EE75AD" w:rsidP="00EE75AD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75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34 - Banco Informado não possui Convênios Bancários </w:t>
            </w:r>
          </w:p>
          <w:p w14:paraId="246C2F55" w14:textId="7643BD71" w:rsidR="00EE75AD" w:rsidRPr="00EE0884" w:rsidRDefault="00EE75AD" w:rsidP="001973A5">
            <w:pPr>
              <w:pStyle w:val="TableContent"/>
              <w:rPr>
                <w:lang w:val="pt-BR"/>
              </w:rPr>
            </w:pPr>
          </w:p>
        </w:tc>
      </w:tr>
      <w:tr w:rsidR="007F2911" w:rsidRPr="00EE0884" w14:paraId="5458F6E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0091B" w14:textId="1548FE0B" w:rsidR="007F2911" w:rsidRPr="00EE0884" w:rsidRDefault="007F2911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SEQUENCIAL_NSA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EA348A" w14:textId="2F456BE5" w:rsidR="007F2911" w:rsidRPr="00EE0884" w:rsidRDefault="007F2911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E62E8" w14:textId="77777777" w:rsidR="007F2911" w:rsidRPr="00EE0884" w:rsidRDefault="007F2911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530C8" w14:textId="7402ECDA" w:rsidR="007F2911" w:rsidRPr="00EE0884" w:rsidRDefault="007F2911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D1B9C" w14:textId="0EF9C776" w:rsidR="007F2911" w:rsidRPr="00EE0884" w:rsidRDefault="007F2911" w:rsidP="00EE0884">
            <w:pPr>
              <w:widowControl/>
              <w:autoSpaceDE/>
              <w:autoSpaceDN/>
              <w:spacing w:before="100" w:beforeAutospacing="1" w:after="100" w:afterAutospacing="1"/>
              <w:ind w:left="0"/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Número sequencial do Arquivo - NSA</w:t>
            </w:r>
          </w:p>
        </w:tc>
      </w:tr>
    </w:tbl>
    <w:p w14:paraId="1FA9755A" w14:textId="77777777" w:rsidR="00895CE0" w:rsidRPr="00EE0884" w:rsidRDefault="00895CE0" w:rsidP="001973A5">
      <w:pPr>
        <w:spacing w:before="60" w:after="60"/>
        <w:ind w:left="0"/>
      </w:pPr>
    </w:p>
    <w:p w14:paraId="3BB6227A" w14:textId="555572B8" w:rsidR="004B6BE3" w:rsidRPr="00EE0884" w:rsidRDefault="004B6BE3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33" w:name="_Toc448733993"/>
      <w:bookmarkStart w:id="34" w:name="_Toc463874061"/>
      <w:r w:rsidRPr="00EE0884">
        <w:t>Tabela TA_ARQUIVOS_STR</w:t>
      </w:r>
      <w:bookmarkEnd w:id="33"/>
      <w:bookmarkEnd w:id="34"/>
    </w:p>
    <w:p w14:paraId="2602B76B" w14:textId="7598C9C3" w:rsidR="000601E8" w:rsidRPr="00EE0884" w:rsidRDefault="00665B63" w:rsidP="00A736D1">
      <w:pPr>
        <w:pStyle w:val="GERERequisito"/>
      </w:pPr>
      <w:bookmarkStart w:id="35" w:name="_Toc448733994"/>
      <w:bookmarkStart w:id="36" w:name="_Toc463874062"/>
      <w:r>
        <w:t>[TA004</w:t>
      </w:r>
      <w:r w:rsidR="000601E8" w:rsidRPr="00EE0884">
        <w:t>] TA_ARQUIVO_STR</w:t>
      </w:r>
      <w:bookmarkEnd w:id="35"/>
      <w:bookmarkEnd w:id="3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77"/>
        <w:gridCol w:w="1701"/>
        <w:gridCol w:w="1134"/>
        <w:gridCol w:w="1632"/>
        <w:gridCol w:w="1579"/>
      </w:tblGrid>
      <w:tr w:rsidR="00631089" w:rsidRPr="00EE0884" w14:paraId="1B50054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42B583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DE3D24E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07C723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6F6A8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56643A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631089" w:rsidRPr="00EE0884" w14:paraId="604A6C3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72019" w14:textId="5FE4F2BC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ID_ARQUIVO_STR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75ED6" w14:textId="366D844F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8E05F9" w14:textId="2AA75408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7C6D8" w14:textId="6CEADFA9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E43ECF" w14:textId="5482662F" w:rsidR="00631089" w:rsidRPr="00EE0884" w:rsidRDefault="009E60B5" w:rsidP="00EE0884">
            <w:pPr>
              <w:pStyle w:val="NormalWeb"/>
              <w:rPr>
                <w:rFonts w:ascii="Times New Roman" w:hAnsi="Times New Roman"/>
                <w:lang w:eastAsia="pt-BR"/>
              </w:rPr>
            </w:pPr>
            <w:r w:rsidRPr="00EE0884">
              <w:rPr>
                <w:rFonts w:ascii="Times New Roman" w:hAnsi="Times New Roman"/>
                <w:lang w:eastAsia="pt-BR"/>
              </w:rPr>
              <w:t>Sequencial Gerado para controle das recepções dos arquivos STR20</w:t>
            </w:r>
          </w:p>
        </w:tc>
      </w:tr>
      <w:tr w:rsidR="00095B56" w:rsidRPr="00EE0884" w14:paraId="05720CE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EA821" w14:textId="03658037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DATA_RECEPCAO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4D57B" w14:textId="67F47B58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E7AD7" w14:textId="77777777" w:rsidR="00095B56" w:rsidRPr="00EE0884" w:rsidRDefault="00095B56" w:rsidP="00631089">
            <w:pPr>
              <w:pStyle w:val="TableContent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B7BEC" w14:textId="292CD61B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2DE334" w14:textId="1B2EEB2E" w:rsidR="00095B56" w:rsidRPr="00EE0884" w:rsidRDefault="00EE0884" w:rsidP="009E60B5">
            <w:pPr>
              <w:pStyle w:val="NormalWeb"/>
              <w:rPr>
                <w:rFonts w:ascii="Times New Roman" w:hAnsi="Times New Roman"/>
                <w:lang w:eastAsia="pt-BR"/>
              </w:rPr>
            </w:pPr>
            <w:r w:rsidRPr="00EE0884">
              <w:rPr>
                <w:rFonts w:ascii="Times New Roman" w:hAnsi="Times New Roman"/>
                <w:lang w:eastAsia="pt-BR"/>
              </w:rPr>
              <w:t>Data e hora da recepção do arquivo ou lançamento manual</w:t>
            </w:r>
          </w:p>
        </w:tc>
      </w:tr>
      <w:tr w:rsidR="00631089" w:rsidRPr="00EE0884" w14:paraId="2329150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6F5E4" w14:textId="6D410FAE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NUMERO_CONTROLE_STR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3F93B" w14:textId="227993E8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6D1843" w14:textId="27BC7E34" w:rsidR="00631089" w:rsidRPr="00EE0884" w:rsidRDefault="00631089" w:rsidP="00631089">
            <w:pPr>
              <w:pStyle w:val="TableContent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89549" w14:textId="7AA838D9" w:rsidR="00631089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3EE49" w14:textId="6AFBB15C" w:rsidR="00631089" w:rsidRPr="00EE0884" w:rsidRDefault="00EE0884" w:rsidP="009E60B5">
            <w:pPr>
              <w:pStyle w:val="NormalWeb"/>
            </w:pPr>
            <w:r w:rsidRPr="00EE0884">
              <w:rPr>
                <w:rFonts w:ascii="Times New Roman" w:hAnsi="Times New Roman"/>
                <w:lang w:eastAsia="pt-BR"/>
              </w:rPr>
              <w:t xml:space="preserve">Número de controle do </w:t>
            </w:r>
            <w:r w:rsidR="009E60B5" w:rsidRPr="00EE0884">
              <w:rPr>
                <w:rFonts w:ascii="Times New Roman" w:hAnsi="Times New Roman"/>
                <w:lang w:eastAsia="pt-BR"/>
              </w:rPr>
              <w:t>STR20</w:t>
            </w:r>
            <w:r w:rsidR="009E60B5" w:rsidRPr="00EE0884">
              <w:t xml:space="preserve"> </w:t>
            </w:r>
          </w:p>
        </w:tc>
      </w:tr>
      <w:tr w:rsidR="00631089" w:rsidRPr="00EE0884" w14:paraId="387AD37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1965D8" w14:textId="740369F0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DATA_ARRECADACAO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4F7CF" w14:textId="2D2BF084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38476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7D688C" w14:textId="70D626B6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0B07D" w14:textId="77777777" w:rsidR="00EE0884" w:rsidRDefault="009E60B5" w:rsidP="00EE0884">
            <w:pPr>
              <w:pStyle w:val="NormalWeb"/>
              <w:spacing w:before="0" w:beforeAutospacing="0" w:after="0" w:afterAutospacing="0"/>
              <w:rPr>
                <w:rFonts w:ascii="Times New Roman" w:hAnsi="Times New Roman"/>
                <w:lang w:eastAsia="pt-BR"/>
              </w:rPr>
            </w:pPr>
            <w:r w:rsidRPr="00EE0884">
              <w:rPr>
                <w:rFonts w:ascii="Times New Roman" w:hAnsi="Times New Roman"/>
                <w:lang w:eastAsia="pt-BR"/>
              </w:rPr>
              <w:t>Data da Arrecadação Bancária</w:t>
            </w:r>
          </w:p>
          <w:p w14:paraId="3920C037" w14:textId="109E6EE3" w:rsidR="00631089" w:rsidRPr="00EE0884" w:rsidRDefault="00EE0884" w:rsidP="00EE0884">
            <w:pPr>
              <w:pStyle w:val="NormalWeb"/>
              <w:spacing w:before="0" w:beforeAutospacing="0" w:after="0" w:afterAutospacing="0"/>
            </w:pPr>
            <w:r>
              <w:rPr>
                <w:rFonts w:ascii="Times New Roman" w:hAnsi="Times New Roman"/>
                <w:lang w:eastAsia="pt-BR"/>
              </w:rPr>
              <w:t>(</w:t>
            </w:r>
            <w:r w:rsidR="00095B56" w:rsidRPr="00EE0884">
              <w:rPr>
                <w:rFonts w:ascii="Times New Roman" w:hAnsi="Times New Roman"/>
                <w:lang w:eastAsia="pt-BR"/>
              </w:rPr>
              <w:t xml:space="preserve"> DD/MM/YYY )</w:t>
            </w:r>
          </w:p>
        </w:tc>
      </w:tr>
      <w:tr w:rsidR="00631089" w:rsidRPr="00EE0884" w14:paraId="149332CC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FAC76" w14:textId="42041366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ID_BANCO_DEBITADO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80D1A" w14:textId="3F5F083F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FB56F0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333BE" w14:textId="629802DC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4D1D8" w14:textId="5722991C" w:rsidR="00631089" w:rsidRPr="00EE0884" w:rsidRDefault="009E60B5" w:rsidP="000601E8">
            <w:pPr>
              <w:pStyle w:val="NormalWeb"/>
            </w:pPr>
            <w:r w:rsidRPr="00EE0884">
              <w:t xml:space="preserve">ID do Banco Debitado </w:t>
            </w:r>
          </w:p>
        </w:tc>
      </w:tr>
      <w:tr w:rsidR="00631089" w:rsidRPr="00EE0884" w14:paraId="6C22DC13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10822A" w14:textId="31690998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ID_BANCO_CREDITADO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E7F18" w14:textId="3BCC2A09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E7CAE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20B90" w14:textId="34B54D56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C23974" w14:textId="69A6C75D" w:rsidR="00631089" w:rsidRPr="00EE0884" w:rsidRDefault="00EE0884" w:rsidP="00EE0884">
            <w:pPr>
              <w:pStyle w:val="NormalWeb"/>
            </w:pPr>
            <w:r>
              <w:t>ID do Banco Creditado</w:t>
            </w:r>
          </w:p>
        </w:tc>
      </w:tr>
      <w:tr w:rsidR="00631089" w:rsidRPr="00EE0884" w14:paraId="2BFC345C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1A2F1" w14:textId="25A1E862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ID_AGENCIA_CREDITADA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4A988" w14:textId="22756A3F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87FCE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ABBA8E" w14:textId="05797732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72ED09" w14:textId="27BE69A6" w:rsidR="00631089" w:rsidRPr="00EE0884" w:rsidRDefault="000601E8" w:rsidP="000601E8">
            <w:pPr>
              <w:pStyle w:val="NormalWeb"/>
            </w:pPr>
            <w:r w:rsidRPr="00EE0884">
              <w:t xml:space="preserve">Código da Agência Creditada </w:t>
            </w:r>
          </w:p>
        </w:tc>
      </w:tr>
      <w:tr w:rsidR="00631089" w:rsidRPr="00EE0884" w14:paraId="556DAFE8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168D8" w14:textId="4F5CBB1D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CONTA_CREDITADA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FDB84" w14:textId="1F1F5583" w:rsidR="00631089" w:rsidRPr="00EE0884" w:rsidRDefault="00365B93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547DF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305AA" w14:textId="7179BA07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D0175" w14:textId="1AEC2F46" w:rsidR="00631089" w:rsidRPr="00EE0884" w:rsidRDefault="000601E8" w:rsidP="000601E8">
            <w:pPr>
              <w:pStyle w:val="NormalWeb"/>
            </w:pPr>
            <w:r w:rsidRPr="00EE0884">
              <w:t xml:space="preserve">Conta da Agência Creditada </w:t>
            </w:r>
          </w:p>
        </w:tc>
      </w:tr>
      <w:tr w:rsidR="00631089" w:rsidRPr="00EE0884" w14:paraId="3059A7F7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23F48" w14:textId="33831443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TIPO_RECEITA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28B7E" w14:textId="118531B7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 Number(2)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E2E9F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7F7F67" w14:textId="30243EE4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505F3" w14:textId="366619F5" w:rsidR="00095B56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>T</w:t>
            </w:r>
            <w:r w:rsidR="0020405B" w:rsidRPr="00EE0884">
              <w:t>I</w:t>
            </w:r>
            <w:r w:rsidR="00095B56" w:rsidRPr="00EE0884">
              <w:t xml:space="preserve">PO DE RECEITAS </w:t>
            </w:r>
          </w:p>
          <w:p w14:paraId="2F80DFCE" w14:textId="77777777" w:rsidR="0020405B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1 - ICMS, </w:t>
            </w:r>
          </w:p>
          <w:p w14:paraId="4997E89B" w14:textId="77777777" w:rsidR="0020405B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2- IPVA, </w:t>
            </w:r>
          </w:p>
          <w:p w14:paraId="7AD1FEC9" w14:textId="63C3588D" w:rsidR="00095B56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3 - SIMPLES NACIONAL, </w:t>
            </w:r>
          </w:p>
          <w:p w14:paraId="6528581C" w14:textId="77777777" w:rsidR="00095B56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4 - RECEITAS NÃO TRIBUTÁRIAS, </w:t>
            </w:r>
          </w:p>
          <w:p w14:paraId="05FEAE9D" w14:textId="77777777" w:rsidR="0020405B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6 - GNRE, </w:t>
            </w:r>
          </w:p>
          <w:p w14:paraId="1E474CCA" w14:textId="52548D36" w:rsidR="00631089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7 - DEMAIS RECEITAS TRIBUTÁRIAS </w:t>
            </w:r>
          </w:p>
        </w:tc>
      </w:tr>
      <w:tr w:rsidR="00631089" w:rsidRPr="00EE0884" w14:paraId="6D7CB91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D8C9D" w14:textId="46AD282E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TIPO_RECOLHIMENTO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853BB" w14:textId="2783E532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90E79B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11E166" w14:textId="798D7A1B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F2082" w14:textId="77777777" w:rsidR="000601E8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TIPO DE RECOLHIMENTO BANCÁRIO </w:t>
            </w:r>
          </w:p>
          <w:p w14:paraId="1FBF0B06" w14:textId="77777777" w:rsidR="000601E8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N - RECOLHIMENTO NORMAL </w:t>
            </w:r>
          </w:p>
          <w:p w14:paraId="12302E65" w14:textId="77777777" w:rsidR="00631089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P - RECOLHIMENTO PAPEL </w:t>
            </w:r>
          </w:p>
          <w:p w14:paraId="1100F9D2" w14:textId="49DF207A" w:rsidR="00095B56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>M – LANÇAMENTO MANUAL SEFAZ</w:t>
            </w:r>
          </w:p>
        </w:tc>
      </w:tr>
      <w:tr w:rsidR="00631089" w:rsidRPr="00EE0884" w14:paraId="1D6AC4F5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686D8" w14:textId="7BEB3E61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VALOR_TOTAL_LANCAMENTO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FFE94F" w14:textId="4C8E91C3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A63133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A3F87" w14:textId="43925060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3FB41" w14:textId="3B0410BB" w:rsidR="00631089" w:rsidRPr="00EE0884" w:rsidRDefault="000601E8" w:rsidP="000601E8">
            <w:pPr>
              <w:pStyle w:val="NormalWeb"/>
            </w:pPr>
            <w:r w:rsidRPr="00EE0884">
              <w:t xml:space="preserve">VALOR TOTAL DO LANÇAMENTO BANCÁRIO PARA O TIPO DE RECEITA </w:t>
            </w:r>
          </w:p>
        </w:tc>
      </w:tr>
      <w:tr w:rsidR="00631089" w:rsidRPr="00EE0884" w14:paraId="146D82C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4E8666" w14:textId="0AC50EFF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DATA_BACEN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6DED4" w14:textId="147AC321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F5AD0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EB9157" w14:textId="76C7E598" w:rsidR="00631089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37DCA" w14:textId="27EFF12D" w:rsidR="00631089" w:rsidRPr="00EE0884" w:rsidRDefault="000601E8" w:rsidP="000601E8">
            <w:pPr>
              <w:pStyle w:val="NormalWeb"/>
            </w:pPr>
            <w:r w:rsidRPr="00EE0884">
              <w:t xml:space="preserve">DATA E HORA DO </w:t>
            </w:r>
            <w:r w:rsidRPr="00EE0884">
              <w:lastRenderedPageBreak/>
              <w:t xml:space="preserve">LANÇAMENTO NO BACEN </w:t>
            </w:r>
          </w:p>
        </w:tc>
      </w:tr>
      <w:tr w:rsidR="009E60B5" w:rsidRPr="00EE0884" w14:paraId="5753DD6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954B4" w14:textId="4761ED85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DATA_MOVIMENTO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359C6" w14:textId="449C81EF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C7FFB5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9A97A" w14:textId="0598C985" w:rsidR="009E60B5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D7AEA5" w14:textId="3E323A36" w:rsidR="009E60B5" w:rsidRPr="00EE0884" w:rsidRDefault="000601E8" w:rsidP="000601E8">
            <w:pPr>
              <w:pStyle w:val="NormalWeb"/>
            </w:pPr>
            <w:r w:rsidRPr="00EE0884">
              <w:t xml:space="preserve">DATA EM QUE FOI FEITO O MOVIMENTO BANCÁRIO </w:t>
            </w:r>
          </w:p>
        </w:tc>
      </w:tr>
      <w:tr w:rsidR="009E60B5" w:rsidRPr="00EE0884" w14:paraId="5F823AE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10099" w14:textId="221AD6A3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HISTORICO_MOVIMENTO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0E791" w14:textId="43318976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Varchar2(500)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00746C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F4FC4" w14:textId="2C835BEB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23E7D9" w14:textId="121D51D6" w:rsidR="009E60B5" w:rsidRPr="00EE0884" w:rsidRDefault="000601E8" w:rsidP="000601E8">
            <w:pPr>
              <w:pStyle w:val="NormalWeb"/>
            </w:pPr>
            <w:r w:rsidRPr="00EE0884">
              <w:t xml:space="preserve">HISTORICO DO MOVIMENTO </w:t>
            </w:r>
            <w:r w:rsidR="00095B56" w:rsidRPr="00EE0884">
              <w:t>OU MOTIVO DE LANÇAMENTO MANUAL</w:t>
            </w:r>
          </w:p>
        </w:tc>
      </w:tr>
      <w:tr w:rsidR="009E60B5" w:rsidRPr="00EE0884" w14:paraId="6295A99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88AF2" w14:textId="2298D05E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71AAA" w14:textId="42ADA758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6C0CE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F5888" w14:textId="466A22E8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A5312A" w14:textId="77777777" w:rsidR="000601E8" w:rsidRPr="00EE0884" w:rsidRDefault="000601E8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SITUAÇÃO PROCESSAMENTO </w:t>
            </w:r>
          </w:p>
          <w:p w14:paraId="14E9D01E" w14:textId="77777777" w:rsidR="00B53A09" w:rsidRPr="00EE0884" w:rsidRDefault="000601E8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1-PROCESSADO, </w:t>
            </w:r>
          </w:p>
          <w:p w14:paraId="49020362" w14:textId="68E1B9AE" w:rsidR="00B53A09" w:rsidRPr="00EE0884" w:rsidRDefault="000601E8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2-NÃO PROCESSADO </w:t>
            </w:r>
          </w:p>
          <w:p w14:paraId="49C71B20" w14:textId="6D489786" w:rsidR="00095B56" w:rsidRPr="00EE0884" w:rsidRDefault="00095B56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3 –LANÇAMENTOMANUAL </w:t>
            </w:r>
          </w:p>
          <w:p w14:paraId="3ACA7FE6" w14:textId="700516CE" w:rsidR="00B53A09" w:rsidRPr="00EE0884" w:rsidRDefault="00B53A09" w:rsidP="00B53A09">
            <w:pPr>
              <w:pStyle w:val="NormalWeb"/>
              <w:spacing w:before="0" w:beforeAutospacing="0" w:after="0" w:afterAutospacing="0"/>
            </w:pPr>
            <w:r w:rsidRPr="00EE0884">
              <w:t>4 - EXCLUSAO LANÇAMENTOMANUAL</w:t>
            </w:r>
          </w:p>
          <w:p w14:paraId="70F42E00" w14:textId="5530BCC8" w:rsidR="00B53A09" w:rsidRPr="00EE0884" w:rsidRDefault="00B53A09" w:rsidP="00B53A09">
            <w:pPr>
              <w:pStyle w:val="NormalWeb"/>
              <w:spacing w:before="0" w:beforeAutospacing="0"/>
            </w:pPr>
          </w:p>
        </w:tc>
      </w:tr>
      <w:tr w:rsidR="009E60B5" w:rsidRPr="00EE0884" w14:paraId="68CC8524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3D70BF" w14:textId="091CA9B2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B1A04" w14:textId="1AF9AB38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1E1FF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7C59C" w14:textId="2E165DE3" w:rsidR="009E60B5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34C093" w14:textId="48742165" w:rsidR="009E60B5" w:rsidRPr="00EE0884" w:rsidRDefault="000601E8" w:rsidP="000601E8">
            <w:pPr>
              <w:pStyle w:val="NormalWeb"/>
            </w:pPr>
            <w:r w:rsidRPr="00EE0884">
              <w:t xml:space="preserve">ARQUIVO XML RECEPCIONADO DO TIPO STR20 </w:t>
            </w:r>
          </w:p>
        </w:tc>
      </w:tr>
      <w:tr w:rsidR="00095B56" w:rsidRPr="00EE0884" w14:paraId="114B564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F4F6F" w14:textId="6F8DDCB1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70462" w14:textId="30586923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FD9C7" w14:textId="77777777" w:rsidR="00095B56" w:rsidRPr="00EE0884" w:rsidRDefault="00095B56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26748" w14:textId="2108ECC3" w:rsidR="00095B56" w:rsidRPr="00EE0884" w:rsidRDefault="00D96C73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113A4" w14:textId="32B2BC92" w:rsidR="00095B56" w:rsidRPr="00EE0884" w:rsidRDefault="00095B56" w:rsidP="000601E8">
            <w:pPr>
              <w:pStyle w:val="NormalWeb"/>
            </w:pPr>
            <w:r w:rsidRPr="00EE0884">
              <w:t xml:space="preserve">DATA E HORA DO PROCESSAMENTO DO ARQUIVO </w:t>
            </w:r>
          </w:p>
        </w:tc>
      </w:tr>
      <w:tr w:rsidR="009E60B5" w:rsidRPr="00EE0884" w14:paraId="34392C45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53B7B" w14:textId="004A503B" w:rsidR="009E60B5" w:rsidRPr="00EE0884" w:rsidRDefault="00095B56" w:rsidP="00095B5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USUARIO_LANCAMENTO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79DF8" w14:textId="6C2F9695" w:rsidR="009E60B5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42D73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0865E" w14:textId="66435BD9" w:rsidR="009E60B5" w:rsidRPr="00EE0884" w:rsidRDefault="00D96C73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FAC13" w14:textId="4177B2D0" w:rsidR="009E60B5" w:rsidRPr="00EE0884" w:rsidRDefault="00D96C73" w:rsidP="000601E8">
            <w:pPr>
              <w:pStyle w:val="NormalWeb"/>
            </w:pPr>
            <w:r w:rsidRPr="00EE0884">
              <w:t xml:space="preserve">CPF DO USUÁRIO QUE REALIZOU O LANCAMENTO MANUAL </w:t>
            </w:r>
          </w:p>
        </w:tc>
      </w:tr>
      <w:tr w:rsidR="00BC68CD" w:rsidRPr="00EE0884" w14:paraId="0B936E3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A3F63B" w14:textId="31F8D2A8" w:rsidR="00BC68CD" w:rsidRPr="00EE0884" w:rsidRDefault="00BC68CD" w:rsidP="00095B5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USUARIO_EXCLUSAO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A042F" w14:textId="2F02955F" w:rsidR="00BC68CD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EF553F" w14:textId="77777777" w:rsidR="00BC68CD" w:rsidRPr="00EE0884" w:rsidRDefault="00BC68CD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A60104" w14:textId="1129237F" w:rsidR="00BC68CD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1D9F5" w14:textId="57F321A3" w:rsidR="00BC68CD" w:rsidRPr="00EE0884" w:rsidRDefault="00B53A09" w:rsidP="00D96C73">
            <w:pPr>
              <w:pStyle w:val="NormalWeb"/>
            </w:pPr>
            <w:r w:rsidRPr="00EE0884">
              <w:t>U PF DO USUÁRIO QUE REALIZOU A EXCLUSAO DO LANCAMENTO MANUAL</w:t>
            </w:r>
          </w:p>
        </w:tc>
      </w:tr>
      <w:tr w:rsidR="00B53A09" w:rsidRPr="00EE0884" w14:paraId="23A9011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0AC4C" w14:textId="259B5F78" w:rsidR="00B53A09" w:rsidRPr="00EE0884" w:rsidRDefault="00B53A09" w:rsidP="00095B5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DATA_EXCLUSAO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3E9A47" w14:textId="54AA3417" w:rsidR="00B53A09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1783F" w14:textId="77777777" w:rsidR="00B53A09" w:rsidRPr="00EE0884" w:rsidRDefault="00B53A0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EFCA7" w14:textId="209D4AB9" w:rsidR="00B53A09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F5E7E" w14:textId="78B69624" w:rsidR="00B53A09" w:rsidRPr="00EE0884" w:rsidRDefault="00B53A09" w:rsidP="00D96C73">
            <w:pPr>
              <w:pStyle w:val="NormalWeb"/>
            </w:pPr>
            <w:r w:rsidRPr="00EE0884">
              <w:t>DATA DE EXCLUSAO DO LANCAMENTO MANUAL</w:t>
            </w:r>
          </w:p>
        </w:tc>
      </w:tr>
    </w:tbl>
    <w:p w14:paraId="6EF5265C" w14:textId="44DCF493" w:rsidR="00631089" w:rsidRPr="00EE0884" w:rsidRDefault="00D25D66" w:rsidP="00631089">
      <w:pPr>
        <w:ind w:left="0"/>
      </w:pPr>
      <w:r w:rsidRPr="00EE0884">
        <w:tab/>
      </w:r>
      <w:r w:rsidRPr="00EE0884">
        <w:tab/>
      </w:r>
      <w:r w:rsidRPr="00EE0884">
        <w:tab/>
      </w:r>
    </w:p>
    <w:p w14:paraId="5E892AAD" w14:textId="4ED6E7E1" w:rsidR="004B6BE3" w:rsidRPr="00EE0884" w:rsidRDefault="000D4D5C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37" w:name="_Toc448733995"/>
      <w:bookmarkStart w:id="38" w:name="_Toc463874063"/>
      <w:r w:rsidR="004B6BE3" w:rsidRPr="00EE0884">
        <w:lastRenderedPageBreak/>
        <w:t>Tabela TA_DETALHE_STR</w:t>
      </w:r>
      <w:bookmarkEnd w:id="37"/>
      <w:bookmarkEnd w:id="38"/>
    </w:p>
    <w:p w14:paraId="3509A256" w14:textId="561EFEC7" w:rsidR="000601E8" w:rsidRPr="00EE0884" w:rsidRDefault="00665B63" w:rsidP="000601E8">
      <w:pPr>
        <w:pStyle w:val="GERERequisito"/>
      </w:pPr>
      <w:bookmarkStart w:id="39" w:name="_Toc448733996"/>
      <w:bookmarkStart w:id="40" w:name="_Toc463874064"/>
      <w:r>
        <w:t>[TA005</w:t>
      </w:r>
      <w:r w:rsidR="000601E8" w:rsidRPr="00EE0884">
        <w:t>] TA_DETALHE_STR</w:t>
      </w:r>
      <w:bookmarkEnd w:id="39"/>
      <w:bookmarkEnd w:id="4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631089" w:rsidRPr="00EE0884" w14:paraId="08065C94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EB6D4C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0CCB2B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7F0A924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958652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4ED320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631089" w:rsidRPr="00EE0884" w14:paraId="7ED19112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1A4718" w14:textId="780D965B" w:rsidR="00631089" w:rsidRPr="00EE0884" w:rsidRDefault="000601E8" w:rsidP="000601E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ID_ARQUIVO_DETALHE_STR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65FCD" w14:textId="4EE1D69D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60D85" w14:textId="3421A35E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17D2F" w14:textId="4527D1C7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1C540E" w14:textId="1A4D4542" w:rsidR="00631089" w:rsidRPr="00EE0884" w:rsidRDefault="003D058D" w:rsidP="003D058D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rFonts w:ascii="Times" w:hAnsi="Times"/>
                <w:szCs w:val="20"/>
                <w:lang w:val="pt-BR" w:eastAsia="en-US"/>
              </w:rPr>
              <w:t>Sequencial da Tabela TA_Arquivo_Detalhe</w:t>
            </w:r>
          </w:p>
        </w:tc>
      </w:tr>
      <w:tr w:rsidR="000847EE" w:rsidRPr="00EE0884" w14:paraId="082A1F9C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1E249" w14:textId="50FF3C5B" w:rsidR="000847EE" w:rsidRPr="00EE0884" w:rsidRDefault="000847EE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2E961" w14:textId="6ABB5422" w:rsidR="000847EE" w:rsidRPr="00EE0884" w:rsidRDefault="000847EE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C0066D" w14:textId="77777777" w:rsidR="000847EE" w:rsidRPr="00EE0884" w:rsidRDefault="000847EE" w:rsidP="00631089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37BC8" w14:textId="5DB4A34C" w:rsidR="000847EE" w:rsidRPr="00EE0884" w:rsidRDefault="000F116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08EFB" w14:textId="668EA30F" w:rsidR="000847EE" w:rsidRPr="00EE0884" w:rsidRDefault="000847EE" w:rsidP="003D058D">
            <w:pPr>
              <w:pStyle w:val="NormalWeb"/>
            </w:pPr>
            <w:r w:rsidRPr="00EE0884">
              <w:t>Código do Convênio Bancário estabelecido com o Banco Debitado</w:t>
            </w:r>
          </w:p>
        </w:tc>
      </w:tr>
      <w:tr w:rsidR="00631089" w:rsidRPr="00EE0884" w14:paraId="35F402AA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766A2" w14:textId="3C4E25FB" w:rsidR="00631089" w:rsidRPr="00EE0884" w:rsidRDefault="000601E8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941DF" w14:textId="15066AB4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0ECDE" w14:textId="09851EAD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BC6DA" w14:textId="23A7A5A6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8A0F7" w14:textId="14625164" w:rsidR="00631089" w:rsidRPr="00EE0884" w:rsidRDefault="003D058D" w:rsidP="003D058D">
            <w:pPr>
              <w:pStyle w:val="NormalWeb"/>
            </w:pPr>
            <w:r w:rsidRPr="00EE0884">
              <w:t xml:space="preserve">Fk do Sequencial da Tabela Ta_Arquivos STR </w:t>
            </w:r>
          </w:p>
        </w:tc>
      </w:tr>
      <w:tr w:rsidR="00631089" w:rsidRPr="00EE0884" w14:paraId="7856C635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712EA" w14:textId="1D13F104" w:rsidR="00631089" w:rsidRPr="00EE0884" w:rsidRDefault="000601E8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TIPO_VALOR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3D8F13" w14:textId="7C6482F7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68D51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8825DB" w14:textId="718A896C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A5861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Tipo do Valor Informativo, Podendo Ser: </w:t>
            </w:r>
          </w:p>
          <w:p w14:paraId="44FD3B2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01 - VALOR REAL </w:t>
            </w:r>
          </w:p>
          <w:p w14:paraId="41D3570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02 - ICMS PARCELA DO ESTADO </w:t>
            </w:r>
          </w:p>
          <w:p w14:paraId="63BE9E27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03 - ICMS PARCELA DO MUNICIPIO </w:t>
            </w:r>
          </w:p>
          <w:p w14:paraId="22C62C9D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04 - ICMS FUNDEB </w:t>
            </w:r>
          </w:p>
          <w:p w14:paraId="27AA52D6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05 - ICMS PRINCIPAL SEM MULTA </w:t>
            </w:r>
          </w:p>
          <w:p w14:paraId="4C38A060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06 - ICMS PRINCIPAL COM MULTA </w:t>
            </w:r>
          </w:p>
          <w:p w14:paraId="336D6B67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07 - ICMS HONORÁRIOS </w:t>
            </w:r>
          </w:p>
          <w:p w14:paraId="07BE10CF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08 - ICMS ACRSCIMOS LEGAIS </w:t>
            </w:r>
          </w:p>
          <w:p w14:paraId="21978621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09 - IPVA TOTAL </w:t>
            </w:r>
          </w:p>
          <w:p w14:paraId="4D016AEB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10 - IPVA PARCELA ESTADO </w:t>
            </w:r>
          </w:p>
          <w:p w14:paraId="4A6F856C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11 - IPVA PARCELA MUNICIPIO </w:t>
            </w:r>
          </w:p>
          <w:p w14:paraId="335E6816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12 - ITCD </w:t>
            </w:r>
          </w:p>
          <w:p w14:paraId="47CBE464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13 - TAXAS </w:t>
            </w:r>
          </w:p>
          <w:p w14:paraId="7405A65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14 - MULTAS DE TRÂNSITO TOTAL </w:t>
            </w:r>
          </w:p>
          <w:p w14:paraId="17CB6BE4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15 - MULTAS DE TRÂNSITO PARCELA DO ESTADO </w:t>
            </w:r>
          </w:p>
          <w:p w14:paraId="71F6CF49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lastRenderedPageBreak/>
              <w:t xml:space="preserve">16 - MULTAS DE TRÂNSITO PARCELA FUNSET </w:t>
            </w:r>
          </w:p>
          <w:p w14:paraId="247B0BF9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17 - OUTRAS RECEITAS TRIBUTÁRIAS </w:t>
            </w:r>
          </w:p>
          <w:p w14:paraId="1F870B07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18 - OUTRAS RECEITAS NÃO TRIBUTÁRIAS </w:t>
            </w:r>
          </w:p>
          <w:p w14:paraId="1ABECE8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19 - GNRE TOTAL </w:t>
            </w:r>
          </w:p>
          <w:p w14:paraId="2505F9B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20 - GNRE ICMS </w:t>
            </w:r>
          </w:p>
          <w:p w14:paraId="7149D82A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21 - GNRE OUTRAS RECEITAS </w:t>
            </w:r>
          </w:p>
          <w:p w14:paraId="38F6B8AC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22 - GNRE A CLASSIFICAR </w:t>
            </w:r>
          </w:p>
          <w:p w14:paraId="6C176A3C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23 - RECEITAS A CLASSIFICAR </w:t>
            </w:r>
          </w:p>
          <w:p w14:paraId="59537223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24 - MULTAS DE TRÂNSITO - PARCELA RODOVIÁRIA FEDERAL </w:t>
            </w:r>
          </w:p>
          <w:p w14:paraId="13211CB3" w14:textId="6D0746D7" w:rsidR="00631089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25 - TODOS </w:t>
            </w:r>
          </w:p>
        </w:tc>
      </w:tr>
      <w:tr w:rsidR="00631089" w:rsidRPr="00EE0884" w14:paraId="5F4D66B4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ECE86" w14:textId="2111F056" w:rsidR="00631089" w:rsidRPr="00EE0884" w:rsidRDefault="000601E8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VALOR_INFORMATIVO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5BA7A" w14:textId="37013A56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FC551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19CF4" w14:textId="6AC6F64F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BEFF1A" w14:textId="539D096D" w:rsidR="00631089" w:rsidRPr="00EE0884" w:rsidRDefault="003D058D" w:rsidP="003D058D">
            <w:pPr>
              <w:pStyle w:val="NormalWeb"/>
            </w:pPr>
            <w:r w:rsidRPr="00EE0884">
              <w:t xml:space="preserve">VALOR INFORMATIVO </w:t>
            </w:r>
          </w:p>
        </w:tc>
      </w:tr>
    </w:tbl>
    <w:p w14:paraId="2DD9C871" w14:textId="77777777" w:rsidR="00631089" w:rsidRPr="00EE0884" w:rsidRDefault="00631089" w:rsidP="00631089">
      <w:pPr>
        <w:ind w:left="0"/>
      </w:pPr>
    </w:p>
    <w:p w14:paraId="779C7656" w14:textId="5D0DA162" w:rsidR="004B6BE3" w:rsidRPr="00EE0884" w:rsidRDefault="00631089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1" w:name="_Toc448733997"/>
      <w:bookmarkStart w:id="42" w:name="_Toc463874065"/>
      <w:r w:rsidRPr="00EE0884">
        <w:t>Tabela TA_ARQUIVO_ERROS</w:t>
      </w:r>
      <w:r w:rsidR="004B6BE3" w:rsidRPr="00EE0884">
        <w:t>_STR</w:t>
      </w:r>
      <w:bookmarkEnd w:id="41"/>
      <w:bookmarkEnd w:id="42"/>
    </w:p>
    <w:p w14:paraId="7D6354F0" w14:textId="5120FD8C" w:rsidR="00631089" w:rsidRPr="00EE0884" w:rsidRDefault="00665B63" w:rsidP="003D058D">
      <w:pPr>
        <w:pStyle w:val="GERERequisito"/>
      </w:pPr>
      <w:bookmarkStart w:id="43" w:name="_Toc448733998"/>
      <w:bookmarkStart w:id="44" w:name="_Toc463874066"/>
      <w:r>
        <w:t>[TA006</w:t>
      </w:r>
      <w:r w:rsidR="00631089" w:rsidRPr="00EE0884">
        <w:t>] TA_ARQUIVO_ERROS_STR</w:t>
      </w:r>
      <w:bookmarkEnd w:id="43"/>
      <w:bookmarkEnd w:id="4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631089" w:rsidRPr="00EE0884" w14:paraId="5EBB3CE5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E32B7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06D5D8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46B9B7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4F7566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57B4AE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631089" w:rsidRPr="00EE0884" w14:paraId="3902ED1C" w14:textId="77777777" w:rsidTr="00DE40DE">
        <w:trPr>
          <w:trHeight w:val="1499"/>
        </w:trPr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4F618" w14:textId="4E379090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C19E22" w14:textId="67093533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C46A9" w14:textId="1E29B19E" w:rsidR="00631089" w:rsidRPr="00EE0884" w:rsidRDefault="00CC4841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F7FBC" w14:textId="7743B483" w:rsidR="00631089" w:rsidRPr="00EE0884" w:rsidRDefault="00CC4841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42DEE" w14:textId="74A13791" w:rsidR="00631089" w:rsidRPr="00EE0884" w:rsidRDefault="00CC4841" w:rsidP="00CC4841">
            <w:pPr>
              <w:pStyle w:val="NormalWeb"/>
            </w:pPr>
            <w:r w:rsidRPr="00EE0884">
              <w:rPr>
                <w:rFonts w:ascii="Calibri" w:hAnsi="Calibri"/>
                <w:sz w:val="24"/>
                <w:szCs w:val="24"/>
              </w:rPr>
              <w:t xml:space="preserve">Sequencial Gerado para controle das recepções dos arquivos STR20 </w:t>
            </w:r>
          </w:p>
        </w:tc>
      </w:tr>
      <w:tr w:rsidR="00631089" w:rsidRPr="00EE0884" w14:paraId="5804955B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4F295B" w14:textId="44B1C006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26E43" w14:textId="489774A1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7CD0E3" w14:textId="67AE86C3" w:rsidR="00631089" w:rsidRPr="00EE0884" w:rsidRDefault="00CC4841" w:rsidP="00631089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 xml:space="preserve">   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6786B" w14:textId="2D74DCB4" w:rsidR="00631089" w:rsidRPr="00EE0884" w:rsidRDefault="00CC4841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26868C" w14:textId="40EDC42D" w:rsidR="00631089" w:rsidRPr="00EE0884" w:rsidRDefault="00CC4841" w:rsidP="00CC4841">
            <w:pPr>
              <w:pStyle w:val="NormalWeb"/>
            </w:pPr>
            <w:r w:rsidRPr="00EE0884">
              <w:t xml:space="preserve">ID Codigo de Rejeição da Tabela TA_TIPO_REJEICAO_ARQUIVOS </w:t>
            </w:r>
          </w:p>
        </w:tc>
      </w:tr>
    </w:tbl>
    <w:p w14:paraId="4874B42F" w14:textId="77777777" w:rsidR="004B6BE3" w:rsidRPr="00EE0884" w:rsidRDefault="004B6BE3" w:rsidP="003D058D">
      <w:pPr>
        <w:ind w:left="0"/>
      </w:pPr>
    </w:p>
    <w:p w14:paraId="3B81A6D1" w14:textId="77777777" w:rsidR="00D96C73" w:rsidRPr="00EE0884" w:rsidRDefault="00D96C73" w:rsidP="003D058D">
      <w:pPr>
        <w:ind w:left="0"/>
      </w:pPr>
    </w:p>
    <w:p w14:paraId="5172D713" w14:textId="6D251986" w:rsidR="00D96C73" w:rsidRPr="00EE0884" w:rsidRDefault="00D96C73" w:rsidP="00D96C73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5" w:name="_Toc448733999"/>
      <w:bookmarkStart w:id="46" w:name="_Toc463874067"/>
      <w:r w:rsidRPr="00EE0884">
        <w:t>Tabela TA_RESUMO_STR</w:t>
      </w:r>
      <w:bookmarkEnd w:id="45"/>
      <w:bookmarkEnd w:id="46"/>
    </w:p>
    <w:p w14:paraId="3DB1D862" w14:textId="4D964251" w:rsidR="00D96C73" w:rsidRPr="00EE0884" w:rsidRDefault="00665B63" w:rsidP="00D96C73">
      <w:pPr>
        <w:pStyle w:val="GERERequisito"/>
      </w:pPr>
      <w:bookmarkStart w:id="47" w:name="_Toc448734000"/>
      <w:bookmarkStart w:id="48" w:name="_Toc463874068"/>
      <w:r>
        <w:t>[TA007</w:t>
      </w:r>
      <w:r w:rsidR="00D96C73" w:rsidRPr="00EE0884">
        <w:t>] TA_RESUMO_STR</w:t>
      </w:r>
      <w:bookmarkEnd w:id="47"/>
      <w:bookmarkEnd w:id="4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02"/>
        <w:gridCol w:w="1701"/>
        <w:gridCol w:w="851"/>
        <w:gridCol w:w="1276"/>
        <w:gridCol w:w="1793"/>
      </w:tblGrid>
      <w:tr w:rsidR="0013190C" w:rsidRPr="00EE0884" w14:paraId="64696939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F698070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D710D78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1EAB0E" w14:textId="77777777" w:rsidR="00D96C73" w:rsidRPr="00EE0884" w:rsidRDefault="00D96C73" w:rsidP="0013190C">
            <w:pPr>
              <w:pStyle w:val="TableHeader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951899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6DD5743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3190C" w:rsidRPr="00EE0884" w14:paraId="0DA1A63A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69F47" w14:textId="34FF9176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DATA_ARRECADACAO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492C07" w14:textId="4B7C1C4E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ADC16" w14:textId="7356BE44" w:rsidR="00D96C73" w:rsidRPr="00EE0884" w:rsidRDefault="00D96C73" w:rsidP="0013190C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4A2623" w14:textId="61CE200D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A5E728" w14:textId="23BE830B" w:rsidR="00D96C73" w:rsidRPr="00EE0884" w:rsidRDefault="00D96C73" w:rsidP="00D96C73">
            <w:pPr>
              <w:pStyle w:val="NormalWeb"/>
            </w:pPr>
            <w:r w:rsidRPr="00EE0884">
              <w:t>DATA DA ARRECADAÇÃO ( DD/MM/YYYY)</w:t>
            </w:r>
          </w:p>
        </w:tc>
      </w:tr>
      <w:tr w:rsidR="0013190C" w:rsidRPr="00EE0884" w14:paraId="1D35102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72B77F" w14:textId="5EB601EE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F62E00" w14:textId="0774E580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F6594" w14:textId="2A951167" w:rsidR="00D96C73" w:rsidRPr="00EE0884" w:rsidRDefault="00D96C73" w:rsidP="0013190C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8C5B8" w14:textId="33C97536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C5ED80" w14:textId="52A25575" w:rsidR="00D96C73" w:rsidRPr="00EE0884" w:rsidRDefault="00D96C73" w:rsidP="00D96C73">
            <w:pPr>
              <w:pStyle w:val="NormalWeb"/>
            </w:pPr>
            <w:r w:rsidRPr="00EE0884">
              <w:t>ID DO BANCO DEBITADO</w:t>
            </w:r>
          </w:p>
        </w:tc>
      </w:tr>
      <w:tr w:rsidR="0013190C" w:rsidRPr="00EE0884" w14:paraId="711A526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19C9F8" w14:textId="04943A83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ID_CONVÊNIO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622A2" w14:textId="45955947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B7E24" w14:textId="0D8EE0A6" w:rsidR="00D96C73" w:rsidRPr="00EE0884" w:rsidRDefault="00D96C73" w:rsidP="0013190C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2E407" w14:textId="3D4CEA57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6295D1" w14:textId="783B96F2" w:rsidR="00D96C73" w:rsidRPr="00EE0884" w:rsidRDefault="00D96C73" w:rsidP="00D96C73">
            <w:pPr>
              <w:pStyle w:val="NormalWeb"/>
            </w:pPr>
            <w:r w:rsidRPr="00EE0884">
              <w:t>ID DO CONVÊNIO BANCÁRIO</w:t>
            </w:r>
          </w:p>
        </w:tc>
      </w:tr>
      <w:tr w:rsidR="0013190C" w:rsidRPr="00EE0884" w14:paraId="68DBAFBB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E51041" w14:textId="4EF189A0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VALOR_LANCAMENTO_STR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D473D" w14:textId="2339A029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92966C" w14:textId="77777777" w:rsidR="00D96C73" w:rsidRPr="00EE0884" w:rsidRDefault="00D96C73" w:rsidP="0013190C">
            <w:pPr>
              <w:pStyle w:val="TableContent"/>
              <w:ind w:left="0"/>
              <w:jc w:val="center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18DF8" w14:textId="109ECAD8" w:rsidR="00D96C73" w:rsidRPr="00EE0884" w:rsidRDefault="00DB5FBC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029AD" w14:textId="51ACB74F" w:rsidR="00D96C73" w:rsidRPr="00EE0884" w:rsidRDefault="00D96C73" w:rsidP="00D96C73">
            <w:pPr>
              <w:pStyle w:val="NormalWeb"/>
            </w:pPr>
            <w:r w:rsidRPr="00EE0884">
              <w:t>VALOR TOTAL LANCAMENTO STR</w:t>
            </w:r>
          </w:p>
        </w:tc>
      </w:tr>
      <w:tr w:rsidR="0013190C" w:rsidRPr="00EE0884" w14:paraId="5EC57C70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6FCF43" w14:textId="5943C9B9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DATA_CONSOLIDADO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F1B13" w14:textId="189EB3C6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6E8AA8" w14:textId="77777777" w:rsidR="00D96C73" w:rsidRPr="00EE0884" w:rsidRDefault="00D96C73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A384D" w14:textId="2C43414B" w:rsidR="00D96C73" w:rsidRPr="00EE0884" w:rsidRDefault="00DB5FBC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EEA0C" w14:textId="27CC3B80" w:rsidR="00D96C73" w:rsidRPr="00EE0884" w:rsidRDefault="00D96C73" w:rsidP="00D96C73">
            <w:pPr>
              <w:pStyle w:val="NormalWeb"/>
            </w:pPr>
            <w:r w:rsidRPr="00EE0884">
              <w:t>DATA DA RECEPCÇÃO DO ARQUIVO CONSOLIDADO</w:t>
            </w:r>
          </w:p>
        </w:tc>
      </w:tr>
      <w:tr w:rsidR="00372AAD" w:rsidRPr="00EE0884" w14:paraId="13C09926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D1A76" w14:textId="7E364DF7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QUANTIDADE_RECEPCIONADA_PARCIAL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CD325" w14:textId="7D4E3461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AD07B7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0DB6B7" w14:textId="3C3C6ECA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91B53" w14:textId="77777777" w:rsidR="00372AAD" w:rsidRPr="00EE0884" w:rsidRDefault="00372AAD" w:rsidP="00D96C73">
            <w:pPr>
              <w:pStyle w:val="NormalWeb"/>
            </w:pPr>
            <w:r w:rsidRPr="00EE0884">
              <w:t>QUANTIDADE DE DOCUMENTOS RECEPCIONADOS DOS ARQUIVOS DE ARRECADAÇÃO PARCIAIS</w:t>
            </w:r>
          </w:p>
          <w:p w14:paraId="12279660" w14:textId="29E9F244" w:rsidR="00372AAD" w:rsidRPr="00EE0884" w:rsidRDefault="00372AAD" w:rsidP="00D96C73">
            <w:pPr>
              <w:pStyle w:val="NormalWeb"/>
            </w:pPr>
            <w:r w:rsidRPr="00EE0884">
              <w:t>Tipo de arquivo (1-online )</w:t>
            </w:r>
          </w:p>
        </w:tc>
      </w:tr>
      <w:tr w:rsidR="00372AAD" w:rsidRPr="00EE0884" w14:paraId="221F8ECB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00A17" w14:textId="0459EF73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VALOR_RECEPCIONADO_PARCIAL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FF28B" w14:textId="62A2B459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87E55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379CB" w14:textId="16ED93CD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ACBFB7" w14:textId="77777777" w:rsidR="00372AAD" w:rsidRPr="00EE0884" w:rsidRDefault="00372AAD" w:rsidP="00D96C73">
            <w:pPr>
              <w:pStyle w:val="NormalWeb"/>
            </w:pPr>
            <w:r w:rsidRPr="00EE0884">
              <w:t>VALOR TOTAL RECEPCIONADO PARCIAL</w:t>
            </w:r>
          </w:p>
          <w:p w14:paraId="5C541E69" w14:textId="1BF8E8D0" w:rsidR="00FF085B" w:rsidRPr="00EE0884" w:rsidRDefault="00FF085B" w:rsidP="00D96C73">
            <w:pPr>
              <w:pStyle w:val="NormalWeb"/>
            </w:pPr>
            <w:r w:rsidRPr="00EE0884">
              <w:t>Tipo de arquivo (1-online)</w:t>
            </w:r>
          </w:p>
        </w:tc>
      </w:tr>
      <w:tr w:rsidR="00372AAD" w:rsidRPr="00EE0884" w14:paraId="2FEF931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C2F88D" w14:textId="14E9DE40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QUANTIDADE_RECEPCIONADA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6044D" w14:textId="6B000661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9FD7F6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CD7F9" w14:textId="7B019BDD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082325" w14:textId="77777777" w:rsidR="00372AAD" w:rsidRPr="00EE0884" w:rsidRDefault="00372AAD" w:rsidP="00D96C73">
            <w:pPr>
              <w:pStyle w:val="NormalWeb"/>
            </w:pPr>
            <w:r w:rsidRPr="00EE0884">
              <w:t>QUANTIDADE DE DOCUMENTOS RECEPCIONADOS DOS ARQUIVOS DE ARRECADAÇÃO CONSOLIDADO</w:t>
            </w:r>
          </w:p>
          <w:p w14:paraId="616662F7" w14:textId="098BB79F" w:rsidR="00FF085B" w:rsidRPr="00EE0884" w:rsidRDefault="00FF085B" w:rsidP="00D96C73">
            <w:pPr>
              <w:pStyle w:val="NormalWeb"/>
            </w:pPr>
            <w:r w:rsidRPr="00EE0884">
              <w:t>Tipo de arquivo (2-consolidado)</w:t>
            </w:r>
          </w:p>
        </w:tc>
      </w:tr>
      <w:tr w:rsidR="00372AAD" w:rsidRPr="00EE0884" w14:paraId="39EEB1D7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325B22" w14:textId="7E803F48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F2216" w14:textId="1908A738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B6DD9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21FF18" w14:textId="7C03BEC5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10114C" w14:textId="77777777" w:rsidR="00372AAD" w:rsidRPr="00EE0884" w:rsidRDefault="00372AAD" w:rsidP="00D96C73">
            <w:pPr>
              <w:pStyle w:val="NormalWeb"/>
            </w:pPr>
            <w:r w:rsidRPr="00EE0884">
              <w:t>VALOR TOTAL RECEPCIONADO CONSOLIDADO</w:t>
            </w:r>
          </w:p>
          <w:p w14:paraId="1A43E681" w14:textId="336EE78C" w:rsidR="00FF085B" w:rsidRPr="00EE0884" w:rsidRDefault="00FF085B" w:rsidP="00D96C73">
            <w:pPr>
              <w:pStyle w:val="NormalWeb"/>
            </w:pPr>
            <w:r w:rsidRPr="00EE0884">
              <w:t>Tipo de arquivo (2-consolidado)</w:t>
            </w:r>
          </w:p>
        </w:tc>
      </w:tr>
      <w:tr w:rsidR="00372AAD" w:rsidRPr="00EE0884" w14:paraId="42069A1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2DB483" w14:textId="4EA26BF6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VALOR_ARRECADADO_PARCIAL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2F8FB" w14:textId="3CF5ADAC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C68487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73CF5" w14:textId="381470C9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4A5E0A" w14:textId="6139555B" w:rsidR="00372AAD" w:rsidRPr="00EE0884" w:rsidRDefault="00372AAD" w:rsidP="00296C00">
            <w:pPr>
              <w:pStyle w:val="NormalWeb"/>
            </w:pPr>
            <w:r w:rsidRPr="00EE0884">
              <w:t>VALOR TOTAL PAGAMENTOS PROCESSADOS PARCIAIS ( 1 -TPAR )</w:t>
            </w:r>
          </w:p>
        </w:tc>
      </w:tr>
      <w:tr w:rsidR="00372AAD" w:rsidRPr="00EE0884" w14:paraId="39AB41E5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188B9" w14:textId="4814959B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QUANTIDADE_ARRECADADO_PARCIAL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F6CF10" w14:textId="3ED90336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7278F3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6B77A" w14:textId="265CF44B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99BD1" w14:textId="38C463E7" w:rsidR="00372AAD" w:rsidRPr="00EE0884" w:rsidRDefault="00372AAD" w:rsidP="00296C00">
            <w:pPr>
              <w:pStyle w:val="NormalWeb"/>
            </w:pPr>
            <w:r w:rsidRPr="00EE0884">
              <w:t>QUANTIDADE DE PAGAMENTOS PROCESSADOS PARCIAIS (1 -TPAR )</w:t>
            </w:r>
          </w:p>
        </w:tc>
      </w:tr>
      <w:tr w:rsidR="00372AAD" w:rsidRPr="00EE0884" w14:paraId="1A20284D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D0071" w14:textId="0E09B58F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VALOR_ARRECADADO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96AED0" w14:textId="2586E20D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BD5181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CA9F1" w14:textId="429AE1EB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04190" w14:textId="6F8C65FD" w:rsidR="00372AAD" w:rsidRPr="00EE0884" w:rsidRDefault="00372AAD" w:rsidP="00296C00">
            <w:pPr>
              <w:pStyle w:val="NormalWeb"/>
            </w:pPr>
            <w:r w:rsidRPr="00EE0884">
              <w:t>VALOR TOTAL PAGAMENTOS PROCESSADOS CONSOLIDADOS ( 2 -BDAR )</w:t>
            </w:r>
          </w:p>
        </w:tc>
      </w:tr>
      <w:tr w:rsidR="00372AAD" w:rsidRPr="00EE0884" w14:paraId="77EEC5C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1A8793" w14:textId="1E0E3EB8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QUANTIDADE_ARRECADADO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CFDE60" w14:textId="529A5162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3101E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E49DB" w14:textId="6B712EC0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C4333E" w14:textId="78318442" w:rsidR="00372AAD" w:rsidRPr="00EE0884" w:rsidRDefault="00372AAD" w:rsidP="00296C00">
            <w:pPr>
              <w:pStyle w:val="NormalWeb"/>
            </w:pPr>
            <w:r w:rsidRPr="00EE0884">
              <w:t>QUANTIDADE DE PAGAMENTOS PROCESSADOS CONSOLIDADOS ( 2 - BDAR )</w:t>
            </w:r>
          </w:p>
        </w:tc>
      </w:tr>
      <w:tr w:rsidR="0013190C" w:rsidRPr="00EE0884" w14:paraId="4C9BB75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202B11" w14:textId="701B6C37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211F50" w14:textId="4B0B7BCE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B2EBC" w14:textId="77777777" w:rsidR="00296C00" w:rsidRPr="00EE0884" w:rsidRDefault="00296C00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CA0B7" w14:textId="60983A8F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673913" w14:textId="77777777" w:rsidR="0013190C" w:rsidRPr="00EE0884" w:rsidRDefault="00296C00" w:rsidP="00296C00">
            <w:pPr>
              <w:pStyle w:val="NormalWeb"/>
            </w:pPr>
            <w:r w:rsidRPr="00EE0884">
              <w:t xml:space="preserve">1 - CONCILIADO , </w:t>
            </w:r>
          </w:p>
          <w:p w14:paraId="2FAE4BB9" w14:textId="3B056BF0" w:rsidR="00296C00" w:rsidRPr="00EE0884" w:rsidRDefault="00296C00" w:rsidP="00296C00">
            <w:pPr>
              <w:pStyle w:val="NormalWeb"/>
            </w:pPr>
            <w:r w:rsidRPr="00EE0884">
              <w:t xml:space="preserve">2 - NÃO CONCILIADO </w:t>
            </w:r>
          </w:p>
        </w:tc>
      </w:tr>
      <w:tr w:rsidR="0013190C" w:rsidRPr="00EE0884" w14:paraId="30621628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2B9F18" w14:textId="12997158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3011C" w14:textId="239DF8D7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E5B26" w14:textId="77777777" w:rsidR="00296C00" w:rsidRPr="00EE0884" w:rsidRDefault="00296C00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BB013" w14:textId="7E600899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E98A0" w14:textId="3E3AF70C" w:rsidR="00296C00" w:rsidRPr="00EE0884" w:rsidRDefault="00296C00" w:rsidP="00296C00">
            <w:pPr>
              <w:pStyle w:val="NormalWeb"/>
            </w:pPr>
            <w:r w:rsidRPr="00EE0884">
              <w:t xml:space="preserve">DATA E HORA DO ULTIMO PROCESSAMENTO DE CONCILIAÇÃO REALIZADO. </w:t>
            </w:r>
          </w:p>
        </w:tc>
      </w:tr>
    </w:tbl>
    <w:p w14:paraId="77E96FCC" w14:textId="77777777" w:rsidR="00D96C73" w:rsidRPr="00EE0884" w:rsidRDefault="00D96C73" w:rsidP="003D058D">
      <w:pPr>
        <w:ind w:left="0"/>
      </w:pPr>
    </w:p>
    <w:p w14:paraId="110F2AAB" w14:textId="77777777" w:rsidR="0013190C" w:rsidRPr="00EE0884" w:rsidRDefault="0013190C" w:rsidP="003D058D">
      <w:pPr>
        <w:ind w:left="0"/>
      </w:pPr>
    </w:p>
    <w:p w14:paraId="0DE49274" w14:textId="77777777" w:rsidR="0013190C" w:rsidRPr="00EE0884" w:rsidRDefault="0013190C" w:rsidP="003D058D">
      <w:pPr>
        <w:ind w:left="0"/>
      </w:pPr>
    </w:p>
    <w:p w14:paraId="43D7D827" w14:textId="5816B679" w:rsidR="00895CE0" w:rsidRPr="00EE0884" w:rsidRDefault="00895CE0" w:rsidP="003D058D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9" w:name="_Toc448734001"/>
      <w:bookmarkStart w:id="50" w:name="_Toc463874069"/>
      <w:r w:rsidRPr="00EE0884">
        <w:t xml:space="preserve">Tabela </w:t>
      </w:r>
      <w:r w:rsidR="00811FA8" w:rsidRPr="00EE0884">
        <w:t>TA_</w:t>
      </w:r>
      <w:r w:rsidR="002C3F22" w:rsidRPr="00EE0884">
        <w:t>BANCO_AGENCIAS</w:t>
      </w:r>
      <w:bookmarkEnd w:id="49"/>
      <w:bookmarkEnd w:id="50"/>
    </w:p>
    <w:p w14:paraId="4A8C310D" w14:textId="438619AE" w:rsidR="00895CE0" w:rsidRPr="00EE0884" w:rsidRDefault="00811FA8" w:rsidP="00895CE0">
      <w:pPr>
        <w:pStyle w:val="GERERequisito"/>
      </w:pPr>
      <w:bookmarkStart w:id="51" w:name="_Toc448734002"/>
      <w:bookmarkStart w:id="52" w:name="_Toc463874070"/>
      <w:r w:rsidRPr="00EE0884">
        <w:t>[TA</w:t>
      </w:r>
      <w:r w:rsidR="00895CE0" w:rsidRPr="00EE0884">
        <w:t>00</w:t>
      </w:r>
      <w:r w:rsidR="00665B63">
        <w:t>8</w:t>
      </w:r>
      <w:r w:rsidR="00895CE0" w:rsidRPr="00EE0884">
        <w:t xml:space="preserve">] </w:t>
      </w:r>
      <w:r w:rsidRPr="00EE0884">
        <w:t>TA_</w:t>
      </w:r>
      <w:r w:rsidR="002C3F22" w:rsidRPr="00EE0884">
        <w:t>BANCO_AGENCIAS</w:t>
      </w:r>
      <w:bookmarkEnd w:id="51"/>
      <w:bookmarkEnd w:id="52"/>
    </w:p>
    <w:p w14:paraId="7F42943D" w14:textId="77777777" w:rsidR="00895CE0" w:rsidRPr="00EE0884" w:rsidRDefault="00895CE0" w:rsidP="00895CE0">
      <w:pPr>
        <w:spacing w:before="60" w:after="60"/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:rsidRPr="00EE0884" w14:paraId="6318726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2E0419" w14:textId="669CF14D" w:rsidR="001973A5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3601611" w14:textId="6955228F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83B3BA2" w14:textId="6B616B56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6B64D5" w14:textId="7ED8B881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0814F3" w14:textId="07723BD3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973A5" w:rsidRPr="00EE0884" w14:paraId="5671DA2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E91E1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339E2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46796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YlCMkgqGAqACBgOW" w:history="1">
              <w:r w:rsidRPr="00EE0884">
                <w:rPr>
                  <w:lang w:val="pt-BR"/>
                </w:rPr>
                <w:t>TA_BANCOS.ID_BANCO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B8855" w14:textId="06AC7BB9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9F5A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1973A5" w:rsidRPr="00EE0884" w14:paraId="46C41EC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CB569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50CA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37F4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B645AC" w14:textId="53058FA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B958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1973A5" w:rsidRPr="00EE0884" w14:paraId="05830BF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DE989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14EF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905AA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1FC6D" w14:textId="01DC2EA6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DB9F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 da Agência</w:t>
            </w:r>
          </w:p>
        </w:tc>
      </w:tr>
      <w:tr w:rsidR="001973A5" w:rsidRPr="00EE0884" w14:paraId="5B8E9B21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E220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B20B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391C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B8190" w14:textId="62148858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66531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da Agência Arrecadadora</w:t>
            </w:r>
          </w:p>
        </w:tc>
      </w:tr>
      <w:tr w:rsidR="001973A5" w:rsidRPr="00EE0884" w14:paraId="4D82FA74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E231E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CNPJ_AGENCIA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160D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0D87A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9E032" w14:textId="78072F9F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BA9F6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CNPJ da Agência Arrecadadora</w:t>
            </w:r>
          </w:p>
        </w:tc>
      </w:tr>
      <w:tr w:rsidR="001973A5" w:rsidRPr="00EE0884" w14:paraId="1C3567A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CF16A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598D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5D14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9F105" w14:textId="08DFBEA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04C6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Banco X Agência </w:t>
            </w:r>
          </w:p>
          <w:p w14:paraId="59408B8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ATIVA , 2 - CANCELADA</w:t>
            </w:r>
          </w:p>
        </w:tc>
      </w:tr>
      <w:tr w:rsidR="001973A5" w:rsidRPr="00EE0884" w14:paraId="37CD3E30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7231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NUMERO_CONTA_CORRENTE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6977D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6D76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19C80" w14:textId="678655BB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7DA26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Conta Corrente da Agência</w:t>
            </w:r>
          </w:p>
        </w:tc>
      </w:tr>
      <w:tr w:rsidR="001973A5" w:rsidRPr="00EE0884" w14:paraId="5A36D93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D7845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BD8D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A798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D556E9" w14:textId="6FA120B0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406D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 da Conta Corrente da Agência</w:t>
            </w:r>
          </w:p>
        </w:tc>
      </w:tr>
      <w:tr w:rsidR="001973A5" w:rsidRPr="00EE0884" w14:paraId="47C5D31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3809E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053C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B055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087A60" w14:textId="47443EF8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4B8F51" w14:textId="577974CF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EE0884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1973A5" w:rsidRPr="00EE0884" w14:paraId="7E2AC2C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104B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D7EC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62E0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18FAC" w14:textId="036FED3F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E1A95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 Correspondências da Agência Arrecadadora</w:t>
            </w:r>
          </w:p>
        </w:tc>
      </w:tr>
      <w:tr w:rsidR="00503335" w:rsidRPr="00EE0884" w14:paraId="7E6CF85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B6AE9B" w14:textId="35805FC6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CENTRALIZADORA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53C0F" w14:textId="18E70912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DFDCB" w14:textId="77777777" w:rsidR="00503335" w:rsidRPr="00EE0884" w:rsidRDefault="0050333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E0F43" w14:textId="7253BEB8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C7839" w14:textId="2F451883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Agência Centralizadora ( 1 –SIM, 2 – NÃO )</w:t>
            </w:r>
          </w:p>
        </w:tc>
      </w:tr>
    </w:tbl>
    <w:p w14:paraId="33B0C395" w14:textId="77777777" w:rsidR="00895CE0" w:rsidRPr="00EE0884" w:rsidRDefault="00895CE0" w:rsidP="001973A5">
      <w:pPr>
        <w:spacing w:before="60" w:after="60"/>
        <w:ind w:left="0"/>
      </w:pPr>
    </w:p>
    <w:p w14:paraId="1F4BEBF2" w14:textId="7ACE419F" w:rsidR="00895CE0" w:rsidRPr="00EE0884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53" w:name="_Toc448734003"/>
      <w:bookmarkStart w:id="54" w:name="_Toc463874071"/>
      <w:r w:rsidRPr="00EE0884">
        <w:t xml:space="preserve">Tabela </w:t>
      </w:r>
      <w:r w:rsidR="007F52BA" w:rsidRPr="00EE0884">
        <w:t>TA_</w:t>
      </w:r>
      <w:r w:rsidR="002C3F22" w:rsidRPr="00EE0884">
        <w:t>BANCOS</w:t>
      </w:r>
      <w:bookmarkEnd w:id="53"/>
      <w:bookmarkEnd w:id="54"/>
    </w:p>
    <w:p w14:paraId="3EA75AF6" w14:textId="77777777" w:rsidR="00895CE0" w:rsidRPr="00EE0884" w:rsidRDefault="00895CE0" w:rsidP="00895CE0"/>
    <w:p w14:paraId="3559641D" w14:textId="583532A8" w:rsidR="00895CE0" w:rsidRPr="00EE0884" w:rsidRDefault="00811FA8" w:rsidP="00895CE0">
      <w:pPr>
        <w:pStyle w:val="GERERequisito"/>
      </w:pPr>
      <w:bookmarkStart w:id="55" w:name="_Toc448734004"/>
      <w:bookmarkStart w:id="56" w:name="_Toc463874072"/>
      <w:r w:rsidRPr="00EE0884">
        <w:t>[TA</w:t>
      </w:r>
      <w:r w:rsidR="00895CE0" w:rsidRPr="00EE0884">
        <w:t>00</w:t>
      </w:r>
      <w:r w:rsidR="00665B63">
        <w:t>9</w:t>
      </w:r>
      <w:r w:rsidR="00895CE0" w:rsidRPr="00EE0884">
        <w:t xml:space="preserve">] </w:t>
      </w:r>
      <w:r w:rsidRPr="00EE0884">
        <w:t>TA_</w:t>
      </w:r>
      <w:r w:rsidR="002C3F22" w:rsidRPr="00EE0884">
        <w:t>BANCOS</w:t>
      </w:r>
      <w:bookmarkEnd w:id="55"/>
      <w:bookmarkEnd w:id="5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1185504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AF6E11" w14:textId="512D9E3B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C1E7305" w14:textId="7CD2093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2F4F6D" w14:textId="5ADEAABB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D06BC73" w14:textId="2210BB10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7855ED" w14:textId="42297A11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762915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6450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3B40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F55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9196DF" w14:textId="629252A1" w:rsidR="007F52BA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D89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7F52BA" w:rsidRPr="00EE0884" w14:paraId="4DDC52F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6F705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3534A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211B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D3BB1" w14:textId="53529E37" w:rsidR="007F52BA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7DC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do Banco</w:t>
            </w:r>
          </w:p>
        </w:tc>
      </w:tr>
      <w:tr w:rsidR="007F52BA" w:rsidRPr="00EE0884" w14:paraId="5AA8B6A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6890E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B8A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FF80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BB28F1" w14:textId="6983A4B6" w:rsidR="007F52BA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E7D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Banco </w:t>
            </w:r>
          </w:p>
          <w:p w14:paraId="25CD93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ATIVO, 2- CANCELADO</w:t>
            </w:r>
          </w:p>
        </w:tc>
      </w:tr>
      <w:tr w:rsidR="0088493D" w:rsidRPr="00EE0884" w14:paraId="58287AF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80F78A" w14:textId="24035B70" w:rsidR="0088493D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CNPJ_RAIZ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51F14" w14:textId="2FD78B9D" w:rsidR="0088493D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63A13" w14:textId="77777777" w:rsidR="0088493D" w:rsidRPr="00EE0884" w:rsidRDefault="0088493D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ED5D4" w14:textId="7B13DB27" w:rsidR="0088493D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DE14A" w14:textId="790FD4D5" w:rsidR="0088493D" w:rsidRPr="00EE0884" w:rsidRDefault="0088493D" w:rsidP="00D703D4">
            <w:pPr>
              <w:pStyle w:val="NormalWeb"/>
            </w:pPr>
            <w:r w:rsidRPr="00EE0884">
              <w:t xml:space="preserve">CNPJ RAIZ DO BANCO ARRECADADOR </w:t>
            </w:r>
          </w:p>
        </w:tc>
      </w:tr>
    </w:tbl>
    <w:p w14:paraId="416270B8" w14:textId="77777777" w:rsidR="00895CE0" w:rsidRPr="00EE0884" w:rsidRDefault="00895CE0" w:rsidP="007F52BA">
      <w:pPr>
        <w:spacing w:before="60" w:after="60"/>
        <w:ind w:left="0"/>
      </w:pPr>
    </w:p>
    <w:p w14:paraId="103FEFBA" w14:textId="33E2130E" w:rsidR="00895CE0" w:rsidRPr="00EE0884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57" w:name="_Toc448734005"/>
      <w:bookmarkStart w:id="58" w:name="_Toc463874073"/>
      <w:r w:rsidRPr="00EE0884">
        <w:t>Tabela</w:t>
      </w:r>
      <w:r w:rsidR="007F52BA" w:rsidRPr="00EE0884">
        <w:t xml:space="preserve"> TA_</w:t>
      </w:r>
      <w:r w:rsidR="002C3F22" w:rsidRPr="00EE0884">
        <w:t>CONVENIOS_ARREC</w:t>
      </w:r>
      <w:bookmarkEnd w:id="57"/>
      <w:bookmarkEnd w:id="58"/>
    </w:p>
    <w:p w14:paraId="7FDC6AC3" w14:textId="77777777" w:rsidR="00895CE0" w:rsidRPr="00EE0884" w:rsidRDefault="00895CE0" w:rsidP="00895CE0"/>
    <w:p w14:paraId="45F8C3E2" w14:textId="6D13A7E4" w:rsidR="00895CE0" w:rsidRPr="00EE0884" w:rsidRDefault="00811FA8" w:rsidP="00895CE0">
      <w:pPr>
        <w:pStyle w:val="GERERequisito"/>
      </w:pPr>
      <w:bookmarkStart w:id="59" w:name="_Toc448734006"/>
      <w:bookmarkStart w:id="60" w:name="_Toc463874074"/>
      <w:r w:rsidRPr="00EE0884">
        <w:t>[TA</w:t>
      </w:r>
      <w:r w:rsidR="00665B63">
        <w:t>010</w:t>
      </w:r>
      <w:r w:rsidR="00895CE0" w:rsidRPr="00EE0884">
        <w:t xml:space="preserve">] </w:t>
      </w:r>
      <w:r w:rsidRPr="00EE0884">
        <w:t>TA_</w:t>
      </w:r>
      <w:r w:rsidR="002C3F22" w:rsidRPr="00EE0884">
        <w:t>CONVENIOS_ARREC</w:t>
      </w:r>
      <w:bookmarkEnd w:id="59"/>
      <w:bookmarkEnd w:id="6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0192CBE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AA2B416" w14:textId="79BDC72E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E36830" w14:textId="0C46FEBE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20DC1E" w14:textId="1D2252B7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A94D34" w14:textId="4EF9C855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03A9B8" w14:textId="4D9AC396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781D25B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A5A2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C88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24F7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8CC3D" w14:textId="756365F0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D02B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7F52BA" w:rsidRPr="00EE0884" w14:paraId="649374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DCD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CD6B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C4C64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65473" w14:textId="27647F13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1299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Convênio Bancário</w:t>
            </w:r>
          </w:p>
        </w:tc>
      </w:tr>
      <w:tr w:rsidR="007F52BA" w:rsidRPr="00EE0884" w14:paraId="0B0B7FA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E792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2C8B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AED0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4B3A9" w14:textId="2397E6D9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C292C" w14:textId="77777777" w:rsidR="00631089" w:rsidRPr="00EE0884" w:rsidRDefault="00631089" w:rsidP="00631089">
            <w:pPr>
              <w:pStyle w:val="NormalWeb"/>
              <w:spacing w:before="0" w:beforeAutospacing="0"/>
            </w:pPr>
            <w:r w:rsidRPr="00EE0884">
              <w:t xml:space="preserve">Tipo de código de barra (1-GNRE; 2-DARE; 3 - IPVA; 4-SIMPLES NACIONAL; 5 - SEM BARRA </w:t>
            </w:r>
          </w:p>
          <w:p w14:paraId="688D2D30" w14:textId="1480899E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</w:tr>
      <w:tr w:rsidR="007F52BA" w:rsidRPr="00EE0884" w14:paraId="4DAAF42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2BFA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CADB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1030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CCF5A" w14:textId="6406DDED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9B539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Convênio </w:t>
            </w:r>
          </w:p>
          <w:p w14:paraId="2AE27B8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1-Ativo 2 - Cancelado</w:t>
            </w:r>
          </w:p>
        </w:tc>
      </w:tr>
      <w:tr w:rsidR="007F52BA" w:rsidRPr="00EE0884" w14:paraId="0524FC9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5D99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8F94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60E67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759DB3" w14:textId="2B0E0978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FA04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7F52BA" w:rsidRPr="00EE0884" w14:paraId="1702A0E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FA1D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56BE4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CEA49A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FK (</w:t>
            </w:r>
            <w:hyperlink w:anchor="VFCMkgqGAqACBgOS" w:history="1">
              <w:r w:rsidRPr="00DE625C">
                <w:rPr>
                  <w:lang w:val="es-419"/>
                </w:rPr>
                <w:t>TA_BANCO_AGENCIAS.ID_AGENCIA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D76B3" w14:textId="667CD554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F60D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631089" w:rsidRPr="00EE0884" w14:paraId="06C3BE0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9C1EB" w14:textId="0492CCE9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VERSÃO_ARQUIVO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F12178" w14:textId="3848229A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DF547" w14:textId="77777777" w:rsidR="00631089" w:rsidRPr="00EE0884" w:rsidRDefault="00631089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D761DD" w14:textId="5E10DD0B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21030" w14:textId="4D51CF24" w:rsidR="00631089" w:rsidRPr="00EE0884" w:rsidRDefault="00631089" w:rsidP="00631089">
            <w:pPr>
              <w:pStyle w:val="NormalWeb"/>
            </w:pPr>
            <w:r w:rsidRPr="00EE0884">
              <w:t xml:space="preserve">Versão do Arquivo que está sendo Processado novamente. Ex: 01, 02 etc   </w:t>
            </w:r>
          </w:p>
        </w:tc>
      </w:tr>
      <w:tr w:rsidR="00631089" w:rsidRPr="00EE0884" w14:paraId="7F17C10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C3046" w14:textId="4D551BE2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4C745" w14:textId="0B3776DF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D73BD" w14:textId="77777777" w:rsidR="00631089" w:rsidRPr="00EE0884" w:rsidRDefault="00631089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DF30C" w14:textId="69D80673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BD118" w14:textId="77777777" w:rsidR="00631089" w:rsidRPr="00DE625C" w:rsidRDefault="00631089" w:rsidP="00EE0884">
            <w:pPr>
              <w:pStyle w:val="NormalWeb"/>
              <w:spacing w:before="0" w:beforeAutospacing="0" w:after="0" w:afterAutospacing="0"/>
              <w:rPr>
                <w:lang w:val="es-419"/>
              </w:rPr>
            </w:pPr>
            <w:r w:rsidRPr="00DE625C">
              <w:rPr>
                <w:lang w:val="es-419"/>
              </w:rPr>
              <w:t xml:space="preserve">TIPOS DE CONVÊNIOS </w:t>
            </w:r>
          </w:p>
          <w:p w14:paraId="4AA1803A" w14:textId="77777777" w:rsidR="00631089" w:rsidRPr="00DE625C" w:rsidRDefault="00631089" w:rsidP="00EE0884">
            <w:pPr>
              <w:pStyle w:val="NormalWeb"/>
              <w:spacing w:before="0" w:beforeAutospacing="0" w:after="0" w:afterAutospacing="0"/>
              <w:rPr>
                <w:lang w:val="es-419"/>
              </w:rPr>
            </w:pPr>
            <w:r w:rsidRPr="00DE625C">
              <w:rPr>
                <w:lang w:val="es-419"/>
              </w:rPr>
              <w:t xml:space="preserve">027 - ICMS,   </w:t>
            </w:r>
          </w:p>
          <w:p w14:paraId="30C10A50" w14:textId="77777777" w:rsidR="00631089" w:rsidRPr="00DE625C" w:rsidRDefault="00631089" w:rsidP="00EE0884">
            <w:pPr>
              <w:pStyle w:val="NormalWeb"/>
              <w:spacing w:before="0" w:beforeAutospacing="0" w:after="0" w:afterAutospacing="0"/>
              <w:rPr>
                <w:lang w:val="es-419"/>
              </w:rPr>
            </w:pPr>
            <w:r w:rsidRPr="00DE625C">
              <w:rPr>
                <w:lang w:val="es-419"/>
              </w:rPr>
              <w:t xml:space="preserve">173 - IPVA , </w:t>
            </w:r>
          </w:p>
          <w:p w14:paraId="78B55F59" w14:textId="77777777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174 - OUTRAS RECEITAS TRIBUTÁRIAS, </w:t>
            </w:r>
          </w:p>
          <w:p w14:paraId="6117D3B0" w14:textId="77777777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175 - OUTRAS RECEITAS NÃO TRIBUTÁRIAS, </w:t>
            </w:r>
          </w:p>
          <w:p w14:paraId="6A20F89A" w14:textId="77777777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316 - GNRE,   </w:t>
            </w:r>
          </w:p>
          <w:p w14:paraId="4CA207F3" w14:textId="66047D9E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607 - SIMPLES NACIONAL </w:t>
            </w:r>
          </w:p>
        </w:tc>
      </w:tr>
    </w:tbl>
    <w:p w14:paraId="62315C33" w14:textId="28C88A22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1" w:name="_Toc448734007"/>
      <w:bookmarkStart w:id="62" w:name="_Toc463874075"/>
      <w:r w:rsidRPr="00EE0884">
        <w:t xml:space="preserve">Tabela </w:t>
      </w:r>
      <w:r w:rsidR="00811FA8" w:rsidRPr="00EE0884">
        <w:t>TA_</w:t>
      </w:r>
      <w:r w:rsidRPr="00EE0884">
        <w:t>CONVENIOS_TARIFAS</w:t>
      </w:r>
      <w:bookmarkEnd w:id="61"/>
      <w:bookmarkEnd w:id="62"/>
    </w:p>
    <w:p w14:paraId="1AAAF0F6" w14:textId="77777777" w:rsidR="002C3F22" w:rsidRPr="00EE0884" w:rsidRDefault="002C3F22" w:rsidP="002C3F22"/>
    <w:p w14:paraId="2AEADE71" w14:textId="261CBB0F" w:rsidR="002C3F22" w:rsidRPr="00EE0884" w:rsidRDefault="00811FA8" w:rsidP="002C3F22">
      <w:pPr>
        <w:pStyle w:val="GERERequisito"/>
      </w:pPr>
      <w:bookmarkStart w:id="63" w:name="_Toc448734008"/>
      <w:bookmarkStart w:id="64" w:name="_Toc463874076"/>
      <w:r w:rsidRPr="00EE0884">
        <w:t>[TA</w:t>
      </w:r>
      <w:r w:rsidR="002C3F22" w:rsidRPr="00EE0884">
        <w:t>0</w:t>
      </w:r>
      <w:r w:rsidR="00665B63">
        <w:t>11</w:t>
      </w:r>
      <w:r w:rsidR="002C3F22" w:rsidRPr="00EE0884">
        <w:t xml:space="preserve">] </w:t>
      </w:r>
      <w:r w:rsidRPr="00EE0884">
        <w:t>TA_</w:t>
      </w:r>
      <w:r w:rsidR="002C3F22" w:rsidRPr="00EE0884">
        <w:t>CONVENIOS_TARIFAS</w:t>
      </w:r>
      <w:bookmarkEnd w:id="63"/>
      <w:bookmarkEnd w:id="6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4B41E02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BCC47E4" w14:textId="1016F6CB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6EEE17F" w14:textId="25FCFD5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54DC603" w14:textId="545C30D6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B24B1D" w14:textId="65D683F9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9F87232" w14:textId="629950C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1860CB5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FFE1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ID_TARIFA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04C49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F6290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909B0E" w14:textId="4CF0997D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9933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Sequencial da Tarifa.</w:t>
            </w:r>
          </w:p>
        </w:tc>
      </w:tr>
      <w:tr w:rsidR="007F52BA" w:rsidRPr="00EE0884" w14:paraId="2FB861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5B1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6026B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9A41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jCMkgqGAqACBgO0" w:history="1">
              <w:r w:rsidRPr="00EE0884">
                <w:rPr>
                  <w:lang w:val="pt-BR"/>
                </w:rPr>
                <w:t>TA_CONVENIOS_ARREC.ID_CONVENIO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86131" w14:textId="5A02E2F5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56B0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7F52BA" w:rsidRPr="00EE0884" w14:paraId="0ECA475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FA509" w14:textId="63ACF3C1" w:rsidR="007F52BA" w:rsidRPr="00EE0884" w:rsidRDefault="00D674EC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FORMA_PAGAMENTO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EB3AC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C10A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7E7CF" w14:textId="473DDD81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49D7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Formas de Recebimento de Cobranças de Tarifas </w:t>
            </w:r>
          </w:p>
          <w:p w14:paraId="41F9604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1-Guiche de Caixa </w:t>
            </w:r>
          </w:p>
          <w:p w14:paraId="16EE73C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Arrecadação Eletrônica </w:t>
            </w:r>
          </w:p>
          <w:p w14:paraId="54DC95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3-Internet </w:t>
            </w:r>
          </w:p>
          <w:p w14:paraId="2D52B65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4--Outros Meios </w:t>
            </w:r>
          </w:p>
          <w:p w14:paraId="5928D6E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5-Correspondente Bancário</w:t>
            </w:r>
          </w:p>
        </w:tc>
      </w:tr>
      <w:tr w:rsidR="007F52BA" w:rsidRPr="00EE0884" w14:paraId="17186A6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EEC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762B0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CAC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59D3C8" w14:textId="571FC4D4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EA122" w14:textId="620E5AF1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de </w:t>
            </w:r>
            <w:r w:rsidR="00EE0884" w:rsidRPr="00EE0884">
              <w:rPr>
                <w:lang w:val="pt-BR"/>
              </w:rPr>
              <w:t>Início</w:t>
            </w:r>
            <w:r w:rsidRPr="00EE0884">
              <w:rPr>
                <w:lang w:val="pt-BR"/>
              </w:rPr>
              <w:t xml:space="preserve"> da Cobrança</w:t>
            </w:r>
          </w:p>
        </w:tc>
      </w:tr>
      <w:tr w:rsidR="007F52BA" w:rsidRPr="00EE0884" w14:paraId="52D58A0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684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DATA_FIM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F8E5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4A29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DF516" w14:textId="61EA1DE5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0276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Fim da Cobrança da Tarifa</w:t>
            </w:r>
          </w:p>
        </w:tc>
      </w:tr>
      <w:tr w:rsidR="007F52BA" w:rsidRPr="00EE0884" w14:paraId="24CC7F4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1C9A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5E7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A708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DC6B73" w14:textId="3CF1D458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12E44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Tarifa a ser Comprada</w:t>
            </w:r>
          </w:p>
        </w:tc>
      </w:tr>
    </w:tbl>
    <w:p w14:paraId="5AE26E84" w14:textId="77777777" w:rsidR="007F52BA" w:rsidRPr="00EE0884" w:rsidRDefault="007F52BA" w:rsidP="007F52BA">
      <w:pPr>
        <w:spacing w:before="60" w:after="60"/>
        <w:ind w:left="0"/>
      </w:pPr>
    </w:p>
    <w:p w14:paraId="3BB6A02F" w14:textId="77777777" w:rsidR="007F52BA" w:rsidRPr="00EE0884" w:rsidRDefault="007F52BA" w:rsidP="007F52BA">
      <w:pPr>
        <w:spacing w:before="60" w:after="60"/>
        <w:ind w:left="0"/>
      </w:pPr>
    </w:p>
    <w:p w14:paraId="0FEFAD29" w14:textId="402C89AE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5" w:name="_Toc448734009"/>
      <w:bookmarkStart w:id="66" w:name="_Toc463874077"/>
      <w:r w:rsidRPr="00EE0884">
        <w:t xml:space="preserve">Tabela </w:t>
      </w:r>
      <w:r w:rsidR="00811FA8" w:rsidRPr="00EE0884">
        <w:t>TA_</w:t>
      </w:r>
      <w:r w:rsidRPr="00EE0884">
        <w:t>DELEGACIA_AGENCIAS</w:t>
      </w:r>
      <w:bookmarkEnd w:id="65"/>
      <w:bookmarkEnd w:id="66"/>
    </w:p>
    <w:p w14:paraId="78D2B929" w14:textId="77777777" w:rsidR="002C3F22" w:rsidRPr="00EE0884" w:rsidRDefault="002C3F22" w:rsidP="002C3F22"/>
    <w:p w14:paraId="47164DBC" w14:textId="3740F136" w:rsidR="002C3F22" w:rsidRPr="00EE0884" w:rsidRDefault="00811FA8" w:rsidP="002C3F22">
      <w:pPr>
        <w:pStyle w:val="GERERequisito"/>
      </w:pPr>
      <w:bookmarkStart w:id="67" w:name="_Toc448734010"/>
      <w:bookmarkStart w:id="68" w:name="_Toc463874078"/>
      <w:r w:rsidRPr="00EE0884">
        <w:t>[TA</w:t>
      </w:r>
      <w:r w:rsidR="002C3F22" w:rsidRPr="00EE0884">
        <w:t>0</w:t>
      </w:r>
      <w:r w:rsidR="00665B63">
        <w:t>12</w:t>
      </w:r>
      <w:r w:rsidR="002C3F22" w:rsidRPr="00EE0884">
        <w:t xml:space="preserve">] </w:t>
      </w:r>
      <w:r w:rsidRPr="00EE0884">
        <w:t>TA_</w:t>
      </w:r>
      <w:r w:rsidR="002C3F22" w:rsidRPr="00EE0884">
        <w:t>DELEGACIA_AGENCIAS</w:t>
      </w:r>
      <w:bookmarkEnd w:id="67"/>
      <w:bookmarkEnd w:id="6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762DA47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FE424D" w14:textId="0029EEF2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42453C" w14:textId="52E97C2C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166F0A8" w14:textId="4159129A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2B190C" w14:textId="054E919F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16CCE27" w14:textId="2329A731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543219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BD5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ID_UNIDADE_DELEGACIA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03DED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8CA7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CB90CA" w14:textId="14D441C3" w:rsidR="007F52BA" w:rsidRPr="00EE0884" w:rsidRDefault="00044E9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E8E9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das Unidade Regionais e ou Postos Fiscais que estão relacionadas com as </w:t>
            </w:r>
            <w:r w:rsidRPr="00EE0884">
              <w:rPr>
                <w:lang w:val="pt-BR"/>
              </w:rPr>
              <w:lastRenderedPageBreak/>
              <w:t>Delegacias Fazendárias</w:t>
            </w:r>
          </w:p>
        </w:tc>
      </w:tr>
      <w:tr w:rsidR="007F52BA" w:rsidRPr="00EE0884" w14:paraId="72C9EAD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FD45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C34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2D8AD7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hyperlink w:anchor="05CMkgqGAqACBgOH" w:history="1">
              <w:r w:rsidRPr="00DE625C">
                <w:rPr>
                  <w:lang w:val="es-419"/>
                </w:rPr>
                <w:t>TA_DELEGACIAS.ID_DELEGACIA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44A93" w14:textId="42A61B94" w:rsidR="007F52BA" w:rsidRPr="00EE0884" w:rsidRDefault="00044E9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DB58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41AE654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43EC9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726D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FA718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23D4F" w14:textId="432B2209" w:rsidR="007F52BA" w:rsidRPr="00EE0884" w:rsidRDefault="00044E9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56BD7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das Unidades Regionais ou Postos Fiscais</w:t>
            </w:r>
          </w:p>
        </w:tc>
      </w:tr>
    </w:tbl>
    <w:p w14:paraId="5B0FC244" w14:textId="77777777" w:rsidR="002C3F22" w:rsidRPr="00EE0884" w:rsidRDefault="002C3F22" w:rsidP="007F52BA">
      <w:pPr>
        <w:spacing w:before="60" w:after="60"/>
        <w:ind w:left="0"/>
      </w:pPr>
    </w:p>
    <w:p w14:paraId="069C8200" w14:textId="06C7B2ED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9" w:name="_Toc448734011"/>
      <w:bookmarkStart w:id="70" w:name="_Toc463874079"/>
      <w:r w:rsidRPr="00EE0884">
        <w:t xml:space="preserve">Tabela </w:t>
      </w:r>
      <w:r w:rsidR="00811FA8" w:rsidRPr="00EE0884">
        <w:t>TA_</w:t>
      </w:r>
      <w:r w:rsidRPr="00EE0884">
        <w:t>DELEGACIA_ENDERECO</w:t>
      </w:r>
      <w:bookmarkEnd w:id="69"/>
      <w:bookmarkEnd w:id="70"/>
    </w:p>
    <w:p w14:paraId="3D33DE91" w14:textId="77777777" w:rsidR="002C3F22" w:rsidRPr="00EE0884" w:rsidRDefault="002C3F22" w:rsidP="002C3F22"/>
    <w:p w14:paraId="09EE2CBB" w14:textId="2F814AA7" w:rsidR="002C3F22" w:rsidRPr="00EE0884" w:rsidRDefault="00811FA8" w:rsidP="002C3F22">
      <w:pPr>
        <w:pStyle w:val="GERERequisito"/>
      </w:pPr>
      <w:bookmarkStart w:id="71" w:name="_Toc448734012"/>
      <w:bookmarkStart w:id="72" w:name="_Toc463874080"/>
      <w:r w:rsidRPr="00EE0884">
        <w:t>[TA</w:t>
      </w:r>
      <w:r w:rsidR="00665B63">
        <w:t>013</w:t>
      </w:r>
      <w:r w:rsidR="002C3F22" w:rsidRPr="00EE0884">
        <w:t xml:space="preserve">] </w:t>
      </w:r>
      <w:r w:rsidRPr="00EE0884">
        <w:t>TA_</w:t>
      </w:r>
      <w:r w:rsidR="002C3F22" w:rsidRPr="00EE0884">
        <w:t>DELEGACIA_ENDERECO</w:t>
      </w:r>
      <w:bookmarkEnd w:id="71"/>
      <w:bookmarkEnd w:id="7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082A31D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57B211" w14:textId="66CFD6E8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C56FD82" w14:textId="5505B51D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0483B12" w14:textId="4C90A0D4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0EE905" w14:textId="3FBFC736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D0E4998" w14:textId="6555F60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6C61C7F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62A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5727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E5E1BB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hyperlink w:anchor="05CMkgqGAqACBgOH" w:history="1">
              <w:r w:rsidRPr="00DE625C">
                <w:rPr>
                  <w:lang w:val="es-419"/>
                </w:rPr>
                <w:t>TA_DELEGACIAS.ID_DELEGACIA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17EE1" w14:textId="3916C613" w:rsidR="007F52BA" w:rsidRPr="00EE0884" w:rsidRDefault="0044711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D3D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3E66EA7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111A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4EA25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77EE8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FK (</w:t>
            </w:r>
            <w:hyperlink w:anchor="SNCMkgqGAqACBgOi" w:history="1">
              <w:r w:rsidRPr="00DE625C">
                <w:rPr>
                  <w:lang w:val="es-419"/>
                </w:rPr>
                <w:t>TA_MUNICIPIOS.ID_MUNICIPIO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C822A" w14:textId="1F502D92" w:rsidR="007F52BA" w:rsidRPr="00EE0884" w:rsidRDefault="0044711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6A7712" w14:textId="2AB07512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que pertence</w:t>
            </w:r>
          </w:p>
        </w:tc>
      </w:tr>
      <w:tr w:rsidR="007F52BA" w:rsidRPr="00EE0884" w14:paraId="5FDC45C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CE9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UF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529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EF14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6B24DB" w14:textId="56175A78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71CD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Unidade Federada</w:t>
            </w:r>
          </w:p>
        </w:tc>
      </w:tr>
      <w:tr w:rsidR="007F52BA" w:rsidRPr="00EE0884" w14:paraId="23A9518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EA7B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LOGRADOURO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59E1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F3E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36821" w14:textId="0823378E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E75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 de Logradouro : RUA, AVENIDA, ALAMEDA</w:t>
            </w:r>
          </w:p>
        </w:tc>
      </w:tr>
      <w:tr w:rsidR="007F52BA" w:rsidRPr="00EE0884" w14:paraId="2C9FAF6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A44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ENDERECO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61D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A3EFC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3B2F0" w14:textId="6F35269C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479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Endereço da Delegacia</w:t>
            </w:r>
          </w:p>
        </w:tc>
      </w:tr>
      <w:tr w:rsidR="007F52BA" w:rsidRPr="00EE0884" w14:paraId="559AF24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948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BAIRRO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F4C74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8E432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B28D14" w14:textId="4354913B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DAF94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Bairro da Delegacia</w:t>
            </w:r>
          </w:p>
        </w:tc>
      </w:tr>
      <w:tr w:rsidR="007F52BA" w:rsidRPr="00EE0884" w14:paraId="7C20ABF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4DC95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TELEFONE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31DAE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6E6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E55A2C" w14:textId="2621900F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1212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Telefone com DDD</w:t>
            </w:r>
          </w:p>
        </w:tc>
      </w:tr>
      <w:tr w:rsidR="007F52BA" w:rsidRPr="00EE0884" w14:paraId="20C2C0D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290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FAX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D7F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1098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8149B" w14:textId="53CBFAE0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B427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Fax com DDD</w:t>
            </w:r>
          </w:p>
        </w:tc>
      </w:tr>
      <w:tr w:rsidR="007F52BA" w:rsidRPr="00EE0884" w14:paraId="7B79F43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6D5D4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1920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C6A8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F1E79" w14:textId="2BA32B5A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0E910" w14:textId="47DDB508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</w:t>
            </w:r>
            <w:r w:rsidR="000F116D" w:rsidRPr="00EE0884">
              <w:rPr>
                <w:lang w:val="pt-BR"/>
              </w:rPr>
              <w:t>N</w:t>
            </w:r>
            <w:r w:rsidRPr="00EE0884">
              <w:rPr>
                <w:lang w:val="pt-BR"/>
              </w:rPr>
              <w:t>Principal da Delegacia Fazendaria</w:t>
            </w:r>
          </w:p>
        </w:tc>
      </w:tr>
    </w:tbl>
    <w:p w14:paraId="7BEC02B9" w14:textId="77777777" w:rsidR="002C3F22" w:rsidRPr="00EE0884" w:rsidRDefault="002C3F22" w:rsidP="007F52BA">
      <w:pPr>
        <w:spacing w:before="60" w:after="60"/>
        <w:ind w:left="0"/>
      </w:pPr>
    </w:p>
    <w:p w14:paraId="28316CAB" w14:textId="1963C7E7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73" w:name="_Toc448734013"/>
      <w:bookmarkStart w:id="74" w:name="_Toc463874081"/>
      <w:r w:rsidRPr="00EE0884">
        <w:lastRenderedPageBreak/>
        <w:t xml:space="preserve">Tabela </w:t>
      </w:r>
      <w:r w:rsidR="00665B63">
        <w:t>TA_UNIDADE</w:t>
      </w:r>
      <w:r w:rsidR="00C27A2C" w:rsidRPr="00EE0884">
        <w:t>_RECEITAS</w:t>
      </w:r>
      <w:bookmarkEnd w:id="73"/>
      <w:bookmarkEnd w:id="74"/>
    </w:p>
    <w:p w14:paraId="0B22AC13" w14:textId="77777777" w:rsidR="002C3F22" w:rsidRPr="00EE0884" w:rsidRDefault="002C3F22" w:rsidP="002C3F22"/>
    <w:p w14:paraId="4C30011C" w14:textId="0B7EBB77" w:rsidR="002C3F22" w:rsidRPr="00EE0884" w:rsidRDefault="002C3F22" w:rsidP="002C3F22">
      <w:pPr>
        <w:pStyle w:val="GERERequisito"/>
      </w:pPr>
      <w:bookmarkStart w:id="75" w:name="_Toc448734014"/>
      <w:bookmarkStart w:id="76" w:name="_Toc463874082"/>
      <w:r w:rsidRPr="00EE0884">
        <w:t>[TAB0</w:t>
      </w:r>
      <w:r w:rsidR="00665B63">
        <w:t>14</w:t>
      </w:r>
      <w:r w:rsidRPr="00EE0884">
        <w:t xml:space="preserve">] </w:t>
      </w:r>
      <w:r w:rsidR="00665B63">
        <w:t>TA_UNIDADE</w:t>
      </w:r>
      <w:r w:rsidR="00C27A2C" w:rsidRPr="00EE0884">
        <w:t>_RECEITAS</w:t>
      </w:r>
      <w:bookmarkEnd w:id="75"/>
      <w:bookmarkEnd w:id="7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1AD21A6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879070" w14:textId="644EDCC8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FBCFBBE" w14:textId="005E4180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01286CF" w14:textId="5D50EB8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1CA846B" w14:textId="273B05F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146F92E" w14:textId="1BB1134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6B4005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AA55A" w14:textId="14E4F13C" w:rsidR="007F52BA" w:rsidRPr="00EE0884" w:rsidRDefault="00665B63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IDENTIFICACAO_UNID_ORGANIZAC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62FD3" w14:textId="6956D94B" w:rsidR="007F52BA" w:rsidRPr="00EE0884" w:rsidRDefault="00665B63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number(10</w:t>
            </w:r>
            <w:r w:rsidR="007F52BA"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55D5F" w14:textId="081548F9" w:rsidR="007F52BA" w:rsidRPr="00DE625C" w:rsidRDefault="007F52BA" w:rsidP="003D1DED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hyperlink w:anchor="05CMkgqGAqACBgOH" w:history="1">
              <w:r w:rsidRPr="00DE625C">
                <w:rPr>
                  <w:lang w:val="es-419"/>
                </w:rPr>
                <w:t>TA_</w:t>
              </w:r>
              <w:r w:rsidR="003D1DED">
                <w:rPr>
                  <w:lang w:val="es-419"/>
                </w:rPr>
                <w:t>UNIDADE_RECEITA</w:t>
              </w:r>
              <w:r w:rsidRPr="00DE625C">
                <w:rPr>
                  <w:lang w:val="es-419"/>
                </w:rPr>
                <w:t>.</w:t>
              </w:r>
              <w:r w:rsidR="003D1DED">
                <w:rPr>
                  <w:lang w:val="es-419"/>
                </w:rPr>
                <w:t>IDENTIFICACAO_UNID_ORGANIZAC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EBF20B" w14:textId="2BAE564E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1812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215B795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E07A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7BF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F149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450EC4" w14:textId="404415C4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433F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</w:tbl>
    <w:p w14:paraId="457BF0C5" w14:textId="6DA30617" w:rsidR="00665B63" w:rsidRPr="00EE0884" w:rsidRDefault="00665B63" w:rsidP="00665B63">
      <w:pPr>
        <w:pStyle w:val="Ttulo3"/>
        <w:widowControl/>
        <w:numPr>
          <w:ilvl w:val="0"/>
          <w:numId w:val="0"/>
        </w:numPr>
        <w:autoSpaceDE/>
        <w:autoSpaceDN/>
        <w:spacing w:after="60"/>
        <w:jc w:val="both"/>
      </w:pPr>
      <w:bookmarkStart w:id="77" w:name="_Toc448734017"/>
      <w:r w:rsidRPr="00EE0884">
        <w:t xml:space="preserve"> </w:t>
      </w:r>
    </w:p>
    <w:p w14:paraId="51420784" w14:textId="09BC0713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78" w:name="_Toc463874083"/>
      <w:r w:rsidRPr="00EE0884">
        <w:t xml:space="preserve">Tabela </w:t>
      </w:r>
      <w:r w:rsidR="00811FA8" w:rsidRPr="00EE0884">
        <w:t>TA_</w:t>
      </w:r>
      <w:r w:rsidR="00C9429E" w:rsidRPr="00EE0884">
        <w:t>ESTATISTISCAS</w:t>
      </w:r>
      <w:r w:rsidR="00C27A2C" w:rsidRPr="00EE0884">
        <w:t>_ARRECADACAO</w:t>
      </w:r>
      <w:bookmarkEnd w:id="77"/>
      <w:bookmarkEnd w:id="78"/>
    </w:p>
    <w:p w14:paraId="6D2738C7" w14:textId="77777777" w:rsidR="002C3F22" w:rsidRPr="00EE0884" w:rsidRDefault="002C3F22" w:rsidP="002C3F22"/>
    <w:p w14:paraId="14BA24BB" w14:textId="6885F9A1" w:rsidR="002C3F22" w:rsidRPr="00EE0884" w:rsidRDefault="00811FA8" w:rsidP="002C3F22">
      <w:pPr>
        <w:pStyle w:val="GERERequisito"/>
      </w:pPr>
      <w:bookmarkStart w:id="79" w:name="_Toc448734018"/>
      <w:bookmarkStart w:id="80" w:name="_Toc463874084"/>
      <w:r w:rsidRPr="00EE0884">
        <w:t>[TA</w:t>
      </w:r>
      <w:r w:rsidR="002C3F22" w:rsidRPr="00EE0884">
        <w:t>0</w:t>
      </w:r>
      <w:r w:rsidR="00665B63">
        <w:t>1</w:t>
      </w:r>
      <w:r w:rsidR="003D1DED">
        <w:t>5</w:t>
      </w:r>
      <w:r w:rsidR="002C3F22" w:rsidRPr="00EE0884">
        <w:t xml:space="preserve">] </w:t>
      </w:r>
      <w:r w:rsidRPr="00EE0884">
        <w:t>TA_</w:t>
      </w:r>
      <w:r w:rsidR="00C9429E" w:rsidRPr="00EE0884">
        <w:t>ESTATISTICAS</w:t>
      </w:r>
      <w:r w:rsidR="00C27A2C" w:rsidRPr="00EE0884">
        <w:t>_ARRECADACAO</w:t>
      </w:r>
      <w:bookmarkEnd w:id="79"/>
      <w:bookmarkEnd w:id="8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466A97A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DEDE38" w14:textId="5CA51B41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FFEC0D" w14:textId="23ECA65B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C0F832A" w14:textId="631CC56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A27D74B" w14:textId="7FBD8E55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57B4DF5" w14:textId="5BC2C493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0ECD173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47DD5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035B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4522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FA2F1" w14:textId="1360B451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FAC10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Fechamento da Arrecadação</w:t>
            </w:r>
          </w:p>
        </w:tc>
      </w:tr>
      <w:tr w:rsidR="007F52BA" w:rsidRPr="00EE0884" w14:paraId="066095C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FF9C3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DATA_FECHAMENTO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926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E117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E04B8" w14:textId="0E9EB57E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7ED1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Fechamento da Arrecadação</w:t>
            </w:r>
          </w:p>
        </w:tc>
      </w:tr>
      <w:tr w:rsidR="007F52BA" w:rsidRPr="00EE0884" w14:paraId="1CD5BE0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ED3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PERIODO_ARREC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D658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4CDD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28DD7C" w14:textId="58FB8F20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5C2F9" w14:textId="1ECA1900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</w:t>
            </w:r>
            <w:r w:rsidR="007F52BA" w:rsidRPr="00EE0884">
              <w:rPr>
                <w:lang w:val="pt-BR"/>
              </w:rPr>
              <w:t xml:space="preserve"> de Referência da Arrecadação</w:t>
            </w:r>
          </w:p>
        </w:tc>
      </w:tr>
      <w:tr w:rsidR="007F52BA" w:rsidRPr="00EE0884" w14:paraId="7743CE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E6BD1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USUARIO_FECHAMENTO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F048C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251A6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334B7" w14:textId="57694FE6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A330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Fechou a Arrecadação</w:t>
            </w:r>
          </w:p>
        </w:tc>
      </w:tr>
      <w:tr w:rsidR="007F52BA" w:rsidRPr="00EE0884" w14:paraId="3218FC9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44C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10368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0924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D963C" w14:textId="565C8572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9450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Documentos</w:t>
            </w:r>
          </w:p>
        </w:tc>
      </w:tr>
      <w:tr w:rsidR="007F52BA" w:rsidRPr="00EE0884" w14:paraId="16F98BD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9F4D2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EB2C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FD09D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FEBAE" w14:textId="3E2ED052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B132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 Arrecadado</w:t>
            </w:r>
          </w:p>
        </w:tc>
      </w:tr>
      <w:tr w:rsidR="007F52BA" w:rsidRPr="00EE0884" w14:paraId="73E0776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76E0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B9BB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1F4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71879" w14:textId="3FE9C33F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2D19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 Arrecadado</w:t>
            </w:r>
          </w:p>
        </w:tc>
      </w:tr>
      <w:tr w:rsidR="007F52BA" w:rsidRPr="00EE0884" w14:paraId="5B4F93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0D4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419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749B1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6DCF16" w14:textId="03DB15EF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E7F1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Multas Arrecadado</w:t>
            </w:r>
          </w:p>
        </w:tc>
      </w:tr>
      <w:tr w:rsidR="007F52BA" w:rsidRPr="00EE0884" w14:paraId="119ADDE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CBAA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B4B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F0D8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7DA20" w14:textId="1EA41A5B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7D9C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Juros Arrecadado</w:t>
            </w:r>
          </w:p>
        </w:tc>
      </w:tr>
      <w:tr w:rsidR="007F52BA" w:rsidRPr="00EE0884" w14:paraId="5524D3F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F66E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5C1F3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262C5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80CC25" w14:textId="7AA8E89C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24718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Correção Monetária Arrecadado</w:t>
            </w:r>
          </w:p>
        </w:tc>
      </w:tr>
      <w:tr w:rsidR="007F52BA" w:rsidRPr="00EE0884" w14:paraId="229A438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E5595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2376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3526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5ADED" w14:textId="73E25547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8E13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</w:tr>
    </w:tbl>
    <w:p w14:paraId="66D5D670" w14:textId="77777777" w:rsidR="007F52BA" w:rsidRPr="00EE0884" w:rsidRDefault="007F52BA" w:rsidP="007F52BA">
      <w:pPr>
        <w:ind w:left="0"/>
      </w:pPr>
    </w:p>
    <w:p w14:paraId="6D48E1EB" w14:textId="6308C19F" w:rsidR="00C27A2C" w:rsidRPr="00EE0884" w:rsidRDefault="007F52BA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81" w:name="_Toc448734019"/>
      <w:bookmarkStart w:id="82" w:name="_Toc463874085"/>
      <w:r w:rsidR="00C27A2C" w:rsidRPr="00EE0884">
        <w:lastRenderedPageBreak/>
        <w:t xml:space="preserve">Tabela </w:t>
      </w:r>
      <w:r w:rsidR="00811FA8" w:rsidRPr="00EE0884">
        <w:t>TA_</w:t>
      </w:r>
      <w:r w:rsidR="00C27A2C" w:rsidRPr="00EE0884">
        <w:t>GRUPOS_CNAE</w:t>
      </w:r>
      <w:bookmarkEnd w:id="81"/>
      <w:bookmarkEnd w:id="82"/>
    </w:p>
    <w:p w14:paraId="200FF27A" w14:textId="77777777" w:rsidR="00C27A2C" w:rsidRPr="00EE0884" w:rsidRDefault="00C27A2C" w:rsidP="00C27A2C"/>
    <w:p w14:paraId="1ED600C6" w14:textId="3BAB9600" w:rsidR="00C27A2C" w:rsidRPr="00EE0884" w:rsidRDefault="00811FA8" w:rsidP="00C27A2C">
      <w:pPr>
        <w:pStyle w:val="GERERequisito"/>
      </w:pPr>
      <w:bookmarkStart w:id="83" w:name="_Toc448734020"/>
      <w:bookmarkStart w:id="84" w:name="_Toc463874086"/>
      <w:r w:rsidRPr="00EE0884">
        <w:t>[TA</w:t>
      </w:r>
      <w:r w:rsidR="00C27A2C" w:rsidRPr="00EE0884">
        <w:t>0</w:t>
      </w:r>
      <w:r w:rsidR="003D1DED">
        <w:t>16</w:t>
      </w:r>
      <w:r w:rsidR="00C27A2C" w:rsidRPr="00EE0884">
        <w:t xml:space="preserve">] </w:t>
      </w:r>
      <w:r w:rsidRPr="00EE0884">
        <w:t>TA_</w:t>
      </w:r>
      <w:r w:rsidR="00C27A2C" w:rsidRPr="00EE0884">
        <w:t>GRUPOS_CNAE</w:t>
      </w:r>
      <w:bookmarkEnd w:id="83"/>
      <w:bookmarkEnd w:id="8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61E1970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60A1EE" w14:textId="1406650C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312005" w14:textId="239ED8C0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CA643B3" w14:textId="60F941C1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17FE260" w14:textId="761F12F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1C4722" w14:textId="37A2335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4823F9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CB44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ID_GRUPO_CNAE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4DBB0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0BBE5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8tCMkgqGAqACBgOk" w:history="1">
              <w:r w:rsidRPr="00EE0884">
                <w:rPr>
                  <w:lang w:val="pt-BR"/>
                </w:rPr>
                <w:t>TA_TIPO_GRUPOS_CNAES.ID_GRUPO_CNAE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243E3" w14:textId="3E0528EE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430F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1-Agricultura, 2-Pecuária, </w:t>
            </w:r>
          </w:p>
          <w:p w14:paraId="42C9436A" w14:textId="2BFFCDD6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3-Agropecuária, 4-Sivilcultura</w:t>
            </w:r>
            <w:r w:rsidR="00016E22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t>/</w:t>
            </w:r>
            <w:r w:rsidR="00016E22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t xml:space="preserve">Explor, </w:t>
            </w:r>
          </w:p>
          <w:p w14:paraId="3E2BFF9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5-Pesca, 6-Industria, 7-Comércio,8-Serviços, </w:t>
            </w:r>
          </w:p>
          <w:p w14:paraId="38F831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9-Outras Atividades</w:t>
            </w:r>
          </w:p>
        </w:tc>
      </w:tr>
      <w:tr w:rsidR="007F52BA" w:rsidRPr="00EE0884" w14:paraId="193A0CC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F6EC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CNAE_FISCAL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ACF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683B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0132A" w14:textId="069D0664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DBE70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CNAES QUE COMPÕEM OS GRUPOS</w:t>
            </w:r>
          </w:p>
        </w:tc>
      </w:tr>
    </w:tbl>
    <w:p w14:paraId="7F9C92E2" w14:textId="77777777" w:rsidR="00C27A2C" w:rsidRPr="00EE0884" w:rsidRDefault="00C27A2C" w:rsidP="007F52BA">
      <w:pPr>
        <w:spacing w:before="60" w:after="60"/>
        <w:ind w:left="0"/>
      </w:pPr>
    </w:p>
    <w:p w14:paraId="34BBF651" w14:textId="54EE1AAB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85" w:name="_Toc448734021"/>
      <w:bookmarkStart w:id="86" w:name="_Toc463874087"/>
      <w:r w:rsidRPr="00EE0884">
        <w:t xml:space="preserve">Tabela </w:t>
      </w:r>
      <w:r w:rsidR="002173A8" w:rsidRPr="00EE0884">
        <w:t>TA_</w:t>
      </w:r>
      <w:r w:rsidR="00A01BF5" w:rsidRPr="00EE0884">
        <w:t>LOTES_PAGOS</w:t>
      </w:r>
      <w:bookmarkEnd w:id="85"/>
      <w:bookmarkEnd w:id="86"/>
    </w:p>
    <w:p w14:paraId="29E56036" w14:textId="77777777" w:rsidR="00C27A2C" w:rsidRPr="00EE0884" w:rsidRDefault="00C27A2C" w:rsidP="00C27A2C"/>
    <w:p w14:paraId="5FA8C8D6" w14:textId="45C18497" w:rsidR="00C27A2C" w:rsidRPr="00EE0884" w:rsidRDefault="00811FA8" w:rsidP="00C27A2C">
      <w:pPr>
        <w:pStyle w:val="GERERequisito"/>
      </w:pPr>
      <w:bookmarkStart w:id="87" w:name="_Toc448734022"/>
      <w:bookmarkStart w:id="88" w:name="_Toc463874088"/>
      <w:r w:rsidRPr="00EE0884">
        <w:t>[TA</w:t>
      </w:r>
      <w:r w:rsidR="00C27A2C" w:rsidRPr="00EE0884">
        <w:t>0</w:t>
      </w:r>
      <w:r w:rsidR="003D1DED">
        <w:t>17</w:t>
      </w:r>
      <w:r w:rsidR="00C27A2C" w:rsidRPr="00EE0884">
        <w:t xml:space="preserve">] </w:t>
      </w:r>
      <w:r w:rsidRPr="00EE0884">
        <w:t>TA_</w:t>
      </w:r>
      <w:r w:rsidR="00A01BF5" w:rsidRPr="00EE0884">
        <w:t>LOTES_PAGOS</w:t>
      </w:r>
      <w:bookmarkEnd w:id="87"/>
      <w:bookmarkEnd w:id="8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1A47BC8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63B59F" w14:textId="66C106CB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3B5E30" w14:textId="0AE69AB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9957F0" w14:textId="55A02D0D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CF7FCF" w14:textId="2C1A3EE5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566F813" w14:textId="6D73E53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74E2775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78544" w14:textId="1A4A78AD" w:rsidR="007F52BA" w:rsidRPr="00EE0884" w:rsidRDefault="009A7B7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</w:t>
            </w:r>
            <w:r w:rsidR="007F52BA" w:rsidRPr="00EE0884">
              <w:rPr>
                <w:lang w:val="pt-BR"/>
              </w:rPr>
              <w:t>DAR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06A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EF1A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E36DB5" w14:textId="1ACCC383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486C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BDAR</w:t>
            </w:r>
          </w:p>
        </w:tc>
      </w:tr>
      <w:tr w:rsidR="007F52BA" w:rsidRPr="00EE0884" w14:paraId="47BE0D2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883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9589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B9185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E86A8D" w14:textId="76A6D427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4C50A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TPAR</w:t>
            </w:r>
          </w:p>
        </w:tc>
      </w:tr>
    </w:tbl>
    <w:p w14:paraId="64AE418A" w14:textId="77777777" w:rsidR="00C27A2C" w:rsidRPr="00EE0884" w:rsidRDefault="00C27A2C" w:rsidP="007F52BA">
      <w:pPr>
        <w:spacing w:before="60" w:after="60"/>
        <w:ind w:left="0"/>
      </w:pPr>
    </w:p>
    <w:p w14:paraId="0C1548DE" w14:textId="6819DCF7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89" w:name="_Toc448734023"/>
      <w:bookmarkStart w:id="90" w:name="_Toc463874089"/>
      <w:r w:rsidRPr="00EE0884">
        <w:t xml:space="preserve">Tabela </w:t>
      </w:r>
      <w:r w:rsidR="00811FA8" w:rsidRPr="00EE0884">
        <w:t>TA_</w:t>
      </w:r>
      <w:r w:rsidR="00A01BF5" w:rsidRPr="00EE0884">
        <w:t>LOTES</w:t>
      </w:r>
      <w:r w:rsidR="007F52BA" w:rsidRPr="00EE0884">
        <w:t>_</w:t>
      </w:r>
      <w:r w:rsidR="00A01BF5" w:rsidRPr="00EE0884">
        <w:t>PAGOS_ARREC</w:t>
      </w:r>
      <w:bookmarkEnd w:id="89"/>
      <w:bookmarkEnd w:id="90"/>
    </w:p>
    <w:p w14:paraId="2799182F" w14:textId="77777777" w:rsidR="00C27A2C" w:rsidRPr="00EE0884" w:rsidRDefault="00C27A2C" w:rsidP="00C27A2C"/>
    <w:p w14:paraId="37418B02" w14:textId="5CECD8EB" w:rsidR="00C27A2C" w:rsidRPr="00EE0884" w:rsidRDefault="00811FA8" w:rsidP="00C27A2C">
      <w:pPr>
        <w:pStyle w:val="GERERequisito"/>
      </w:pPr>
      <w:bookmarkStart w:id="91" w:name="_Toc448734024"/>
      <w:bookmarkStart w:id="92" w:name="_Toc463874090"/>
      <w:r w:rsidRPr="00EE0884">
        <w:t>[TA</w:t>
      </w:r>
      <w:r w:rsidR="00C27A2C" w:rsidRPr="00EE0884">
        <w:t>0</w:t>
      </w:r>
      <w:r w:rsidR="003D1DED">
        <w:t>18</w:t>
      </w:r>
      <w:r w:rsidR="00C27A2C" w:rsidRPr="00EE0884">
        <w:t xml:space="preserve">] </w:t>
      </w:r>
      <w:r w:rsidRPr="00EE0884">
        <w:t>TA_</w:t>
      </w:r>
      <w:r w:rsidR="00A01BF5" w:rsidRPr="00EE0884">
        <w:t>LOTES</w:t>
      </w:r>
      <w:r w:rsidR="00861DEE" w:rsidRPr="00EE0884">
        <w:t>_</w:t>
      </w:r>
      <w:r w:rsidR="00A01BF5" w:rsidRPr="00EE0884">
        <w:t>PAGOS_ARREC</w:t>
      </w:r>
      <w:bookmarkEnd w:id="91"/>
      <w:bookmarkEnd w:id="9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1701"/>
        <w:gridCol w:w="1329"/>
        <w:gridCol w:w="1579"/>
        <w:gridCol w:w="1579"/>
      </w:tblGrid>
      <w:tr w:rsidR="007F52BA" w:rsidRPr="00EE0884" w14:paraId="3A57E20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B73F8F0" w14:textId="146A75BD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221A08" w14:textId="2D4EB4DE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4D6EB6" w14:textId="3292C24B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39D12BB" w14:textId="3D88F65D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E48F3C" w14:textId="77D5045D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769B54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6789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DEB9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D4B1F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B1E1B" w14:textId="30D16C7F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7EA41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Sequencial gerado do BDAR ou TPAR</w:t>
            </w:r>
          </w:p>
        </w:tc>
      </w:tr>
      <w:tr w:rsidR="007F52BA" w:rsidRPr="00EE0884" w14:paraId="5FDA749F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5B99F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TIPO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D7A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C28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366715" w14:textId="35963A28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D79E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Origem da transação (1-bdar, 2-tpar)</w:t>
            </w:r>
          </w:p>
        </w:tc>
      </w:tr>
      <w:tr w:rsidR="007F52BA" w:rsidRPr="00EE0884" w14:paraId="14D21769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8F29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DATA_RECEPCAO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3E99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BD0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A17CD4" w14:textId="7FDD03C4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E8D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Recepção do Pagamento</w:t>
            </w:r>
          </w:p>
        </w:tc>
      </w:tr>
      <w:tr w:rsidR="007F52BA" w:rsidRPr="00EE0884" w14:paraId="7C8BB03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D8E43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91B3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57D5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B58E0D" w14:textId="0E7C1B00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76B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7F52BA" w:rsidRPr="00EE0884" w14:paraId="7E5EF33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3B69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0E1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D39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640CC" w14:textId="75B133DC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308B5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7F52BA" w:rsidRPr="00EE0884" w14:paraId="1E1FFE67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5073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3274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D73F4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A4BC73" w14:textId="14AD6857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E60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7F52BA" w:rsidRPr="00EE0884" w14:paraId="1233C8C1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F65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4F00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96E0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FA7F7" w14:textId="1ED96EA4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7B6D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em que foi realizado o processamento do arquivo</w:t>
            </w:r>
          </w:p>
        </w:tc>
      </w:tr>
      <w:tr w:rsidR="007F52BA" w:rsidRPr="00EE0884" w14:paraId="046AF6C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950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7F6E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B60C8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0B917A" w14:textId="5283E313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D6EEE9" w14:textId="77777777" w:rsidR="007F52BA" w:rsidRPr="00EE0884" w:rsidRDefault="007F52BA" w:rsidP="00861DE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Quantidade </w:t>
            </w:r>
            <w:r w:rsidR="00861DEE" w:rsidRPr="00EE0884">
              <w:rPr>
                <w:lang w:val="pt-BR"/>
              </w:rPr>
              <w:t>Recepcionada</w:t>
            </w:r>
            <w:r w:rsidRPr="00EE0884">
              <w:rPr>
                <w:lang w:val="pt-BR"/>
              </w:rPr>
              <w:t xml:space="preserve"> no TPAR e ou BDAR</w:t>
            </w:r>
          </w:p>
          <w:p w14:paraId="51D8C784" w14:textId="4C7F0558" w:rsidR="00BC465A" w:rsidRPr="00EE0884" w:rsidRDefault="00BC465A" w:rsidP="00861DE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(Somatório das Colunas quantidade docs + Quantidade Erros )</w:t>
            </w:r>
          </w:p>
        </w:tc>
      </w:tr>
      <w:tr w:rsidR="007F52BA" w:rsidRPr="00EE0884" w14:paraId="35E7EC9D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948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45A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391E8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553181" w14:textId="4A2DC708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69F0B" w14:textId="77777777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</w:t>
            </w:r>
            <w:r w:rsidR="00BC465A" w:rsidRPr="00EE0884">
              <w:rPr>
                <w:lang w:val="pt-BR"/>
              </w:rPr>
              <w:t>Recepcionado</w:t>
            </w:r>
            <w:r w:rsidRPr="00EE0884">
              <w:rPr>
                <w:lang w:val="pt-BR"/>
              </w:rPr>
              <w:t xml:space="preserve"> para o TPAR e ou BDAR</w:t>
            </w:r>
          </w:p>
          <w:p w14:paraId="1459037F" w14:textId="1B631D93" w:rsidR="00BC465A" w:rsidRPr="00EE0884" w:rsidRDefault="00BC465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(Somatório das Colunas Valor Lotes + Valor Erros )</w:t>
            </w:r>
          </w:p>
        </w:tc>
      </w:tr>
      <w:tr w:rsidR="007F52BA" w:rsidRPr="00EE0884" w14:paraId="1590E8F0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D15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QUANTIDADE_DOCS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B5B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16B70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858FE" w14:textId="06B479E6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FACCD6" w14:textId="5CDFD40D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Quantidade de registros </w:t>
            </w:r>
            <w:r w:rsidR="00BC465A" w:rsidRPr="00EE0884">
              <w:rPr>
                <w:lang w:val="pt-BR"/>
              </w:rPr>
              <w:t>processados</w:t>
            </w:r>
            <w:r w:rsidRPr="00EE0884">
              <w:rPr>
                <w:lang w:val="pt-BR"/>
              </w:rPr>
              <w:t xml:space="preserve"> </w:t>
            </w:r>
            <w:r w:rsidR="00BC465A" w:rsidRPr="00EE0884">
              <w:rPr>
                <w:lang w:val="pt-BR"/>
              </w:rPr>
              <w:t xml:space="preserve">sem Erros </w:t>
            </w:r>
            <w:r w:rsidRPr="00EE0884">
              <w:rPr>
                <w:lang w:val="pt-BR"/>
              </w:rPr>
              <w:t>no TPAR e ou BDAR</w:t>
            </w:r>
          </w:p>
        </w:tc>
      </w:tr>
      <w:tr w:rsidR="007F52BA" w:rsidRPr="00EE0884" w14:paraId="2567D6A0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505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VALOR_LOTE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8549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D1A69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05C6D" w14:textId="4660A4A2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68137" w14:textId="2695D381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Total do Valor </w:t>
            </w:r>
            <w:r w:rsidR="00BC465A" w:rsidRPr="00EE0884">
              <w:rPr>
                <w:lang w:val="pt-BR"/>
              </w:rPr>
              <w:t>processado sem Erros</w:t>
            </w:r>
            <w:r w:rsidRPr="00EE0884">
              <w:rPr>
                <w:lang w:val="pt-BR"/>
              </w:rPr>
              <w:t xml:space="preserve"> para o TPAR ou BDAR</w:t>
            </w:r>
          </w:p>
        </w:tc>
      </w:tr>
      <w:tr w:rsidR="007F52BA" w:rsidRPr="00EE0884" w14:paraId="1154128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1821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ESTADO_LOTE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081DD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6CD1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C0A270" w14:textId="73F67DD6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2480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1-Aberto,2-Fechado</w:t>
            </w:r>
          </w:p>
        </w:tc>
      </w:tr>
      <w:tr w:rsidR="007F52BA" w:rsidRPr="00EE0884" w14:paraId="62CC79CA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6D89F" w14:textId="36F14FA6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QUANTIDADE_</w:t>
            </w:r>
            <w:r w:rsidR="00BC465A" w:rsidRPr="00EE0884">
              <w:rPr>
                <w:lang w:val="pt-BR"/>
              </w:rPr>
              <w:t>ERROS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12BF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C0AB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84ED7F" w14:textId="1B767FA0" w:rsidR="007F52BA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97E8D8" w14:textId="7572B84E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Quantidade </w:t>
            </w:r>
            <w:r w:rsidR="00BC465A" w:rsidRPr="00EE0884">
              <w:rPr>
                <w:lang w:val="pt-BR"/>
              </w:rPr>
              <w:t>Erros</w:t>
            </w:r>
            <w:r w:rsidRPr="00EE0884">
              <w:rPr>
                <w:lang w:val="pt-BR"/>
              </w:rPr>
              <w:t xml:space="preserve"> no momento do processamento do arquivo parcial ou consolidado</w:t>
            </w:r>
          </w:p>
        </w:tc>
      </w:tr>
      <w:tr w:rsidR="007F52BA" w:rsidRPr="00EE0884" w14:paraId="43097286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9139F" w14:textId="4AAED2D3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</w:t>
            </w:r>
            <w:r w:rsidR="00BC465A" w:rsidRPr="00EE0884">
              <w:rPr>
                <w:lang w:val="pt-BR"/>
              </w:rPr>
              <w:t>ERROS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2A16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733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FA717" w14:textId="363C3241" w:rsidR="007F52BA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A0548" w14:textId="4E35271A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Total </w:t>
            </w:r>
            <w:r w:rsidR="00BC465A" w:rsidRPr="00EE0884">
              <w:rPr>
                <w:lang w:val="pt-BR"/>
              </w:rPr>
              <w:t>Erros</w:t>
            </w:r>
            <w:r w:rsidRPr="00EE0884">
              <w:rPr>
                <w:lang w:val="pt-BR"/>
              </w:rPr>
              <w:t xml:space="preserve"> no momento do processamento do arquivo parcial ou consolidado</w:t>
            </w:r>
          </w:p>
        </w:tc>
      </w:tr>
    </w:tbl>
    <w:p w14:paraId="687E8D96" w14:textId="77777777" w:rsidR="00C27A2C" w:rsidRPr="00EE0884" w:rsidRDefault="00C27A2C" w:rsidP="007F52BA">
      <w:pPr>
        <w:spacing w:before="60" w:after="60"/>
        <w:ind w:left="0"/>
      </w:pPr>
    </w:p>
    <w:p w14:paraId="3464189A" w14:textId="0CA148D6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93" w:name="_Toc448734025"/>
      <w:bookmarkStart w:id="94" w:name="_Toc463874091"/>
      <w:r w:rsidRPr="00EE0884">
        <w:t xml:space="preserve">Tabela </w:t>
      </w:r>
      <w:r w:rsidR="00E81A27" w:rsidRPr="00EE0884">
        <w:t>TA_</w:t>
      </w:r>
      <w:r w:rsidR="00E470B5" w:rsidRPr="00EE0884">
        <w:t>MUNICIPIOS</w:t>
      </w:r>
      <w:bookmarkEnd w:id="93"/>
      <w:bookmarkEnd w:id="94"/>
    </w:p>
    <w:p w14:paraId="7F10996B" w14:textId="77777777" w:rsidR="00C27A2C" w:rsidRPr="00EE0884" w:rsidRDefault="00C27A2C" w:rsidP="00C27A2C"/>
    <w:p w14:paraId="3ADA9708" w14:textId="18BAE011" w:rsidR="00C27A2C" w:rsidRPr="00EE0884" w:rsidRDefault="00C27A2C" w:rsidP="00C27A2C">
      <w:pPr>
        <w:pStyle w:val="GERERequisito"/>
      </w:pPr>
      <w:bookmarkStart w:id="95" w:name="_Toc448734026"/>
      <w:bookmarkStart w:id="96" w:name="_Toc463874092"/>
      <w:r w:rsidRPr="00EE0884">
        <w:t>[TA0</w:t>
      </w:r>
      <w:r w:rsidR="003D1DED">
        <w:t>19</w:t>
      </w:r>
      <w:r w:rsidRPr="00EE0884">
        <w:t xml:space="preserve">] </w:t>
      </w:r>
      <w:r w:rsidR="00E81A27" w:rsidRPr="00EE0884">
        <w:t>TA_</w:t>
      </w:r>
      <w:r w:rsidR="00E470B5" w:rsidRPr="00EE0884">
        <w:t>MUNICIPIOS</w:t>
      </w:r>
      <w:bookmarkEnd w:id="95"/>
      <w:bookmarkEnd w:id="9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36AED69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F3C856" w14:textId="7A9D7DD7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5965AE" w14:textId="4CFE0757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9EA744" w14:textId="518F579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883BAA4" w14:textId="65A65941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09BDE60" w14:textId="4A19CDB0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5859934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AAD1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FA74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40E0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ED9D31" w14:textId="7AB9C2D7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44F79" w14:textId="1190DAF4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7F52BA" w:rsidRPr="00EE0884" w14:paraId="1E7001E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4A93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UF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D99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3A0B5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11691" w14:textId="3D2B1654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B80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Unidade Federada. Ex: MA,TO,GO</w:t>
            </w:r>
          </w:p>
        </w:tc>
      </w:tr>
      <w:tr w:rsidR="007F52BA" w:rsidRPr="00EE0884" w14:paraId="7255DE3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540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78E8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52C1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A611A" w14:textId="54654397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BF2FF" w14:textId="27778D8D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Descrição do Nome do </w:t>
            </w:r>
            <w:r w:rsidR="00016E22" w:rsidRPr="00EE0884">
              <w:rPr>
                <w:lang w:val="pt-BR"/>
              </w:rPr>
              <w:t>Município</w:t>
            </w:r>
          </w:p>
        </w:tc>
      </w:tr>
      <w:tr w:rsidR="007F52BA" w:rsidRPr="00EE0884" w14:paraId="502F7B4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3B3CB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ID_MUNICIPIO_SERPRO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657F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number(9)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9336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62214" w14:textId="6F51DCF5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6386C" w14:textId="528FD2AA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7F52BA" w:rsidRPr="00EE0884" w14:paraId="3BCB2C3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99FA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CAPITAL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771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3609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3F790" w14:textId="7DBD67BA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DD18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Indicador se é capital da Unidade Federada ou Não. </w:t>
            </w:r>
          </w:p>
          <w:p w14:paraId="20F6EC1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 0 OR NULL - NÃO</w:t>
            </w:r>
          </w:p>
        </w:tc>
      </w:tr>
    </w:tbl>
    <w:p w14:paraId="342248B6" w14:textId="6293282C" w:rsidR="00016E22" w:rsidRPr="00EE0884" w:rsidRDefault="00016E22" w:rsidP="007F52BA">
      <w:pPr>
        <w:spacing w:before="60" w:after="60"/>
        <w:ind w:left="0"/>
      </w:pPr>
    </w:p>
    <w:p w14:paraId="050B3BEC" w14:textId="236AA130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97" w:name="_Toc448734027"/>
      <w:bookmarkStart w:id="98" w:name="_Toc463874093"/>
      <w:r w:rsidRPr="00EE0884">
        <w:t xml:space="preserve">Tabela </w:t>
      </w:r>
      <w:r w:rsidR="00E81A27" w:rsidRPr="00EE0884">
        <w:t>TA_</w:t>
      </w:r>
      <w:r w:rsidR="00FC1C4A" w:rsidRPr="00EE0884">
        <w:t>MUNICIPIOS_CONTAS</w:t>
      </w:r>
      <w:bookmarkEnd w:id="97"/>
      <w:bookmarkEnd w:id="98"/>
    </w:p>
    <w:p w14:paraId="1B068CF3" w14:textId="77777777" w:rsidR="00C27A2C" w:rsidRPr="00EE0884" w:rsidRDefault="00C27A2C" w:rsidP="00C27A2C"/>
    <w:p w14:paraId="655A134D" w14:textId="36208FF6" w:rsidR="00C27A2C" w:rsidRPr="00EE0884" w:rsidRDefault="00E81A27" w:rsidP="00C27A2C">
      <w:pPr>
        <w:pStyle w:val="GERERequisito"/>
      </w:pPr>
      <w:bookmarkStart w:id="99" w:name="_Toc448734028"/>
      <w:bookmarkStart w:id="100" w:name="_Toc463874094"/>
      <w:r w:rsidRPr="00EE0884">
        <w:t>[TA</w:t>
      </w:r>
      <w:r w:rsidR="00C27A2C" w:rsidRPr="00EE0884">
        <w:t>0</w:t>
      </w:r>
      <w:r w:rsidR="003D1DED">
        <w:t>20</w:t>
      </w:r>
      <w:r w:rsidR="00C27A2C" w:rsidRPr="00EE0884">
        <w:t xml:space="preserve">] </w:t>
      </w:r>
      <w:r w:rsidRPr="00EE0884">
        <w:t>TA_</w:t>
      </w:r>
      <w:r w:rsidR="00FC1C4A" w:rsidRPr="00EE0884">
        <w:t>MUNICIPIOS_CONTAS</w:t>
      </w:r>
      <w:bookmarkEnd w:id="99"/>
      <w:bookmarkEnd w:id="10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2E6E6CC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FCA038" w14:textId="7EF14394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9B4F1E" w14:textId="0400CFA4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373CBE" w14:textId="0ADFECC2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220ED4" w14:textId="53390DDF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9FB1A1" w14:textId="7969E33A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31B78CA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0728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TIPO_CONTA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4663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6E5A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3FAC6" w14:textId="6BAA97E5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A85AF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ICMS, 2- IPVA, 3- MULTAS E RENAINF</w:t>
            </w:r>
          </w:p>
        </w:tc>
      </w:tr>
      <w:tr w:rsidR="007F52BA" w:rsidRPr="00EE0884" w14:paraId="61F7374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CB0D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9532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386666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hyperlink w:anchor="SNCMkgqGAqACBgOi" w:history="1">
              <w:r w:rsidRPr="00DE625C">
                <w:rPr>
                  <w:lang w:val="es-419"/>
                </w:rPr>
                <w:t>TA_MUNICIPIOS.ID_MUNICIPIO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D1F5D" w14:textId="2145B87A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8F11F" w14:textId="2E2181B9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7F52BA" w:rsidRPr="00EE0884" w14:paraId="2F60F2B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0FC8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3602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DA6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548AAB" w14:textId="726606B2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8A28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</w:t>
            </w:r>
          </w:p>
        </w:tc>
      </w:tr>
      <w:tr w:rsidR="007F52BA" w:rsidRPr="00EE0884" w14:paraId="4ECE13F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4CE54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4732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C1F535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FK (</w:t>
            </w:r>
            <w:hyperlink w:anchor="VFCMkgqGAqACBgOS" w:history="1">
              <w:r w:rsidRPr="00DE625C">
                <w:rPr>
                  <w:lang w:val="es-419"/>
                </w:rPr>
                <w:t>TA_BANCO_AGENCIAS.ID_AGENCIA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8D6E2" w14:textId="7AC22727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8873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</w:t>
            </w:r>
          </w:p>
        </w:tc>
      </w:tr>
      <w:tr w:rsidR="007F52BA" w:rsidRPr="00EE0884" w14:paraId="6B40A26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115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F9BB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9829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868CD5" w14:textId="0F5EC3EA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984E" w14:textId="1479541D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 Corrente da Agência Bancária</w:t>
            </w:r>
          </w:p>
        </w:tc>
      </w:tr>
    </w:tbl>
    <w:p w14:paraId="78783546" w14:textId="77777777" w:rsidR="00C27A2C" w:rsidRPr="00EE0884" w:rsidRDefault="00C27A2C" w:rsidP="007F52BA">
      <w:pPr>
        <w:spacing w:before="60" w:after="60"/>
        <w:ind w:left="0"/>
      </w:pPr>
    </w:p>
    <w:p w14:paraId="36A0C4B4" w14:textId="06D1853C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01" w:name="_Toc448734029"/>
      <w:bookmarkStart w:id="102" w:name="_Toc463874095"/>
      <w:r w:rsidRPr="00EE0884">
        <w:t xml:space="preserve">Tabela </w:t>
      </w:r>
      <w:r w:rsidR="00E81A27" w:rsidRPr="00EE0884">
        <w:t>TA_</w:t>
      </w:r>
      <w:r w:rsidR="00FC1C4A" w:rsidRPr="00EE0884">
        <w:t>PAGOS_AJUSTES_REPASSE</w:t>
      </w:r>
      <w:bookmarkEnd w:id="101"/>
      <w:bookmarkEnd w:id="102"/>
    </w:p>
    <w:p w14:paraId="50A6F40C" w14:textId="77777777" w:rsidR="00C27A2C" w:rsidRPr="00EE0884" w:rsidRDefault="00C27A2C" w:rsidP="00C27A2C"/>
    <w:p w14:paraId="2FED5537" w14:textId="14C563B5" w:rsidR="00C27A2C" w:rsidRPr="00EE0884" w:rsidRDefault="00C27A2C" w:rsidP="00C27A2C">
      <w:pPr>
        <w:pStyle w:val="GERERequisito"/>
      </w:pPr>
      <w:bookmarkStart w:id="103" w:name="_Toc448734030"/>
      <w:bookmarkStart w:id="104" w:name="_Toc463874096"/>
      <w:r w:rsidRPr="00EE0884">
        <w:t>[TA0</w:t>
      </w:r>
      <w:r w:rsidR="003D1DED">
        <w:t>21</w:t>
      </w:r>
      <w:r w:rsidRPr="00EE0884">
        <w:t xml:space="preserve">] </w:t>
      </w:r>
      <w:r w:rsidR="00E81A27" w:rsidRPr="00EE0884">
        <w:t>TA_</w:t>
      </w:r>
      <w:r w:rsidR="00FC1C4A" w:rsidRPr="00EE0884">
        <w:t>PAGOS_AJUSTES_REPASSE</w:t>
      </w:r>
      <w:bookmarkEnd w:id="103"/>
      <w:bookmarkEnd w:id="10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7FE150F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1971CA" w14:textId="750DA11D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2F3D3B" w14:textId="2D8B08EA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4CDB06" w14:textId="1A9462B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7B3FD0" w14:textId="04A32CE9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4BBEBF" w14:textId="08633252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3FAEB34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ED158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ID_AJUSTES_REPASSE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600C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DD9A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CF159" w14:textId="7687CFC3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43BCCD" w14:textId="7D87BA43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7F52BA" w:rsidRPr="00EE0884">
              <w:rPr>
                <w:lang w:val="pt-BR"/>
              </w:rPr>
              <w:t xml:space="preserve"> Sequencial de Ajustes. Sempre que houver ajuste de pagamentos corrigidos e restituições este campo será preenchido</w:t>
            </w:r>
          </w:p>
        </w:tc>
      </w:tr>
      <w:tr w:rsidR="007F52BA" w:rsidRPr="00EE0884" w14:paraId="7B3010C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17EF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TIPO_AJUSTES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0BC7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1A3EC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71836" w14:textId="00D47067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9880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Origem do Ajuste : </w:t>
            </w:r>
          </w:p>
          <w:p w14:paraId="3F90E5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Solicitação de Correção de Pagamento, </w:t>
            </w:r>
          </w:p>
          <w:p w14:paraId="34BD601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Restituição de Pagamento, </w:t>
            </w:r>
          </w:p>
          <w:p w14:paraId="601CD4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Restituição de </w:t>
            </w:r>
            <w:r w:rsidRPr="00EE0884">
              <w:rPr>
                <w:lang w:val="pt-BR"/>
              </w:rPr>
              <w:lastRenderedPageBreak/>
              <w:t xml:space="preserve">Instituição Financeira </w:t>
            </w:r>
          </w:p>
          <w:p w14:paraId="4D1BE8D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Restituição de Recurso </w:t>
            </w:r>
          </w:p>
          <w:p w14:paraId="42C0D8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5 - Correção de Pagamento Manual,</w:t>
            </w:r>
          </w:p>
        </w:tc>
      </w:tr>
      <w:tr w:rsidR="007F52BA" w:rsidRPr="00EE0884" w14:paraId="5A28437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165C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EFEITO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9A2D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9B49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25A41" w14:textId="2F7686CA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D2F1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Positivo; </w:t>
            </w:r>
          </w:p>
          <w:p w14:paraId="3783E65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2 - Negativo;</w:t>
            </w:r>
          </w:p>
        </w:tc>
      </w:tr>
      <w:tr w:rsidR="007F52BA" w:rsidRPr="00EE0884" w14:paraId="6A67DD8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B0037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2D08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6265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93E35" w14:textId="1AFB878F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43A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Inclusão do Ajuste</w:t>
            </w:r>
          </w:p>
        </w:tc>
      </w:tr>
      <w:tr w:rsidR="007F52BA" w:rsidRPr="00EE0884" w14:paraId="43373AF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AAEB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805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B9675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DDF07" w14:textId="266DF6C9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1DD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</w:t>
            </w:r>
          </w:p>
        </w:tc>
      </w:tr>
      <w:tr w:rsidR="007F52BA" w:rsidRPr="00EE0884" w14:paraId="59F17CB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DDF65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F3A1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A3AAA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D72BB3" w14:textId="3A02077B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45A1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</w:t>
            </w:r>
          </w:p>
        </w:tc>
      </w:tr>
      <w:tr w:rsidR="007F52BA" w:rsidRPr="00EE0884" w14:paraId="36C6400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4B9B6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95AD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C69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6E1C0" w14:textId="5E4109BB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CF6E46" w14:textId="2BCEA53E" w:rsidR="007F52BA" w:rsidRPr="00EE0884" w:rsidRDefault="00016E22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</w:t>
            </w:r>
            <w:r w:rsidR="007F52BA" w:rsidRPr="00EE0884">
              <w:rPr>
                <w:lang w:val="pt-BR"/>
              </w:rPr>
              <w:t>lor Multa</w:t>
            </w:r>
          </w:p>
        </w:tc>
      </w:tr>
      <w:tr w:rsidR="007F52BA" w:rsidRPr="00EE0884" w14:paraId="19C2126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258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EF2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6320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3B3ECB" w14:textId="45BB92A3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4C76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Juros</w:t>
            </w:r>
          </w:p>
        </w:tc>
      </w:tr>
      <w:tr w:rsidR="007F52BA" w:rsidRPr="00EE0884" w14:paraId="331A571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48F9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2DA2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98C1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3F41C" w14:textId="2853303C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F8C14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Correção</w:t>
            </w:r>
          </w:p>
        </w:tc>
      </w:tr>
      <w:tr w:rsidR="007F52BA" w:rsidRPr="00EE0884" w14:paraId="7D51A71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8BF8F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A7C2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DB05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640FA1" w14:textId="0F63BC12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B88EF9" w14:textId="09A32091" w:rsidR="007F52BA" w:rsidRPr="00EE0884" w:rsidRDefault="00A320B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Taxa</w:t>
            </w:r>
          </w:p>
        </w:tc>
      </w:tr>
      <w:tr w:rsidR="007F52BA" w:rsidRPr="00EE0884" w14:paraId="3ACF796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520B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5C05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1711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9B17" w14:textId="31FB6B1D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37940" w14:textId="00BCAB5D" w:rsidR="007F52BA" w:rsidRPr="00EE0884" w:rsidRDefault="00016E22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</w:t>
            </w:r>
            <w:r w:rsidR="00A320B8" w:rsidRPr="00EE0884">
              <w:rPr>
                <w:lang w:val="pt-BR"/>
              </w:rPr>
              <w:t>lor do Sequencial do BDAR ou TPAR</w:t>
            </w:r>
          </w:p>
        </w:tc>
      </w:tr>
      <w:tr w:rsidR="007F52BA" w:rsidRPr="00EE0884" w14:paraId="55E3585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1F0A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A67B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A065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2F5AD" w14:textId="2ADCA199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7CA29" w14:textId="435B6363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de pagamentos de até 999máx.</w:t>
            </w:r>
          </w:p>
        </w:tc>
      </w:tr>
      <w:tr w:rsidR="00E26478" w:rsidRPr="00EE0884" w14:paraId="03F90F0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B1497E" w14:textId="77F48A4D" w:rsidR="00E26478" w:rsidRPr="00EE0884" w:rsidRDefault="00E2647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ID_RTC_REPASSE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D1635" w14:textId="0E88B138" w:rsidR="00E26478" w:rsidRPr="00EE0884" w:rsidRDefault="00E2647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9A1E8" w14:textId="77777777" w:rsidR="00E26478" w:rsidRPr="00EE0884" w:rsidRDefault="00E2647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51308" w14:textId="6E01B777" w:rsidR="00E26478" w:rsidRPr="00EE0884" w:rsidRDefault="00E2647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27D3E7" w14:textId="7D75932A" w:rsidR="00E26478" w:rsidRPr="00EE0884" w:rsidRDefault="00E26478" w:rsidP="00016E2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Numero da Rtc que gerou o repasse </w:t>
            </w:r>
          </w:p>
        </w:tc>
      </w:tr>
      <w:tr w:rsidR="007F52BA" w:rsidRPr="00EE0884" w14:paraId="0638294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C0EC7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SEQ_ERRO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BF8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C1E89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3B2DA" w14:textId="753ACCC4" w:rsidR="007F52BA" w:rsidRPr="00EE0884" w:rsidRDefault="0061645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14D88" w14:textId="03BE72A6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de Correções de Erros que o pagamento sofreu. Sempre a </w:t>
            </w:r>
            <w:r w:rsidRPr="00EE0884">
              <w:rPr>
                <w:lang w:val="pt-BR"/>
              </w:rPr>
              <w:t>última</w:t>
            </w:r>
            <w:r w:rsidR="007F52BA" w:rsidRPr="00EE0884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trará os valores das sequencias anteriores corrigidos.</w:t>
            </w:r>
          </w:p>
        </w:tc>
      </w:tr>
    </w:tbl>
    <w:p w14:paraId="50107E4A" w14:textId="77777777" w:rsidR="00E81A27" w:rsidRPr="00EE0884" w:rsidRDefault="00E81A27" w:rsidP="007F52BA">
      <w:pPr>
        <w:spacing w:before="60" w:after="60"/>
        <w:ind w:left="0"/>
      </w:pPr>
    </w:p>
    <w:p w14:paraId="3D2F8EC0" w14:textId="38EDE874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05" w:name="_Toc448734031"/>
      <w:bookmarkStart w:id="106" w:name="_Toc463874097"/>
      <w:r w:rsidRPr="00EE0884">
        <w:lastRenderedPageBreak/>
        <w:t xml:space="preserve">Tabela </w:t>
      </w:r>
      <w:r w:rsidR="00E81A27" w:rsidRPr="00EE0884">
        <w:t>TA_</w:t>
      </w:r>
      <w:r w:rsidR="00FC1C4A" w:rsidRPr="00EE0884">
        <w:t>PAGOS_ARREC</w:t>
      </w:r>
      <w:bookmarkEnd w:id="105"/>
      <w:bookmarkEnd w:id="106"/>
    </w:p>
    <w:p w14:paraId="64843F54" w14:textId="77777777" w:rsidR="00C27A2C" w:rsidRPr="00EE0884" w:rsidRDefault="00C27A2C" w:rsidP="00C27A2C"/>
    <w:p w14:paraId="407E6E2E" w14:textId="4B216660" w:rsidR="00C27A2C" w:rsidRPr="00EE0884" w:rsidRDefault="00E81A27" w:rsidP="00C27A2C">
      <w:pPr>
        <w:pStyle w:val="GERERequisito"/>
      </w:pPr>
      <w:bookmarkStart w:id="107" w:name="_Toc448734032"/>
      <w:bookmarkStart w:id="108" w:name="_Toc463874098"/>
      <w:r w:rsidRPr="00EE0884">
        <w:t>[TA</w:t>
      </w:r>
      <w:r w:rsidR="00C27A2C" w:rsidRPr="00EE0884">
        <w:t>0</w:t>
      </w:r>
      <w:r w:rsidR="003D1DED">
        <w:t>22</w:t>
      </w:r>
      <w:r w:rsidR="00C27A2C" w:rsidRPr="00EE0884">
        <w:t xml:space="preserve">] </w:t>
      </w:r>
      <w:r w:rsidRPr="00EE0884">
        <w:t>TA_</w:t>
      </w:r>
      <w:r w:rsidR="00FC1C4A" w:rsidRPr="00EE0884">
        <w:t>PAGOS_ARREC</w:t>
      </w:r>
      <w:bookmarkEnd w:id="107"/>
      <w:bookmarkEnd w:id="10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6E43AF8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C19733C" w14:textId="1802BD69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6697E4" w14:textId="77E11AC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5DDF086" w14:textId="058D6D26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6137B3" w14:textId="7DE3F7FD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A27A89" w14:textId="489C2C57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1C09CA2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300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068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CB2B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sDCMkgqGAqACBgOu" w:history="1">
              <w:r w:rsidRPr="00EE0884">
                <w:rPr>
                  <w:lang w:val="pt-BR"/>
                </w:rPr>
                <w:t>TA_LOTESPAGOS_ARREC.ID_BDAR_TPAR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704721" w14:textId="0A32AFDB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5AF7B" w14:textId="1CDF7D8B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7F52BA" w:rsidRPr="00EE0884">
              <w:rPr>
                <w:lang w:val="pt-BR"/>
              </w:rPr>
              <w:t xml:space="preserve"> do TPAR</w:t>
            </w:r>
          </w:p>
        </w:tc>
      </w:tr>
      <w:tr w:rsidR="007F52BA" w:rsidRPr="00EE0884" w14:paraId="34F6348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C935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DE07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8862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B0437D" w14:textId="394E4EB6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19F5C4" w14:textId="4B2573A4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de pagamentos de até 999máx.</w:t>
            </w:r>
          </w:p>
        </w:tc>
      </w:tr>
      <w:tr w:rsidR="007F52BA" w:rsidRPr="00EE0884" w14:paraId="4404590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8D3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CA29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6C6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5DD5F" w14:textId="6C143952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DA6E1E" w14:textId="77D1C8DF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Responsável</w:t>
            </w:r>
            <w:r w:rsidR="007F52BA" w:rsidRPr="00EE0884">
              <w:rPr>
                <w:lang w:val="pt-BR"/>
              </w:rPr>
              <w:t xml:space="preserve"> pelo Pagamento do DARE, podendo ser uma Inscrição Es</w:t>
            </w:r>
            <w:r w:rsidR="009C4539">
              <w:rPr>
                <w:lang w:val="pt-BR"/>
              </w:rPr>
              <w:t>tadual ou CPF ou CPNJ ou RENAVAM</w:t>
            </w:r>
            <w:r w:rsidR="007F52BA" w:rsidRPr="00EE0884">
              <w:rPr>
                <w:lang w:val="pt-BR"/>
              </w:rPr>
              <w:t xml:space="preserve">. </w:t>
            </w:r>
          </w:p>
          <w:p w14:paraId="3EBF17E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Cadastrados na Tabela de Contribuintes do IPVA, EXTRACADASTRO ou IPVA</w:t>
            </w:r>
          </w:p>
        </w:tc>
      </w:tr>
      <w:tr w:rsidR="007F52BA" w:rsidRPr="00EE0884" w14:paraId="0B9B824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7204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F18D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9CF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95676" w14:textId="051A08DB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6D7A4" w14:textId="0A5D404D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1-INSCRICAO,2-CNPJ,3-CPF,4-</w:t>
            </w:r>
            <w:r w:rsidR="009C4539">
              <w:rPr>
                <w:lang w:val="pt-BR"/>
              </w:rPr>
              <w:t>RENAVAM</w:t>
            </w:r>
          </w:p>
        </w:tc>
      </w:tr>
      <w:tr w:rsidR="007F52BA" w:rsidRPr="00EE0884" w14:paraId="63CE9DE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18D2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F0BCD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9CD0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CBECB" w14:textId="0A70F11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8065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Pagamento</w:t>
            </w:r>
          </w:p>
        </w:tc>
      </w:tr>
      <w:tr w:rsidR="007F52BA" w:rsidRPr="00EE0884" w14:paraId="7F3815D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8C69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B38C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1D14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7901F" w14:textId="3DB1728B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0FFF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 de Referência do Pagamento</w:t>
            </w:r>
          </w:p>
        </w:tc>
      </w:tr>
      <w:tr w:rsidR="007F52BA" w:rsidRPr="00EE0884" w14:paraId="0E7FE92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BEAD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E45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76D7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EDA3A" w14:textId="77CE5415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6A9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7F52BA" w:rsidRPr="00EE0884" w14:paraId="78554AC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0D49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8860A5" w14:textId="3DE7BDB2" w:rsidR="007F52BA" w:rsidRPr="00EE0884" w:rsidRDefault="00BF38A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</w:t>
            </w:r>
            <w:r w:rsidR="007F52BA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0983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B928D" w14:textId="62E30C4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203B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 xml:space="preserve">Código informado quando ocorrer mudança no </w:t>
            </w: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lastRenderedPageBreak/>
              <w:t>subcodigo da receita.</w:t>
            </w:r>
          </w:p>
        </w:tc>
      </w:tr>
      <w:tr w:rsidR="007F52BA" w:rsidRPr="00EE0884" w14:paraId="6483466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23E46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E315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B79C1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AFA43" w14:textId="33F23C8D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FBE45" w14:textId="349BAE1A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7F52BA" w:rsidRPr="00EE0884">
              <w:rPr>
                <w:lang w:val="pt-BR"/>
              </w:rPr>
              <w:t xml:space="preserve"> do pagamento podendo ser de um Auto de Infração, Parcelamento, Declaração e etc.. Será identificado o </w:t>
            </w:r>
            <w:r w:rsidRPr="00EE0884">
              <w:rPr>
                <w:lang w:val="pt-BR"/>
              </w:rPr>
              <w:t>documento</w:t>
            </w:r>
            <w:r w:rsidR="007F52BA" w:rsidRPr="00EE0884">
              <w:rPr>
                <w:lang w:val="pt-BR"/>
              </w:rPr>
              <w:t xml:space="preserve"> em conjunto com o código de receita especificado.</w:t>
            </w:r>
          </w:p>
        </w:tc>
      </w:tr>
      <w:tr w:rsidR="007F52BA" w:rsidRPr="00EE0884" w14:paraId="058F44E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31392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B90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8F681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99F7C" w14:textId="62AB3F10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8436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Parcela do Parcelamento será informado quando for uma receita especifica para parcelamentos ativos.</w:t>
            </w:r>
          </w:p>
        </w:tc>
      </w:tr>
      <w:tr w:rsidR="007F52BA" w:rsidRPr="00EE0884" w14:paraId="3C55620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52198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DATA_VENCIMENTO_INFORMADO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A9DC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C3A5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80044" w14:textId="1E3441F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EFB8E" w14:textId="2781DC9B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de Vencimento do </w:t>
            </w:r>
            <w:r w:rsidR="00016E22" w:rsidRPr="00EE0884">
              <w:rPr>
                <w:lang w:val="pt-BR"/>
              </w:rPr>
              <w:t>DARE</w:t>
            </w:r>
          </w:p>
        </w:tc>
      </w:tr>
      <w:tr w:rsidR="007F52BA" w:rsidRPr="00EE0884" w14:paraId="022DD7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EB8E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75FC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195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C8666" w14:textId="377D8CB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5CE0E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 Pagamento</w:t>
            </w:r>
          </w:p>
        </w:tc>
      </w:tr>
      <w:tr w:rsidR="007F52BA" w:rsidRPr="00EE0884" w14:paraId="7522B6F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5264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A43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B1C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5EB49" w14:textId="0E096C9F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01C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 ou Valor do Imposto informado no pagamento.</w:t>
            </w:r>
          </w:p>
        </w:tc>
      </w:tr>
      <w:tr w:rsidR="007F52BA" w:rsidRPr="00EE0884" w14:paraId="4DC0669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2BB7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E768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52E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958CBD" w14:textId="74162F5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44F6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Multa informado no pagamento.</w:t>
            </w:r>
          </w:p>
        </w:tc>
      </w:tr>
      <w:tr w:rsidR="007F52BA" w:rsidRPr="00EE0884" w14:paraId="10F65A8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B851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CD1E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DD7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B8B1C2" w14:textId="6AEF221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88677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do Juros informado no pagamento.</w:t>
            </w:r>
          </w:p>
        </w:tc>
      </w:tr>
      <w:tr w:rsidR="007F52BA" w:rsidRPr="00EE0884" w14:paraId="2619B8D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FB06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VALOR_CORRECAO_MONETARIA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4808F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D3C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056BB" w14:textId="45F9810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C1335" w14:textId="54DF3ADC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da Correção </w:t>
            </w:r>
            <w:r w:rsidR="00016E22" w:rsidRPr="00EE0884">
              <w:rPr>
                <w:lang w:val="pt-BR"/>
              </w:rPr>
              <w:t>Monetária</w:t>
            </w:r>
            <w:r w:rsidRPr="00EE0884">
              <w:rPr>
                <w:lang w:val="pt-BR"/>
              </w:rPr>
              <w:t xml:space="preserve"> informada no pagamento.</w:t>
            </w:r>
          </w:p>
        </w:tc>
      </w:tr>
      <w:tr w:rsidR="007F52BA" w:rsidRPr="00EE0884" w14:paraId="30CC7A7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4C8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653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CA85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821380" w14:textId="70D1BE1D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2FAC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Taxa informada no pagamento.</w:t>
            </w:r>
          </w:p>
        </w:tc>
      </w:tr>
      <w:tr w:rsidR="007F52BA" w:rsidRPr="00EE0884" w14:paraId="2FC9093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3FC7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8CF5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B66D2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87693C" w14:textId="33240E4A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CEF5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Tipo de Convênio </w:t>
            </w:r>
          </w:p>
          <w:p w14:paraId="2ED801C7" w14:textId="76EA2E94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1-GNRE,2-DARE,3-IPVA</w:t>
            </w:r>
            <w:r w:rsidR="000306EA">
              <w:rPr>
                <w:lang w:val="pt-BR"/>
              </w:rPr>
              <w:t>,4 – SIMPLES NACIONAL</w:t>
            </w:r>
          </w:p>
        </w:tc>
      </w:tr>
      <w:tr w:rsidR="007F52BA" w:rsidRPr="00EE0884" w14:paraId="542ABFA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30E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ORIGEM_DARE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F3C7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8F49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0248D2" w14:textId="34A1C11A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0A4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Formas de Recebimento de Cobranças de Tarifas </w:t>
            </w:r>
          </w:p>
          <w:p w14:paraId="7F9F4C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1-Guiche de Caixa </w:t>
            </w:r>
          </w:p>
          <w:p w14:paraId="1D51F7F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2-Arrecadação Eletrônica </w:t>
            </w:r>
          </w:p>
          <w:p w14:paraId="6CA382A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3-Internet </w:t>
            </w:r>
          </w:p>
          <w:p w14:paraId="57D7D6B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4-Outros Meios </w:t>
            </w:r>
          </w:p>
          <w:p w14:paraId="0E54541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5-Correspondente Bancário</w:t>
            </w:r>
          </w:p>
        </w:tc>
      </w:tr>
      <w:tr w:rsidR="007F52BA" w:rsidRPr="00EE0884" w14:paraId="6E3A1AF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69C6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AB844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FF1F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278F9" w14:textId="640F01E1" w:rsidR="007F52BA" w:rsidRPr="00EE0884" w:rsidRDefault="000306EA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97A8F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1-ERRO, NULL OU 0 - OK</w:t>
            </w:r>
          </w:p>
        </w:tc>
      </w:tr>
      <w:tr w:rsidR="007F52BA" w:rsidRPr="00EE0884" w14:paraId="6A49F8F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A67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DATA_PAGO_BANCO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D1829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D07E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4B8E0" w14:textId="39B5C25F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E55DB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Transação do Banco. Efetivado o Pagamento</w:t>
            </w:r>
          </w:p>
        </w:tc>
      </w:tr>
      <w:tr w:rsidR="007F52BA" w:rsidRPr="00EE0884" w14:paraId="4DBE88D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03B3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NSU_BARRA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CD55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170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62EF2C" w14:textId="37249E5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E42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Único de pagamento, fornecido pelo banco.</w:t>
            </w:r>
          </w:p>
        </w:tc>
      </w:tr>
      <w:tr w:rsidR="007F52BA" w:rsidRPr="00EE0884" w14:paraId="044A8E6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94E37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6547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445BF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7CAD2" w14:textId="29CA5D5C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7CC2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Nosso Número gerado pela SEFAZ</w:t>
            </w:r>
          </w:p>
        </w:tc>
      </w:tr>
      <w:tr w:rsidR="002F23F1" w:rsidRPr="00EE0884" w14:paraId="50C9CB2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A87E3" w14:textId="6883C945" w:rsidR="002F23F1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6BDAD9" w14:textId="22CD530E" w:rsidR="002F23F1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75FF8" w14:textId="77777777" w:rsidR="002F23F1" w:rsidRPr="00EE0884" w:rsidRDefault="002F23F1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E97C38" w14:textId="39F804A5" w:rsidR="002F23F1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7720E" w14:textId="77777777" w:rsidR="002F23F1" w:rsidRPr="00EE0884" w:rsidRDefault="002F23F1" w:rsidP="002F23F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Sequencial incrementado por cada registro que foi vinculado ao </w:t>
            </w: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ID_NOSSO_NUMERO_DARE. </w:t>
            </w:r>
          </w:p>
          <w:p w14:paraId="30AF5ECD" w14:textId="77777777" w:rsidR="002F23F1" w:rsidRPr="00EE0884" w:rsidRDefault="002F23F1" w:rsidP="002F23F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Exemplo : ID_NOSSO_NUMERO foi gerado com 2 Receitas de Tributos de Débitos, onde um terá  a sequencia 1 e o outro terá sequencia 2. </w:t>
            </w:r>
          </w:p>
          <w:p w14:paraId="594F42FD" w14:textId="77777777" w:rsidR="002F23F1" w:rsidRPr="00EE0884" w:rsidRDefault="002F23F1" w:rsidP="00C11738">
            <w:pPr>
              <w:pStyle w:val="TableContent"/>
              <w:rPr>
                <w:lang w:val="pt-BR"/>
              </w:rPr>
            </w:pPr>
          </w:p>
        </w:tc>
      </w:tr>
      <w:tr w:rsidR="007F52BA" w:rsidRPr="00EE0884" w14:paraId="0B56483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454A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D59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ADD92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10497" w14:textId="7F65B052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9D0A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Municipio que foi recepcionado o Pagamento</w:t>
            </w:r>
          </w:p>
        </w:tc>
      </w:tr>
      <w:tr w:rsidR="007F52BA" w:rsidRPr="00EE0884" w14:paraId="3714875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C82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TRANSFERIDO_PAGAMENTO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653C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871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5DA50" w14:textId="1F0DCAD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4F9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Transferido o Pagamento para as Contas dos Contribuintes. </w:t>
            </w:r>
          </w:p>
          <w:p w14:paraId="649EB1B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 0 OU NULL - NÃO</w:t>
            </w:r>
          </w:p>
        </w:tc>
      </w:tr>
      <w:tr w:rsidR="007F52BA" w:rsidRPr="00EE0884" w14:paraId="19503D2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9897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DARE_RESTITUIDO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EB93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00BC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FF79A" w14:textId="13F78A6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ABEE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Sinaliza se pagamento já sofreu restituições. </w:t>
            </w:r>
          </w:p>
          <w:p w14:paraId="3929F2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SIM, 0 ou Null - NÃO</w:t>
            </w:r>
          </w:p>
        </w:tc>
      </w:tr>
      <w:tr w:rsidR="007F52BA" w:rsidRPr="00EE0884" w14:paraId="56DC14E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7CF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1C80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C49B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DtCMkgqGAqACBgOm" w:history="1">
              <w:r w:rsidRPr="00EE0884">
                <w:rPr>
                  <w:lang w:val="pt-BR"/>
                </w:rPr>
                <w:t>TA_ARQUIVO_DETALHE_PAGOS.ID_DETALHE_ARQUIVO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3C754" w14:textId="6E27E5E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2B1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 Arquivo de Detalhe ( Arquivo de Registros de Pagos )</w:t>
            </w:r>
          </w:p>
        </w:tc>
      </w:tr>
      <w:tr w:rsidR="007F52BA" w:rsidRPr="00EE0884" w14:paraId="33D5CA1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BD2D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75516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0FCE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jDCMkgqGAqACBgOw" w:history="1">
              <w:r w:rsidRPr="00EE0884">
                <w:rPr>
                  <w:lang w:val="pt-BR"/>
                </w:rPr>
                <w:t>TA_RTC_REPASSE.ID_REPASSE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379B2" w14:textId="41D2D33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06F9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RTC- Repartição de Transferências Constitucionais quando o pagamento já sofreu o repasse.</w:t>
            </w:r>
          </w:p>
        </w:tc>
      </w:tr>
    </w:tbl>
    <w:p w14:paraId="27BA693C" w14:textId="77777777" w:rsidR="00127B26" w:rsidRPr="00EE0884" w:rsidRDefault="00127B26" w:rsidP="00127B26">
      <w:pPr>
        <w:spacing w:before="60" w:after="60"/>
        <w:ind w:left="0"/>
      </w:pPr>
    </w:p>
    <w:p w14:paraId="3563E423" w14:textId="31A98CB2" w:rsidR="00127B26" w:rsidRPr="00EE0884" w:rsidRDefault="00127B26" w:rsidP="00127B26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lastRenderedPageBreak/>
        <w:t xml:space="preserve"> </w:t>
      </w:r>
      <w:bookmarkStart w:id="109" w:name="_Toc448734033"/>
      <w:bookmarkStart w:id="110" w:name="_Toc463874099"/>
      <w:r w:rsidRPr="00EE0884">
        <w:t>Tabela TA_DARE</w:t>
      </w:r>
      <w:bookmarkEnd w:id="109"/>
      <w:bookmarkEnd w:id="110"/>
    </w:p>
    <w:p w14:paraId="5433D52D" w14:textId="77777777" w:rsidR="00127B26" w:rsidRPr="00EE0884" w:rsidRDefault="00127B26" w:rsidP="00127B26"/>
    <w:p w14:paraId="6385FD9B" w14:textId="41450014" w:rsidR="00127B26" w:rsidRPr="00EE0884" w:rsidRDefault="003D1DED" w:rsidP="00127B26">
      <w:pPr>
        <w:pStyle w:val="GERERequisito"/>
      </w:pPr>
      <w:bookmarkStart w:id="111" w:name="_Toc448734034"/>
      <w:bookmarkStart w:id="112" w:name="_Toc463874100"/>
      <w:r>
        <w:t>[TA023</w:t>
      </w:r>
      <w:r w:rsidR="00127B26" w:rsidRPr="00EE0884">
        <w:t>] TA_DARE</w:t>
      </w:r>
      <w:bookmarkEnd w:id="111"/>
      <w:bookmarkEnd w:id="112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20"/>
        <w:gridCol w:w="1716"/>
        <w:gridCol w:w="1329"/>
        <w:gridCol w:w="1506"/>
        <w:gridCol w:w="1652"/>
      </w:tblGrid>
      <w:tr w:rsidR="00127B26" w:rsidRPr="00EE0884" w14:paraId="5217A70C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5F107B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8080B1D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79F1580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08B1A9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19451ED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27B26" w:rsidRPr="00EE0884" w14:paraId="6E7DF01A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048CE" w14:textId="69D78827" w:rsidR="00127B26" w:rsidRPr="00EE0884" w:rsidRDefault="00127B26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ID_NOSSO_NUMERO_DARE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5F1B0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35A150" w14:textId="55D2C811" w:rsidR="00127B26" w:rsidRPr="00EE0884" w:rsidRDefault="00947B8F" w:rsidP="00947B8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PK </w:t>
            </w:r>
            <w:r w:rsidR="00127B26" w:rsidRPr="00EE0884">
              <w:rPr>
                <w:lang w:val="pt-BR"/>
              </w:rPr>
              <w:t>(</w:t>
            </w:r>
            <w:hyperlink w:anchor="pVCMkgqGAqACBgOg" w:history="1">
              <w:r w:rsidR="00127B26" w:rsidRPr="00EE0884">
                <w:rPr>
                  <w:lang w:val="pt-BR"/>
                </w:rPr>
                <w:t>TA_</w:t>
              </w:r>
              <w:r w:rsidRPr="00EE0884">
                <w:rPr>
                  <w:lang w:val="pt-BR"/>
                </w:rPr>
                <w:t>DARE</w:t>
              </w:r>
            </w:hyperlink>
            <w:r w:rsidRPr="00EE0884">
              <w:rPr>
                <w:lang w:val="pt-BR"/>
              </w:rPr>
              <w:t>.IDNOSSO_NUMERO_DARE</w:t>
            </w:r>
            <w:r w:rsidR="00127B26" w:rsidRPr="00EE0884">
              <w:rPr>
                <w:lang w:val="pt-BR"/>
              </w:rPr>
              <w:t>)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A52A1" w14:textId="72942E3E" w:rsidR="00127B26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B683F8" w14:textId="77777777" w:rsidR="00215A53" w:rsidRDefault="00215A53" w:rsidP="00215A53">
            <w:pPr>
              <w:pStyle w:val="NormalWeb"/>
            </w:pPr>
            <w:r w:rsidRPr="00EE0884">
              <w:t xml:space="preserve">Formato </w:t>
            </w:r>
            <w:r>
              <w:t>do Ano com 2 digitos.</w:t>
            </w:r>
          </w:p>
          <w:p w14:paraId="1AC0B8CA" w14:textId="2F7199EB" w:rsidR="00127B26" w:rsidRPr="00EE0884" w:rsidRDefault="00215A53" w:rsidP="00215A53">
            <w:pPr>
              <w:pStyle w:val="NormalWeb"/>
            </w:pPr>
            <w:r w:rsidRPr="00EE0884">
              <w:t xml:space="preserve"> AA </w:t>
            </w:r>
            <w:r>
              <w:t xml:space="preserve"> + </w:t>
            </w:r>
            <w:r w:rsidRPr="00EE0884">
              <w:t>0000</w:t>
            </w:r>
            <w:r>
              <w:t xml:space="preserve">0000 - Sequencial </w:t>
            </w:r>
            <w:r w:rsidR="00AC0767">
              <w:t xml:space="preserve">de 8 </w:t>
            </w:r>
            <w:r>
              <w:t>gerado</w:t>
            </w:r>
          </w:p>
        </w:tc>
      </w:tr>
      <w:tr w:rsidR="00127B26" w:rsidRPr="00EE0884" w14:paraId="08D555B7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103AA" w14:textId="4FEFC770" w:rsidR="00127B26" w:rsidRPr="00EE0884" w:rsidRDefault="00116FE1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IDENTIFICACAO</w:t>
            </w:r>
            <w:r w:rsidR="00127B26" w:rsidRPr="00EE0884">
              <w:rPr>
                <w:lang w:val="pt-BR"/>
              </w:rPr>
              <w:t>_</w:t>
            </w:r>
            <w:r>
              <w:rPr>
                <w:lang w:val="pt-BR"/>
              </w:rPr>
              <w:t>UNID_ORGANIZAC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67217" w14:textId="1F7DAA6E" w:rsidR="00127B26" w:rsidRPr="00EE0884" w:rsidRDefault="00127B26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  <w:r w:rsidR="00116FE1">
              <w:rPr>
                <w:lang w:val="pt-BR"/>
              </w:rPr>
              <w:t>umber(10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73B466" w14:textId="6BAE9CCE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DC70F0" w14:textId="42495F08" w:rsidR="00127B26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596C2" w14:textId="4750C18A" w:rsidR="00127B26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Orgão emissor do DARE</w:t>
            </w:r>
          </w:p>
        </w:tc>
      </w:tr>
      <w:tr w:rsidR="00127B26" w:rsidRPr="00EE0884" w14:paraId="066F7017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45FAA9" w14:textId="068F42B6" w:rsidR="00127B26" w:rsidRPr="00EE0884" w:rsidRDefault="00127B26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DATA_VENCIMENTO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E138A" w14:textId="274E41DE" w:rsidR="00127B26" w:rsidRPr="00EE0884" w:rsidRDefault="00127B26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06F93" w14:textId="24C27A2E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51719" w14:textId="0967B7E4" w:rsidR="00127B26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C3D281" w14:textId="64036C00" w:rsidR="00127B26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Vencimento do Dare</w:t>
            </w:r>
          </w:p>
        </w:tc>
      </w:tr>
      <w:tr w:rsidR="00947B8F" w:rsidRPr="00EE0884" w14:paraId="2DB47A22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70DB6" w14:textId="7EF4ED4F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5BC6A" w14:textId="1540EF88" w:rsidR="00947B8F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69D1F3" w14:textId="57274D93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82DE5" w14:textId="2E6D14CD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841FC" w14:textId="4820CE8F" w:rsidR="00947B8F" w:rsidRPr="00EE0884" w:rsidRDefault="00947B8F" w:rsidP="00947B8F">
            <w:pPr>
              <w:pStyle w:val="NormalWeb"/>
              <w:spacing w:before="0" w:beforeAutospacing="0"/>
            </w:pPr>
            <w:r w:rsidRPr="00EE0884">
              <w:t xml:space="preserve">Responsável pelo Pagamento do DARE, podendo ser uma Inscrição Estadual ou CPF ou CPNJ ou </w:t>
            </w:r>
            <w:r w:rsidR="009C4539">
              <w:t>RENAVAM</w:t>
            </w:r>
            <w:r w:rsidRPr="00EE0884">
              <w:t xml:space="preserve">. </w:t>
            </w:r>
          </w:p>
          <w:p w14:paraId="68F58321" w14:textId="327034CC" w:rsidR="00947B8F" w:rsidRPr="00EE0884" w:rsidRDefault="00947B8F" w:rsidP="004B2381">
            <w:pPr>
              <w:pStyle w:val="NormalWeb"/>
              <w:spacing w:before="0" w:beforeAutospacing="0"/>
            </w:pPr>
            <w:r w:rsidRPr="00EE0884">
              <w:t xml:space="preserve">Cadastrados na Tabela de Contribuintes do IPVA, EXTRACADASTRO ou IPVA </w:t>
            </w:r>
          </w:p>
        </w:tc>
      </w:tr>
      <w:tr w:rsidR="00947B8F" w:rsidRPr="00EE0884" w14:paraId="343723D0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D7282" w14:textId="18B84698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TIPO_PESSOA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ED6AC" w14:textId="7078E5D8" w:rsidR="00947B8F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FE381D" w14:textId="6B064D50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B69C8" w14:textId="6F6B4377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E7AE1B" w14:textId="77777777" w:rsidR="00B50C97" w:rsidRPr="00EE0884" w:rsidRDefault="00B50C97" w:rsidP="00947B8F">
            <w:pPr>
              <w:pStyle w:val="NormalWeb"/>
              <w:spacing w:before="0" w:beforeAutospacing="0"/>
            </w:pPr>
            <w:r w:rsidRPr="00EE0884">
              <w:t>Tipo de Pessoa</w:t>
            </w:r>
          </w:p>
          <w:p w14:paraId="12D5EECF" w14:textId="1B81A338" w:rsidR="00947B8F" w:rsidRPr="00EE0884" w:rsidRDefault="00947B8F" w:rsidP="004B2381">
            <w:pPr>
              <w:pStyle w:val="NormalWeb"/>
              <w:spacing w:before="0" w:beforeAutospacing="0"/>
            </w:pPr>
            <w:r w:rsidRPr="00EE0884">
              <w:t>1-INSCRICAO,2-CNPJ,3-CPF,4-</w:t>
            </w:r>
            <w:r w:rsidR="009C4539">
              <w:t>RENAVAM</w:t>
            </w:r>
            <w:r w:rsidRPr="00EE0884">
              <w:t xml:space="preserve"> </w:t>
            </w:r>
          </w:p>
        </w:tc>
      </w:tr>
      <w:tr w:rsidR="00947B8F" w:rsidRPr="00EE0884" w14:paraId="2E9AB55C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4350BF" w14:textId="3C09EDFF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UF_EMISSAO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7D72C0" w14:textId="63FC2B59" w:rsidR="00947B8F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7EE8B" w14:textId="673AB1FD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7149A" w14:textId="48EF12C2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E2412" w14:textId="6DEE8E28" w:rsidR="00947B8F" w:rsidRPr="00EE0884" w:rsidRDefault="00B50C97" w:rsidP="00C4437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Unidade Federada que está emitindo o </w:t>
            </w:r>
            <w:r w:rsidR="00C44371" w:rsidRPr="00EE0884">
              <w:rPr>
                <w:lang w:val="pt-BR"/>
              </w:rPr>
              <w:t>DARE</w:t>
            </w:r>
          </w:p>
        </w:tc>
      </w:tr>
      <w:tr w:rsidR="00947B8F" w:rsidRPr="00EE0884" w14:paraId="240C4C42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22181F" w14:textId="37D74986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ID_MUNICIPIO_EMISSAO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044D81" w14:textId="6BA590CC" w:rsidR="00947B8F" w:rsidRPr="00EE0884" w:rsidRDefault="00947B8F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1E2B73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5AF99" w14:textId="16AF8980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E4BBD" w14:textId="2165BED0" w:rsidR="00947B8F" w:rsidRPr="00EE0884" w:rsidRDefault="00B50C97" w:rsidP="00C4437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Municipio que está emitindo o </w:t>
            </w:r>
            <w:r w:rsidR="00C44371" w:rsidRPr="00EE0884">
              <w:rPr>
                <w:lang w:val="pt-BR"/>
              </w:rPr>
              <w:t>DARE</w:t>
            </w:r>
          </w:p>
        </w:tc>
      </w:tr>
      <w:tr w:rsidR="00947B8F" w:rsidRPr="00EE0884" w14:paraId="765C9610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4728" w14:textId="592C7B9C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DATA_EMISSAO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885B2" w14:textId="629A2141" w:rsidR="00947B8F" w:rsidRPr="00EE0884" w:rsidRDefault="00947B8F" w:rsidP="00947B8F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DF866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F28E8" w14:textId="6F08020B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E153E8" w14:textId="14F005EE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</w:t>
            </w:r>
            <w:r w:rsidR="00C44371" w:rsidRPr="00EE0884">
              <w:rPr>
                <w:lang w:val="pt-BR"/>
              </w:rPr>
              <w:t xml:space="preserve"> e Hora de </w:t>
            </w:r>
            <w:r w:rsidRPr="00EE0884">
              <w:rPr>
                <w:lang w:val="pt-BR"/>
              </w:rPr>
              <w:t>Emissão do DARE</w:t>
            </w:r>
          </w:p>
        </w:tc>
      </w:tr>
      <w:tr w:rsidR="00947B8F" w:rsidRPr="00EE0884" w14:paraId="0E048BB2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3A5E2" w14:textId="1A8EF906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USUARIO_EMISSOR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FA5F2" w14:textId="4DFA9966" w:rsidR="00947B8F" w:rsidRPr="00EE0884" w:rsidRDefault="00947B8F" w:rsidP="00947B8F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Varchar2(14)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DFC66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989378" w14:textId="21434E38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5E4831" w14:textId="119BDDA4" w:rsidR="00B50C97" w:rsidRPr="00EE0884" w:rsidRDefault="00C44371" w:rsidP="00C44371">
            <w:pPr>
              <w:pStyle w:val="NormalWeb"/>
            </w:pPr>
            <w:r w:rsidRPr="00EE0884">
              <w:t xml:space="preserve">Usuário que Emitiu o DARE. Quando for pelo sistema será o CPF ou CNPJ da pessoa que está logada no </w:t>
            </w:r>
            <w:r w:rsidRPr="00EE0884">
              <w:lastRenderedPageBreak/>
              <w:t xml:space="preserve">Sistema e quando for emitido pelo Portal ficará como Usuário FIXO "INTERNET" </w:t>
            </w:r>
          </w:p>
        </w:tc>
      </w:tr>
      <w:tr w:rsidR="00947B8F" w:rsidRPr="00EE0884" w14:paraId="388B3CFF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4B358" w14:textId="79F41D7D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QUANTIDADE_DEBITOS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11CA5" w14:textId="1891D439" w:rsidR="00947B8F" w:rsidRPr="00EE0884" w:rsidRDefault="00947B8F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4D270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69ED20" w14:textId="2E1C7550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AC7AF" w14:textId="6D6FA0A2" w:rsidR="00947B8F" w:rsidRPr="00EE0884" w:rsidRDefault="00C44371" w:rsidP="004B2381">
            <w:pPr>
              <w:pStyle w:val="NormalWeb"/>
            </w:pPr>
            <w:r w:rsidRPr="00EE0884">
              <w:t xml:space="preserve">Quantidade de Débitos Relacionados na tabela TA_DARE_DETALHE. </w:t>
            </w:r>
          </w:p>
        </w:tc>
      </w:tr>
      <w:tr w:rsidR="00947B8F" w:rsidRPr="00EE0884" w14:paraId="656B8B2B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09BB7" w14:textId="251C3B19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VALOR_TOTAL_DARE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325E65" w14:textId="544468B1" w:rsidR="00947B8F" w:rsidRPr="00EE0884" w:rsidRDefault="00947B8F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5C3B42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A2267" w14:textId="14CD5608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69192" w14:textId="12B1BB4D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 Dare</w:t>
            </w:r>
            <w:r w:rsidR="00C44371" w:rsidRPr="00EE0884">
              <w:rPr>
                <w:lang w:val="pt-BR"/>
              </w:rPr>
              <w:t xml:space="preserve"> Emitido</w:t>
            </w:r>
          </w:p>
        </w:tc>
      </w:tr>
      <w:tr w:rsidR="00947B8F" w:rsidRPr="00EE0884" w14:paraId="1C7A56C4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F45B6" w14:textId="4713FD22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BARRA_DARE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21C6D" w14:textId="69C8B442" w:rsidR="00947B8F" w:rsidRPr="00EE0884" w:rsidRDefault="00B053AF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Number(46</w:t>
            </w:r>
            <w:r w:rsidR="00947B8F"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F95C1D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4F8831" w14:textId="246A2DD3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28C0D4" w14:textId="3BA2E419" w:rsidR="00947B8F" w:rsidRPr="00EE0884" w:rsidRDefault="00C44371" w:rsidP="00C44371">
            <w:pPr>
              <w:pStyle w:val="NormalWeb"/>
            </w:pPr>
            <w:r w:rsidRPr="00EE0884">
              <w:t xml:space="preserve">Código da Barra Gerada e impressa no DARE </w:t>
            </w:r>
          </w:p>
        </w:tc>
      </w:tr>
      <w:tr w:rsidR="008218EA" w:rsidRPr="00EE0884" w14:paraId="27149ABF" w14:textId="77777777" w:rsidTr="00116FE1">
        <w:trPr>
          <w:trHeight w:val="721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72F03" w14:textId="5C815BB7" w:rsidR="008218EA" w:rsidRPr="00EE0884" w:rsidRDefault="008218EA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353F0" w14:textId="6D03C631" w:rsidR="008218EA" w:rsidRPr="00EE0884" w:rsidRDefault="008218EA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813D4" w14:textId="77777777" w:rsidR="008218EA" w:rsidRPr="00EE0884" w:rsidRDefault="008218EA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D6663" w14:textId="44D737EB" w:rsidR="008218EA" w:rsidRPr="00EE0884" w:rsidRDefault="008218EA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DAA8D" w14:textId="6F0D0358" w:rsidR="008218EA" w:rsidRPr="00EE0884" w:rsidRDefault="008218EA" w:rsidP="00C44371">
            <w:pPr>
              <w:pStyle w:val="NormalWeb"/>
            </w:pPr>
            <w:r w:rsidRPr="00EE0884">
              <w:t>Data e hora em que foi efetivado o pagamento.</w:t>
            </w:r>
          </w:p>
        </w:tc>
      </w:tr>
      <w:tr w:rsidR="008218EA" w:rsidRPr="00EE0884" w14:paraId="7024F703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41ACF" w14:textId="5525253A" w:rsidR="008218EA" w:rsidRPr="00EE0884" w:rsidRDefault="008218EA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NOME_RAZAO_SOCIAL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542A7" w14:textId="04E5F7BC" w:rsidR="008218EA" w:rsidRPr="00EE0884" w:rsidRDefault="008218EA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Varchar2(255)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1AD723" w14:textId="77777777" w:rsidR="008218EA" w:rsidRPr="00EE0884" w:rsidRDefault="008218EA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C24B9" w14:textId="055DA651" w:rsidR="008218EA" w:rsidRPr="00EE0884" w:rsidRDefault="008218EA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979DD" w14:textId="6FE5149C" w:rsidR="008218EA" w:rsidRPr="00EE0884" w:rsidRDefault="008218EA" w:rsidP="008218EA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Nome ou Razão Social Informado na emissão do DARE. </w:t>
            </w:r>
          </w:p>
        </w:tc>
      </w:tr>
    </w:tbl>
    <w:p w14:paraId="5FBA314B" w14:textId="77777777" w:rsidR="00127B26" w:rsidRPr="00EE0884" w:rsidRDefault="00127B26" w:rsidP="00127B26">
      <w:pPr>
        <w:spacing w:before="60" w:after="60"/>
        <w:ind w:left="0"/>
      </w:pPr>
    </w:p>
    <w:p w14:paraId="050206B5" w14:textId="1FEAD560" w:rsidR="00127B26" w:rsidRPr="00EE0884" w:rsidRDefault="00127B26" w:rsidP="00127B26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13" w:name="_Toc448734035"/>
      <w:bookmarkStart w:id="114" w:name="_Toc463874101"/>
      <w:r w:rsidRPr="00EE0884">
        <w:t>Tabela TA_DARE_DETALHE</w:t>
      </w:r>
      <w:bookmarkEnd w:id="113"/>
      <w:bookmarkEnd w:id="114"/>
    </w:p>
    <w:p w14:paraId="39C7F5EB" w14:textId="77777777" w:rsidR="00127B26" w:rsidRPr="00EE0884" w:rsidRDefault="00127B26" w:rsidP="00127B26"/>
    <w:p w14:paraId="4731F9A2" w14:textId="3D2F1794" w:rsidR="00127B26" w:rsidRPr="00EE0884" w:rsidRDefault="003D1DED" w:rsidP="00127B26">
      <w:pPr>
        <w:pStyle w:val="GERERequisito"/>
      </w:pPr>
      <w:bookmarkStart w:id="115" w:name="_Toc448734036"/>
      <w:bookmarkStart w:id="116" w:name="_Toc463874102"/>
      <w:r>
        <w:t>[TA024</w:t>
      </w:r>
      <w:r w:rsidR="00127B26" w:rsidRPr="00EE0884">
        <w:t>] TA_DARE_DETALHE</w:t>
      </w:r>
      <w:bookmarkEnd w:id="115"/>
      <w:bookmarkEnd w:id="11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27B26" w:rsidRPr="00EE0884" w14:paraId="19FA7CD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3429DB5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A90B23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1D0426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34F5C1" w14:textId="77777777" w:rsidR="00127B26" w:rsidRPr="00EE0884" w:rsidRDefault="00127B26" w:rsidP="004B2381">
            <w:pPr>
              <w:pStyle w:val="TableHeader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C4BFAF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27B26" w:rsidRPr="00EE0884" w14:paraId="0B8945E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4C70F" w14:textId="6F30DA0F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55AB3" w14:textId="6B511E45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84EF6" w14:textId="77777777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  <w:p w14:paraId="31954D1C" w14:textId="74D57C09" w:rsidR="00C44371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TA_DARE_DETALHE.ID_NOSSO_NUMERO_DARE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BBFAF8" w14:textId="3D04627A" w:rsidR="00127B26" w:rsidRPr="00EE0884" w:rsidRDefault="00C4437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1F73F2" w14:textId="77777777" w:rsidR="00AC0767" w:rsidRDefault="00AC0767" w:rsidP="00AC0767">
            <w:pPr>
              <w:pStyle w:val="NormalWeb"/>
            </w:pPr>
            <w:r w:rsidRPr="00EE0884">
              <w:t xml:space="preserve">ormato </w:t>
            </w:r>
            <w:r>
              <w:t>do Ano com 2 digitos.</w:t>
            </w:r>
          </w:p>
          <w:p w14:paraId="481C6DC1" w14:textId="14AFBC5F" w:rsidR="00C44371" w:rsidRPr="00EE0884" w:rsidRDefault="00AC0767" w:rsidP="00AC0767">
            <w:pPr>
              <w:pStyle w:val="NormalWeb"/>
            </w:pPr>
            <w:r w:rsidRPr="00EE0884">
              <w:t xml:space="preserve"> AA </w:t>
            </w:r>
            <w:r>
              <w:t xml:space="preserve"> + </w:t>
            </w:r>
            <w:r w:rsidRPr="00EE0884">
              <w:t>0000</w:t>
            </w:r>
            <w:r>
              <w:t>0000 - Sequencial de 8 gerado</w:t>
            </w:r>
            <w:r w:rsidR="00C44371" w:rsidRPr="00EE0884">
              <w:t xml:space="preserve">. </w:t>
            </w:r>
          </w:p>
          <w:p w14:paraId="1197E718" w14:textId="663562E9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09EF2A6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AB17D" w14:textId="7D01E0A6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7DFB4" w14:textId="2203212C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08BD1" w14:textId="77777777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  <w:p w14:paraId="1F9DC752" w14:textId="482C5C93" w:rsidR="00C44371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TA_DARE_DETALHE.ID_SEQ_DARE_DETALHE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460D8" w14:textId="6C42A9E0" w:rsidR="00127B26" w:rsidRPr="00EE0884" w:rsidRDefault="00C4437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E93622" w14:textId="77777777" w:rsidR="00C44371" w:rsidRPr="00EE0884" w:rsidRDefault="00C44371" w:rsidP="00C44371">
            <w:pPr>
              <w:pStyle w:val="NormalWeb"/>
            </w:pPr>
            <w:r w:rsidRPr="00EE0884">
              <w:t xml:space="preserve">Sequencial incrementado por cada registro que foi vinculado ao ID_NOSSO_NUMERO_DARE. </w:t>
            </w:r>
          </w:p>
          <w:p w14:paraId="4ECE9057" w14:textId="77777777" w:rsidR="00C44371" w:rsidRPr="00EE0884" w:rsidRDefault="00C44371" w:rsidP="00C44371">
            <w:pPr>
              <w:pStyle w:val="NormalWeb"/>
            </w:pPr>
            <w:r w:rsidRPr="00EE0884">
              <w:t xml:space="preserve">Exemplo : ID_NOSSO_NUMERO foi gerado com 2 Receitas de Tributos de Débitos, onde um </w:t>
            </w:r>
            <w:r w:rsidRPr="00EE0884">
              <w:lastRenderedPageBreak/>
              <w:t xml:space="preserve">terá  a sequencia 1 e o outro tera sequencia 2. </w:t>
            </w:r>
          </w:p>
          <w:p w14:paraId="7433FFF4" w14:textId="63BA0E60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4BF2412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A9E71" w14:textId="1A41843B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D138A" w14:textId="0F27F4FB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4381B4" w14:textId="108CC396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3B7CC" w14:textId="0AEDFE2E" w:rsidR="00127B26" w:rsidRPr="00EE0884" w:rsidRDefault="00C4437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F8744C" w14:textId="77777777" w:rsidR="00C44371" w:rsidRPr="00EE0884" w:rsidRDefault="00C44371" w:rsidP="00C44371">
            <w:pPr>
              <w:pStyle w:val="NormalWeb"/>
            </w:pPr>
            <w:r w:rsidRPr="00EE0884">
              <w:t xml:space="preserve">Código de Receita para quitação do Débito </w:t>
            </w:r>
          </w:p>
          <w:p w14:paraId="1F3EEC0C" w14:textId="1AA1678C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2FEF87D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E04391" w14:textId="77216BAD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CD8B6" w14:textId="75F7E2F8" w:rsidR="00127B26" w:rsidRPr="00EE0884" w:rsidRDefault="00BF38AA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number</w:t>
            </w:r>
            <w:r w:rsidR="003C244F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27916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C18F6" w14:textId="3AA37372" w:rsidR="00127B26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F73B1C" w14:textId="77777777" w:rsidR="003C244F" w:rsidRPr="00EE0884" w:rsidRDefault="003C244F" w:rsidP="003C244F">
            <w:pPr>
              <w:pStyle w:val="NormalWeb"/>
            </w:pPr>
            <w:r w:rsidRPr="00EE0884">
              <w:t xml:space="preserve">SubCodigo Alinea da Receita </w:t>
            </w:r>
          </w:p>
          <w:p w14:paraId="45E65249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688F2C5F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25EECC" w14:textId="7EE90FBB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OBSERVACAO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6CA0D" w14:textId="4E0D6A26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Varchar2(1000)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20235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B688C" w14:textId="73AE1F53" w:rsidR="00127B26" w:rsidRPr="00EE0884" w:rsidRDefault="003C244F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68CA9" w14:textId="4611C0CC" w:rsidR="00127B26" w:rsidRPr="00EE0884" w:rsidRDefault="003C244F" w:rsidP="004B2381">
            <w:pPr>
              <w:pStyle w:val="NormalWeb"/>
            </w:pPr>
            <w:r w:rsidRPr="00EE0884">
              <w:t xml:space="preserve">Informações Complementares </w:t>
            </w:r>
          </w:p>
        </w:tc>
      </w:tr>
      <w:tr w:rsidR="00127B26" w:rsidRPr="00EE0884" w14:paraId="3E29F11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73256" w14:textId="30E37050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311F2" w14:textId="26C1F794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C41867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8F6B1" w14:textId="7A43B8A3" w:rsidR="00127B26" w:rsidRPr="00EE0884" w:rsidRDefault="003C244F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4CC4E3" w14:textId="154FF79D" w:rsidR="00127B26" w:rsidRPr="00EE0884" w:rsidRDefault="003C244F" w:rsidP="004B2381">
            <w:pPr>
              <w:pStyle w:val="NormalWeb"/>
            </w:pPr>
            <w:r w:rsidRPr="00EE0884">
              <w:t xml:space="preserve">Período de Referência </w:t>
            </w:r>
            <w:r w:rsidR="005B3261" w:rsidRPr="00EE0884">
              <w:t xml:space="preserve">/ Ano de Exercício </w:t>
            </w:r>
            <w:r w:rsidRPr="00EE0884">
              <w:t xml:space="preserve">do Débito </w:t>
            </w:r>
          </w:p>
        </w:tc>
      </w:tr>
      <w:tr w:rsidR="00127B26" w:rsidRPr="00EE0884" w14:paraId="232211D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982DF" w14:textId="157780FD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E6F0B" w14:textId="2733AE2C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number(16)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6BE27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9D11C" w14:textId="67DEE564" w:rsidR="00127B26" w:rsidRPr="00EE0884" w:rsidRDefault="003C244F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97EB14" w14:textId="4D745054" w:rsidR="00127B26" w:rsidRPr="00EE0884" w:rsidRDefault="003C244F" w:rsidP="004B2381">
            <w:pPr>
              <w:pStyle w:val="NormalWeb"/>
            </w:pPr>
            <w:r w:rsidRPr="00EE0884">
              <w:t xml:space="preserve">Número do Documento, podendo ser um Auto, Parcelamento e etc... </w:t>
            </w:r>
          </w:p>
        </w:tc>
      </w:tr>
      <w:tr w:rsidR="00127B26" w:rsidRPr="00EE0884" w14:paraId="52D8DDA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8AF98" w14:textId="707D3DB0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553AD" w14:textId="1602757B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7FE8B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D0D83" w14:textId="3A82C49F" w:rsidR="00127B26" w:rsidRPr="00EE0884" w:rsidRDefault="005B3261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 xml:space="preserve"> </w:t>
            </w:r>
            <w:r w:rsidR="003C244F"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2C2D75" w14:textId="023A798A" w:rsidR="00127B26" w:rsidRPr="00EE0884" w:rsidRDefault="003C244F" w:rsidP="004B2381">
            <w:pPr>
              <w:pStyle w:val="NormalWeb"/>
            </w:pPr>
            <w:r w:rsidRPr="00EE0884">
              <w:t xml:space="preserve">Número da Parcela do IPVA ou Parcelamento </w:t>
            </w:r>
          </w:p>
        </w:tc>
      </w:tr>
      <w:tr w:rsidR="00127B26" w:rsidRPr="00EE0884" w14:paraId="412AF0ED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7D290" w14:textId="65FAD2D6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VALOR_IMPOSTO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5A31A" w14:textId="4E1E7CA0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EC62E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B337" w14:textId="79F52F24" w:rsidR="00127B26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C94363" w14:textId="18556080" w:rsidR="00127B26" w:rsidRPr="00EE0884" w:rsidRDefault="003C244F" w:rsidP="004B2381">
            <w:pPr>
              <w:pStyle w:val="NormalWeb"/>
            </w:pPr>
            <w:r w:rsidRPr="00EE0884">
              <w:t xml:space="preserve">Valor do Imposto a pagar </w:t>
            </w:r>
          </w:p>
        </w:tc>
      </w:tr>
      <w:tr w:rsidR="003C244F" w:rsidRPr="00EE0884" w14:paraId="0D5D320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496D20" w14:textId="4C3D02EF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C2404" w14:textId="46B45F41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2E7A8F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086E9" w14:textId="5BA66AA9" w:rsidR="003C244F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44CA4" w14:textId="1E63DF47" w:rsidR="003C244F" w:rsidRPr="00EE0884" w:rsidRDefault="003C244F" w:rsidP="004B2381">
            <w:pPr>
              <w:pStyle w:val="NormalWeb"/>
            </w:pPr>
            <w:r w:rsidRPr="00EE0884">
              <w:t xml:space="preserve">Valor da Multa a Pagar </w:t>
            </w:r>
          </w:p>
        </w:tc>
      </w:tr>
      <w:tr w:rsidR="003C244F" w:rsidRPr="00EE0884" w14:paraId="3CED0E5E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1BA23" w14:textId="703FFD82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CE8863" w14:textId="64249508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53163A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88AE39" w14:textId="6A76316A" w:rsidR="003C244F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90A3E9" w14:textId="787969ED" w:rsidR="003C244F" w:rsidRPr="00EE0884" w:rsidRDefault="003C244F" w:rsidP="004B2381">
            <w:pPr>
              <w:pStyle w:val="NormalWeb"/>
            </w:pPr>
            <w:r w:rsidRPr="00EE0884">
              <w:t xml:space="preserve">Valor do Juros a Pagar </w:t>
            </w:r>
          </w:p>
        </w:tc>
      </w:tr>
      <w:tr w:rsidR="003C244F" w:rsidRPr="00EE0884" w14:paraId="11176824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A2156" w14:textId="0841B245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VALOR_CORRECAO_MONETARIA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4D8DDF" w14:textId="623FF84E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48959B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A01CE0" w14:textId="4B25ADA3" w:rsidR="003C244F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806E62" w14:textId="64E19FB5" w:rsidR="003C244F" w:rsidRPr="00EE0884" w:rsidRDefault="003C244F" w:rsidP="004B2381">
            <w:pPr>
              <w:pStyle w:val="NormalWeb"/>
            </w:pPr>
            <w:r w:rsidRPr="00EE0884">
              <w:t xml:space="preserve">Valor Atualização Monetária a Pagar </w:t>
            </w:r>
          </w:p>
        </w:tc>
      </w:tr>
      <w:tr w:rsidR="003C244F" w:rsidRPr="00EE0884" w14:paraId="5AD4B4EF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704423" w14:textId="7D51C205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2BDCB" w14:textId="5AFD0AB2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7EEBC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E81E7" w14:textId="38902A3A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A726D" w14:textId="75334C90" w:rsidR="003C244F" w:rsidRPr="00EE0884" w:rsidRDefault="001A4840" w:rsidP="001A4840">
            <w:pPr>
              <w:pStyle w:val="NormalWeb"/>
            </w:pPr>
            <w:r w:rsidRPr="00EE0884">
              <w:t xml:space="preserve">Valor da Taxa a Pagar </w:t>
            </w:r>
          </w:p>
        </w:tc>
      </w:tr>
      <w:tr w:rsidR="003C244F" w:rsidRPr="00EE0884" w14:paraId="308D9257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FD19AF" w14:textId="3D3AF9FB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VALOR_REDUC</w:t>
            </w:r>
            <w:r w:rsidR="005B3261" w:rsidRPr="00EE0884">
              <w:rPr>
                <w:lang w:val="pt-BR"/>
              </w:rPr>
              <w:t>AO_MULTA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CF32FB" w14:textId="7583AD9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389F3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FDCAE" w14:textId="57A821BF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20244" w14:textId="2357EF36" w:rsidR="003C244F" w:rsidRPr="00EE0884" w:rsidRDefault="005B3261" w:rsidP="004B2381">
            <w:pPr>
              <w:pStyle w:val="NormalWeb"/>
            </w:pPr>
            <w:r w:rsidRPr="00EE0884">
              <w:t>Valor das Reduções Multas</w:t>
            </w:r>
            <w:r w:rsidR="001A4840" w:rsidRPr="00EE0884">
              <w:t xml:space="preserve"> </w:t>
            </w:r>
          </w:p>
        </w:tc>
      </w:tr>
      <w:tr w:rsidR="003C244F" w:rsidRPr="00EE0884" w14:paraId="2C9FBFD3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6889D" w14:textId="2D69DA60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53DB9A" w14:textId="62DF607E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1CAAB8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E0D6B" w14:textId="2E85A8E0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E3F82" w14:textId="77777777" w:rsidR="005B3261" w:rsidRPr="00EE0884" w:rsidRDefault="005B3261" w:rsidP="005B326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Valor Total a Pagar = Valor_Imposto + Valor_Correcao_Monetaria + ( Valor MUlta - VAlor_Reducao_MUlta ) + ( Valor Juros - Valor_reducao_</w:t>
            </w: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Juros ) + Valor_Taxa </w:t>
            </w:r>
          </w:p>
          <w:p w14:paraId="06E57AAC" w14:textId="04BDDEF0" w:rsidR="003C244F" w:rsidRPr="00EE0884" w:rsidRDefault="003C244F" w:rsidP="001A4840">
            <w:pPr>
              <w:pStyle w:val="NormalWeb"/>
            </w:pPr>
          </w:p>
        </w:tc>
      </w:tr>
      <w:tr w:rsidR="003C244F" w:rsidRPr="00EE0884" w14:paraId="6965DAE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23A3E" w14:textId="041DDDD3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INFORMADO_CONTRIBUINTE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1650B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5E2F0A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F5685" w14:textId="7DDED790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E6F585" w14:textId="53414132" w:rsidR="003C244F" w:rsidRPr="00EE0884" w:rsidRDefault="001A4840" w:rsidP="004B2381">
            <w:pPr>
              <w:pStyle w:val="NormalWeb"/>
            </w:pPr>
            <w:r w:rsidRPr="00EE0884">
              <w:t xml:space="preserve">Valor Informado pelo Contribuinte 1 - SIM , NULL - Gerado pelo DARE </w:t>
            </w:r>
          </w:p>
        </w:tc>
      </w:tr>
      <w:tr w:rsidR="003C244F" w:rsidRPr="00EE0884" w14:paraId="36C83687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211C1" w14:textId="48B1747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ID_PESSOA_REFERENCIADA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01C76" w14:textId="5ACE858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0C4BD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7879C0" w14:textId="3FE63728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E39496" w14:textId="7E907DC2" w:rsidR="003C244F" w:rsidRPr="00EE0884" w:rsidRDefault="001A4840" w:rsidP="004B2381">
            <w:pPr>
              <w:pStyle w:val="NormalWeb"/>
            </w:pPr>
            <w:r w:rsidRPr="00EE0884">
              <w:t xml:space="preserve">Pessoa Referenciada no Dare responsável pela conta corrente que irá abater o Débito, Podendo ser um CPF, CNPJ, Inscrição Estadual ou </w:t>
            </w:r>
            <w:r w:rsidR="009C4539">
              <w:t>RENAVAM</w:t>
            </w:r>
            <w:r w:rsidRPr="00EE0884">
              <w:t xml:space="preserve"> </w:t>
            </w:r>
          </w:p>
        </w:tc>
      </w:tr>
      <w:tr w:rsidR="003C244F" w:rsidRPr="00EE0884" w14:paraId="5980D09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8E67F" w14:textId="05196F3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TIPO_PESSOA_REFERENCIADA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7F6FE8" w14:textId="21CAC367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4BB9E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EA046" w14:textId="7AB70E45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B0B08" w14:textId="77777777" w:rsidR="001A4840" w:rsidRPr="00EE0884" w:rsidRDefault="001A4840" w:rsidP="001A4840">
            <w:pPr>
              <w:pStyle w:val="NormalWeb"/>
            </w:pPr>
            <w:r w:rsidRPr="00EE0884">
              <w:t xml:space="preserve">Tipo de Pessoa Referenciada </w:t>
            </w:r>
          </w:p>
          <w:p w14:paraId="71E7825B" w14:textId="02AE2289" w:rsidR="003C244F" w:rsidRPr="00EE0884" w:rsidRDefault="001A4840" w:rsidP="004B2381">
            <w:pPr>
              <w:pStyle w:val="NormalWeb"/>
            </w:pPr>
            <w:r w:rsidRPr="00EE0884">
              <w:t xml:space="preserve">1 - Inscrição Estadual, 2 - CNPJ, 3 - CPF, 4 - RENAVAM </w:t>
            </w:r>
          </w:p>
        </w:tc>
      </w:tr>
      <w:tr w:rsidR="003C244F" w:rsidRPr="00EE0884" w14:paraId="7C6D3A4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7BF80" w14:textId="63D4FBF7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1A5935" w14:textId="59D4FFD7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D1992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AF5A4" w14:textId="5B67D443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E7B4F" w14:textId="3473A349" w:rsidR="003C244F" w:rsidRPr="00EE0884" w:rsidRDefault="001A4840" w:rsidP="001A4840">
            <w:pPr>
              <w:pStyle w:val="NormalWeb"/>
            </w:pPr>
            <w:r w:rsidRPr="00EE0884">
              <w:t xml:space="preserve">Número da Chave Primárias das Contas Correntes dos Contribuintes </w:t>
            </w:r>
          </w:p>
        </w:tc>
      </w:tr>
      <w:tr w:rsidR="003C244F" w:rsidRPr="00EE0884" w14:paraId="17DD73E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B4779" w14:textId="02DBD1F1" w:rsidR="003C244F" w:rsidRPr="00EE0884" w:rsidRDefault="004B238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61E598" w14:textId="3A647D3D" w:rsidR="003C244F" w:rsidRPr="00EE0884" w:rsidRDefault="004B238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1BCA0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E401D" w14:textId="47F84EE9" w:rsidR="003C244F" w:rsidRPr="00EE0884" w:rsidRDefault="004B238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0E40EC" w14:textId="169E0A28" w:rsidR="003C244F" w:rsidRPr="00EE0884" w:rsidRDefault="004B2381" w:rsidP="004B2381">
            <w:pPr>
              <w:pStyle w:val="NormalWeb"/>
            </w:pPr>
            <w:r w:rsidRPr="00EE0884">
              <w:t xml:space="preserve">Código do Município que será prenchido sempre que for de uma receita do imposto IPVA </w:t>
            </w:r>
          </w:p>
        </w:tc>
      </w:tr>
      <w:tr w:rsidR="005B3261" w:rsidRPr="00EE0884" w14:paraId="4BD7E79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953BA" w14:textId="157EAC97" w:rsidR="005B3261" w:rsidRPr="00EE0884" w:rsidRDefault="005B3261" w:rsidP="005B326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VALOR_REDUCAO_JUROS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2DD851" w14:textId="311108A4" w:rsidR="005B3261" w:rsidRPr="00EE0884" w:rsidRDefault="005B326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07BC9" w14:textId="77777777" w:rsidR="005B3261" w:rsidRPr="00EE0884" w:rsidRDefault="005B3261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9981F" w14:textId="75854ED2" w:rsidR="005B3261" w:rsidRPr="00EE0884" w:rsidRDefault="005B326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DCFC0" w14:textId="71B7FD71" w:rsidR="005B3261" w:rsidRPr="00EE0884" w:rsidRDefault="005B3261" w:rsidP="005B3261">
            <w:pPr>
              <w:pStyle w:val="NormalWeb"/>
            </w:pPr>
            <w:r w:rsidRPr="00EE0884">
              <w:t xml:space="preserve">Valor das Reduções Juros </w:t>
            </w:r>
          </w:p>
        </w:tc>
      </w:tr>
    </w:tbl>
    <w:p w14:paraId="45E43B0D" w14:textId="77777777" w:rsidR="00127B26" w:rsidRDefault="00127B26" w:rsidP="00127B26"/>
    <w:p w14:paraId="45160C3A" w14:textId="77777777" w:rsidR="00116FE1" w:rsidRPr="00EE0884" w:rsidRDefault="00116FE1" w:rsidP="00116FE1">
      <w:pPr>
        <w:spacing w:before="60" w:after="60"/>
        <w:ind w:left="0"/>
      </w:pPr>
    </w:p>
    <w:p w14:paraId="79DFE4A9" w14:textId="34D40D0A" w:rsidR="00116FE1" w:rsidRPr="00EE0884" w:rsidRDefault="00116FE1" w:rsidP="00116FE1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t xml:space="preserve"> </w:t>
      </w:r>
      <w:bookmarkStart w:id="117" w:name="_Toc463874103"/>
      <w:r w:rsidRPr="00EE0884">
        <w:t>Tabela TA_DARE</w:t>
      </w:r>
      <w:r w:rsidR="00665B63">
        <w:t>_ORIGEM_DEBITO</w:t>
      </w:r>
      <w:bookmarkEnd w:id="117"/>
    </w:p>
    <w:p w14:paraId="1D540E33" w14:textId="77777777" w:rsidR="00116FE1" w:rsidRPr="00EE0884" w:rsidRDefault="00116FE1" w:rsidP="00116FE1"/>
    <w:p w14:paraId="3CB17619" w14:textId="21432154" w:rsidR="00116FE1" w:rsidRPr="00EE0884" w:rsidRDefault="00116FE1" w:rsidP="00116FE1">
      <w:pPr>
        <w:pStyle w:val="GERERequisito"/>
      </w:pPr>
      <w:bookmarkStart w:id="118" w:name="_Toc463874104"/>
      <w:r w:rsidRPr="00EE0884">
        <w:t>[TA02</w:t>
      </w:r>
      <w:r w:rsidR="003D1DED">
        <w:t>5</w:t>
      </w:r>
      <w:r w:rsidRPr="00EE0884">
        <w:t>] TA_DARE</w:t>
      </w:r>
      <w:r w:rsidR="00665B63">
        <w:t>_ORIGEM_DEBITO</w:t>
      </w:r>
      <w:bookmarkEnd w:id="118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20"/>
        <w:gridCol w:w="1716"/>
        <w:gridCol w:w="1329"/>
        <w:gridCol w:w="1506"/>
        <w:gridCol w:w="1652"/>
      </w:tblGrid>
      <w:tr w:rsidR="00116FE1" w:rsidRPr="00EE0884" w14:paraId="2519F73B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F0C6010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8CE54DA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99FF98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4EF403D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802BB7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16FE1" w:rsidRPr="00EE0884" w14:paraId="43985BA3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2E4D8D" w14:textId="7BB0E513" w:rsidR="00116FE1" w:rsidRPr="00EE0884" w:rsidRDefault="00116FE1" w:rsidP="00665B6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</w:t>
            </w:r>
            <w:r w:rsidR="00665B63">
              <w:rPr>
                <w:lang w:val="pt-BR"/>
              </w:rPr>
              <w:t>ORIGEM_DEBITO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20020" w14:textId="11AD268A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number(3</w:t>
            </w:r>
            <w:r w:rsidR="00116FE1"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BA6AA" w14:textId="60DC5C7E" w:rsidR="00116FE1" w:rsidRPr="00EE0884" w:rsidRDefault="00116FE1" w:rsidP="00116FE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 (</w:t>
            </w:r>
            <w:hyperlink w:anchor="pVCMkgqGAqACBgOg" w:history="1">
              <w:r w:rsidRPr="00EE0884">
                <w:rPr>
                  <w:lang w:val="pt-BR"/>
                </w:rPr>
                <w:t>TA_DARE</w:t>
              </w:r>
            </w:hyperlink>
            <w:r w:rsidR="00665B63">
              <w:rPr>
                <w:lang w:val="pt-BR"/>
              </w:rPr>
              <w:t>_ORIGEM_DEBITO.IDORIGEM_DEBITO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2595D6" w14:textId="77777777" w:rsidR="00116FE1" w:rsidRPr="00EE0884" w:rsidRDefault="00116FE1" w:rsidP="00116FE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1F090" w14:textId="6623640D" w:rsidR="00665B63" w:rsidRPr="00EE0884" w:rsidRDefault="00665B63" w:rsidP="00665B63">
            <w:pPr>
              <w:pStyle w:val="NormalWeb"/>
            </w:pPr>
          </w:p>
          <w:p w14:paraId="030DCDAF" w14:textId="50C5A66D" w:rsidR="00116FE1" w:rsidRPr="00EE0884" w:rsidRDefault="00116FE1" w:rsidP="00116FE1">
            <w:pPr>
              <w:pStyle w:val="NormalWeb"/>
            </w:pPr>
            <w:r w:rsidRPr="00EE0884">
              <w:t xml:space="preserve"> </w:t>
            </w:r>
            <w:r w:rsidR="00665B63">
              <w:t>Código da origem do débito</w:t>
            </w:r>
          </w:p>
        </w:tc>
      </w:tr>
      <w:tr w:rsidR="00116FE1" w:rsidRPr="00EE0884" w14:paraId="17FE8054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0445F" w14:textId="59AA7A40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lastRenderedPageBreak/>
              <w:t>DESCRICAO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BDE47" w14:textId="2478FECD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Varchar2(200)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9B4DF8" w14:textId="77777777" w:rsidR="00116FE1" w:rsidRPr="00EE0884" w:rsidRDefault="00116FE1" w:rsidP="00116FE1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AE674" w14:textId="77777777" w:rsidR="00116FE1" w:rsidRPr="00EE0884" w:rsidRDefault="00116FE1" w:rsidP="00116FE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37D54C" w14:textId="269D53F2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Descrição da origem do débito</w:t>
            </w:r>
          </w:p>
        </w:tc>
      </w:tr>
      <w:tr w:rsidR="00665B63" w:rsidRPr="00EE0884" w14:paraId="68C27583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5805C6" w14:textId="498E7DA9" w:rsidR="00665B63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SITUACAO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E25EB5" w14:textId="7C034D3D" w:rsidR="00665B63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84787" w14:textId="77777777" w:rsidR="00665B63" w:rsidRPr="00EE0884" w:rsidRDefault="00665B63" w:rsidP="00116FE1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BCF6F7" w14:textId="25B71E6A" w:rsidR="00665B63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B0B04" w14:textId="7D1688B8" w:rsidR="00665B63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1-Ativo, 2- Cancelado</w:t>
            </w:r>
          </w:p>
        </w:tc>
      </w:tr>
    </w:tbl>
    <w:p w14:paraId="0727F175" w14:textId="77777777" w:rsidR="00116FE1" w:rsidRPr="00EE0884" w:rsidRDefault="00116FE1" w:rsidP="00116FE1">
      <w:pPr>
        <w:spacing w:before="60" w:after="60"/>
        <w:ind w:left="0"/>
      </w:pPr>
    </w:p>
    <w:p w14:paraId="2851CC0D" w14:textId="68B6FFC6" w:rsidR="003D1DED" w:rsidRPr="00EE0884" w:rsidRDefault="003D1DED" w:rsidP="003D1DED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19" w:name="_Toc463874105"/>
      <w:r w:rsidRPr="00EE0884">
        <w:t>Tabela TA_DARE</w:t>
      </w:r>
      <w:r>
        <w:t>_ORIGEM_RECEITA</w:t>
      </w:r>
      <w:bookmarkEnd w:id="119"/>
    </w:p>
    <w:p w14:paraId="650DDBAC" w14:textId="77777777" w:rsidR="003D1DED" w:rsidRPr="00EE0884" w:rsidRDefault="003D1DED" w:rsidP="003D1DED"/>
    <w:p w14:paraId="5FB1443A" w14:textId="13CFABA2" w:rsidR="003D1DED" w:rsidRPr="00EE0884" w:rsidRDefault="003D1DED" w:rsidP="003D1DED">
      <w:pPr>
        <w:pStyle w:val="GERERequisito"/>
      </w:pPr>
      <w:bookmarkStart w:id="120" w:name="_Toc463874106"/>
      <w:r w:rsidRPr="00EE0884">
        <w:t>[TA02</w:t>
      </w:r>
      <w:r>
        <w:t>6</w:t>
      </w:r>
      <w:r w:rsidRPr="00EE0884">
        <w:t>] TA_DARE</w:t>
      </w:r>
      <w:r>
        <w:t>_ORIGEM_RECEITA</w:t>
      </w:r>
      <w:bookmarkEnd w:id="120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20"/>
        <w:gridCol w:w="1716"/>
        <w:gridCol w:w="1329"/>
        <w:gridCol w:w="1506"/>
        <w:gridCol w:w="1652"/>
      </w:tblGrid>
      <w:tr w:rsidR="003D1DED" w:rsidRPr="00EE0884" w14:paraId="58508272" w14:textId="77777777" w:rsidTr="00AB4CC6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E9350BE" w14:textId="77777777" w:rsidR="003D1DED" w:rsidRPr="00EE0884" w:rsidRDefault="003D1DED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8D6389" w14:textId="77777777" w:rsidR="003D1DED" w:rsidRPr="00EE0884" w:rsidRDefault="003D1DED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F3068CC" w14:textId="77777777" w:rsidR="003D1DED" w:rsidRPr="00EE0884" w:rsidRDefault="003D1DED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F310E69" w14:textId="77777777" w:rsidR="003D1DED" w:rsidRPr="00EE0884" w:rsidRDefault="003D1DED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02A3BE" w14:textId="77777777" w:rsidR="003D1DED" w:rsidRPr="00EE0884" w:rsidRDefault="003D1DED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3D1DED" w:rsidRPr="00EE0884" w14:paraId="3F89B005" w14:textId="77777777" w:rsidTr="00AB4CC6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A921C3" w14:textId="77777777" w:rsidR="003D1DED" w:rsidRPr="00EE0884" w:rsidRDefault="003D1DED" w:rsidP="00AB4CC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</w:t>
            </w:r>
            <w:r>
              <w:rPr>
                <w:lang w:val="pt-BR"/>
              </w:rPr>
              <w:t>ORIGEM_DEBITO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810138" w14:textId="77777777" w:rsidR="003D1DED" w:rsidRPr="00EE0884" w:rsidRDefault="003D1DE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number(3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890D8" w14:textId="77777777" w:rsidR="003D1DED" w:rsidRPr="00EE0884" w:rsidRDefault="003D1DED" w:rsidP="00AB4CC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 (</w:t>
            </w:r>
            <w:hyperlink w:anchor="pVCMkgqGAqACBgOg" w:history="1">
              <w:r w:rsidRPr="00EE0884">
                <w:rPr>
                  <w:lang w:val="pt-BR"/>
                </w:rPr>
                <w:t>TA_DARE</w:t>
              </w:r>
            </w:hyperlink>
            <w:r>
              <w:rPr>
                <w:lang w:val="pt-BR"/>
              </w:rPr>
              <w:t>_ORIGEM_DEBITO.IDORIGEM_DEBITO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97D97" w14:textId="77777777" w:rsidR="003D1DED" w:rsidRPr="00EE0884" w:rsidRDefault="003D1DED" w:rsidP="00AB4CC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402DE" w14:textId="77777777" w:rsidR="003D1DED" w:rsidRPr="00EE0884" w:rsidRDefault="003D1DED" w:rsidP="00AB4CC6">
            <w:pPr>
              <w:pStyle w:val="NormalWeb"/>
            </w:pPr>
          </w:p>
          <w:p w14:paraId="5E7EBF9C" w14:textId="77777777" w:rsidR="003D1DED" w:rsidRPr="00EE0884" w:rsidRDefault="003D1DED" w:rsidP="00AB4CC6">
            <w:pPr>
              <w:pStyle w:val="NormalWeb"/>
            </w:pPr>
            <w:r w:rsidRPr="00EE0884">
              <w:t xml:space="preserve"> </w:t>
            </w:r>
            <w:r>
              <w:t>Código da origem do débito</w:t>
            </w:r>
          </w:p>
        </w:tc>
      </w:tr>
      <w:tr w:rsidR="003D1DED" w:rsidRPr="00EE0884" w14:paraId="2A524044" w14:textId="77777777" w:rsidTr="00AB4CC6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27C52" w14:textId="0D00F4E6" w:rsidR="003D1DED" w:rsidRPr="00EE0884" w:rsidRDefault="003D1DE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ID_RECEITA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D81AB9" w14:textId="73A6BE5B" w:rsidR="003D1DED" w:rsidRPr="00EE0884" w:rsidRDefault="003D1DE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6093E" w14:textId="4F7F2E03" w:rsidR="003D1DED" w:rsidRPr="00EE0884" w:rsidRDefault="003D1DE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PK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1D67C9" w14:textId="77777777" w:rsidR="003D1DED" w:rsidRPr="00EE0884" w:rsidRDefault="003D1DED" w:rsidP="00AB4CC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3892C" w14:textId="59E03042" w:rsidR="003D1DED" w:rsidRPr="00EE0884" w:rsidRDefault="003D1DE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Código da Receita</w:t>
            </w:r>
          </w:p>
        </w:tc>
      </w:tr>
    </w:tbl>
    <w:p w14:paraId="6741097E" w14:textId="77777777" w:rsidR="00116FE1" w:rsidRPr="00EE0884" w:rsidRDefault="00116FE1" w:rsidP="00127B26"/>
    <w:p w14:paraId="56632DC8" w14:textId="35F2F329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1" w:name="_Toc448734037"/>
      <w:bookmarkStart w:id="122" w:name="_Toc463874107"/>
      <w:r w:rsidRPr="00EE0884">
        <w:t xml:space="preserve">Tabela </w:t>
      </w:r>
      <w:r w:rsidR="000B4FB6" w:rsidRPr="00EE0884">
        <w:t>TA_</w:t>
      </w:r>
      <w:r w:rsidR="00FC1C4A" w:rsidRPr="00EE0884">
        <w:t>PAGOS_CORRIGIDOS</w:t>
      </w:r>
      <w:bookmarkEnd w:id="121"/>
      <w:bookmarkEnd w:id="122"/>
    </w:p>
    <w:p w14:paraId="35E02ECB" w14:textId="77777777" w:rsidR="00C27A2C" w:rsidRPr="00EE0884" w:rsidRDefault="00C27A2C" w:rsidP="00C27A2C"/>
    <w:p w14:paraId="746FF31E" w14:textId="37519375" w:rsidR="00C27A2C" w:rsidRPr="00EE0884" w:rsidRDefault="00C27A2C" w:rsidP="00C27A2C">
      <w:pPr>
        <w:pStyle w:val="GERERequisito"/>
      </w:pPr>
      <w:bookmarkStart w:id="123" w:name="_Toc448734038"/>
      <w:bookmarkStart w:id="124" w:name="_Toc463874108"/>
      <w:r w:rsidRPr="00EE0884">
        <w:t>[T</w:t>
      </w:r>
      <w:r w:rsidR="000B4FB6" w:rsidRPr="00EE0884">
        <w:t>A</w:t>
      </w:r>
      <w:r w:rsidRPr="00EE0884">
        <w:t>0</w:t>
      </w:r>
      <w:r w:rsidR="00665B63">
        <w:t>27</w:t>
      </w:r>
      <w:r w:rsidRPr="00EE0884">
        <w:t xml:space="preserve">] </w:t>
      </w:r>
      <w:r w:rsidR="000B4FB6" w:rsidRPr="00EE0884">
        <w:t>TA_</w:t>
      </w:r>
      <w:r w:rsidR="00FC1C4A" w:rsidRPr="00EE0884">
        <w:t>PAGOS_CORRIGIDOS</w:t>
      </w:r>
      <w:bookmarkEnd w:id="123"/>
      <w:bookmarkEnd w:id="12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384C308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3A9DDB0" w14:textId="10ECEE90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6AA833B" w14:textId="3A48AAD6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791D30" w14:textId="4655EA2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F61A176" w14:textId="792897D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7C22B4" w14:textId="6F0FA18C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3B3B69C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EE7C6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7D26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EFE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3CFD1A" w14:textId="5FB78F6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6A88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do TPAR</w:t>
            </w:r>
          </w:p>
        </w:tc>
      </w:tr>
      <w:tr w:rsidR="007F52BA" w:rsidRPr="00EE0884" w14:paraId="5525D95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6D0D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977DA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B97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TA_PAGOS_ARREC.ORDEM_LOTE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F052E" w14:textId="109B6F41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6671B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pagamentos de até 999máx.</w:t>
            </w:r>
          </w:p>
        </w:tc>
      </w:tr>
      <w:tr w:rsidR="007F52BA" w:rsidRPr="00EE0884" w14:paraId="11C79F9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10BB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SEQ_ERRO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680A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E266F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461C7" w14:textId="65339E6B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77DF8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Correções de Erros que o pagamento sofreu. Sempre a ultima sequencia trará os valores das sequencias anteriores corrigidos..</w:t>
            </w:r>
          </w:p>
        </w:tc>
      </w:tr>
      <w:tr w:rsidR="007F52BA" w:rsidRPr="00EE0884" w14:paraId="5951083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41C09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854A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3DE5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6CBAC" w14:textId="3581103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06FE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pedido de solicitação de Restituição, caso venha por via parecer.</w:t>
            </w:r>
          </w:p>
        </w:tc>
      </w:tr>
      <w:tr w:rsidR="007F52BA" w:rsidRPr="00EE0884" w14:paraId="29EAE43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615E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22D0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36730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E6EB2B" w14:textId="344721C6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8A97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Receita Corrigido</w:t>
            </w:r>
          </w:p>
        </w:tc>
      </w:tr>
      <w:tr w:rsidR="007F52BA" w:rsidRPr="00EE0884" w14:paraId="5884CB1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4220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6AD46" w14:textId="2B6187E1" w:rsidR="007F52BA" w:rsidRPr="00EE0884" w:rsidRDefault="00BF38A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</w:t>
            </w:r>
            <w:r w:rsidR="007F52BA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62033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30677" w14:textId="76B61B10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BCBC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Código informado quando ocorrer mudança no subcodigo da receita.</w:t>
            </w:r>
          </w:p>
        </w:tc>
      </w:tr>
      <w:tr w:rsidR="007F52BA" w:rsidRPr="00EE0884" w14:paraId="097FF03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6FDD5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8B1D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0A1C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88739" w14:textId="0593E21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98867A" w14:textId="07C5294D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Responsável pelo Pagamento do DARE, podendo ser uma Inscrição Estadual ou CPF ou CPNJ ou </w:t>
            </w:r>
            <w:r w:rsidR="009C4539">
              <w:rPr>
                <w:lang w:val="pt-BR"/>
              </w:rPr>
              <w:t>RENAVAM</w:t>
            </w:r>
            <w:r w:rsidRPr="00EE0884">
              <w:rPr>
                <w:lang w:val="pt-BR"/>
              </w:rPr>
              <w:t xml:space="preserve">. </w:t>
            </w:r>
          </w:p>
          <w:p w14:paraId="526BB80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Cadastrados na Tabela de Contribuintes do IPVA, EXTRACADASTRO ou IPVA</w:t>
            </w:r>
          </w:p>
        </w:tc>
      </w:tr>
      <w:tr w:rsidR="007F52BA" w:rsidRPr="00EE0884" w14:paraId="1DCD668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2F114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B6731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6ADA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79F17" w14:textId="29893E6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EFA8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 de Referência do Pagamento</w:t>
            </w:r>
          </w:p>
        </w:tc>
      </w:tr>
      <w:tr w:rsidR="007F52BA" w:rsidRPr="00EE0884" w14:paraId="56166BC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E33B4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671F9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4A2A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19C1D" w14:textId="3EC233C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EF98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Documento, podendo ser de um parcelamenot, auto de infração, declaracao e demais tipos.</w:t>
            </w:r>
          </w:p>
        </w:tc>
      </w:tr>
      <w:tr w:rsidR="007F52BA" w:rsidRPr="00EE0884" w14:paraId="27A7054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32A28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266C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D56D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79C787" w14:textId="04D932E5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87A4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Parcela do Parcelamento</w:t>
            </w:r>
          </w:p>
        </w:tc>
      </w:tr>
      <w:tr w:rsidR="007F52BA" w:rsidRPr="00EE0884" w14:paraId="2F6AF7C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8148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3F2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06A61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EB060" w14:textId="6C08CA82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611B8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Municipio Corrigido</w:t>
            </w:r>
          </w:p>
        </w:tc>
      </w:tr>
      <w:tr w:rsidR="007F52BA" w:rsidRPr="00EE0884" w14:paraId="132FA20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00A9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354B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6C99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10E4D9" w14:textId="49DC28A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832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correção do pagamento</w:t>
            </w:r>
          </w:p>
        </w:tc>
      </w:tr>
      <w:tr w:rsidR="007F52BA" w:rsidRPr="00EE0884" w14:paraId="13F1F66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7BB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CE92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9B87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177124" w14:textId="21FD404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C7B4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correção do pagamento</w:t>
            </w:r>
          </w:p>
        </w:tc>
      </w:tr>
      <w:tr w:rsidR="007F52BA" w:rsidRPr="00EE0884" w14:paraId="143A74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5F2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NUMERO_PROCESSO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7B9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79D7F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ED5CE" w14:textId="583B970C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3D06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</w:tr>
      <w:tr w:rsidR="007F52BA" w:rsidRPr="00EE0884" w14:paraId="15F172F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532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5F0E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6DEF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B3E9BE" w14:textId="0BF5E031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F3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 de alteração do pagamento</w:t>
            </w:r>
          </w:p>
        </w:tc>
      </w:tr>
      <w:tr w:rsidR="007F52BA" w:rsidRPr="00EE0884" w14:paraId="1E0675E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D4AD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ULTIMA_ALTERACAO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44E5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E6C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D14439" w14:textId="7690B2E7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2F6E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Sinalizador de última alteração realizada para o pagamento. </w:t>
            </w:r>
          </w:p>
          <w:p w14:paraId="5236DE9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SIM, 0 ou Null - Será utilizado para as correções anteriores.</w:t>
            </w:r>
          </w:p>
        </w:tc>
      </w:tr>
    </w:tbl>
    <w:p w14:paraId="5F2A7201" w14:textId="77777777" w:rsidR="00C27A2C" w:rsidRPr="00EE0884" w:rsidRDefault="00C27A2C" w:rsidP="007F52BA">
      <w:pPr>
        <w:spacing w:before="60" w:after="60"/>
        <w:ind w:left="0"/>
      </w:pPr>
    </w:p>
    <w:p w14:paraId="7A647F7B" w14:textId="66ED2DA7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5" w:name="_Toc448734039"/>
      <w:bookmarkStart w:id="126" w:name="_Toc463874109"/>
      <w:r w:rsidRPr="00EE0884">
        <w:t xml:space="preserve">Tabela </w:t>
      </w:r>
      <w:r w:rsidR="000B4FB6" w:rsidRPr="00EE0884">
        <w:t>TA_</w:t>
      </w:r>
      <w:r w:rsidR="005D17E1" w:rsidRPr="00EE0884">
        <w:t>PAGOS_RESTITUICAO</w:t>
      </w:r>
      <w:bookmarkEnd w:id="125"/>
      <w:bookmarkEnd w:id="126"/>
    </w:p>
    <w:p w14:paraId="7C7B79D5" w14:textId="77777777" w:rsidR="00FC1C4A" w:rsidRPr="00EE0884" w:rsidRDefault="00FC1C4A" w:rsidP="00FC1C4A"/>
    <w:p w14:paraId="27FDCCCD" w14:textId="3A877ECF" w:rsidR="00FC1C4A" w:rsidRPr="00EE0884" w:rsidRDefault="000B4FB6" w:rsidP="00FC1C4A">
      <w:pPr>
        <w:pStyle w:val="GERERequisito"/>
      </w:pPr>
      <w:bookmarkStart w:id="127" w:name="_Toc448734040"/>
      <w:bookmarkStart w:id="128" w:name="_Toc463874110"/>
      <w:r w:rsidRPr="00EE0884">
        <w:t>[TA</w:t>
      </w:r>
      <w:r w:rsidR="00FC1C4A" w:rsidRPr="00EE0884">
        <w:t>0</w:t>
      </w:r>
      <w:r w:rsidR="003D1DED">
        <w:t>28</w:t>
      </w:r>
      <w:r w:rsidR="00FC1C4A" w:rsidRPr="00EE0884">
        <w:t xml:space="preserve">] </w:t>
      </w:r>
      <w:r w:rsidRPr="00EE0884">
        <w:t>TA_</w:t>
      </w:r>
      <w:r w:rsidR="005D17E1" w:rsidRPr="00EE0884">
        <w:t>PAGOS_RESTITUICAO</w:t>
      </w:r>
      <w:bookmarkEnd w:id="127"/>
      <w:bookmarkEnd w:id="12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1DBB5B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EF5E51" w14:textId="588BF606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02060A" w14:textId="629B6DAC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EAEABCF" w14:textId="01DFC81E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021FE7" w14:textId="755D0AEB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28EDCD9" w14:textId="5D365648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4D4D35A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B05D3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F3D16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B63E6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3EBC6" w14:textId="3F8ABE0C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8F1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do TPAR</w:t>
            </w:r>
          </w:p>
        </w:tc>
      </w:tr>
      <w:tr w:rsidR="00C11738" w:rsidRPr="00EE0884" w14:paraId="67AD8AB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0FB04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AED4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ED52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TA_PAGOS_ARREC.ORDEM_LOTE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410C2" w14:textId="30683064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3C9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pagamentos de até 999máx.</w:t>
            </w:r>
          </w:p>
        </w:tc>
      </w:tr>
      <w:tr w:rsidR="00C11738" w:rsidRPr="00EE0884" w14:paraId="28D37AC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FC48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14644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72EA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A5FECF" w14:textId="503AD36F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D16E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1-Correçao de Pagamentos, 2- Estornos bancários, 3- Devolução de Cheques, 4- Creditos de Declaracao</w:t>
            </w:r>
          </w:p>
        </w:tc>
      </w:tr>
      <w:tr w:rsidR="00C11738" w:rsidRPr="00EE0884" w14:paraId="6C7FA2C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8D66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58E7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97912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731F1" w14:textId="30277CE9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3E90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o cadastro da restituição</w:t>
            </w:r>
          </w:p>
        </w:tc>
      </w:tr>
      <w:tr w:rsidR="00C11738" w:rsidRPr="00EE0884" w14:paraId="678FDDD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93D7E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CF64D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5D039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FB68F" w14:textId="0B5A7F84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B6BB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em que foi realizada a restituição</w:t>
            </w:r>
          </w:p>
        </w:tc>
      </w:tr>
      <w:tr w:rsidR="00C11738" w:rsidRPr="00EE0884" w14:paraId="777F39E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E47D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RESULTADO_PARECER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6C89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924C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42E9E" w14:textId="44B19FFA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D652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Resultado do Parecer de Analise</w:t>
            </w:r>
          </w:p>
        </w:tc>
      </w:tr>
      <w:tr w:rsidR="00C11738" w:rsidRPr="00EE0884" w14:paraId="4329089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D229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3F1D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089E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879B4" w14:textId="2531E292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1CD2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que foi apresentado o parecer</w:t>
            </w:r>
          </w:p>
        </w:tc>
      </w:tr>
      <w:tr w:rsidR="00C11738" w:rsidRPr="00EE0884" w14:paraId="7C6A642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A9EF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NUMERO_PROCESSO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F1EA2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B00A3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84E774" w14:textId="4295229F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0103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processo</w:t>
            </w:r>
          </w:p>
        </w:tc>
      </w:tr>
      <w:tr w:rsidR="00C11738" w:rsidRPr="00EE0884" w14:paraId="3FEE53B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1B83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3D8F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63E5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155B6" w14:textId="2611CABE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1E80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banco a ser depositado</w:t>
            </w:r>
          </w:p>
        </w:tc>
      </w:tr>
      <w:tr w:rsidR="00C11738" w:rsidRPr="00EE0884" w14:paraId="0241ED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0F70A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6154D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183D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BBBFA" w14:textId="55AA68A6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73CB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agência de deposito</w:t>
            </w:r>
          </w:p>
        </w:tc>
      </w:tr>
      <w:tr w:rsidR="00C11738" w:rsidRPr="00EE0884" w14:paraId="78DE638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22BD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849F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CB8E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1E4768" w14:textId="3BF94B79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6462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 Corrente do Solicitante</w:t>
            </w:r>
          </w:p>
        </w:tc>
      </w:tr>
      <w:tr w:rsidR="00C11738" w:rsidRPr="00EE0884" w14:paraId="6338EAF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CA9E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CPF_CNPJ_CONTA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DD80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4923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9A7B0" w14:textId="28A0E093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12D9C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 ou Cnpj da conta a ser transferida</w:t>
            </w:r>
          </w:p>
        </w:tc>
      </w:tr>
      <w:tr w:rsidR="00C11738" w:rsidRPr="00EE0884" w14:paraId="7C42BBD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9B4A4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NOME_CREDOR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CFD8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17E4C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1CA44" w14:textId="64154F9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9703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do Dono da Conta</w:t>
            </w:r>
          </w:p>
        </w:tc>
      </w:tr>
      <w:tr w:rsidR="00C11738" w:rsidRPr="00EE0884" w14:paraId="35A3958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2CA9A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VALOR_RESTITUIDO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754C6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0D20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52809" w14:textId="0A9FB14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DB98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Restituido</w:t>
            </w:r>
          </w:p>
        </w:tc>
      </w:tr>
      <w:tr w:rsidR="00C11738" w:rsidRPr="00EE0884" w14:paraId="2717DB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D722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012EE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0A9C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F40E5" w14:textId="4160746E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94AD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 Restituido</w:t>
            </w:r>
          </w:p>
        </w:tc>
      </w:tr>
      <w:tr w:rsidR="00C11738" w:rsidRPr="00EE0884" w14:paraId="5778F82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40A12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73DB9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BB279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E989A4" w14:textId="64778EA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52399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Multa Restituição</w:t>
            </w:r>
          </w:p>
        </w:tc>
      </w:tr>
      <w:tr w:rsidR="00C11738" w:rsidRPr="00EE0884" w14:paraId="276AB39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3D78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0A2E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761C4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26ED7D" w14:textId="3F642C46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71A24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do Juros Restituição</w:t>
            </w:r>
          </w:p>
        </w:tc>
      </w:tr>
      <w:tr w:rsidR="00C11738" w:rsidRPr="00EE0884" w14:paraId="6B3D24F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796E9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95826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8B5E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277539" w14:textId="7598E704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C8F3C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Correção</w:t>
            </w:r>
          </w:p>
        </w:tc>
      </w:tr>
      <w:tr w:rsidR="00C11738" w:rsidRPr="00EE0884" w14:paraId="528464A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BFBB0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769DF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5C1F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F59BA" w14:textId="00826B11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2207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Valor da Taxa</w:t>
            </w:r>
          </w:p>
        </w:tc>
      </w:tr>
      <w:tr w:rsidR="00C11738" w:rsidRPr="00EE0884" w14:paraId="1EAF8D7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1611F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C0C8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39115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B64AA" w14:textId="3937C9C7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1A5B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pedido de solicitação de Restituição, caso venha por via parecer.</w:t>
            </w:r>
          </w:p>
        </w:tc>
      </w:tr>
    </w:tbl>
    <w:p w14:paraId="11CCE41D" w14:textId="77777777" w:rsidR="005D17E1" w:rsidRPr="00EE0884" w:rsidRDefault="005D17E1" w:rsidP="005D17E1">
      <w:pPr>
        <w:spacing w:before="60" w:after="60"/>
        <w:ind w:left="0"/>
      </w:pPr>
    </w:p>
    <w:p w14:paraId="7C57DA3D" w14:textId="7E7036C4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9" w:name="_Toc448734041"/>
      <w:bookmarkStart w:id="130" w:name="_Toc463874111"/>
      <w:r w:rsidRPr="00EE0884">
        <w:lastRenderedPageBreak/>
        <w:t xml:space="preserve">Tabela </w:t>
      </w:r>
      <w:r w:rsidR="000B4FB6" w:rsidRPr="00EE0884">
        <w:t>TA_</w:t>
      </w:r>
      <w:r w:rsidR="0027471C" w:rsidRPr="00EE0884">
        <w:t>PEDIDO_AREAS</w:t>
      </w:r>
      <w:bookmarkEnd w:id="129"/>
      <w:bookmarkEnd w:id="130"/>
    </w:p>
    <w:p w14:paraId="515C4EB8" w14:textId="77777777" w:rsidR="00FC1C4A" w:rsidRPr="00EE0884" w:rsidRDefault="00FC1C4A" w:rsidP="00FC1C4A"/>
    <w:p w14:paraId="5D44CCB9" w14:textId="78B1A2A2" w:rsidR="00FC1C4A" w:rsidRPr="00EE0884" w:rsidRDefault="000B4FB6" w:rsidP="00FC1C4A">
      <w:pPr>
        <w:pStyle w:val="GERERequisito"/>
      </w:pPr>
      <w:bookmarkStart w:id="131" w:name="_Toc448734042"/>
      <w:bookmarkStart w:id="132" w:name="_Toc463874112"/>
      <w:r w:rsidRPr="00EE0884">
        <w:t>[TA</w:t>
      </w:r>
      <w:r w:rsidR="00FC1C4A" w:rsidRPr="00EE0884">
        <w:t>0</w:t>
      </w:r>
      <w:r w:rsidR="003D1DED">
        <w:t>29</w:t>
      </w:r>
      <w:r w:rsidR="00FC1C4A" w:rsidRPr="00EE0884">
        <w:t xml:space="preserve">] </w:t>
      </w:r>
      <w:r w:rsidRPr="00EE0884">
        <w:t>TA_</w:t>
      </w:r>
      <w:r w:rsidR="0027471C" w:rsidRPr="00EE0884">
        <w:t>PEDIDO_AREAS</w:t>
      </w:r>
      <w:bookmarkEnd w:id="131"/>
      <w:bookmarkEnd w:id="13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6294396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432519" w14:textId="5E817250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F2F937" w14:textId="345A0031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4F713F" w14:textId="642E118A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8B8558F" w14:textId="6FF7D174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B706FF" w14:textId="707B3342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3E3B87E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A28C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B8C1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2A764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081113" w14:textId="3843FB2E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84083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C11738" w:rsidRPr="00EE0884" w14:paraId="39FFF45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ABBE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6A1B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606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B98C0" w14:textId="0179142D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FD81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Codigo do Tipo do Pedido </w:t>
            </w:r>
          </w:p>
          <w:p w14:paraId="7DF2C39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6547AAF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0976977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259E03A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C11738" w:rsidRPr="00EE0884" w14:paraId="58D95D1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C938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5770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4AD4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HlCMkgqGAqACBgOb" w:history="1">
              <w:r w:rsidRPr="00EE0884">
                <w:rPr>
                  <w:lang w:val="pt-BR"/>
                </w:rPr>
                <w:t>TA_DELEGACIA_AGENCIAS.ID_DELEGACIA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82CD2" w14:textId="4B0DFA61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C5EB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C11738" w:rsidRPr="00EE0884" w14:paraId="7E570D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4AB9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ID_UNIDADE_DELEGACIA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8C70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894B3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HlCMkgqGAqACBgOb" w:history="1">
              <w:r w:rsidRPr="00EE0884">
                <w:rPr>
                  <w:lang w:val="pt-BR"/>
                </w:rPr>
                <w:t>TA_DELEGACIA_AGENCIAS.ID_UNIDADE_DELEGACIA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1647E1" w14:textId="4924EEB7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D05B9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das Unidade Regionais e ou Postos Fiscais que estão relacionadas com as Delegacias Fazendárias</w:t>
            </w:r>
          </w:p>
        </w:tc>
      </w:tr>
      <w:tr w:rsidR="00C11738" w:rsidRPr="00EE0884" w14:paraId="0319F9C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9F207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AE97D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47FC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7D41C" w14:textId="1B6C5CF3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0FA9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área responsável pela o último parecer</w:t>
            </w:r>
          </w:p>
        </w:tc>
      </w:tr>
      <w:tr w:rsidR="00C11738" w:rsidRPr="00EE0884" w14:paraId="41F868E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F098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6C49A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3119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D7B4D6" w14:textId="4572BF5C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158C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</w:tr>
      <w:tr w:rsidR="00C11738" w:rsidRPr="00EE0884" w14:paraId="3E2F156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DCEA6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9BA73" w14:textId="34E4FDB5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</w:t>
            </w:r>
            <w:r w:rsidR="00C11738"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2B4C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F134F" w14:textId="3E1F1654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849AB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 que será encminhada para as áreas que estarão dando parecer</w:t>
            </w:r>
          </w:p>
        </w:tc>
      </w:tr>
      <w:tr w:rsidR="00C11738" w:rsidRPr="00EE0884" w14:paraId="198235B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3C9A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EXIGE_PARECER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B29D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FE1D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891D6" w14:textId="293E9CA5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F7B3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Exige Parecer ou somente Ciência </w:t>
            </w:r>
          </w:p>
          <w:p w14:paraId="2326908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 , 2- NÃO</w:t>
            </w:r>
          </w:p>
        </w:tc>
      </w:tr>
      <w:tr w:rsidR="00C11738" w:rsidRPr="00EE0884" w14:paraId="2B14916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53CF0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QUANTIDADE_DIAS_ANALISE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3A0AB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92FA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4C240" w14:textId="5A4B9102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CE2C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Dias que a área dispõe para analisar o pedido</w:t>
            </w:r>
          </w:p>
        </w:tc>
      </w:tr>
      <w:tr w:rsidR="00C11738" w:rsidRPr="00EE0884" w14:paraId="63B3221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1A331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PERMITE_ENCAMINHAMENTO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26048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91B8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17AAE" w14:textId="47B97C09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C5C5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Permite a Área encaminhar para outra área. </w:t>
            </w:r>
          </w:p>
          <w:p w14:paraId="506F94F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1-SIM , 2- NÃO</w:t>
            </w:r>
          </w:p>
        </w:tc>
      </w:tr>
      <w:tr w:rsidR="00C11738" w:rsidRPr="00EE0884" w14:paraId="0906A32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2EF1E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EXIGE_SUPERVISOR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0394F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77BF3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EC2B8" w14:textId="50E2BC5E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0F9D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Verifica se Exige Avaliação do Supervisor da Area </w:t>
            </w:r>
          </w:p>
          <w:p w14:paraId="606E783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1-SIM, 2 - NÃO</w:t>
            </w:r>
          </w:p>
        </w:tc>
      </w:tr>
    </w:tbl>
    <w:p w14:paraId="3010EDC4" w14:textId="77777777" w:rsidR="00FC1C4A" w:rsidRPr="00EE0884" w:rsidRDefault="00FC1C4A" w:rsidP="0027471C">
      <w:pPr>
        <w:spacing w:before="60" w:after="60"/>
        <w:ind w:left="0"/>
      </w:pPr>
    </w:p>
    <w:p w14:paraId="288CCDB4" w14:textId="50FBE48D" w:rsidR="00814CE8" w:rsidRPr="00EE0884" w:rsidRDefault="00814CE8" w:rsidP="00814CE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33" w:name="_Toc448734043"/>
      <w:bookmarkStart w:id="134" w:name="_Toc463874113"/>
      <w:r w:rsidRPr="00EE0884">
        <w:t>Tabela TA_PEDIDO_</w:t>
      </w:r>
      <w:r w:rsidR="005D4988" w:rsidRPr="00EE0884">
        <w:t>RECEITA</w:t>
      </w:r>
      <w:bookmarkEnd w:id="133"/>
      <w:bookmarkEnd w:id="134"/>
    </w:p>
    <w:p w14:paraId="5C55188D" w14:textId="454FF22E" w:rsidR="00814CE8" w:rsidRPr="00EE0884" w:rsidRDefault="00814CE8" w:rsidP="00814CE8">
      <w:pPr>
        <w:pStyle w:val="GERERequisito"/>
      </w:pPr>
      <w:bookmarkStart w:id="135" w:name="_Toc448734044"/>
      <w:bookmarkStart w:id="136" w:name="_Toc463874114"/>
      <w:r w:rsidRPr="00EE0884">
        <w:t>[TA0</w:t>
      </w:r>
      <w:r w:rsidR="003D1DED">
        <w:t>30</w:t>
      </w:r>
      <w:r w:rsidRPr="00EE0884">
        <w:t>] TA_PEDIDO_</w:t>
      </w:r>
      <w:r w:rsidR="005D4988" w:rsidRPr="00EE0884">
        <w:t>RECEITA</w:t>
      </w:r>
      <w:bookmarkEnd w:id="135"/>
      <w:bookmarkEnd w:id="13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14CE8" w:rsidRPr="00EE0884" w14:paraId="2C5365B7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9BC7F7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533A67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9F45BEF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E77A37C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EC7A6B5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14CE8" w:rsidRPr="00EE0884" w14:paraId="42AE442E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1EFE8" w14:textId="7A32D7D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D4344" w14:textId="034F357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A5316" w14:textId="40370FAC" w:rsidR="00814CE8" w:rsidRPr="00EE0884" w:rsidRDefault="00814CE8" w:rsidP="00814CE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21C21" w14:textId="44F8DC6B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4FA576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Codigo do Tipo do Pedido </w:t>
            </w:r>
          </w:p>
          <w:p w14:paraId="758B89E3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1 - Pedido de Correção de Pagamentos </w:t>
            </w:r>
          </w:p>
          <w:p w14:paraId="0535CA7F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2 - Pedido de Restituição de Pagamentos </w:t>
            </w:r>
          </w:p>
          <w:p w14:paraId="7BA61584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3 - Pedido de Restituição de Instituição Bancária </w:t>
            </w:r>
          </w:p>
          <w:p w14:paraId="2D946FAD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4 - Pedido de Restituição de Recurso </w:t>
            </w:r>
          </w:p>
          <w:p w14:paraId="00EDED1E" w14:textId="4DB3018F" w:rsidR="00814CE8" w:rsidRPr="00EE0884" w:rsidRDefault="00814CE8" w:rsidP="00B053AF">
            <w:pPr>
              <w:pStyle w:val="TableContent"/>
              <w:rPr>
                <w:lang w:val="pt-BR"/>
              </w:rPr>
            </w:pPr>
          </w:p>
        </w:tc>
      </w:tr>
      <w:tr w:rsidR="00814CE8" w:rsidRPr="00EE0884" w14:paraId="434F0D40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A7FF7" w14:textId="371420EB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8BF136" w14:textId="2D6C0EBF" w:rsidR="00814CE8" w:rsidRPr="00EE0884" w:rsidRDefault="00814CE8" w:rsidP="00814CE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16D39" w14:textId="7F4AA1A6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7FDEC" w14:textId="5AC5E9E7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C92BF" w14:textId="77777777" w:rsidR="00814CE8" w:rsidRPr="00EE0884" w:rsidRDefault="00814CE8" w:rsidP="00814CE8">
            <w:pPr>
              <w:pStyle w:val="NormalWeb"/>
            </w:pPr>
            <w:r w:rsidRPr="00EE0884">
              <w:t xml:space="preserve">Código de Receita </w:t>
            </w:r>
          </w:p>
          <w:p w14:paraId="059514E3" w14:textId="103E3CBB" w:rsidR="00814CE8" w:rsidRPr="00EE0884" w:rsidRDefault="00814CE8" w:rsidP="00B053AF">
            <w:pPr>
              <w:pStyle w:val="TableContent"/>
              <w:rPr>
                <w:lang w:val="pt-BR"/>
              </w:rPr>
            </w:pPr>
          </w:p>
        </w:tc>
      </w:tr>
      <w:tr w:rsidR="00814CE8" w:rsidRPr="00EE0884" w14:paraId="6B2BD675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C2059" w14:textId="189DD4DF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31D6D7" w14:textId="2B116B20" w:rsidR="00814CE8" w:rsidRPr="00EE0884" w:rsidRDefault="00BF38AA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</w:t>
            </w:r>
            <w:r w:rsidR="00814CE8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BCE25" w14:textId="1B611BA5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04BB0" w14:textId="77777777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48E81" w14:textId="3A9A4E61" w:rsidR="00814CE8" w:rsidRPr="00EE0884" w:rsidRDefault="00814CE8" w:rsidP="00814CE8">
            <w:pPr>
              <w:pStyle w:val="NormalWeb"/>
            </w:pPr>
            <w:r w:rsidRPr="00EE0884">
              <w:t xml:space="preserve">Sub Código da Receita, caso a </w:t>
            </w:r>
            <w:r w:rsidRPr="00EE0884">
              <w:lastRenderedPageBreak/>
              <w:t xml:space="preserve">Receita não exiga informar zero para grava na PK </w:t>
            </w:r>
          </w:p>
        </w:tc>
      </w:tr>
      <w:tr w:rsidR="00814CE8" w:rsidRPr="00EE0884" w14:paraId="7E83914B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21F32" w14:textId="1869E07C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037E87" w14:textId="30D5C0C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19F82E" w14:textId="77777777" w:rsidR="00814CE8" w:rsidRPr="00EE0884" w:rsidRDefault="00814CE8" w:rsidP="00B053AF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2CF36" w14:textId="1A2CCF9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3FD92" w14:textId="2D4E6516" w:rsidR="00814CE8" w:rsidRPr="00EE0884" w:rsidRDefault="00814CE8" w:rsidP="00814CE8">
            <w:pPr>
              <w:pStyle w:val="NormalWeb"/>
            </w:pPr>
            <w:r w:rsidRPr="00EE0884">
              <w:t xml:space="preserve">Situação : 1 - ATIVO, 2 - CANCELADO </w:t>
            </w:r>
          </w:p>
        </w:tc>
      </w:tr>
    </w:tbl>
    <w:p w14:paraId="50A6C2D2" w14:textId="77777777" w:rsidR="00814CE8" w:rsidRPr="00EE0884" w:rsidRDefault="00814CE8" w:rsidP="00814CE8">
      <w:pPr>
        <w:pStyle w:val="Ttulo3"/>
        <w:widowControl/>
        <w:numPr>
          <w:ilvl w:val="0"/>
          <w:numId w:val="0"/>
        </w:numPr>
        <w:autoSpaceDE/>
        <w:autoSpaceDN/>
        <w:spacing w:after="60"/>
        <w:ind w:left="720"/>
        <w:jc w:val="both"/>
      </w:pPr>
    </w:p>
    <w:p w14:paraId="147E5797" w14:textId="7BB2026E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37" w:name="_Toc448734045"/>
      <w:bookmarkStart w:id="138" w:name="_Toc463874115"/>
      <w:r w:rsidRPr="00EE0884">
        <w:t xml:space="preserve">Tabela </w:t>
      </w:r>
      <w:r w:rsidR="000B4FB6" w:rsidRPr="00EE0884">
        <w:t>TA_</w:t>
      </w:r>
      <w:r w:rsidR="0027471C" w:rsidRPr="00EE0884">
        <w:t>PEDIDO_AREAS_FAIXA_VALOR</w:t>
      </w:r>
      <w:bookmarkEnd w:id="137"/>
      <w:bookmarkEnd w:id="138"/>
    </w:p>
    <w:p w14:paraId="4DF2F819" w14:textId="77777777" w:rsidR="00FC1C4A" w:rsidRPr="00EE0884" w:rsidRDefault="00FC1C4A" w:rsidP="00FC1C4A"/>
    <w:p w14:paraId="7D24B26B" w14:textId="5D952A8B" w:rsidR="00FC1C4A" w:rsidRPr="00EE0884" w:rsidRDefault="000B4FB6" w:rsidP="00FC1C4A">
      <w:pPr>
        <w:pStyle w:val="GERERequisito"/>
      </w:pPr>
      <w:bookmarkStart w:id="139" w:name="_Toc448734046"/>
      <w:bookmarkStart w:id="140" w:name="_Toc463874116"/>
      <w:r w:rsidRPr="00EE0884">
        <w:t>[TA</w:t>
      </w:r>
      <w:r w:rsidR="00FC1C4A" w:rsidRPr="00EE0884">
        <w:t>0</w:t>
      </w:r>
      <w:r w:rsidR="003D1DED">
        <w:t>31</w:t>
      </w:r>
      <w:r w:rsidR="00FC1C4A" w:rsidRPr="00EE0884">
        <w:t xml:space="preserve">] </w:t>
      </w:r>
      <w:r w:rsidRPr="00EE0884">
        <w:t>TA_</w:t>
      </w:r>
      <w:r w:rsidR="0027471C" w:rsidRPr="00EE0884">
        <w:t>PEDIDO_AREAS_FAIXA_VALOR</w:t>
      </w:r>
      <w:bookmarkEnd w:id="139"/>
      <w:bookmarkEnd w:id="14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59E08B9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474E5C" w14:textId="79BF41CE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960240" w14:textId="7E84E593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BE1417E" w14:textId="4E441D11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9A5C82" w14:textId="45C65255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BDBC9FC" w14:textId="27431C0E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0F7E24F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8A8F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664D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781E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QdCMkgqGAqACBgOn" w:history="1">
              <w:r w:rsidRPr="00EE0884">
                <w:rPr>
                  <w:lang w:val="pt-BR"/>
                </w:rPr>
                <w:t>TA_PEDIDO_AREAS.ID_PEDIDO_AREA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EEF659" w14:textId="637E5936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D8B1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C11738" w:rsidRPr="00EE0884" w14:paraId="4D4F458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5CB3E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VALOR_INICIAL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E8A2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B6969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B0C73" w14:textId="5D0969E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9599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Minimo permitido para área dar parecer</w:t>
            </w:r>
          </w:p>
        </w:tc>
      </w:tr>
      <w:tr w:rsidR="00C11738" w:rsidRPr="00EE0884" w14:paraId="13A50F5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2AD5F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F7AB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4710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05D73" w14:textId="6D5F5ECB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DEB3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Máximo permitido para área dar parecer</w:t>
            </w:r>
          </w:p>
        </w:tc>
      </w:tr>
    </w:tbl>
    <w:p w14:paraId="139E60B8" w14:textId="77777777" w:rsidR="00FC1C4A" w:rsidRPr="00EE0884" w:rsidRDefault="00FC1C4A" w:rsidP="00C11738">
      <w:pPr>
        <w:spacing w:before="60" w:after="60"/>
        <w:ind w:left="0"/>
      </w:pPr>
    </w:p>
    <w:p w14:paraId="3DF13BF9" w14:textId="1E0F05D1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1" w:name="_Toc448734047"/>
      <w:bookmarkStart w:id="142" w:name="_Toc463874117"/>
      <w:r w:rsidRPr="00EE0884">
        <w:t xml:space="preserve">Tabela </w:t>
      </w:r>
      <w:r w:rsidR="000B4FB6" w:rsidRPr="00EE0884">
        <w:t>TA_</w:t>
      </w:r>
      <w:r w:rsidR="0027471C" w:rsidRPr="00EE0884">
        <w:t>PEDIDO_AREAS_SERVIDORES</w:t>
      </w:r>
      <w:bookmarkEnd w:id="141"/>
      <w:bookmarkEnd w:id="142"/>
    </w:p>
    <w:p w14:paraId="6A96A415" w14:textId="77777777" w:rsidR="00FC1C4A" w:rsidRPr="00EE0884" w:rsidRDefault="00FC1C4A" w:rsidP="00FC1C4A"/>
    <w:p w14:paraId="3021B7A9" w14:textId="6635C5D1" w:rsidR="00FC1C4A" w:rsidRPr="00EE0884" w:rsidRDefault="000B4FB6" w:rsidP="00FC1C4A">
      <w:pPr>
        <w:pStyle w:val="GERERequisito"/>
      </w:pPr>
      <w:bookmarkStart w:id="143" w:name="_Toc448734048"/>
      <w:bookmarkStart w:id="144" w:name="_Toc463874118"/>
      <w:r w:rsidRPr="00EE0884">
        <w:t>[TA</w:t>
      </w:r>
      <w:r w:rsidR="00FC1C4A" w:rsidRPr="00EE0884">
        <w:t>0</w:t>
      </w:r>
      <w:r w:rsidR="003D1DED">
        <w:t>32</w:t>
      </w:r>
      <w:r w:rsidR="00FC1C4A" w:rsidRPr="00EE0884">
        <w:t xml:space="preserve">] </w:t>
      </w:r>
      <w:r w:rsidRPr="00EE0884">
        <w:t>TA_</w:t>
      </w:r>
      <w:r w:rsidR="0027471C" w:rsidRPr="00EE0884">
        <w:t>PEDIDO_AREAS_SERVIDORES</w:t>
      </w:r>
      <w:bookmarkEnd w:id="143"/>
      <w:bookmarkEnd w:id="14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1D35D30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FDB9B6" w14:textId="4605DFF7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7CA4152" w14:textId="753707BF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38EE90" w14:textId="197954F2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24C2E3" w14:textId="22C14FF4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1553742" w14:textId="65C596DF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032FB1B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E0E5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8BBB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5C6A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QdCMkgqGAqACBgOn" w:history="1">
              <w:r w:rsidRPr="00EE0884">
                <w:rPr>
                  <w:lang w:val="pt-BR"/>
                </w:rPr>
                <w:t>TA_PEDIDO_AREAS.ID_PEDIDO_AREA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12BB7A" w14:textId="55CC8CD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AF03C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C11738" w:rsidRPr="00EE0884" w14:paraId="2488F13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1B8E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ID_SERVIDOR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0818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D67E5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AEA4B" w14:textId="57A7F19F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BAE25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Usuário que está habilitado a dar parecer.</w:t>
            </w:r>
          </w:p>
        </w:tc>
      </w:tr>
      <w:tr w:rsidR="00C11738" w:rsidRPr="00EE0884" w14:paraId="29471F4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A1F1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EMAIL_SERVIDOR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6E4C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4A8E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F149C3" w14:textId="0B634FCA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7AA9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 do Servidor</w:t>
            </w:r>
          </w:p>
        </w:tc>
      </w:tr>
      <w:tr w:rsidR="00C11738" w:rsidRPr="00EE0884" w14:paraId="0E5C2DE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8856F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C151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4226B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50583" w14:textId="0D562F10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15F2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Servidor </w:t>
            </w:r>
          </w:p>
          <w:p w14:paraId="75EC894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1- Habilitado, 2- Desabilitado</w:t>
            </w:r>
          </w:p>
        </w:tc>
      </w:tr>
      <w:tr w:rsidR="00C11738" w:rsidRPr="00EE0884" w14:paraId="26976F0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9FC8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SUPERVISOR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9289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83F5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2E16B" w14:textId="59B8CCC2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EA68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1-SIm, 2 - NÃO</w:t>
            </w:r>
          </w:p>
        </w:tc>
      </w:tr>
    </w:tbl>
    <w:p w14:paraId="188F95CE" w14:textId="77777777" w:rsidR="00FC1C4A" w:rsidRPr="00EE0884" w:rsidRDefault="00FC1C4A" w:rsidP="00C11738">
      <w:pPr>
        <w:spacing w:before="60" w:after="60"/>
        <w:ind w:left="0"/>
      </w:pPr>
    </w:p>
    <w:p w14:paraId="5772B748" w14:textId="77777777" w:rsidR="00FC1C4A" w:rsidRPr="00EE0884" w:rsidRDefault="00FC1C4A" w:rsidP="00FC1C4A">
      <w:pPr>
        <w:spacing w:before="60" w:after="60"/>
      </w:pPr>
    </w:p>
    <w:p w14:paraId="7D96242F" w14:textId="7EB6397E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5" w:name="_Toc448734049"/>
      <w:bookmarkStart w:id="146" w:name="_Toc463874119"/>
      <w:r w:rsidRPr="00EE0884">
        <w:t xml:space="preserve">Tabela </w:t>
      </w:r>
      <w:r w:rsidR="000B4FB6" w:rsidRPr="00EE0884">
        <w:t>TA_</w:t>
      </w:r>
      <w:r w:rsidR="000039E9" w:rsidRPr="00EE0884">
        <w:t>PEDIDO_CAMPO</w:t>
      </w:r>
      <w:r w:rsidR="008A5FDE" w:rsidRPr="00EE0884">
        <w:t>S</w:t>
      </w:r>
      <w:r w:rsidR="000039E9" w:rsidRPr="00EE0884">
        <w:t>_INFORMADO</w:t>
      </w:r>
      <w:r w:rsidR="008A5FDE" w:rsidRPr="00EE0884">
        <w:t>S</w:t>
      </w:r>
      <w:bookmarkEnd w:id="145"/>
      <w:bookmarkEnd w:id="146"/>
    </w:p>
    <w:p w14:paraId="03F713F7" w14:textId="77777777" w:rsidR="00FC1C4A" w:rsidRPr="00EE0884" w:rsidRDefault="00FC1C4A" w:rsidP="00FC1C4A"/>
    <w:p w14:paraId="38C5ABFE" w14:textId="7A81EBDB" w:rsidR="00FC1C4A" w:rsidRPr="00EE0884" w:rsidRDefault="000B4FB6" w:rsidP="00FC1C4A">
      <w:pPr>
        <w:pStyle w:val="GERERequisito"/>
      </w:pPr>
      <w:bookmarkStart w:id="147" w:name="_Toc448734050"/>
      <w:bookmarkStart w:id="148" w:name="_Toc463874120"/>
      <w:r w:rsidRPr="00EE0884">
        <w:t>[TA</w:t>
      </w:r>
      <w:r w:rsidR="00FC1C4A" w:rsidRPr="00EE0884">
        <w:t>0</w:t>
      </w:r>
      <w:r w:rsidR="003D1DED">
        <w:t>33</w:t>
      </w:r>
      <w:r w:rsidR="00FC1C4A" w:rsidRPr="00EE0884">
        <w:t xml:space="preserve">] </w:t>
      </w:r>
      <w:r w:rsidRPr="00EE0884">
        <w:t>TA_</w:t>
      </w:r>
      <w:r w:rsidR="000039E9" w:rsidRPr="00EE0884">
        <w:t>PEDIDO_CAMPO</w:t>
      </w:r>
      <w:r w:rsidR="008A5FDE" w:rsidRPr="00EE0884">
        <w:t>S</w:t>
      </w:r>
      <w:r w:rsidR="000039E9" w:rsidRPr="00EE0884">
        <w:t>_INFORMADO</w:t>
      </w:r>
      <w:r w:rsidR="008A5FDE" w:rsidRPr="00EE0884">
        <w:t>S</w:t>
      </w:r>
      <w:bookmarkEnd w:id="147"/>
      <w:bookmarkEnd w:id="14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641EE54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82582E" w14:textId="16219DA2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7DCFF4" w14:textId="073060B5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9F8533" w14:textId="01EA4514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C5F342" w14:textId="4361AF6F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311FCE1" w14:textId="0B6AD191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69CBBDFB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FC99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ID_CAMPO_PEDIDO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F47D3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39F8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7NCMkgqGAqACBgOj" w:history="1">
              <w:r w:rsidRPr="00EE0884">
                <w:rPr>
                  <w:lang w:val="pt-BR"/>
                </w:rPr>
                <w:t>TA_PEDIDO_CAMPOS_ACOES.ID_CAMPO_PEDIDO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B2ED9" w14:textId="01BA0C96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00EE8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Sequêncial do Campo</w:t>
            </w:r>
          </w:p>
        </w:tc>
      </w:tr>
      <w:tr w:rsidR="008A5FDE" w:rsidRPr="00EE0884" w14:paraId="62C9F56F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4399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ID_PEDIDO_PAGOS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618BB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B2C4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49CMkgqGAqACBgOr" w:history="1">
              <w:r w:rsidRPr="00EE0884">
                <w:rPr>
                  <w:lang w:val="pt-BR"/>
                </w:rPr>
                <w:t>TA_PEDIDO_PAGOS.ID_PEDIDO_PAGOS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1F6104" w14:textId="5ACD32CD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97E2A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Sequêncial dos Tipos de Campos sujeitos a alteração ou restituição</w:t>
            </w:r>
          </w:p>
        </w:tc>
      </w:tr>
      <w:tr w:rsidR="008A5FDE" w:rsidRPr="00EE0884" w14:paraId="122225E9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99DF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VALOR_SOLICITADO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8E8D4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CF00F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4B63B" w14:textId="088AFBA5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FDF9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Informado na Solicitação</w:t>
            </w:r>
          </w:p>
        </w:tc>
      </w:tr>
      <w:tr w:rsidR="008A5FDE" w:rsidRPr="00EE0884" w14:paraId="29AC0963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52500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VALOR_HOMOLOGADO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39442C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F9174A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FF3A6A" w14:textId="19D337BF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70C7C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Homologado no Parecer Final</w:t>
            </w:r>
          </w:p>
        </w:tc>
      </w:tr>
    </w:tbl>
    <w:p w14:paraId="29902B1A" w14:textId="77777777" w:rsidR="00FC1C4A" w:rsidRPr="00EE0884" w:rsidRDefault="00FC1C4A" w:rsidP="000039E9">
      <w:pPr>
        <w:spacing w:before="60" w:after="60"/>
        <w:ind w:left="0"/>
      </w:pPr>
    </w:p>
    <w:p w14:paraId="1AD249AF" w14:textId="73318439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9" w:name="_Toc448734051"/>
      <w:bookmarkStart w:id="150" w:name="_Toc463874121"/>
      <w:r w:rsidRPr="00EE0884">
        <w:t xml:space="preserve">Tabela </w:t>
      </w:r>
      <w:r w:rsidR="000B4FB6" w:rsidRPr="00EE0884">
        <w:t>TA_</w:t>
      </w:r>
      <w:r w:rsidR="000039E9" w:rsidRPr="00EE0884">
        <w:t>PEDIDO_CAMPO_ACOES</w:t>
      </w:r>
      <w:bookmarkEnd w:id="149"/>
      <w:bookmarkEnd w:id="150"/>
    </w:p>
    <w:p w14:paraId="10616BC2" w14:textId="77777777" w:rsidR="00FC1C4A" w:rsidRPr="00EE0884" w:rsidRDefault="00FC1C4A" w:rsidP="00FC1C4A"/>
    <w:p w14:paraId="046FB943" w14:textId="38EAC847" w:rsidR="00FC1C4A" w:rsidRPr="00EE0884" w:rsidRDefault="000B4FB6" w:rsidP="00FC1C4A">
      <w:pPr>
        <w:pStyle w:val="GERERequisito"/>
      </w:pPr>
      <w:bookmarkStart w:id="151" w:name="_Toc448734052"/>
      <w:bookmarkStart w:id="152" w:name="_Toc463874122"/>
      <w:r w:rsidRPr="00EE0884">
        <w:t>[TA</w:t>
      </w:r>
      <w:r w:rsidR="00FC1C4A" w:rsidRPr="00EE0884">
        <w:t>0</w:t>
      </w:r>
      <w:r w:rsidR="003D1DED">
        <w:t>34</w:t>
      </w:r>
      <w:r w:rsidR="00FC1C4A" w:rsidRPr="00EE0884">
        <w:t xml:space="preserve">] </w:t>
      </w:r>
      <w:r w:rsidRPr="00EE0884">
        <w:t>TA_</w:t>
      </w:r>
      <w:r w:rsidR="000039E9" w:rsidRPr="00EE0884">
        <w:t>PEDIDO_CAMPO_ACOES</w:t>
      </w:r>
      <w:bookmarkEnd w:id="151"/>
      <w:bookmarkEnd w:id="15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561DF1D2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E183D4" w14:textId="4BB1BF81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78B37F4" w14:textId="5FB1B979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EE609D" w14:textId="35D3BA11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DFD19C3" w14:textId="6C500D57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1D2268E" w14:textId="586F322C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29B56E76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D2F62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ID_CAMPO_PEDIDO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93EF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31173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548D7F" w14:textId="48578E5B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C505E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Inscrição Estadual </w:t>
            </w:r>
          </w:p>
          <w:p w14:paraId="0980FED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CPF/CNPJ </w:t>
            </w:r>
          </w:p>
          <w:p w14:paraId="34BD11E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Documento </w:t>
            </w:r>
          </w:p>
          <w:p w14:paraId="5464098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Período de Referência </w:t>
            </w:r>
          </w:p>
          <w:p w14:paraId="1CCD841D" w14:textId="4E8D6A9C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 xml:space="preserve">5 - </w:t>
            </w:r>
            <w:r w:rsidR="009C4539">
              <w:rPr>
                <w:lang w:val="pt-BR"/>
              </w:rPr>
              <w:t>RENAVAM</w:t>
            </w:r>
            <w:r w:rsidRPr="00EE0884">
              <w:rPr>
                <w:lang w:val="pt-BR"/>
              </w:rPr>
              <w:t xml:space="preserve"> </w:t>
            </w:r>
          </w:p>
          <w:p w14:paraId="135215B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6 - Código de Receita </w:t>
            </w:r>
          </w:p>
          <w:p w14:paraId="4F18DF4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7 - Municipio </w:t>
            </w:r>
          </w:p>
          <w:p w14:paraId="0839BA8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8 - Nro da Parcela</w:t>
            </w:r>
          </w:p>
        </w:tc>
      </w:tr>
      <w:tr w:rsidR="008A5FDE" w:rsidRPr="00EE0884" w14:paraId="1988D70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5B7F2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9F6A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E8255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5CMkgqGAqACBgOM" w:history="1">
              <w:r w:rsidRPr="00EE0884">
                <w:rPr>
                  <w:lang w:val="pt-BR"/>
                </w:rPr>
                <w:t>TA_PEDIDO_TIPO_ACOES.ID_ACOES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ECFE5A" w14:textId="434F644C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E69FAF" w14:textId="1F1AEF54" w:rsidR="008A5FDE" w:rsidRPr="00EE0884" w:rsidRDefault="008A5FDE" w:rsidP="009E0F4A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Sequência de Tipo de Ações</w:t>
            </w:r>
          </w:p>
        </w:tc>
      </w:tr>
      <w:tr w:rsidR="008A5FDE" w:rsidRPr="00EE0884" w14:paraId="07D4A25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D712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TIPO_CAMPO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DA7739" w14:textId="11728A6D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</w:t>
            </w:r>
            <w:r w:rsidR="008A5FDE"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1CBD4C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96BC31" w14:textId="5820DC48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67762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Tipo do Campo: </w:t>
            </w:r>
          </w:p>
          <w:p w14:paraId="69DDA10A" w14:textId="23DE18F0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1 - Nro. Documento                               2 - Periodo de Referência </w:t>
            </w:r>
          </w:p>
          <w:p w14:paraId="7677F0D8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3 -Nro. Parcela </w:t>
            </w:r>
          </w:p>
          <w:p w14:paraId="725F841A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4 -Inscrição Estadual </w:t>
            </w:r>
          </w:p>
          <w:p w14:paraId="555BE08A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5 - CPF/CNPJ </w:t>
            </w:r>
          </w:p>
          <w:p w14:paraId="40C1FB27" w14:textId="02609D11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6 – </w:t>
            </w:r>
            <w:r w:rsidR="009C4539">
              <w:rPr>
                <w:rFonts w:ascii="Times New Roman" w:hAnsi="Times New Roman"/>
                <w:snapToGrid/>
                <w:szCs w:val="24"/>
                <w:lang w:eastAsia="pt-BR"/>
              </w:rPr>
              <w:t>RENAVAM</w:t>
            </w: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</w:p>
          <w:p w14:paraId="6CCCEC05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7 -Valor Total </w:t>
            </w:r>
          </w:p>
          <w:p w14:paraId="0C876864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8 - Numero Autenticação </w:t>
            </w:r>
          </w:p>
          <w:p w14:paraId="41BC7F72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9 - Valor Autenticado </w:t>
            </w:r>
          </w:p>
          <w:p w14:paraId="77721E50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 10 -NSU </w:t>
            </w:r>
          </w:p>
          <w:p w14:paraId="7001E476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           11 - Numero Pedido Indeferido </w:t>
            </w:r>
          </w:p>
          <w:p w14:paraId="242A5A3D" w14:textId="7796F9AF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</w:tr>
      <w:tr w:rsidR="008A5FDE" w:rsidRPr="00EE0884" w14:paraId="04F2450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5037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CAMPO_OBRIGATORIO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3C4C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5FDAC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590D1C" w14:textId="0ADC8D06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58DF1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Exige o Preenchiment</w:t>
            </w:r>
            <w:r w:rsidRPr="00EE0884">
              <w:rPr>
                <w:lang w:val="pt-BR"/>
              </w:rPr>
              <w:lastRenderedPageBreak/>
              <w:t xml:space="preserve">o na Solicitação. </w:t>
            </w:r>
          </w:p>
          <w:p w14:paraId="487328D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SIM, 2- NÃO</w:t>
            </w:r>
          </w:p>
        </w:tc>
      </w:tr>
    </w:tbl>
    <w:p w14:paraId="19460430" w14:textId="77777777" w:rsidR="00FC1C4A" w:rsidRPr="00EE0884" w:rsidRDefault="00FC1C4A" w:rsidP="000039E9">
      <w:pPr>
        <w:spacing w:before="60" w:after="60"/>
        <w:ind w:left="0"/>
      </w:pPr>
    </w:p>
    <w:p w14:paraId="2E1B5F0F" w14:textId="31EFC1A8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53" w:name="_Toc448734053"/>
      <w:bookmarkStart w:id="154" w:name="_Toc463874123"/>
      <w:r w:rsidRPr="00EE0884">
        <w:t xml:space="preserve">Tabela </w:t>
      </w:r>
      <w:r w:rsidR="002A6CF5" w:rsidRPr="00EE0884">
        <w:t>TA_</w:t>
      </w:r>
      <w:r w:rsidR="000039E9" w:rsidRPr="00EE0884">
        <w:t>PEDIDO_CONTA_TRIBUTARIA</w:t>
      </w:r>
      <w:bookmarkEnd w:id="153"/>
      <w:bookmarkEnd w:id="154"/>
    </w:p>
    <w:p w14:paraId="6B1A9013" w14:textId="77777777" w:rsidR="00FC1C4A" w:rsidRPr="00EE0884" w:rsidRDefault="00FC1C4A" w:rsidP="00FC1C4A"/>
    <w:p w14:paraId="751609A2" w14:textId="2C51B400" w:rsidR="00FC1C4A" w:rsidRPr="00EE0884" w:rsidRDefault="002A6CF5" w:rsidP="00FC1C4A">
      <w:pPr>
        <w:pStyle w:val="GERERequisito"/>
      </w:pPr>
      <w:bookmarkStart w:id="155" w:name="_Toc448734054"/>
      <w:bookmarkStart w:id="156" w:name="_Toc463874124"/>
      <w:r w:rsidRPr="00EE0884">
        <w:t>[TA</w:t>
      </w:r>
      <w:r w:rsidR="00FC1C4A" w:rsidRPr="00EE0884">
        <w:t>0</w:t>
      </w:r>
      <w:r w:rsidR="003D1DED">
        <w:t>35</w:t>
      </w:r>
      <w:r w:rsidR="00FC1C4A" w:rsidRPr="00EE0884">
        <w:t xml:space="preserve">] </w:t>
      </w:r>
      <w:r w:rsidRPr="00EE0884">
        <w:t>TA_</w:t>
      </w:r>
      <w:r w:rsidR="000039E9" w:rsidRPr="00EE0884">
        <w:t>PEDIDO_CONTA_TRIBUTARIA</w:t>
      </w:r>
      <w:bookmarkEnd w:id="155"/>
      <w:bookmarkEnd w:id="15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12E9A6B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DC464E" w14:textId="6458ADEB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821A58" w14:textId="6EE4A73C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9396D0C" w14:textId="13C87293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193F59" w14:textId="277E9B8D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A018F1" w14:textId="287A27FE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6CB35717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ACF00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01B1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B710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4C248A" w14:textId="5C6336B8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2736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8A5FDE" w:rsidRPr="00EE0884" w14:paraId="3048606F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21118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ID_CTACTE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AA51C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0FB15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13D224" w14:textId="10789583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1800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de Identificação da Conta Corrente</w:t>
            </w:r>
          </w:p>
        </w:tc>
      </w:tr>
      <w:tr w:rsidR="008A5FDE" w:rsidRPr="00EE0884" w14:paraId="7BB78BD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8536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4380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786A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530B3" w14:textId="60513069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9A04D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 de Referência da Conta Corrente</w:t>
            </w:r>
          </w:p>
        </w:tc>
      </w:tr>
      <w:tr w:rsidR="008A5FDE" w:rsidRPr="00EE0884" w14:paraId="1C620D16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C564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6AAD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247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5D1B6" w14:textId="1348E191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B081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Conta Corrente. Ex: 1 - Declarão de ICMS NOrmal, 2- Declaração de ICMS ST</w:t>
            </w:r>
          </w:p>
        </w:tc>
      </w:tr>
      <w:tr w:rsidR="008A5FDE" w:rsidRPr="00EE0884" w14:paraId="3CC940B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9CB75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2873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79C6C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CCC2C7" w14:textId="64F080D2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8FC0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Documento : Parcelamento, Declaração, Auto de Infração e etc..</w:t>
            </w:r>
          </w:p>
        </w:tc>
      </w:tr>
    </w:tbl>
    <w:p w14:paraId="6EBCFA89" w14:textId="77777777" w:rsidR="00FC1C4A" w:rsidRPr="00EE0884" w:rsidRDefault="00FC1C4A" w:rsidP="008A5FDE">
      <w:pPr>
        <w:spacing w:before="60" w:after="60"/>
        <w:ind w:left="0"/>
      </w:pPr>
    </w:p>
    <w:p w14:paraId="62E448E3" w14:textId="2B1FA204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57" w:name="_Toc448734055"/>
      <w:bookmarkStart w:id="158" w:name="_Toc463874125"/>
      <w:r w:rsidRPr="00EE0884">
        <w:t xml:space="preserve">Tabela </w:t>
      </w:r>
      <w:r w:rsidR="002A6CF5" w:rsidRPr="00EE0884">
        <w:t>TA_</w:t>
      </w:r>
      <w:r w:rsidR="00C94633" w:rsidRPr="00EE0884">
        <w:t>PEDIDO_DETALHE_PARECER</w:t>
      </w:r>
      <w:bookmarkEnd w:id="157"/>
      <w:bookmarkEnd w:id="158"/>
    </w:p>
    <w:p w14:paraId="6ACD14B0" w14:textId="77777777" w:rsidR="00FC1C4A" w:rsidRPr="00EE0884" w:rsidRDefault="00FC1C4A" w:rsidP="00FC1C4A"/>
    <w:p w14:paraId="589F972D" w14:textId="3F4F2757" w:rsidR="00FC1C4A" w:rsidRPr="00EE0884" w:rsidRDefault="002A6CF5" w:rsidP="00FC1C4A">
      <w:pPr>
        <w:pStyle w:val="GERERequisito"/>
      </w:pPr>
      <w:bookmarkStart w:id="159" w:name="_Toc448734056"/>
      <w:bookmarkStart w:id="160" w:name="_Toc463874126"/>
      <w:r w:rsidRPr="00EE0884">
        <w:t>[TA</w:t>
      </w:r>
      <w:r w:rsidR="00FC1C4A" w:rsidRPr="00EE0884">
        <w:t>0</w:t>
      </w:r>
      <w:r w:rsidR="003D1DED">
        <w:t>36</w:t>
      </w:r>
      <w:r w:rsidR="00FC1C4A" w:rsidRPr="00EE0884">
        <w:t xml:space="preserve">] </w:t>
      </w:r>
      <w:r w:rsidRPr="00EE0884">
        <w:t>TA_</w:t>
      </w:r>
      <w:r w:rsidR="00C94633" w:rsidRPr="00EE0884">
        <w:t>PEDIDO_DETALHE_PARECER</w:t>
      </w:r>
      <w:bookmarkEnd w:id="159"/>
      <w:bookmarkEnd w:id="16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2CB20A37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FE80F1F" w14:textId="733EA1B7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98EE81" w14:textId="2D14F367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02A753" w14:textId="32524DA2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D9FA8A" w14:textId="21607AE9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6D3C60" w14:textId="16512124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28FC953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EA39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5C560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1A33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1FE07B" w14:textId="01D86AC6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3A48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Parecer da Área.</w:t>
            </w:r>
          </w:p>
        </w:tc>
      </w:tr>
      <w:tr w:rsidR="008A5FDE" w:rsidRPr="00EE0884" w14:paraId="63FBDDAD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4DFE0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3D9B7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2379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C66E4" w14:textId="32D9A979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23FF0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8A5FDE" w:rsidRPr="00EE0884" w14:paraId="291D809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414C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E1BD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8DEEA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QdCMkgqGAqACBgOn" w:history="1">
              <w:r w:rsidRPr="00EE0884">
                <w:rPr>
                  <w:lang w:val="pt-BR"/>
                </w:rPr>
                <w:t>TA_PEDIDO_AREAS.ID_PEDIDO_AREA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857D4" w14:textId="10EDD9CC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E227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8A5FDE" w:rsidRPr="00EE0884" w14:paraId="2FAAC15D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DA9AE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ID_SERVIDOR_RECEPCAO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6B59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22C5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CCDF2" w14:textId="433410F9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56E7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Matricula do Servidor que está responsável em dar o parecer pela área</w:t>
            </w:r>
          </w:p>
        </w:tc>
      </w:tr>
      <w:tr w:rsidR="008A5FDE" w:rsidRPr="00EE0884" w14:paraId="48B9B19C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C8DE3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02684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676CB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C3A604" w14:textId="11ED8AE8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4BDF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Inicio da Análise</w:t>
            </w:r>
          </w:p>
        </w:tc>
      </w:tr>
      <w:tr w:rsidR="008A5FDE" w:rsidRPr="00EE0884" w14:paraId="458874F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F7C9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DATA_FIM_ANALISE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AD12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645B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C7B8E" w14:textId="6F6FB968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7CD1C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Final da Análise</w:t>
            </w:r>
          </w:p>
        </w:tc>
      </w:tr>
      <w:tr w:rsidR="008A5FDE" w:rsidRPr="00EE0884" w14:paraId="150080A8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B1D7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A7196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5775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3FAA3B" w14:textId="2F6B2C0F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7275AC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0-Aguardando Análise </w:t>
            </w:r>
          </w:p>
          <w:p w14:paraId="611911F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Em Análise </w:t>
            </w:r>
          </w:p>
          <w:p w14:paraId="19D2F95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2-Deferido </w:t>
            </w:r>
          </w:p>
          <w:p w14:paraId="4DB4327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3-Indeferido</w:t>
            </w:r>
          </w:p>
        </w:tc>
      </w:tr>
      <w:tr w:rsidR="008A5FDE" w:rsidRPr="00EE0884" w14:paraId="33FE04B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471D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OBSERVACAO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F2F0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DBD9A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3B0CFA" w14:textId="5BE8A9AF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DBD2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Observação ou Parecer da Área</w:t>
            </w:r>
          </w:p>
        </w:tc>
      </w:tr>
      <w:tr w:rsidR="008A5FDE" w:rsidRPr="00EE0884" w14:paraId="6C44D98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6C26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BF96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7BA90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14040" w14:textId="4B1F25D8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DA99A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opcional do Parecer da Área</w:t>
            </w:r>
          </w:p>
        </w:tc>
      </w:tr>
      <w:tr w:rsidR="008A5FDE" w:rsidRPr="00EE0884" w14:paraId="3069342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591B2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ID_AREA_ENCAMINHADA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739994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7D0FA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78FDBC" w14:textId="4405BF9B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AD2E4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Informado quando houver solicitação de Parecer para outra Área.</w:t>
            </w:r>
          </w:p>
        </w:tc>
      </w:tr>
      <w:tr w:rsidR="008A5FDE" w:rsidRPr="00EE0884" w14:paraId="662BF04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02359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ID_SERVIDOR_ENCAMINHADO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CE22D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1B752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6A84AF" w14:textId="7A72158D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70D86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Usuário que está habilitado a dar parecer.</w:t>
            </w:r>
          </w:p>
        </w:tc>
      </w:tr>
    </w:tbl>
    <w:p w14:paraId="017645A2" w14:textId="77777777" w:rsidR="008A5FDE" w:rsidRPr="00EE0884" w:rsidRDefault="008A5FDE" w:rsidP="008A5FDE">
      <w:pPr>
        <w:ind w:left="0"/>
      </w:pPr>
    </w:p>
    <w:p w14:paraId="1775C31A" w14:textId="11820597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1" w:name="_Toc448734057"/>
      <w:bookmarkStart w:id="162" w:name="_Toc463874127"/>
      <w:r w:rsidRPr="00EE0884">
        <w:lastRenderedPageBreak/>
        <w:t xml:space="preserve">Tabela </w:t>
      </w:r>
      <w:r w:rsidR="002A6CF5" w:rsidRPr="00EE0884">
        <w:t>TA_</w:t>
      </w:r>
      <w:r w:rsidR="00C94633" w:rsidRPr="00EE0884">
        <w:t>PEDIDO_DOCS</w:t>
      </w:r>
      <w:bookmarkEnd w:id="161"/>
      <w:bookmarkEnd w:id="162"/>
    </w:p>
    <w:p w14:paraId="1BCA6DAD" w14:textId="77777777" w:rsidR="00FC1C4A" w:rsidRPr="00EE0884" w:rsidRDefault="00FC1C4A" w:rsidP="00FC1C4A"/>
    <w:p w14:paraId="3FDE4649" w14:textId="098C9890" w:rsidR="00FC1C4A" w:rsidRPr="00EE0884" w:rsidRDefault="002A6CF5" w:rsidP="00FC1C4A">
      <w:pPr>
        <w:pStyle w:val="GERERequisito"/>
      </w:pPr>
      <w:bookmarkStart w:id="163" w:name="_Toc448734058"/>
      <w:bookmarkStart w:id="164" w:name="_Toc463874128"/>
      <w:r w:rsidRPr="00EE0884">
        <w:t>[TA</w:t>
      </w:r>
      <w:r w:rsidR="00FC1C4A" w:rsidRPr="00EE0884">
        <w:t>0</w:t>
      </w:r>
      <w:r w:rsidR="003D1DED">
        <w:t>37</w:t>
      </w:r>
      <w:r w:rsidR="00FC1C4A" w:rsidRPr="00EE0884">
        <w:t xml:space="preserve">] </w:t>
      </w:r>
      <w:r w:rsidRPr="00EE0884">
        <w:t>TA_</w:t>
      </w:r>
      <w:r w:rsidR="00C94633" w:rsidRPr="00EE0884">
        <w:t>PEDIDO_DOCS</w:t>
      </w:r>
      <w:bookmarkEnd w:id="163"/>
      <w:bookmarkEnd w:id="16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1CCE35B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920DC7" w14:textId="7B5100DB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273780" w14:textId="51941F92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58909C8" w14:textId="322EF4BC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492728" w14:textId="029DBBB0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6FF9C9" w14:textId="2918887C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4C43691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F0637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24818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9115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A6083" w14:textId="0D0CDD7D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566B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0B63729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401B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3435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1C3E3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lCMkgqGAqACBgOZ" w:history="1">
              <w:r w:rsidRPr="00EE0884">
                <w:rPr>
                  <w:lang w:val="pt-BR"/>
                </w:rPr>
                <w:t>TA_PEDIDO_TIPO_DOCS.ID_TIPO_DOCS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8BD8DE" w14:textId="3F3F0783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0B6D0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Sequêncial de Tipo de Documentos Exigidos</w:t>
            </w:r>
          </w:p>
        </w:tc>
      </w:tr>
      <w:tr w:rsidR="00AC18A2" w:rsidRPr="00EE0884" w14:paraId="760B54C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30407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26AAE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7570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1C62D" w14:textId="2F5DF7F5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C718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Anexado</w:t>
            </w:r>
          </w:p>
        </w:tc>
      </w:tr>
    </w:tbl>
    <w:p w14:paraId="36E785E1" w14:textId="77777777" w:rsidR="00AC18A2" w:rsidRPr="00EE0884" w:rsidRDefault="00AC18A2" w:rsidP="00AC18A2">
      <w:pPr>
        <w:ind w:left="0"/>
      </w:pPr>
    </w:p>
    <w:p w14:paraId="618AE1B6" w14:textId="58DACCB6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5" w:name="_Toc448734059"/>
      <w:bookmarkStart w:id="166" w:name="_Toc463874129"/>
      <w:r w:rsidRPr="00EE0884">
        <w:t xml:space="preserve">Tabela </w:t>
      </w:r>
      <w:r w:rsidR="002A6CF5" w:rsidRPr="00EE0884">
        <w:t>TA_</w:t>
      </w:r>
      <w:r w:rsidR="00C94633" w:rsidRPr="00EE0884">
        <w:t>PEDIDO_DOCS_EXIGIDOS</w:t>
      </w:r>
      <w:bookmarkEnd w:id="165"/>
      <w:bookmarkEnd w:id="166"/>
    </w:p>
    <w:p w14:paraId="2801EA4C" w14:textId="77777777" w:rsidR="00FC1C4A" w:rsidRPr="00EE0884" w:rsidRDefault="00FC1C4A" w:rsidP="00FC1C4A"/>
    <w:p w14:paraId="6C861DA7" w14:textId="42148AEC" w:rsidR="00FC1C4A" w:rsidRPr="00EE0884" w:rsidRDefault="002A6CF5" w:rsidP="00FC1C4A">
      <w:pPr>
        <w:pStyle w:val="GERERequisito"/>
      </w:pPr>
      <w:bookmarkStart w:id="167" w:name="_Toc448734060"/>
      <w:bookmarkStart w:id="168" w:name="_Toc463874130"/>
      <w:r w:rsidRPr="00EE0884">
        <w:t>[TA</w:t>
      </w:r>
      <w:r w:rsidR="00FC1C4A" w:rsidRPr="00EE0884">
        <w:t>0</w:t>
      </w:r>
      <w:r w:rsidR="003D1DED">
        <w:t>38</w:t>
      </w:r>
      <w:r w:rsidR="00FC1C4A" w:rsidRPr="00EE0884">
        <w:t xml:space="preserve">] </w:t>
      </w:r>
      <w:r w:rsidRPr="00EE0884">
        <w:t>TA_</w:t>
      </w:r>
      <w:r w:rsidR="00C94633" w:rsidRPr="00EE0884">
        <w:t>PEDIDO_DOCS_EXIGIDOS</w:t>
      </w:r>
      <w:bookmarkEnd w:id="167"/>
      <w:bookmarkEnd w:id="16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00A10CB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7F8B3A" w14:textId="678D963D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B0D0DBB" w14:textId="273E566C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ED49AB8" w14:textId="299D37E5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D40723D" w14:textId="48F965D9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6B6F7E" w14:textId="77792111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7023F84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7291F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597E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0631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2BDD" w14:textId="2DE78F37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088F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Codigo do Tipo do Pedido </w:t>
            </w:r>
          </w:p>
          <w:p w14:paraId="3E9330B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2FC1A7A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3349F8E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37DE8F1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C18A2" w:rsidRPr="00EE0884" w14:paraId="6D01C20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9ED2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CC89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727C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lCMkgqGAqACBgOZ" w:history="1">
              <w:r w:rsidRPr="00EE0884">
                <w:rPr>
                  <w:lang w:val="pt-BR"/>
                </w:rPr>
                <w:t>TA_PEDIDO_TIPO_DOCS.ID_TIPO_DOCS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D2972" w14:textId="417FC488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6BF0C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Sequêncial de Tipo de Documentos Exigidos</w:t>
            </w:r>
          </w:p>
        </w:tc>
      </w:tr>
      <w:tr w:rsidR="00AC18A2" w:rsidRPr="00EE0884" w14:paraId="16AB006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7CC94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DOC_OBRIGATORIO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1864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C9062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E7831" w14:textId="6439FB2D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597B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Documento é Obrigatório para o Tipo </w:t>
            </w:r>
            <w:r w:rsidRPr="00EE0884">
              <w:rPr>
                <w:lang w:val="pt-BR"/>
              </w:rPr>
              <w:lastRenderedPageBreak/>
              <w:t>do Pedido. 1- SIM , 2 - NÃO</w:t>
            </w:r>
          </w:p>
        </w:tc>
      </w:tr>
      <w:tr w:rsidR="00AC18A2" w:rsidRPr="00EE0884" w14:paraId="116B751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A777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5A4C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E9D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A0225" w14:textId="1F048933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41126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Situação : 1- ATIVO, 2- INATIVO</w:t>
            </w:r>
          </w:p>
        </w:tc>
      </w:tr>
    </w:tbl>
    <w:p w14:paraId="101FD01C" w14:textId="77777777" w:rsidR="00AC18A2" w:rsidRPr="00EE0884" w:rsidRDefault="00AC18A2" w:rsidP="00AC18A2">
      <w:pPr>
        <w:ind w:left="0"/>
      </w:pPr>
    </w:p>
    <w:p w14:paraId="0BDED4DF" w14:textId="0E941E02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9" w:name="_Toc448734061"/>
      <w:bookmarkStart w:id="170" w:name="_Toc463874131"/>
      <w:r w:rsidRPr="00EE0884">
        <w:t xml:space="preserve">Tabela </w:t>
      </w:r>
      <w:r w:rsidR="002A6CF5" w:rsidRPr="00EE0884">
        <w:t>TA_</w:t>
      </w:r>
      <w:r w:rsidR="00C94633" w:rsidRPr="00EE0884">
        <w:t>PEDIDO_EXIGENCIA_PARECER</w:t>
      </w:r>
      <w:bookmarkEnd w:id="169"/>
      <w:bookmarkEnd w:id="170"/>
    </w:p>
    <w:p w14:paraId="7E991931" w14:textId="77777777" w:rsidR="00FC1C4A" w:rsidRPr="00EE0884" w:rsidRDefault="00FC1C4A" w:rsidP="00FC1C4A"/>
    <w:p w14:paraId="5268771E" w14:textId="28401224" w:rsidR="00FC1C4A" w:rsidRPr="00EE0884" w:rsidRDefault="002A6CF5" w:rsidP="004F5E2B">
      <w:pPr>
        <w:pStyle w:val="GERERequisito"/>
      </w:pPr>
      <w:bookmarkStart w:id="171" w:name="_Toc448734062"/>
      <w:bookmarkStart w:id="172" w:name="_Toc463874132"/>
      <w:r w:rsidRPr="00EE0884">
        <w:t>[TA</w:t>
      </w:r>
      <w:r w:rsidR="00FC1C4A" w:rsidRPr="00EE0884">
        <w:t>0</w:t>
      </w:r>
      <w:r w:rsidR="003D1DED">
        <w:t>39</w:t>
      </w:r>
      <w:r w:rsidR="00FC1C4A" w:rsidRPr="00EE0884">
        <w:t xml:space="preserve">] </w:t>
      </w:r>
      <w:r w:rsidRPr="00EE0884">
        <w:t>TA_</w:t>
      </w:r>
      <w:r w:rsidR="00C94633" w:rsidRPr="00EE0884">
        <w:t>PEDIDO_EXIGENCIA_PARECER</w:t>
      </w:r>
      <w:bookmarkEnd w:id="171"/>
      <w:bookmarkEnd w:id="17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6857BCD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220DBA" w14:textId="76A3D24A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757183" w14:textId="3F7642B6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90795E" w14:textId="3DAD0B7B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A8CEFA0" w14:textId="7E613ADC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D1BD4A" w14:textId="177471D6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4F6863C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5433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0D2D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5B35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CCDCB" w14:textId="60AB873E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6FB46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Exigência de Parecer</w:t>
            </w:r>
          </w:p>
        </w:tc>
      </w:tr>
      <w:tr w:rsidR="00AC18A2" w:rsidRPr="00EE0884" w14:paraId="5CE085E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C7AD8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888F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8AD6F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9VCMkgqGAqACBgOh" w:history="1">
              <w:r w:rsidRPr="00EE0884">
                <w:rPr>
                  <w:lang w:val="pt-BR"/>
                </w:rPr>
                <w:t>TA_PEDIDO_DETALHE_PARECER.ID_PARECER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602AC" w14:textId="7EAA8AE2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14FD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Parecer da Área.</w:t>
            </w:r>
          </w:p>
        </w:tc>
      </w:tr>
      <w:tr w:rsidR="00AC18A2" w:rsidRPr="00EE0884" w14:paraId="3059A1F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ED65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F1FA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0A9C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EEF0F1" w14:textId="4214FF7F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E34B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Exigência</w:t>
            </w:r>
          </w:p>
        </w:tc>
      </w:tr>
      <w:tr w:rsidR="00AC18A2" w:rsidRPr="00EE0884" w14:paraId="02902168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7EEE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5E4A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A1732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C21AB" w14:textId="550EBAF0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34904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Exigência</w:t>
            </w:r>
          </w:p>
        </w:tc>
      </w:tr>
      <w:tr w:rsidR="00AC18A2" w:rsidRPr="00EE0884" w14:paraId="33A3958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5E40E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EE0C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F297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664CA" w14:textId="2CB6E6E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579D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da Exigência </w:t>
            </w:r>
          </w:p>
          <w:p w14:paraId="293F180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1 -Exigências Solicitadas </w:t>
            </w:r>
          </w:p>
          <w:p w14:paraId="7488800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2 -Exigências Respondidas</w:t>
            </w:r>
          </w:p>
        </w:tc>
      </w:tr>
      <w:tr w:rsidR="00AC18A2" w:rsidRPr="00EE0884" w14:paraId="2012B96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D57B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A7C8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8A66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4A950" w14:textId="58C7CB53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10517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com as Exigências Solicitadas</w:t>
            </w:r>
          </w:p>
        </w:tc>
      </w:tr>
      <w:tr w:rsidR="00AC18A2" w:rsidRPr="00EE0884" w14:paraId="17F8AA5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6020A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DATA_RETORNO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0836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4DC1C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F2A49" w14:textId="636816B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6013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Retorno da Exigência</w:t>
            </w:r>
          </w:p>
        </w:tc>
      </w:tr>
      <w:tr w:rsidR="00AC18A2" w:rsidRPr="00EE0884" w14:paraId="2630066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C8B6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RESPOSTA_RETORNO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CAB3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00FD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9C051E" w14:textId="76B709A8" w:rsidR="00AC18A2" w:rsidRPr="00EE0884" w:rsidRDefault="00515A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7D263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Resposta da Exigência</w:t>
            </w:r>
          </w:p>
        </w:tc>
      </w:tr>
      <w:tr w:rsidR="00AC18A2" w:rsidRPr="00EE0884" w14:paraId="33979CF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72E2B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ARQUIVO_RESPOSTA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6FF73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B10E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462A8" w14:textId="5BA9E8D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9A0B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de Retorno da Exigência</w:t>
            </w:r>
          </w:p>
        </w:tc>
      </w:tr>
      <w:tr w:rsidR="00AC18A2" w:rsidRPr="00EE0884" w14:paraId="376FD6D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6CAB2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DATA_RESPOSTA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EFF78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F8AF0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5F21A4" w14:textId="44624F1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9A6DB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Resposta da Exigência</w:t>
            </w:r>
          </w:p>
        </w:tc>
      </w:tr>
    </w:tbl>
    <w:p w14:paraId="2BC12EBD" w14:textId="77777777" w:rsidR="00AC18A2" w:rsidRPr="00EE0884" w:rsidRDefault="00AC18A2" w:rsidP="00AC18A2">
      <w:pPr>
        <w:ind w:left="0"/>
      </w:pPr>
    </w:p>
    <w:p w14:paraId="40C34911" w14:textId="5D90B2E4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73" w:name="_Toc448734063"/>
      <w:bookmarkStart w:id="174" w:name="_Toc463874133"/>
      <w:r w:rsidRPr="00EE0884">
        <w:lastRenderedPageBreak/>
        <w:t xml:space="preserve">Tabela </w:t>
      </w:r>
      <w:r w:rsidR="002A6CF5" w:rsidRPr="00EE0884">
        <w:t>TA_</w:t>
      </w:r>
      <w:r w:rsidR="001078DB" w:rsidRPr="00EE0884">
        <w:t>PEDIDO_PAGOS</w:t>
      </w:r>
      <w:bookmarkEnd w:id="173"/>
      <w:bookmarkEnd w:id="174"/>
    </w:p>
    <w:p w14:paraId="1ED6F283" w14:textId="77777777" w:rsidR="00FC1C4A" w:rsidRPr="00EE0884" w:rsidRDefault="00FC1C4A" w:rsidP="00FC1C4A"/>
    <w:p w14:paraId="37223D31" w14:textId="7A607F44" w:rsidR="00FC1C4A" w:rsidRPr="00EE0884" w:rsidRDefault="002A6CF5" w:rsidP="00FC1C4A">
      <w:pPr>
        <w:pStyle w:val="GERERequisito"/>
      </w:pPr>
      <w:bookmarkStart w:id="175" w:name="_Toc448734064"/>
      <w:bookmarkStart w:id="176" w:name="_Toc463874134"/>
      <w:r w:rsidRPr="00EE0884">
        <w:t>[TA</w:t>
      </w:r>
      <w:r w:rsidR="00FC1C4A" w:rsidRPr="00EE0884">
        <w:t>0</w:t>
      </w:r>
      <w:r w:rsidR="003D1DED">
        <w:t>40</w:t>
      </w:r>
      <w:r w:rsidR="00FC1C4A" w:rsidRPr="00EE0884">
        <w:t xml:space="preserve">] </w:t>
      </w:r>
      <w:r w:rsidRPr="00EE0884">
        <w:t>TA_</w:t>
      </w:r>
      <w:r w:rsidR="001078DB" w:rsidRPr="00EE0884">
        <w:t>PEDIDO_PAGOS</w:t>
      </w:r>
      <w:bookmarkEnd w:id="175"/>
      <w:bookmarkEnd w:id="17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5255F13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ABF8BF6" w14:textId="4A383985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690F78" w14:textId="4AF32035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68343C9" w14:textId="7EA06089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CC6404" w14:textId="12986396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025B9CE" w14:textId="506AC046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77041566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12F17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ID_PEDIDO_PAGOS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C5539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23C18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C37E47" w14:textId="6E8426B8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052C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dos Pagamentos Selecionados</w:t>
            </w:r>
          </w:p>
        </w:tc>
      </w:tr>
      <w:tr w:rsidR="00AC18A2" w:rsidRPr="00EE0884" w14:paraId="3B36117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5CEF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266C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E846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B9ED9" w14:textId="2E4E3C75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99C8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398C54B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493E8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F0864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5C255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pVCMkgqGAqACBgOg" w:history="1">
              <w:r w:rsidRPr="00EE0884">
                <w:rPr>
                  <w:lang w:val="pt-BR"/>
                </w:rPr>
                <w:t>TA_PAGOS_ARREC.ID_BDAR_TPAR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114264" w14:textId="54A30E9A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CAA4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do TPAR</w:t>
            </w:r>
          </w:p>
        </w:tc>
      </w:tr>
      <w:tr w:rsidR="00AC18A2" w:rsidRPr="00EE0884" w14:paraId="741966E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B70F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495DD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A1DE1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pVCMkgqGAqACBgOg" w:history="1">
              <w:r w:rsidRPr="00EE0884">
                <w:rPr>
                  <w:lang w:val="pt-BR"/>
                </w:rPr>
                <w:t>TA_PAGOS_ARREC.ORDEM_LOTE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20228" w14:textId="1773BD25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989D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pagamentos de até 999máx.</w:t>
            </w:r>
          </w:p>
        </w:tc>
      </w:tr>
    </w:tbl>
    <w:p w14:paraId="79CC74CA" w14:textId="77777777" w:rsidR="001078DB" w:rsidRPr="00EE0884" w:rsidRDefault="001078DB" w:rsidP="00AC18A2">
      <w:pPr>
        <w:spacing w:before="60" w:after="60"/>
        <w:ind w:left="0"/>
      </w:pPr>
    </w:p>
    <w:p w14:paraId="33A969BC" w14:textId="475E13AB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77" w:name="_Toc448734065"/>
      <w:bookmarkStart w:id="178" w:name="_Toc463874135"/>
      <w:r w:rsidRPr="00EE0884">
        <w:t xml:space="preserve">Tabela </w:t>
      </w:r>
      <w:r w:rsidR="002A6CF5" w:rsidRPr="00EE0884">
        <w:t>TA_</w:t>
      </w:r>
      <w:r w:rsidR="001078DB" w:rsidRPr="00EE0884">
        <w:t>PEDIDO_RESTITUICAO</w:t>
      </w:r>
      <w:bookmarkEnd w:id="177"/>
      <w:bookmarkEnd w:id="178"/>
    </w:p>
    <w:p w14:paraId="054A30FC" w14:textId="77777777" w:rsidR="00FC1C4A" w:rsidRPr="00EE0884" w:rsidRDefault="00FC1C4A" w:rsidP="00FC1C4A"/>
    <w:p w14:paraId="0A45E54E" w14:textId="772349F5" w:rsidR="00FC1C4A" w:rsidRPr="00EE0884" w:rsidRDefault="002A6CF5" w:rsidP="00FC1C4A">
      <w:pPr>
        <w:pStyle w:val="GERERequisito"/>
      </w:pPr>
      <w:bookmarkStart w:id="179" w:name="_Toc448734066"/>
      <w:bookmarkStart w:id="180" w:name="_Toc463874136"/>
      <w:r w:rsidRPr="00EE0884">
        <w:t>[TA</w:t>
      </w:r>
      <w:r w:rsidR="00FC1C4A" w:rsidRPr="00EE0884">
        <w:t>0</w:t>
      </w:r>
      <w:r w:rsidR="003D1DED">
        <w:t>41</w:t>
      </w:r>
      <w:r w:rsidR="00FC1C4A" w:rsidRPr="00EE0884">
        <w:t xml:space="preserve">] </w:t>
      </w:r>
      <w:r w:rsidRPr="00EE0884">
        <w:t>TA_</w:t>
      </w:r>
      <w:r w:rsidR="001078DB" w:rsidRPr="00EE0884">
        <w:t>PEDIDO_RESTITUICAO</w:t>
      </w:r>
      <w:bookmarkEnd w:id="179"/>
      <w:bookmarkEnd w:id="18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54A31D64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949080" w14:textId="21612AAA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786B86" w14:textId="3D5E7F3F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C1B23F" w14:textId="63580BA6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DFE810" w14:textId="28D3FF37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D68B19" w14:textId="1E37764A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09B6E99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B60F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3C33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3F20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8344E" w14:textId="42B85C34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7B7EA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6D08B54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B472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55771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C6719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18014" w14:textId="25B23BD7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B7C9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AC18A2" w:rsidRPr="00EE0884" w14:paraId="6939BBC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E621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6FB2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CFFD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TA_BANCO_AGENCIAS.ID_AGENCIA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F01707" w14:textId="5A0F29B4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B0304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AC18A2" w:rsidRPr="00EE0884" w14:paraId="52E32FD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E4EDB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1A44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84D9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14DE23" w14:textId="61A68E9C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AC77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1-Conta Corrrente, 2 - Poupança</w:t>
            </w:r>
          </w:p>
        </w:tc>
      </w:tr>
      <w:tr w:rsidR="00AC18A2" w:rsidRPr="00EE0884" w14:paraId="2A0B12D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B0395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952C8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91F9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9EA034" w14:textId="701BB9BF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4C08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Conta do Solicitante</w:t>
            </w:r>
          </w:p>
        </w:tc>
      </w:tr>
      <w:tr w:rsidR="00AC18A2" w:rsidRPr="00EE0884" w14:paraId="614C322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EE8D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CPFCNPJ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969FE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10BB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AAC75D" w14:textId="285E3766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F25D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 ou CNPJ da Conta do Solicitante</w:t>
            </w:r>
          </w:p>
        </w:tc>
      </w:tr>
      <w:tr w:rsidR="00AC18A2" w:rsidRPr="00EE0884" w14:paraId="79D45AF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BE13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NOME_RAZAO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6C1B4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5E546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D880FC" w14:textId="6855CAE6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8F24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ou Razão Social do Solicitante</w:t>
            </w:r>
          </w:p>
        </w:tc>
      </w:tr>
    </w:tbl>
    <w:p w14:paraId="367A85D4" w14:textId="77777777" w:rsidR="00FC1C4A" w:rsidRPr="00EE0884" w:rsidRDefault="00FC1C4A" w:rsidP="00AC18A2">
      <w:pPr>
        <w:spacing w:before="60" w:after="60"/>
        <w:ind w:left="0"/>
      </w:pPr>
    </w:p>
    <w:p w14:paraId="21264503" w14:textId="2D7DAEC0" w:rsidR="001078DB" w:rsidRPr="00EE0884" w:rsidRDefault="000D4D5C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r w:rsidRPr="00EE0884">
        <w:lastRenderedPageBreak/>
        <w:t xml:space="preserve"> </w:t>
      </w:r>
      <w:bookmarkStart w:id="181" w:name="_Toc448734067"/>
      <w:bookmarkStart w:id="182" w:name="_Toc463874137"/>
      <w:r w:rsidR="001078DB" w:rsidRPr="00EE0884">
        <w:t xml:space="preserve">Tabela </w:t>
      </w:r>
      <w:r w:rsidR="002A6CF5" w:rsidRPr="00EE0884">
        <w:t>TA_</w:t>
      </w:r>
      <w:r w:rsidR="001078DB" w:rsidRPr="00EE0884">
        <w:t>PEDIDO_SOLICITACAO</w:t>
      </w:r>
      <w:bookmarkEnd w:id="181"/>
      <w:bookmarkEnd w:id="182"/>
    </w:p>
    <w:p w14:paraId="54324D98" w14:textId="77777777" w:rsidR="001078DB" w:rsidRPr="00EE0884" w:rsidRDefault="001078DB" w:rsidP="001078DB"/>
    <w:p w14:paraId="28D7A154" w14:textId="6B6634E5" w:rsidR="001078DB" w:rsidRPr="00EE0884" w:rsidRDefault="002A6CF5" w:rsidP="001078DB">
      <w:pPr>
        <w:pStyle w:val="GERERequisito"/>
      </w:pPr>
      <w:bookmarkStart w:id="183" w:name="_Toc448734068"/>
      <w:bookmarkStart w:id="184" w:name="_Toc463874138"/>
      <w:r w:rsidRPr="00EE0884">
        <w:t>[TA</w:t>
      </w:r>
      <w:r w:rsidR="001078DB" w:rsidRPr="00EE0884">
        <w:t>0</w:t>
      </w:r>
      <w:r w:rsidR="003D1DED">
        <w:t>42</w:t>
      </w:r>
      <w:r w:rsidR="001078DB" w:rsidRPr="00EE0884">
        <w:t xml:space="preserve">] </w:t>
      </w:r>
      <w:r w:rsidRPr="00EE0884">
        <w:t>TA_</w:t>
      </w:r>
      <w:r w:rsidR="001078DB" w:rsidRPr="00EE0884">
        <w:t>PEDIDO_SOLICITACAO</w:t>
      </w:r>
      <w:bookmarkEnd w:id="183"/>
      <w:bookmarkEnd w:id="18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4DCCBD88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67D471" w14:textId="6CBFA201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44DB956" w14:textId="760700AB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CBDA42" w14:textId="4BB2F7C9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80CA6D" w14:textId="619A8E23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E29721" w14:textId="35162D09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560F01D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FDD8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1623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10B2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6B694" w14:textId="7D3C8868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7747E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72AFC83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5D45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0F66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8FE7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6242C" w14:textId="2DB3148A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66DC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Codigo do Tipo do Pedido </w:t>
            </w:r>
          </w:p>
          <w:p w14:paraId="4D7E0A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77729FA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03631FA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0CC1679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C18A2" w:rsidRPr="00EE0884" w14:paraId="0AE0F14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A2022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39C0A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A1884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5CMkgqGAqACBgOM" w:history="1">
              <w:r w:rsidRPr="00EE0884">
                <w:rPr>
                  <w:lang w:val="pt-BR"/>
                </w:rPr>
                <w:t>TA_PEDIDO_TIPO_ACOES.ID_ACOES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53CE6" w14:textId="71C09889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DECC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 de Ação parametrizado para ser realizado no pedido. Crédito em conta corrente, Crédito em Conta Tributária e etc..</w:t>
            </w:r>
          </w:p>
        </w:tc>
      </w:tr>
      <w:tr w:rsidR="00AC18A2" w:rsidRPr="00EE0884" w14:paraId="26FB60B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5BF2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ORIGEM_SOLICITACAO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262F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2BF2C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0C992C" w14:textId="55950AC3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5D1CA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Origem da Solicitação : </w:t>
            </w:r>
          </w:p>
          <w:p w14:paraId="7D2018B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INTERNET,   </w:t>
            </w:r>
          </w:p>
          <w:p w14:paraId="53600DB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2- ATENDIMENTO PRESENCIAL</w:t>
            </w:r>
          </w:p>
        </w:tc>
      </w:tr>
      <w:tr w:rsidR="00AC18A2" w:rsidRPr="00EE0884" w14:paraId="6CC2600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A965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ID_PESSOA_SOLICITANTE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6481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A98FC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E6A56" w14:textId="69EF5875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24E4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Identificação do Solicitante, podendo ser Inscrição Estadual, CPF ou CNPJ</w:t>
            </w:r>
          </w:p>
        </w:tc>
      </w:tr>
      <w:tr w:rsidR="00AC18A2" w:rsidRPr="00EE0884" w14:paraId="15EBFA2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B8D2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93782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7609D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3B553" w14:textId="02907CC1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00A8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0-Aguardando Análise </w:t>
            </w:r>
          </w:p>
          <w:p w14:paraId="531144B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Em Análise </w:t>
            </w:r>
          </w:p>
          <w:p w14:paraId="588638F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2-Deferido </w:t>
            </w:r>
          </w:p>
          <w:p w14:paraId="3044015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3-Indeferido </w:t>
            </w:r>
          </w:p>
          <w:p w14:paraId="3BF46DD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4-Cancelado </w:t>
            </w:r>
          </w:p>
          <w:p w14:paraId="2B2718B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5-Recurso</w:t>
            </w:r>
          </w:p>
        </w:tc>
      </w:tr>
      <w:tr w:rsidR="00AC18A2" w:rsidRPr="00EE0884" w14:paraId="1C4941D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768B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89B6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5DB7D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2D0FB" w14:textId="59B43336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F8079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Solicitação do Pedido</w:t>
            </w:r>
          </w:p>
        </w:tc>
      </w:tr>
      <w:tr w:rsidR="00AC18A2" w:rsidRPr="00EE0884" w14:paraId="2FF1024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ECDB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6905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6C2F8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8F4D0" w14:textId="128BF337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84991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de Solicitação</w:t>
            </w:r>
          </w:p>
        </w:tc>
      </w:tr>
      <w:tr w:rsidR="00AC18A2" w:rsidRPr="00EE0884" w14:paraId="623F9AB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16D9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05B66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33A65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173C1" w14:textId="3BEE3C01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42A1A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 da Solicitação do Pedido</w:t>
            </w:r>
          </w:p>
        </w:tc>
      </w:tr>
      <w:tr w:rsidR="00AC18A2" w:rsidRPr="00EE0884" w14:paraId="31E0385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1E662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DATA_CONCLUSAO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417E3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940FF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349C72" w14:textId="1206EE7A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2799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Conclusão do Pedido</w:t>
            </w:r>
          </w:p>
        </w:tc>
      </w:tr>
      <w:tr w:rsidR="00AC18A2" w:rsidRPr="00EE0884" w14:paraId="3E62AAB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EB70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USUARIO_CONCLUSAO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1F60D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D2791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C2A32" w14:textId="6956486E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B748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Concluiu o Pedido</w:t>
            </w:r>
          </w:p>
        </w:tc>
      </w:tr>
      <w:tr w:rsidR="00AC18A2" w:rsidRPr="00EE0884" w14:paraId="072C60F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B635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E603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ECC0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0596B6" w14:textId="720F93D8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3951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 Final de Conclusão do Pedido.</w:t>
            </w:r>
          </w:p>
        </w:tc>
      </w:tr>
      <w:tr w:rsidR="00AC18A2" w:rsidRPr="00EE0884" w14:paraId="39710894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FA42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DATA_CANCELAMENTO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8C17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2912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C845DD" w14:textId="714BA9BF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2CF2F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Cancelamento do Pedido</w:t>
            </w:r>
          </w:p>
        </w:tc>
      </w:tr>
      <w:tr w:rsidR="00AC18A2" w:rsidRPr="00EE0884" w14:paraId="3B52DBC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62E75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MOTIVO_CANCELAMENTO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2AD3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B9C9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38B53" w14:textId="0BBBA131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4BEA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 de Cancelamento de Pedido</w:t>
            </w:r>
          </w:p>
        </w:tc>
      </w:tr>
      <w:tr w:rsidR="00AC18A2" w:rsidRPr="00EE0884" w14:paraId="018A11D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6CD6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ID_PEDIDO_ANTERIOR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C25C9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67F4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2E3ECD" w14:textId="4857C4A2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C478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Pedido Anterior de Referência, informado apenas quando o tipo de pedido for : </w:t>
            </w:r>
          </w:p>
          <w:p w14:paraId="71C083B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Restiuição de Pedidos Viar Recurso</w:t>
            </w:r>
          </w:p>
        </w:tc>
      </w:tr>
    </w:tbl>
    <w:p w14:paraId="147862B2" w14:textId="77777777" w:rsidR="001078DB" w:rsidRPr="00EE0884" w:rsidRDefault="001078DB" w:rsidP="00AC18A2">
      <w:pPr>
        <w:spacing w:before="60" w:after="60"/>
        <w:ind w:left="0"/>
      </w:pPr>
    </w:p>
    <w:p w14:paraId="696EF63E" w14:textId="0DDC260A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85" w:name="_Toc448734069"/>
      <w:bookmarkStart w:id="186" w:name="_Toc463874139"/>
      <w:r w:rsidRPr="00EE0884">
        <w:t xml:space="preserve">Tabela </w:t>
      </w:r>
      <w:r w:rsidR="002A6CF5" w:rsidRPr="00EE0884">
        <w:t>TA_</w:t>
      </w:r>
      <w:r w:rsidRPr="00EE0884">
        <w:t>PEDIDO_TIPO_ACOES</w:t>
      </w:r>
      <w:bookmarkEnd w:id="185"/>
      <w:bookmarkEnd w:id="186"/>
    </w:p>
    <w:p w14:paraId="60E98F79" w14:textId="77777777" w:rsidR="001078DB" w:rsidRPr="00EE0884" w:rsidRDefault="001078DB" w:rsidP="001078DB"/>
    <w:p w14:paraId="7B3204D2" w14:textId="10468B72" w:rsidR="001078DB" w:rsidRPr="00EE0884" w:rsidRDefault="002A6CF5" w:rsidP="001078DB">
      <w:pPr>
        <w:pStyle w:val="GERERequisito"/>
      </w:pPr>
      <w:bookmarkStart w:id="187" w:name="_Toc448734070"/>
      <w:bookmarkStart w:id="188" w:name="_Toc463874140"/>
      <w:r w:rsidRPr="00EE0884">
        <w:t>[TA</w:t>
      </w:r>
      <w:r w:rsidR="001078DB" w:rsidRPr="00EE0884">
        <w:t>0</w:t>
      </w:r>
      <w:r w:rsidR="003D1DED">
        <w:t>43</w:t>
      </w:r>
      <w:r w:rsidR="001078DB" w:rsidRPr="00EE0884">
        <w:t xml:space="preserve">] </w:t>
      </w:r>
      <w:r w:rsidRPr="00EE0884">
        <w:t>TA_</w:t>
      </w:r>
      <w:r w:rsidR="001078DB" w:rsidRPr="00EE0884">
        <w:t>PEDIDO_TIPO_ACOES</w:t>
      </w:r>
      <w:bookmarkEnd w:id="187"/>
      <w:bookmarkEnd w:id="18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2119DBD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5A73E9" w14:textId="1DC2EAAB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1D5B27" w14:textId="0A99DF51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A3ED923" w14:textId="36950CC5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1CD1D4" w14:textId="534B6307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AAA21D" w14:textId="2BEC5A28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761229B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12E45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F1B1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F762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4C1D6" w14:textId="0F24F28F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CF86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 de Tipo de Ações</w:t>
            </w:r>
          </w:p>
        </w:tc>
      </w:tr>
      <w:tr w:rsidR="00A33547" w:rsidRPr="00EE0884" w14:paraId="4DB7696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7F27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E22C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96B8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6E490C" w14:textId="40DE5D38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F51DA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Codigo do Tipo do Pedido </w:t>
            </w:r>
          </w:p>
          <w:p w14:paraId="057ECC9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6C7C40C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75CE16C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7E4C3C6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33547" w:rsidRPr="00EE0884" w14:paraId="50570A1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48B9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BBF2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61F85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80F706" w14:textId="12318AED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917DB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CORRIGIR PAGAMENTO </w:t>
            </w:r>
          </w:p>
          <w:p w14:paraId="6390BBD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CREDITAR EM CONTA TRIBUTÁRIA </w:t>
            </w:r>
          </w:p>
          <w:p w14:paraId="4282B8D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CRÉDITAR EM CONTA CONTRIBUINTE </w:t>
            </w:r>
          </w:p>
          <w:p w14:paraId="2BFAD20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ESTORNAR PAGAMENTO ( INSTITUIÇÃO  BANCÁRIA )</w:t>
            </w:r>
          </w:p>
        </w:tc>
      </w:tr>
      <w:tr w:rsidR="00A33547" w:rsidRPr="00EE0884" w14:paraId="61FE3F4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9ED44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80214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A210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22AB4A" w14:textId="76C8E05D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22AB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Situação : 1 - ATIVO, 2 - CANCELADA</w:t>
            </w:r>
          </w:p>
        </w:tc>
      </w:tr>
    </w:tbl>
    <w:p w14:paraId="19EA7507" w14:textId="77777777" w:rsidR="001078DB" w:rsidRPr="00EE0884" w:rsidRDefault="001078DB" w:rsidP="001078DB">
      <w:pPr>
        <w:spacing w:before="60" w:after="60"/>
        <w:ind w:left="0"/>
      </w:pPr>
    </w:p>
    <w:p w14:paraId="52984058" w14:textId="1088C0CD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89" w:name="_Toc448734071"/>
      <w:bookmarkStart w:id="190" w:name="_Toc463874141"/>
      <w:r w:rsidRPr="00EE0884">
        <w:t xml:space="preserve">Tabela </w:t>
      </w:r>
      <w:r w:rsidR="002A6CF5" w:rsidRPr="00EE0884">
        <w:t>TA_</w:t>
      </w:r>
      <w:r w:rsidRPr="00EE0884">
        <w:t>PEDIDO_TIPO_DOCS</w:t>
      </w:r>
      <w:bookmarkEnd w:id="189"/>
      <w:bookmarkEnd w:id="190"/>
    </w:p>
    <w:p w14:paraId="35E94FA7" w14:textId="77777777" w:rsidR="001078DB" w:rsidRPr="00EE0884" w:rsidRDefault="001078DB" w:rsidP="001078DB"/>
    <w:p w14:paraId="52A191C8" w14:textId="728A5DCC" w:rsidR="001078DB" w:rsidRPr="00EE0884" w:rsidRDefault="002A6CF5" w:rsidP="001078DB">
      <w:pPr>
        <w:pStyle w:val="GERERequisito"/>
      </w:pPr>
      <w:bookmarkStart w:id="191" w:name="_Toc448734072"/>
      <w:bookmarkStart w:id="192" w:name="_Toc463874142"/>
      <w:r w:rsidRPr="00EE0884">
        <w:t>[TA</w:t>
      </w:r>
      <w:r w:rsidR="001078DB" w:rsidRPr="00EE0884">
        <w:t>0</w:t>
      </w:r>
      <w:r w:rsidR="003D1DED">
        <w:t>44</w:t>
      </w:r>
      <w:r w:rsidR="001078DB" w:rsidRPr="00EE0884">
        <w:t xml:space="preserve">] </w:t>
      </w:r>
      <w:r w:rsidRPr="00EE0884">
        <w:t>TA_</w:t>
      </w:r>
      <w:r w:rsidR="001078DB" w:rsidRPr="00EE0884">
        <w:t>PEDIDO_TIPO_DOCS</w:t>
      </w:r>
      <w:bookmarkEnd w:id="191"/>
      <w:bookmarkEnd w:id="19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1FDEDD7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48F4E8" w14:textId="06949912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FE81BD6" w14:textId="708BE32A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809305" w14:textId="1DD36711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D94FC16" w14:textId="6C03C52E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97A698" w14:textId="59C9A111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15932C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E2628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A1E5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AFF3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3ECF3C" w14:textId="2243090B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A0DEE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Sequêncial de Tipo de Documentos Exigidos</w:t>
            </w:r>
          </w:p>
        </w:tc>
      </w:tr>
      <w:tr w:rsidR="00A33547" w:rsidRPr="00EE0884" w14:paraId="21F8648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1BADD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E9921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7170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5C80F4" w14:textId="2C4DF412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CBD6B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Documento</w:t>
            </w:r>
          </w:p>
        </w:tc>
      </w:tr>
      <w:tr w:rsidR="00A33547" w:rsidRPr="00EE0884" w14:paraId="39A3DCE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4435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07327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820B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B5D94" w14:textId="1D416030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C1B5A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Documento </w:t>
            </w:r>
          </w:p>
          <w:p w14:paraId="6361CA8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2- NÃO</w:t>
            </w:r>
          </w:p>
        </w:tc>
      </w:tr>
    </w:tbl>
    <w:p w14:paraId="17868E96" w14:textId="4B87D22F" w:rsidR="00A33547" w:rsidRPr="00EE0884" w:rsidRDefault="00A33547" w:rsidP="00A33547">
      <w:pPr>
        <w:spacing w:before="60" w:after="60"/>
        <w:ind w:left="0"/>
      </w:pPr>
    </w:p>
    <w:p w14:paraId="152F1D68" w14:textId="77777777" w:rsidR="001078DB" w:rsidRPr="00EE0884" w:rsidRDefault="00A33547" w:rsidP="00A33547">
      <w:pPr>
        <w:spacing w:before="60" w:after="60"/>
        <w:ind w:left="0"/>
      </w:pPr>
      <w:r w:rsidRPr="00EE0884">
        <w:br w:type="column"/>
      </w:r>
    </w:p>
    <w:p w14:paraId="2018D4D4" w14:textId="37BC3312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93" w:name="_Toc448734073"/>
      <w:bookmarkStart w:id="194" w:name="_Toc463874143"/>
      <w:r w:rsidRPr="00EE0884">
        <w:t xml:space="preserve">Tabela </w:t>
      </w:r>
      <w:r w:rsidR="002A6CF5" w:rsidRPr="00EE0884">
        <w:t>TA_</w:t>
      </w:r>
      <w:r w:rsidRPr="00EE0884">
        <w:t>PEDIDO_TIPOS</w:t>
      </w:r>
      <w:bookmarkEnd w:id="193"/>
      <w:bookmarkEnd w:id="194"/>
    </w:p>
    <w:p w14:paraId="73A995AA" w14:textId="77777777" w:rsidR="001078DB" w:rsidRPr="00EE0884" w:rsidRDefault="001078DB" w:rsidP="001078DB"/>
    <w:p w14:paraId="4BDF93FE" w14:textId="69832234" w:rsidR="001078DB" w:rsidRPr="00EE0884" w:rsidRDefault="002A6CF5" w:rsidP="001078DB">
      <w:pPr>
        <w:pStyle w:val="GERERequisito"/>
      </w:pPr>
      <w:bookmarkStart w:id="195" w:name="_Toc448734074"/>
      <w:bookmarkStart w:id="196" w:name="_Toc463874144"/>
      <w:r w:rsidRPr="00EE0884">
        <w:t>[TA</w:t>
      </w:r>
      <w:r w:rsidR="001078DB" w:rsidRPr="00EE0884">
        <w:t>0</w:t>
      </w:r>
      <w:r w:rsidR="003D1DED">
        <w:t>45</w:t>
      </w:r>
      <w:r w:rsidR="001078DB" w:rsidRPr="00EE0884">
        <w:t xml:space="preserve">] </w:t>
      </w:r>
      <w:r w:rsidRPr="00EE0884">
        <w:t>TA_</w:t>
      </w:r>
      <w:r w:rsidR="001078DB" w:rsidRPr="00EE0884">
        <w:t>PEDIDO_TIPOS</w:t>
      </w:r>
      <w:bookmarkEnd w:id="195"/>
      <w:bookmarkEnd w:id="19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45A8858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832C54" w14:textId="41F15D07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484A7C" w14:textId="4E926757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5E6B30" w14:textId="0B3E6CC4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42EFD3" w14:textId="77D381E3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0F72DE6" w14:textId="365FBAD0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50C6B59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775F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664F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C53E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B047C" w14:textId="41DAB227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7B46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Codigo do Tipo do Pedido </w:t>
            </w:r>
          </w:p>
          <w:p w14:paraId="7DA1C05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415BD40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7AE2842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5EF3F9E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33547" w:rsidRPr="00EE0884" w14:paraId="737E1E02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1FF54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D3BA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86D63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D55760" w14:textId="30B6BB24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5C25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Tipo de Pedido</w:t>
            </w:r>
          </w:p>
        </w:tc>
      </w:tr>
      <w:tr w:rsidR="00A33547" w:rsidRPr="00EE0884" w14:paraId="0CE25A4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223B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PARECER_AUTOMATICO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12064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B447F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89115" w14:textId="4E988F91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2DD1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Pedido Possue Parecer Automático </w:t>
            </w:r>
          </w:p>
          <w:p w14:paraId="5188EC6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2- NÃO</w:t>
            </w:r>
          </w:p>
        </w:tc>
      </w:tr>
      <w:tr w:rsidR="00A33547" w:rsidRPr="00EE0884" w14:paraId="28EBB5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F13D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9E19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707C0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30377" w14:textId="1FE4318F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8CDC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Tipo do Pedido </w:t>
            </w:r>
          </w:p>
          <w:p w14:paraId="04BB850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ATIVO, 2- CANCELADO</w:t>
            </w:r>
          </w:p>
        </w:tc>
      </w:tr>
      <w:tr w:rsidR="00A33547" w:rsidRPr="00EE0884" w14:paraId="4F2054C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E429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VALOR_MINIMO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E88C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325C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CD5BB" w14:textId="1CF3ACE7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00E4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Minimo para Solicitação do Pedido</w:t>
            </w:r>
          </w:p>
        </w:tc>
      </w:tr>
      <w:tr w:rsidR="00A33547" w:rsidRPr="00EE0884" w14:paraId="481D517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0CC0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QUANTIDADE_DIAS_ANALISE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8006C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1D3A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12D5F" w14:textId="7B4C378F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6537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Dias para Conclusão do Pedido</w:t>
            </w:r>
          </w:p>
        </w:tc>
      </w:tr>
    </w:tbl>
    <w:p w14:paraId="657221AC" w14:textId="77777777" w:rsidR="001078DB" w:rsidRPr="00EE0884" w:rsidRDefault="001078DB" w:rsidP="00A33547">
      <w:pPr>
        <w:spacing w:before="60" w:after="60"/>
        <w:ind w:left="0"/>
      </w:pPr>
    </w:p>
    <w:p w14:paraId="6682A603" w14:textId="77777777" w:rsidR="004F5E2B" w:rsidRPr="00EE0884" w:rsidRDefault="004F5E2B" w:rsidP="00C50898">
      <w:pPr>
        <w:spacing w:before="60" w:after="60"/>
      </w:pPr>
    </w:p>
    <w:p w14:paraId="3D27BBD3" w14:textId="77777777" w:rsidR="004F5E2B" w:rsidRPr="00EE0884" w:rsidRDefault="004F5E2B" w:rsidP="00C50898">
      <w:pPr>
        <w:spacing w:before="60" w:after="60"/>
      </w:pPr>
    </w:p>
    <w:p w14:paraId="385D555C" w14:textId="77777777" w:rsidR="004F5E2B" w:rsidRPr="00EE0884" w:rsidRDefault="004F5E2B" w:rsidP="00C50898">
      <w:pPr>
        <w:spacing w:before="60" w:after="60"/>
      </w:pPr>
    </w:p>
    <w:p w14:paraId="6FA07DBD" w14:textId="13EF43FC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97" w:name="_Toc448734075"/>
      <w:bookmarkStart w:id="198" w:name="_Toc463874145"/>
      <w:r w:rsidRPr="00EE0884">
        <w:t xml:space="preserve">Tabela </w:t>
      </w:r>
      <w:r w:rsidR="002A6CF5" w:rsidRPr="00EE0884">
        <w:t>TA_</w:t>
      </w:r>
      <w:r w:rsidRPr="00EE0884">
        <w:t>PLAN0_CONTAS</w:t>
      </w:r>
      <w:bookmarkEnd w:id="197"/>
      <w:bookmarkEnd w:id="198"/>
    </w:p>
    <w:p w14:paraId="7B04BB42" w14:textId="77777777" w:rsidR="001078DB" w:rsidRPr="00EE0884" w:rsidRDefault="001078DB" w:rsidP="001078DB"/>
    <w:p w14:paraId="7F90E010" w14:textId="0CCA472A" w:rsidR="001078DB" w:rsidRPr="00EE0884" w:rsidRDefault="002A6CF5" w:rsidP="001078DB">
      <w:pPr>
        <w:pStyle w:val="GERERequisito"/>
      </w:pPr>
      <w:bookmarkStart w:id="199" w:name="_Toc448734076"/>
      <w:bookmarkStart w:id="200" w:name="_Toc463874146"/>
      <w:r w:rsidRPr="00EE0884">
        <w:t>[TA</w:t>
      </w:r>
      <w:r w:rsidR="001078DB" w:rsidRPr="00EE0884">
        <w:t>0</w:t>
      </w:r>
      <w:r w:rsidR="003D1DED">
        <w:t>46</w:t>
      </w:r>
      <w:r w:rsidR="001078DB" w:rsidRPr="00EE0884">
        <w:t xml:space="preserve">] </w:t>
      </w:r>
      <w:r w:rsidRPr="00EE0884">
        <w:t>TA_</w:t>
      </w:r>
      <w:r w:rsidR="001078DB" w:rsidRPr="00EE0884">
        <w:t>PLANO_CONTAS</w:t>
      </w:r>
      <w:bookmarkEnd w:id="199"/>
      <w:bookmarkEnd w:id="20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68"/>
        <w:gridCol w:w="1568"/>
        <w:gridCol w:w="1329"/>
        <w:gridCol w:w="1579"/>
        <w:gridCol w:w="1579"/>
      </w:tblGrid>
      <w:tr w:rsidR="00A33547" w:rsidRPr="00EE0884" w14:paraId="3CC278FE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BD31DE" w14:textId="596BC04D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32EE26B" w14:textId="6ECA33D4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B11BBA" w14:textId="342DEE27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81AE52" w14:textId="6EA1E024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3097461" w14:textId="227C0852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62B95C4F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A8744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ID_PLANOCONTAS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09C22" w14:textId="06BB3A94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298D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DF78A7" w14:textId="27304843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4901C" w14:textId="19E1F876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Interno gerado por uma sequencia.</w:t>
            </w:r>
          </w:p>
        </w:tc>
      </w:tr>
      <w:tr w:rsidR="00BF38AA" w:rsidRPr="00EE0884" w14:paraId="17370A9A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3D4D53" w14:textId="4EC7FD2E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CODIGO_PLANO_CONTAS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CC6DB4" w14:textId="73F51DB3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9524E" w14:textId="57C2EF32" w:rsidR="00BF38AA" w:rsidRPr="00EE0884" w:rsidRDefault="00BF38AA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751DB" w14:textId="77A0F129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0BF807" w14:textId="1BF8924A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Plano de Contas</w:t>
            </w:r>
          </w:p>
        </w:tc>
      </w:tr>
      <w:tr w:rsidR="00A33547" w:rsidRPr="00EE0884" w14:paraId="1D26FC33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17303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ID_GRUPO_CNAE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2A9C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58A08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8tCMkgqGAqACBgOk" w:history="1">
              <w:r w:rsidRPr="00EE0884">
                <w:rPr>
                  <w:lang w:val="pt-BR"/>
                </w:rPr>
                <w:t>TA_TIPO_GRUPOS_CNAES.ID_GRUPO_CNAE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3DF7F" w14:textId="0D6CEEDB" w:rsidR="00A33547" w:rsidRPr="00EE0884" w:rsidRDefault="001D76A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71CD4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1-Agricultura, 2-Pecuária, </w:t>
            </w:r>
          </w:p>
          <w:p w14:paraId="0BDDC55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3-Agropecuária, 4-Sivilcultura/Explor, </w:t>
            </w:r>
          </w:p>
          <w:p w14:paraId="55E931B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5-Pesca, 6-Industria, 7-Comércio,8-Serviços, </w:t>
            </w:r>
          </w:p>
          <w:p w14:paraId="6E25046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9-Outras Atividades</w:t>
            </w:r>
          </w:p>
        </w:tc>
      </w:tr>
      <w:tr w:rsidR="00A33547" w:rsidRPr="00EE0884" w14:paraId="14C09FC1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A5F21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NOME_CONTA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533B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E124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6F1D7B" w14:textId="543DEF3E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CAD7A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Conta do Plano</w:t>
            </w:r>
          </w:p>
        </w:tc>
      </w:tr>
      <w:tr w:rsidR="00A33547" w:rsidRPr="00EE0884" w14:paraId="53238AA9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D606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CONTA_HIERARQUICA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8B04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F719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B60AAB" w14:textId="2FF4320B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C4274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 do Plano de Contas Hierárquico</w:t>
            </w:r>
          </w:p>
        </w:tc>
      </w:tr>
      <w:tr w:rsidR="00A33547" w:rsidRPr="00EE0884" w14:paraId="6F762530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8B545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CODIGO_CONTABIL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2EF9A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D2F8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5F590" w14:textId="46F69E65" w:rsidR="00A33547" w:rsidRPr="00EE0884" w:rsidRDefault="001D76A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A57C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 da Classificação Contábil</w:t>
            </w:r>
          </w:p>
        </w:tc>
      </w:tr>
      <w:tr w:rsidR="00A33547" w:rsidRPr="00EE0884" w14:paraId="6FBE6BF7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D8F9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TIPO_CONTA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B202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E234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C5F32" w14:textId="4F9D9A34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CB31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1-Sintética, 2-Analitica</w:t>
            </w:r>
          </w:p>
        </w:tc>
      </w:tr>
      <w:tr w:rsidR="00A33547" w:rsidRPr="00EE0884" w14:paraId="693CBBAD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0C5E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RATEIO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64E8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019E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F03AC" w14:textId="4899E5F7" w:rsidR="00A33547" w:rsidRPr="00EE0884" w:rsidRDefault="001D76A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1C92E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SIM, 2 -NÃO</w:t>
            </w:r>
          </w:p>
        </w:tc>
      </w:tr>
      <w:tr w:rsidR="00A33547" w:rsidRPr="00EE0884" w14:paraId="439B8B96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F8BD2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E65A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0F812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99C51" w14:textId="476D1EB7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E944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ATIVO, 2 -CANCELADO</w:t>
            </w:r>
          </w:p>
        </w:tc>
      </w:tr>
    </w:tbl>
    <w:p w14:paraId="144E337B" w14:textId="77777777" w:rsidR="001078DB" w:rsidRPr="00EE0884" w:rsidRDefault="001078DB" w:rsidP="00A33547">
      <w:pPr>
        <w:spacing w:before="60" w:after="60"/>
        <w:ind w:left="0"/>
      </w:pPr>
    </w:p>
    <w:p w14:paraId="1719B9F2" w14:textId="5587F127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01" w:name="_Toc448734077"/>
      <w:bookmarkStart w:id="202" w:name="_Toc463874147"/>
      <w:r w:rsidRPr="00EE0884">
        <w:t xml:space="preserve">Tabela </w:t>
      </w:r>
      <w:r w:rsidR="002A6CF5" w:rsidRPr="00EE0884">
        <w:t>TA_</w:t>
      </w:r>
      <w:r w:rsidRPr="00EE0884">
        <w:t>RECEITA</w:t>
      </w:r>
      <w:r w:rsidR="00A33547" w:rsidRPr="00EE0884">
        <w:t>S</w:t>
      </w:r>
      <w:r w:rsidRPr="00EE0884">
        <w:t>_CONVENIOS</w:t>
      </w:r>
      <w:bookmarkEnd w:id="201"/>
      <w:bookmarkEnd w:id="202"/>
    </w:p>
    <w:p w14:paraId="50FF3E99" w14:textId="77777777" w:rsidR="001078DB" w:rsidRPr="00EE0884" w:rsidRDefault="001078DB" w:rsidP="001078DB"/>
    <w:p w14:paraId="6B114A92" w14:textId="1BA4329F" w:rsidR="001078DB" w:rsidRPr="00EE0884" w:rsidRDefault="001078DB" w:rsidP="001078DB">
      <w:pPr>
        <w:pStyle w:val="GERERequisito"/>
      </w:pPr>
      <w:bookmarkStart w:id="203" w:name="_Toc448734078"/>
      <w:bookmarkStart w:id="204" w:name="_Toc463874148"/>
      <w:r w:rsidRPr="00EE0884">
        <w:lastRenderedPageBreak/>
        <w:t>[TA0</w:t>
      </w:r>
      <w:r w:rsidR="003D1DED">
        <w:t>47</w:t>
      </w:r>
      <w:r w:rsidRPr="00EE0884">
        <w:t xml:space="preserve">] </w:t>
      </w:r>
      <w:r w:rsidR="002A6CF5" w:rsidRPr="00EE0884">
        <w:t>TA_</w:t>
      </w:r>
      <w:r w:rsidRPr="00EE0884">
        <w:t>RECEITA</w:t>
      </w:r>
      <w:r w:rsidR="00A33547" w:rsidRPr="00EE0884">
        <w:t>S</w:t>
      </w:r>
      <w:r w:rsidRPr="00EE0884">
        <w:t>_CONVENIOS</w:t>
      </w:r>
      <w:bookmarkEnd w:id="203"/>
      <w:bookmarkEnd w:id="20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008DCD6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F941FD" w14:textId="13F415A9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658204" w14:textId="6F64C482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039BE14" w14:textId="2A03E6A9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23DCB06" w14:textId="292964E8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A28325" w14:textId="4A308344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07F139B0" w14:textId="77777777" w:rsidTr="00503335">
        <w:trPr>
          <w:trHeight w:val="1095"/>
        </w:trPr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CB8C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9D9D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C7558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964B3" w14:textId="7A35CDA2" w:rsidR="00A33547" w:rsidRPr="00EE0884" w:rsidRDefault="0050333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9118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A33547" w:rsidRPr="00EE0884" w14:paraId="5A9E76B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ED4C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75A6D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E6A0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njCMkgqGAqACBgO0" w:history="1">
              <w:r w:rsidRPr="00EE0884">
                <w:rPr>
                  <w:lang w:val="pt-BR"/>
                </w:rPr>
                <w:t>TA_CONVENIOS_ARREC.ID_CONVENIO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7A721" w14:textId="218C55E2" w:rsidR="00A33547" w:rsidRPr="00EE0884" w:rsidRDefault="0050333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3632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 que permite o recebimento de Receitas por Arquivos Bancários.</w:t>
            </w:r>
          </w:p>
        </w:tc>
      </w:tr>
    </w:tbl>
    <w:p w14:paraId="75DC70C1" w14:textId="77777777" w:rsidR="001078DB" w:rsidRPr="00EE0884" w:rsidRDefault="001078DB" w:rsidP="00A33547">
      <w:pPr>
        <w:spacing w:before="60" w:after="60"/>
        <w:ind w:left="0"/>
      </w:pPr>
    </w:p>
    <w:p w14:paraId="24DE80AB" w14:textId="5E1B7390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05" w:name="_Toc448734079"/>
      <w:bookmarkStart w:id="206" w:name="_Toc463874149"/>
      <w:r w:rsidRPr="00EE0884">
        <w:t xml:space="preserve">Tabela </w:t>
      </w:r>
      <w:r w:rsidR="002A6CF5" w:rsidRPr="00EE0884">
        <w:t>TA_</w:t>
      </w:r>
      <w:r w:rsidRPr="00EE0884">
        <w:t>RECEITAS</w:t>
      </w:r>
      <w:bookmarkEnd w:id="205"/>
      <w:bookmarkEnd w:id="206"/>
    </w:p>
    <w:p w14:paraId="06FAF0F9" w14:textId="77777777" w:rsidR="001078DB" w:rsidRPr="00EE0884" w:rsidRDefault="001078DB" w:rsidP="001078DB"/>
    <w:p w14:paraId="63FB338E" w14:textId="1E2623BD" w:rsidR="001078DB" w:rsidRPr="00EE0884" w:rsidRDefault="002A6CF5" w:rsidP="001078DB">
      <w:pPr>
        <w:pStyle w:val="GERERequisito"/>
      </w:pPr>
      <w:bookmarkStart w:id="207" w:name="_Toc448734080"/>
      <w:bookmarkStart w:id="208" w:name="_Toc463874150"/>
      <w:r w:rsidRPr="00EE0884">
        <w:t>[TA</w:t>
      </w:r>
      <w:r w:rsidR="001078DB" w:rsidRPr="00EE0884">
        <w:t>0</w:t>
      </w:r>
      <w:r w:rsidR="003D1DED">
        <w:t>48</w:t>
      </w:r>
      <w:r w:rsidR="001078DB" w:rsidRPr="00EE0884">
        <w:t xml:space="preserve">] </w:t>
      </w:r>
      <w:r w:rsidRPr="00EE0884">
        <w:t>TA_</w:t>
      </w:r>
      <w:r w:rsidR="001078DB" w:rsidRPr="00EE0884">
        <w:t>RECEITA</w:t>
      </w:r>
      <w:r w:rsidR="00A33547" w:rsidRPr="00EE0884">
        <w:t>S</w:t>
      </w:r>
      <w:bookmarkEnd w:id="207"/>
      <w:bookmarkEnd w:id="20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77"/>
        <w:gridCol w:w="1559"/>
        <w:gridCol w:w="1329"/>
        <w:gridCol w:w="1579"/>
        <w:gridCol w:w="1579"/>
      </w:tblGrid>
      <w:tr w:rsidR="00C654C4" w:rsidRPr="00EE0884" w14:paraId="5017DDB2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E6BA64" w14:textId="2701FC6F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898E4E" w14:textId="5B40ABD9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252978" w14:textId="15EAF33D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AB49FFB" w14:textId="04B0344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6A53A5" w14:textId="2BF2615C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03FAD0AA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0E02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C37CD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889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EE9E23" w14:textId="5B1130D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561E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C654C4" w:rsidRPr="00EE0884" w14:paraId="24FD586E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3BE2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ID_PLANO_CONTAS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1F6EB" w14:textId="40E0AC42" w:rsidR="00C654C4" w:rsidRPr="00EE0884" w:rsidRDefault="00D80C1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</w:t>
            </w:r>
            <w:r w:rsidR="00C654C4" w:rsidRPr="00EE0884">
              <w:rPr>
                <w:lang w:val="pt-BR"/>
              </w:rPr>
              <w:t>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A63A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dlCMkgqGAqACBgOa" w:history="1">
              <w:r w:rsidRPr="00EE0884">
                <w:rPr>
                  <w:lang w:val="pt-BR"/>
                </w:rPr>
                <w:t>TA_PLANO_CONTAS.ID_PLANOCONTAS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E9035" w14:textId="186CF44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F091D" w14:textId="77D51029" w:rsidR="00C654C4" w:rsidRPr="00EE0884" w:rsidRDefault="00D80C1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Interno gerado por uma sequencia.</w:t>
            </w:r>
          </w:p>
        </w:tc>
      </w:tr>
      <w:tr w:rsidR="00C654C4" w:rsidRPr="00EE0884" w14:paraId="2DF7B0D5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644F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005269" w14:textId="06B8E32B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</w:t>
            </w:r>
            <w:r w:rsidR="00C654C4" w:rsidRPr="00EE0884">
              <w:rPr>
                <w:lang w:val="pt-BR"/>
              </w:rPr>
              <w:t>50)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62CB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CEF0AE" w14:textId="7EB3237F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F4088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Receita</w:t>
            </w:r>
          </w:p>
        </w:tc>
      </w:tr>
      <w:tr w:rsidR="00C654C4" w:rsidRPr="00EE0884" w14:paraId="3AF1DCFD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79F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D1D4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9BE3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2C9AC" w14:textId="0E5EEA75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CFC43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da Receita </w:t>
            </w:r>
          </w:p>
          <w:p w14:paraId="20A67D8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1-Imposto, </w:t>
            </w:r>
          </w:p>
          <w:p w14:paraId="2E2B0CF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Multa, </w:t>
            </w:r>
          </w:p>
          <w:p w14:paraId="449E61C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3-Juros, </w:t>
            </w:r>
          </w:p>
          <w:p w14:paraId="0B19487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4-Correção Monetária, </w:t>
            </w:r>
          </w:p>
          <w:p w14:paraId="63FEA44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5-Outras Receitas</w:t>
            </w:r>
          </w:p>
        </w:tc>
      </w:tr>
      <w:tr w:rsidR="00C654C4" w:rsidRPr="00EE0884" w14:paraId="0C697D82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B7A68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CLASSIFICACAO_RECEITA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C9A53" w14:textId="6B6CA67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</w:t>
            </w:r>
            <w:r w:rsidR="00C654C4"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96A2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A015B" w14:textId="652EA139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35BBF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Classificação das Receitas: </w:t>
            </w:r>
          </w:p>
          <w:p w14:paraId="4FF384C7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1 - ICMS </w:t>
            </w:r>
          </w:p>
          <w:p w14:paraId="4C39B0B1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lastRenderedPageBreak/>
              <w:t xml:space="preserve">2 - IPVA </w:t>
            </w:r>
          </w:p>
          <w:p w14:paraId="5C3C4D71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3 - ITCD </w:t>
            </w:r>
          </w:p>
          <w:p w14:paraId="1073CB69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4 - OUTRAS RECEITAS </w:t>
            </w:r>
          </w:p>
          <w:p w14:paraId="454F2913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5 - DEDUÇÕES </w:t>
            </w:r>
          </w:p>
          <w:p w14:paraId="08E7A502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6 - ICMS DIVIDA ATIVA </w:t>
            </w:r>
          </w:p>
          <w:p w14:paraId="39B1EECE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7 - IPVA DIVIDA ATIVA </w:t>
            </w:r>
          </w:p>
          <w:p w14:paraId="7A232DB3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8 - ITCD DIVIDA ATIVA </w:t>
            </w:r>
          </w:p>
          <w:p w14:paraId="329D1634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9 - OUTRAS RECEITAS NÃO TRIBUTÁRIAS </w:t>
            </w:r>
          </w:p>
          <w:p w14:paraId="4F698B34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10 - ICMS PARCELAMENTO </w:t>
            </w:r>
          </w:p>
          <w:p w14:paraId="1F0E1A37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11 - ICMS PARCELAMENTO DIVIDA ATIVA </w:t>
            </w:r>
          </w:p>
          <w:p w14:paraId="7B107F07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12 - IPVA PARCELAMENTO </w:t>
            </w:r>
          </w:p>
          <w:p w14:paraId="42E62196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13 - IPVA PARCELAMENTO DIVIDA ATIVA </w:t>
            </w:r>
          </w:p>
          <w:p w14:paraId="11A33CA7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14 - ITCD PARCELAMENTO </w:t>
            </w:r>
          </w:p>
          <w:p w14:paraId="3E5A9F3F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15 - ITCD PARCELAMENTO DIVIDA ATIVA </w:t>
            </w:r>
          </w:p>
          <w:p w14:paraId="359BFFCA" w14:textId="77777777" w:rsidR="00D20097" w:rsidRPr="00D20097" w:rsidRDefault="00D20097" w:rsidP="00D20097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</w:pP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t xml:space="preserve">16 - PARCELAMENTO DIVIDA </w:t>
            </w:r>
            <w:r w:rsidRPr="00D20097">
              <w:rPr>
                <w:rFonts w:ascii="Times New Roman" w:hAnsi="Times New Roman"/>
                <w:snapToGrid/>
                <w:sz w:val="21"/>
                <w:szCs w:val="24"/>
                <w:lang w:eastAsia="pt-BR"/>
              </w:rPr>
              <w:lastRenderedPageBreak/>
              <w:t xml:space="preserve">ATIVA NÃO TRIBUTÁRIA </w:t>
            </w:r>
          </w:p>
          <w:p w14:paraId="6A48F846" w14:textId="51CD348B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</w:tr>
      <w:tr w:rsidR="00C654C4" w:rsidRPr="00EE0884" w14:paraId="4D0EF075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0A32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IMPRIME_DARE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0724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ACD67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ACC124" w14:textId="76D15DF7" w:rsidR="00C654C4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A4C1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Se a Receita pode ser impresa pela consulta pública e ou é Receita para impressão em DARES. </w:t>
            </w:r>
          </w:p>
          <w:p w14:paraId="30C6935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2 - NÃO</w:t>
            </w:r>
          </w:p>
        </w:tc>
      </w:tr>
      <w:tr w:rsidR="00C654C4" w:rsidRPr="00EE0884" w14:paraId="3AA0361C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B846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PERMITE_TAXAS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363B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47C4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1919B" w14:textId="24384845" w:rsidR="00C654C4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BB5E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Permite Pagamento do Imposto vinculos com Taxas de Prestação de Serviços. </w:t>
            </w:r>
          </w:p>
          <w:p w14:paraId="37AE73E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SIM, 2- NÃO</w:t>
            </w:r>
          </w:p>
        </w:tc>
      </w:tr>
      <w:tr w:rsidR="00C654C4" w:rsidRPr="00EE0884" w14:paraId="424264EB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8B2E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5176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5E793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D2DC9" w14:textId="1D4F5CFD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26D0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da Receita : </w:t>
            </w:r>
          </w:p>
          <w:p w14:paraId="790EA7A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1-ATIVA, 2- CANCELADA</w:t>
            </w:r>
          </w:p>
        </w:tc>
      </w:tr>
      <w:tr w:rsidR="00C654C4" w:rsidRPr="00EE0884" w14:paraId="2D77B866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266E8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ID_BARRA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6A0A4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82CB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83ECD" w14:textId="414C6701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0DFB8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resumido do Código de Receita para uso na Barra do DARE.</w:t>
            </w:r>
          </w:p>
        </w:tc>
      </w:tr>
      <w:tr w:rsidR="00C654C4" w:rsidRPr="00EE0884" w14:paraId="67759676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9DDA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ID_RECEITA_MULTA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E9E74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5B4A5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3EDB12" w14:textId="6145ED89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670CB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Lógico cadastrado na tabela de Receitas para efeito de repartição dos valores quando informado valores de multas ultilizando o código Principal. Ex: Quando o valor pago for do icms contendo Valor Principal + </w:t>
            </w:r>
            <w:r w:rsidRPr="00EE0884">
              <w:rPr>
                <w:lang w:val="pt-BR"/>
              </w:rPr>
              <w:lastRenderedPageBreak/>
              <w:t xml:space="preserve">Valor da Multa, o valor acrescentado para a Multa será colocado neste código lógico. </w:t>
            </w:r>
          </w:p>
          <w:p w14:paraId="6D5EC34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Este procedimento é utilizado no Fechamento da Arrecadação.</w:t>
            </w:r>
          </w:p>
        </w:tc>
      </w:tr>
      <w:tr w:rsidR="00C654C4" w:rsidRPr="00EE0884" w14:paraId="72BBCE4A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24D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ID_RECEITA_JUROS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3AB6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4BA0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1B6BA" w14:textId="42D4676E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BADA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Lógico cadastrado na tabela de Receitas para efeito de repartição dos valores quando informado valores de multas ultilizando o código Principal. Ex: Quando o valor pago for do icms contendo Valor Principal + Valor da Juros o valor acrescentado para o Juros será o colocado neste código lógico. </w:t>
            </w:r>
          </w:p>
          <w:p w14:paraId="764290D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Este procedimento é utilizado no Fechamento da Arrecadação.</w:t>
            </w:r>
          </w:p>
        </w:tc>
      </w:tr>
      <w:tr w:rsidR="00C654C4" w:rsidRPr="00EE0884" w14:paraId="0F9465DF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5D7A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ID_RECEITA_CORRECAO_MONETARIA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8F1BB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7844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ADCED" w14:textId="73831026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A6C5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Lógico cadastrado na tabela de Receitas para efeito de repartição dos valores quando </w:t>
            </w:r>
            <w:r w:rsidRPr="00EE0884">
              <w:rPr>
                <w:lang w:val="pt-BR"/>
              </w:rPr>
              <w:lastRenderedPageBreak/>
              <w:t xml:space="preserve">informado valores de multas ultilizando o código Principal. Ex: Quando o valor pago for do icms contendo Valor Principal + Valor da Correcção Monetária, o valor acrescentado para a Correção será colocado neste código lógico. </w:t>
            </w:r>
          </w:p>
          <w:p w14:paraId="60AAB2A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Este procedimento é utilizado no Fechamento da Arrecadação.</w:t>
            </w:r>
          </w:p>
        </w:tc>
      </w:tr>
      <w:tr w:rsidR="00C654C4" w:rsidRPr="00EE0884" w14:paraId="430B8D4D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14CE2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ID_RECEITA_TAXAS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35026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AA4CF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84D78" w14:textId="1883208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0B9FA" w14:textId="4800EBCB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taxa</w:t>
            </w:r>
          </w:p>
        </w:tc>
      </w:tr>
      <w:tr w:rsidR="00C07981" w:rsidRPr="00EE0884" w14:paraId="08301A2E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F641CB" w14:textId="38691E45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6FBB0" w14:textId="33BB0273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25AFD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D983C3" w14:textId="2859D743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0A03E" w14:textId="7FD1E344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da Inclusão ou da última Alteração</w:t>
            </w:r>
          </w:p>
        </w:tc>
      </w:tr>
      <w:tr w:rsidR="00C07981" w:rsidRPr="00EE0884" w14:paraId="552B3554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16D72" w14:textId="75A9BF70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908DDF" w14:textId="0C22296C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9F8D96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078AC8" w14:textId="159BBFEC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40BF2" w14:textId="080D92EA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 Hora da Inclusão ou da Última Alteração</w:t>
            </w:r>
          </w:p>
        </w:tc>
      </w:tr>
    </w:tbl>
    <w:p w14:paraId="0E58B514" w14:textId="77777777" w:rsidR="001078DB" w:rsidRPr="00EE0884" w:rsidRDefault="001078DB" w:rsidP="00C654C4">
      <w:pPr>
        <w:spacing w:before="60" w:after="60"/>
        <w:ind w:left="0"/>
      </w:pPr>
    </w:p>
    <w:p w14:paraId="5D7F6822" w14:textId="2D38A8E0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09" w:name="_Toc448734081"/>
      <w:bookmarkStart w:id="210" w:name="_Toc463874151"/>
      <w:r w:rsidRPr="00EE0884">
        <w:t xml:space="preserve">Tabela </w:t>
      </w:r>
      <w:r w:rsidR="00FC05C7" w:rsidRPr="00EE0884">
        <w:t>TA_</w:t>
      </w:r>
      <w:r w:rsidRPr="00EE0884">
        <w:t>RECEITA</w:t>
      </w:r>
      <w:r w:rsidR="00C654C4" w:rsidRPr="00EE0884">
        <w:t>S</w:t>
      </w:r>
      <w:r w:rsidRPr="00EE0884">
        <w:t>_REPASSE</w:t>
      </w:r>
      <w:bookmarkEnd w:id="209"/>
      <w:bookmarkEnd w:id="210"/>
    </w:p>
    <w:p w14:paraId="7BCAD310" w14:textId="77777777" w:rsidR="001078DB" w:rsidRPr="00EE0884" w:rsidRDefault="001078DB" w:rsidP="001078DB"/>
    <w:p w14:paraId="2F10108A" w14:textId="04E72860" w:rsidR="001078DB" w:rsidRPr="00EE0884" w:rsidRDefault="00FC05C7" w:rsidP="001078DB">
      <w:pPr>
        <w:pStyle w:val="GERERequisito"/>
      </w:pPr>
      <w:bookmarkStart w:id="211" w:name="_Toc448734082"/>
      <w:bookmarkStart w:id="212" w:name="_Toc463874152"/>
      <w:r w:rsidRPr="00EE0884">
        <w:t>[TA</w:t>
      </w:r>
      <w:r w:rsidR="001078DB" w:rsidRPr="00EE0884">
        <w:t>0</w:t>
      </w:r>
      <w:r w:rsidR="003D1DED">
        <w:t>49</w:t>
      </w:r>
      <w:r w:rsidR="001078DB" w:rsidRPr="00EE0884">
        <w:t xml:space="preserve">] </w:t>
      </w:r>
      <w:r w:rsidRPr="00EE0884">
        <w:t>TA_</w:t>
      </w:r>
      <w:r w:rsidR="001078DB" w:rsidRPr="00EE0884">
        <w:t>RECEITA</w:t>
      </w:r>
      <w:r w:rsidR="009D0709" w:rsidRPr="00EE0884">
        <w:t>S</w:t>
      </w:r>
      <w:r w:rsidR="001078DB" w:rsidRPr="00EE0884">
        <w:t>_REPASSE</w:t>
      </w:r>
      <w:bookmarkEnd w:id="211"/>
      <w:bookmarkEnd w:id="21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1451"/>
        <w:gridCol w:w="1579"/>
        <w:gridCol w:w="1579"/>
        <w:gridCol w:w="1579"/>
      </w:tblGrid>
      <w:tr w:rsidR="00C654C4" w:rsidRPr="00EE0884" w14:paraId="2736FA5B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911431F" w14:textId="6EBDFC98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648E503" w14:textId="30501903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867B62" w14:textId="26D5B0C9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382988" w14:textId="7DDECDB4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C9E1276" w14:textId="36EA5E2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3088F628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F457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886F8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B2F3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C0138D" w14:textId="4BDAFBDC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ABA4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C654C4" w:rsidRPr="00EE0884" w14:paraId="07AEC198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8377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TIPO_REPASSE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55CA3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3C94D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63681" w14:textId="670101CC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05984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Repasse UF, 2 - Repasse </w:t>
            </w:r>
            <w:r w:rsidRPr="00EE0884">
              <w:rPr>
                <w:lang w:val="pt-BR"/>
              </w:rPr>
              <w:lastRenderedPageBreak/>
              <w:t>Fundeb UF, 3 - Repasse Municipio, 4 - Repasse Fundeb Municipio</w:t>
            </w:r>
          </w:p>
        </w:tc>
      </w:tr>
      <w:tr w:rsidR="00C654C4" w:rsidRPr="00EE0884" w14:paraId="39B8AE13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459EB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DATA_INICIO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E78D2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1FF3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7B522" w14:textId="223539DA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7CD9B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Inicio de Repasse do Tipo de Receita</w:t>
            </w:r>
          </w:p>
        </w:tc>
      </w:tr>
      <w:tr w:rsidR="00C654C4" w:rsidRPr="00EE0884" w14:paraId="0AEB34F7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AE71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DATA_FINAL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0558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E767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F352DA" w14:textId="77AA8240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E41B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Final de Repasse do Tipo de Receita</w:t>
            </w:r>
          </w:p>
        </w:tc>
      </w:tr>
      <w:tr w:rsidR="00C654C4" w:rsidRPr="00EE0884" w14:paraId="1737D7A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B9F6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PERCENTUAL_REPASSE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FF0AA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9B48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EF6BB" w14:textId="6DB080E7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6C48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Percentual da Receita a ser Repassada. </w:t>
            </w:r>
          </w:p>
          <w:p w14:paraId="1422D45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Ex: .75 ( 75%)</w:t>
            </w:r>
          </w:p>
        </w:tc>
      </w:tr>
      <w:tr w:rsidR="00C654C4" w:rsidRPr="00EE0884" w14:paraId="54F05FA9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A07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REPARTE_PRINCIPAL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D12DF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DC816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5CC96B" w14:textId="48A1ABE4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A803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Principal do Imposto participa do Repasse da Receita Informada </w:t>
            </w:r>
          </w:p>
          <w:p w14:paraId="73A9D22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25E99B74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92BE7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REPARTE_MULTA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1E6E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3CF3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D1134D" w14:textId="31F2B4A7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E2BC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Multa do Imposto participa do Repasse da Receita Informada </w:t>
            </w:r>
          </w:p>
          <w:p w14:paraId="3342D4C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298FAF6C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D7DB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REPARTE_JUROS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CC7B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17C44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D2969D" w14:textId="3D5AEF63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8DA4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Juros do Imposto participa do Repasse da Receita Informada </w:t>
            </w:r>
          </w:p>
          <w:p w14:paraId="260BB0F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5A686F33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9799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REPARTE_CORRECAO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B121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0D91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502B4" w14:textId="05A25D90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5617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Correção Monetária do Imposto participa do Repasse da </w:t>
            </w:r>
            <w:r w:rsidRPr="00EE0884">
              <w:rPr>
                <w:lang w:val="pt-BR"/>
              </w:rPr>
              <w:lastRenderedPageBreak/>
              <w:t xml:space="preserve">Receita Informada </w:t>
            </w:r>
          </w:p>
          <w:p w14:paraId="68492DA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5BCEF52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EDF1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REPARTE_TAXA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0DD2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7107C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42F769" w14:textId="7469DD4D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A6CD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Informa se os Valores das Taxas são repartidos. 0-NÃO, 1- SIM</w:t>
            </w:r>
          </w:p>
        </w:tc>
      </w:tr>
      <w:tr w:rsidR="00C654C4" w:rsidRPr="00EE0884" w14:paraId="65A1988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22CB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A937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8298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EE0A9" w14:textId="0CCC1AA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D967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Ultima Alteração</w:t>
            </w:r>
          </w:p>
        </w:tc>
      </w:tr>
      <w:tr w:rsidR="00C654C4" w:rsidRPr="00EE0884" w14:paraId="34FD3CBE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669D8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666B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F3B1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D9EB0B" w14:textId="1A86111B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1AE62E" w14:textId="042BD840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</w:t>
            </w:r>
            <w:r w:rsidR="00C07981" w:rsidRPr="00EE0884">
              <w:rPr>
                <w:lang w:val="pt-BR"/>
              </w:rPr>
              <w:t xml:space="preserve"> e Hora </w:t>
            </w:r>
            <w:r w:rsidRPr="00EE0884">
              <w:rPr>
                <w:lang w:val="pt-BR"/>
              </w:rPr>
              <w:t>da Última Atualização</w:t>
            </w:r>
          </w:p>
        </w:tc>
      </w:tr>
    </w:tbl>
    <w:p w14:paraId="257E5258" w14:textId="77777777" w:rsidR="001078DB" w:rsidRPr="00EE0884" w:rsidRDefault="001078DB" w:rsidP="00C654C4">
      <w:pPr>
        <w:spacing w:before="60" w:after="60"/>
        <w:ind w:left="0"/>
      </w:pPr>
    </w:p>
    <w:p w14:paraId="2F867EDD" w14:textId="6C6379A6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13" w:name="_Toc448734083"/>
      <w:bookmarkStart w:id="214" w:name="_Toc463874153"/>
      <w:r w:rsidRPr="00EE0884">
        <w:t xml:space="preserve">Tabela </w:t>
      </w:r>
      <w:r w:rsidR="00FC05C7" w:rsidRPr="00EE0884">
        <w:t>TA_</w:t>
      </w:r>
      <w:r w:rsidRPr="00EE0884">
        <w:t>RECEITA</w:t>
      </w:r>
      <w:r w:rsidR="00C654C4" w:rsidRPr="00EE0884">
        <w:t>S</w:t>
      </w:r>
      <w:r w:rsidRPr="00EE0884">
        <w:t>_TAXAS</w:t>
      </w:r>
      <w:bookmarkEnd w:id="213"/>
      <w:bookmarkEnd w:id="214"/>
    </w:p>
    <w:p w14:paraId="55BDC0AC" w14:textId="77777777" w:rsidR="001078DB" w:rsidRPr="00EE0884" w:rsidRDefault="001078DB" w:rsidP="001078DB"/>
    <w:p w14:paraId="6B955EE6" w14:textId="54D10222" w:rsidR="001078DB" w:rsidRPr="00EE0884" w:rsidRDefault="00FC05C7" w:rsidP="001078DB">
      <w:pPr>
        <w:pStyle w:val="GERERequisito"/>
      </w:pPr>
      <w:bookmarkStart w:id="215" w:name="_Toc448734084"/>
      <w:bookmarkStart w:id="216" w:name="_Toc463874154"/>
      <w:r w:rsidRPr="00EE0884">
        <w:t>[TA</w:t>
      </w:r>
      <w:r w:rsidR="001078DB" w:rsidRPr="00EE0884">
        <w:t>0</w:t>
      </w:r>
      <w:r w:rsidR="003D1DED">
        <w:t>50</w:t>
      </w:r>
      <w:r w:rsidR="001078DB" w:rsidRPr="00EE0884">
        <w:t xml:space="preserve">] </w:t>
      </w:r>
      <w:r w:rsidRPr="00EE0884">
        <w:t>TA_</w:t>
      </w:r>
      <w:r w:rsidR="001078DB" w:rsidRPr="00EE0884">
        <w:t>RECEITA</w:t>
      </w:r>
      <w:r w:rsidR="00C654C4" w:rsidRPr="00EE0884">
        <w:t>S</w:t>
      </w:r>
      <w:r w:rsidR="001078DB" w:rsidRPr="00EE0884">
        <w:t>_TAXAS</w:t>
      </w:r>
      <w:bookmarkEnd w:id="215"/>
      <w:bookmarkEnd w:id="21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795BB65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D1B40E" w14:textId="7ED4DF76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2F561F0" w14:textId="1C2ACCB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BB20C2" w14:textId="6A9919DE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E493F6" w14:textId="2C59FDCB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0D03E8" w14:textId="00AD3F62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71266D6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6E35D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15439C" w14:textId="0CB528D1" w:rsidR="00C654C4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</w:t>
            </w:r>
            <w:r w:rsidR="00C654C4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CFC03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CEFD7" w14:textId="6B404DA8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9F55B" w14:textId="15CE68D6" w:rsidR="00C654C4" w:rsidRPr="00EE0884" w:rsidRDefault="007241FB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Interno Gerado por uma Sequencia.</w:t>
            </w:r>
          </w:p>
        </w:tc>
      </w:tr>
      <w:tr w:rsidR="00C654C4" w:rsidRPr="00EE0884" w14:paraId="76CAC07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404EA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1734A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4C343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7C6012" w14:textId="02764EA2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E8BE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7241FB" w:rsidRPr="00EE0884" w14:paraId="436CD8B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F8935" w14:textId="422C59FB" w:rsidR="007241FB" w:rsidRPr="00EE0884" w:rsidRDefault="007241FB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9FA347" w14:textId="661802B2" w:rsidR="007241FB" w:rsidRPr="00EE0884" w:rsidRDefault="007241FB" w:rsidP="007241FB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479948" w14:textId="77777777" w:rsidR="007241FB" w:rsidRPr="00EE0884" w:rsidRDefault="007241FB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D04BBA" w14:textId="7E6E34E4" w:rsidR="007241FB" w:rsidRPr="00EE0884" w:rsidRDefault="007241FB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6000D" w14:textId="2AFB1C02" w:rsidR="007241FB" w:rsidRPr="00EE0884" w:rsidRDefault="007241FB" w:rsidP="007241FB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do SubCodigo </w:t>
            </w:r>
          </w:p>
        </w:tc>
      </w:tr>
      <w:tr w:rsidR="00C654C4" w:rsidRPr="00EE0884" w14:paraId="7C4A0FB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6660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C4070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4DBEF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A46232" w14:textId="5B546D50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80F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Taxa ou SubCódigo</w:t>
            </w:r>
          </w:p>
        </w:tc>
      </w:tr>
      <w:tr w:rsidR="00C654C4" w:rsidRPr="00EE0884" w14:paraId="7FBB07A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4A343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UNIDADE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17C70" w14:textId="34654EEC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FD4D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420C7" w14:textId="427E42C2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0A5DB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Unidade de Medida</w:t>
            </w:r>
          </w:p>
        </w:tc>
      </w:tr>
      <w:tr w:rsidR="00C654C4" w:rsidRPr="00EE0884" w14:paraId="71AAA71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20A1E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VALOR_UNITARIO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EE7E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3D82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8D37E" w14:textId="40A1E407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67BD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Unitário</w:t>
            </w:r>
          </w:p>
        </w:tc>
      </w:tr>
      <w:tr w:rsidR="00C654C4" w:rsidRPr="00EE0884" w14:paraId="4E29091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A484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VALOR_LIMITE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1465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793EF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1739A" w14:textId="6134A254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CCE0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Máximo a Cobrar</w:t>
            </w:r>
          </w:p>
        </w:tc>
      </w:tr>
      <w:tr w:rsidR="00C654C4" w:rsidRPr="00EE0884" w14:paraId="30C7ABF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4F48D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VALOR_ACRESCIMO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AA5FD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2C49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FF028F" w14:textId="4B297A14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1F3E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Acréscimos</w:t>
            </w:r>
          </w:p>
        </w:tc>
      </w:tr>
      <w:tr w:rsidR="00C07981" w:rsidRPr="00EE0884" w14:paraId="2315763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41A0DB" w14:textId="6F9ADB50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4B78B" w14:textId="22DC6DD9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21BFF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B8F0F0" w14:textId="7D6ED2F4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FDEDB" w14:textId="1F9FD287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Usuário da Inclusão ou </w:t>
            </w:r>
            <w:r w:rsidRPr="00EE0884">
              <w:rPr>
                <w:lang w:val="pt-BR"/>
              </w:rPr>
              <w:lastRenderedPageBreak/>
              <w:t>da última Alteração</w:t>
            </w:r>
          </w:p>
        </w:tc>
      </w:tr>
      <w:tr w:rsidR="00C07981" w:rsidRPr="00EE0884" w14:paraId="79CF11C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1ECDC" w14:textId="515C507F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87E53" w14:textId="5D88EE9A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E31E26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089C81" w14:textId="69367B4F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8CEB7" w14:textId="6A257F15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 Hora da Inclusão ou da Última Alteração</w:t>
            </w:r>
          </w:p>
        </w:tc>
      </w:tr>
      <w:tr w:rsidR="00090B5C" w:rsidRPr="00EE0884" w14:paraId="2C07BFB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D8FD9" w14:textId="4053E016" w:rsidR="00090B5C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245E08" w14:textId="6CC87814" w:rsidR="00090B5C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384FD1" w14:textId="77777777" w:rsidR="00090B5C" w:rsidRPr="00EE0884" w:rsidRDefault="00090B5C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AE8E2" w14:textId="61B395BE" w:rsidR="00090B5C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4E592" w14:textId="7F03F8E3" w:rsidR="00090B5C" w:rsidRPr="00EE0884" w:rsidRDefault="00090B5C" w:rsidP="00090B5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Situação do SubCódigo : 1- ATIVO, 2 - INATIVO ; </w:t>
            </w:r>
          </w:p>
        </w:tc>
      </w:tr>
    </w:tbl>
    <w:p w14:paraId="192D3029" w14:textId="2AC4676D" w:rsidR="00C654C4" w:rsidRPr="00EE0884" w:rsidRDefault="00C654C4" w:rsidP="00C654C4">
      <w:pPr>
        <w:spacing w:before="60" w:after="60"/>
        <w:ind w:left="0"/>
      </w:pPr>
    </w:p>
    <w:p w14:paraId="44451F09" w14:textId="4BC07B31" w:rsidR="001078DB" w:rsidRPr="00EE0884" w:rsidRDefault="001078DB" w:rsidP="00C654C4">
      <w:pPr>
        <w:spacing w:before="60" w:after="60"/>
        <w:ind w:left="0"/>
      </w:pPr>
    </w:p>
    <w:p w14:paraId="759D5C4C" w14:textId="3242E24A" w:rsidR="001078DB" w:rsidRPr="00EE0884" w:rsidRDefault="00C654C4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217" w:name="_Toc448734085"/>
      <w:bookmarkStart w:id="218" w:name="_Toc463874155"/>
      <w:r w:rsidR="001078DB" w:rsidRPr="00EE0884">
        <w:lastRenderedPageBreak/>
        <w:t xml:space="preserve">Tabela </w:t>
      </w:r>
      <w:r w:rsidR="00FC05C7" w:rsidRPr="00EE0884">
        <w:t>TA_</w:t>
      </w:r>
      <w:r w:rsidR="001078DB" w:rsidRPr="00EE0884">
        <w:t>RESUMO_ARRECADACAO</w:t>
      </w:r>
      <w:bookmarkEnd w:id="217"/>
      <w:bookmarkEnd w:id="218"/>
    </w:p>
    <w:p w14:paraId="30EAD3C9" w14:textId="77777777" w:rsidR="001078DB" w:rsidRPr="00EE0884" w:rsidRDefault="001078DB" w:rsidP="001078DB"/>
    <w:p w14:paraId="3BCB8961" w14:textId="7E30CFF2" w:rsidR="001078DB" w:rsidRPr="00EE0884" w:rsidRDefault="00FC05C7" w:rsidP="001078DB">
      <w:pPr>
        <w:pStyle w:val="GERERequisito"/>
      </w:pPr>
      <w:bookmarkStart w:id="219" w:name="_Toc448734086"/>
      <w:bookmarkStart w:id="220" w:name="_Toc463874156"/>
      <w:r w:rsidRPr="00EE0884">
        <w:t>[TA</w:t>
      </w:r>
      <w:r w:rsidR="001078DB" w:rsidRPr="00EE0884">
        <w:t>0</w:t>
      </w:r>
      <w:r w:rsidR="003D1DED">
        <w:t>51</w:t>
      </w:r>
      <w:r w:rsidR="001078DB" w:rsidRPr="00EE0884">
        <w:t xml:space="preserve">] </w:t>
      </w:r>
      <w:r w:rsidRPr="00EE0884">
        <w:t>TA_</w:t>
      </w:r>
      <w:r w:rsidR="001078DB" w:rsidRPr="00EE0884">
        <w:t>RESUMO_ARRECADACAO</w:t>
      </w:r>
      <w:bookmarkEnd w:id="219"/>
      <w:bookmarkEnd w:id="22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625CE25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024FD80" w14:textId="20C75BF1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1DF994" w14:textId="79361457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FC9A0E" w14:textId="38FA5AA9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AEC528" w14:textId="6ACF2A91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CE609B" w14:textId="747AC7BB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7FB91B3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3064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ID_RESUMO_ARRECADACAO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3DAB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B201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B1E6" w14:textId="2C56C1A3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77B07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Tabela de Resumo de Fechamento da Arrecadação</w:t>
            </w:r>
          </w:p>
        </w:tc>
      </w:tr>
      <w:tr w:rsidR="00C654C4" w:rsidRPr="00EE0884" w14:paraId="16368BA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2AE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5B9C6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8B4BE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MFCMkgqGAqACBgOO" w:history="1">
              <w:r w:rsidRPr="00EE0884">
                <w:rPr>
                  <w:lang w:val="pt-BR"/>
                </w:rPr>
                <w:t>TA_ESTATISTICAS_ARRECADACAO.ID_ARRECADACAO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EC5AEE" w14:textId="5976B902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906C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Fechamento da Arrecadação</w:t>
            </w:r>
          </w:p>
        </w:tc>
      </w:tr>
      <w:tr w:rsidR="00692865" w:rsidRPr="00EE0884" w14:paraId="3EACB58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A83AFA" w14:textId="02BCA170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B6AC1" w14:textId="4790C215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6B311A" w14:textId="77777777" w:rsidR="00692865" w:rsidRPr="00EE0884" w:rsidRDefault="00692865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4774C2" w14:textId="17726C35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5706CC" w14:textId="6973D96D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Arrecadação</w:t>
            </w:r>
          </w:p>
        </w:tc>
      </w:tr>
      <w:tr w:rsidR="00C654C4" w:rsidRPr="00EE0884" w14:paraId="6D478D5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7C9A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FD28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D3E9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813AE" w14:textId="52EB86B6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7E3B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da Receita</w:t>
            </w:r>
          </w:p>
        </w:tc>
      </w:tr>
      <w:tr w:rsidR="00C654C4" w:rsidRPr="00EE0884" w14:paraId="31EEC158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07173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13026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F3C4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72424" w14:textId="65C2CFF5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2381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de Receita da Arrecadação</w:t>
            </w:r>
          </w:p>
        </w:tc>
      </w:tr>
      <w:tr w:rsidR="00C654C4" w:rsidRPr="00EE0884" w14:paraId="70ADE9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C288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BC1E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A5B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3EA4F" w14:textId="02E5952B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0A02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Municipio</w:t>
            </w:r>
          </w:p>
        </w:tc>
      </w:tr>
      <w:tr w:rsidR="00C654C4" w:rsidRPr="00EE0884" w14:paraId="1EB6EA9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E3460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01C69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2D79F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C8EB0" w14:textId="391C3AE1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EAB1E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 da Atividade Economica</w:t>
            </w:r>
          </w:p>
        </w:tc>
      </w:tr>
      <w:tr w:rsidR="00C654C4" w:rsidRPr="00EE0884" w14:paraId="40631D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5190B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AC19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154E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342C90" w14:textId="54E90078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E850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 do Banco</w:t>
            </w:r>
          </w:p>
        </w:tc>
      </w:tr>
      <w:tr w:rsidR="00C654C4" w:rsidRPr="00EE0884" w14:paraId="232C6B0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C2F3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D3F2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CAF0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2B285" w14:textId="384D3B98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78D8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</w:t>
            </w:r>
          </w:p>
        </w:tc>
      </w:tr>
    </w:tbl>
    <w:p w14:paraId="10D31EB7" w14:textId="77777777" w:rsidR="001078DB" w:rsidRPr="00EE0884" w:rsidRDefault="001078DB" w:rsidP="001078DB">
      <w:pPr>
        <w:spacing w:before="60" w:after="60"/>
        <w:ind w:left="0"/>
      </w:pPr>
    </w:p>
    <w:p w14:paraId="0E4DFC5E" w14:textId="14410D2B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1" w:name="_Toc448734087"/>
      <w:bookmarkStart w:id="222" w:name="_Toc463874157"/>
      <w:r w:rsidRPr="00EE0884">
        <w:t xml:space="preserve">Tabela </w:t>
      </w:r>
      <w:r w:rsidR="00FC05C7" w:rsidRPr="00EE0884">
        <w:t>TA_</w:t>
      </w:r>
      <w:r w:rsidRPr="00EE0884">
        <w:t>RTC_FINANCEIRO</w:t>
      </w:r>
      <w:bookmarkEnd w:id="221"/>
      <w:bookmarkEnd w:id="222"/>
    </w:p>
    <w:p w14:paraId="60D76A3A" w14:textId="77777777" w:rsidR="001078DB" w:rsidRPr="00EE0884" w:rsidRDefault="001078DB" w:rsidP="001078DB"/>
    <w:p w14:paraId="4313293B" w14:textId="586E6014" w:rsidR="001078DB" w:rsidRPr="00EE0884" w:rsidRDefault="00FC05C7" w:rsidP="001078DB">
      <w:pPr>
        <w:pStyle w:val="GERERequisito"/>
      </w:pPr>
      <w:bookmarkStart w:id="223" w:name="_Toc448734088"/>
      <w:bookmarkStart w:id="224" w:name="_Toc463874158"/>
      <w:r w:rsidRPr="00EE0884">
        <w:t>[TA</w:t>
      </w:r>
      <w:r w:rsidR="001078DB" w:rsidRPr="00EE0884">
        <w:t>0</w:t>
      </w:r>
      <w:r w:rsidR="003D1DED">
        <w:t>52</w:t>
      </w:r>
      <w:r w:rsidR="001078DB" w:rsidRPr="00EE0884">
        <w:t xml:space="preserve">] </w:t>
      </w:r>
      <w:r w:rsidRPr="00EE0884">
        <w:t>TA_</w:t>
      </w:r>
      <w:r w:rsidR="001078DB" w:rsidRPr="00EE0884">
        <w:t>RTC_FINANCEIRO</w:t>
      </w:r>
      <w:bookmarkEnd w:id="223"/>
      <w:bookmarkEnd w:id="22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31BA3482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ABD8BF7" w14:textId="0E25B472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AF341C" w14:textId="56AF1EAB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06EE48B" w14:textId="5B53FF12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42A88C" w14:textId="42E6F75A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D48ED09" w14:textId="1FD72877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4CDEC65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D289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8AAF4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73E84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jDCMkgqGAqACBgOw" w:history="1">
              <w:r w:rsidRPr="00EE0884">
                <w:rPr>
                  <w:lang w:val="pt-BR"/>
                </w:rPr>
                <w:t>TA_RTC_REPASSE.ID_REPASSE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2B453" w14:textId="68179A70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CA76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da Repartição da Receita</w:t>
            </w:r>
          </w:p>
        </w:tc>
      </w:tr>
      <w:tr w:rsidR="00C654C4" w:rsidRPr="00EE0884" w14:paraId="2A74E9D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B491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F3F7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2585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531CB" w14:textId="69026703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4073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em que Foi </w:t>
            </w:r>
            <w:r w:rsidRPr="00EE0884">
              <w:rPr>
                <w:lang w:val="pt-BR"/>
              </w:rPr>
              <w:lastRenderedPageBreak/>
              <w:t>Processado o Arquivo.</w:t>
            </w:r>
          </w:p>
        </w:tc>
      </w:tr>
      <w:tr w:rsidR="00C654C4" w:rsidRPr="00EE0884" w14:paraId="3FA6937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B034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F929B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C1F51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39818" w14:textId="7F98F950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EA16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1-Aguardando Processamento, 2 - Processado </w:t>
            </w:r>
          </w:p>
          <w:p w14:paraId="4593516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3-Problema de Envio</w:t>
            </w:r>
          </w:p>
        </w:tc>
      </w:tr>
      <w:tr w:rsidR="00C654C4" w:rsidRPr="00EE0884" w14:paraId="0D2A7D3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50FA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ARQUIVO_FINANCEIRO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6736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E6FCE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02D3D" w14:textId="0C988440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44D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Gerado com os códigos contábeis para processamento no financeiro.</w:t>
            </w:r>
          </w:p>
        </w:tc>
      </w:tr>
    </w:tbl>
    <w:p w14:paraId="2BE56180" w14:textId="77777777" w:rsidR="001078DB" w:rsidRPr="00EE0884" w:rsidRDefault="001078DB" w:rsidP="00C654C4">
      <w:pPr>
        <w:spacing w:before="60" w:after="60"/>
        <w:ind w:left="0"/>
      </w:pPr>
    </w:p>
    <w:p w14:paraId="19DA2CC4" w14:textId="33CA4E13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5" w:name="_Toc448734089"/>
      <w:bookmarkStart w:id="226" w:name="_Toc463874159"/>
      <w:r w:rsidRPr="00EE0884">
        <w:t xml:space="preserve">Tabela </w:t>
      </w:r>
      <w:r w:rsidR="00FC05C7" w:rsidRPr="00EE0884">
        <w:t>TA_</w:t>
      </w:r>
      <w:r w:rsidRPr="00EE0884">
        <w:t>RTC_REPASSE</w:t>
      </w:r>
      <w:bookmarkEnd w:id="225"/>
      <w:bookmarkEnd w:id="226"/>
    </w:p>
    <w:p w14:paraId="61F416B2" w14:textId="77777777" w:rsidR="001078DB" w:rsidRPr="00EE0884" w:rsidRDefault="001078DB" w:rsidP="001078DB"/>
    <w:p w14:paraId="6C178D0B" w14:textId="5663E90A" w:rsidR="001078DB" w:rsidRPr="00EE0884" w:rsidRDefault="00FC05C7" w:rsidP="001078DB">
      <w:pPr>
        <w:pStyle w:val="GERERequisito"/>
      </w:pPr>
      <w:bookmarkStart w:id="227" w:name="_Toc448734090"/>
      <w:bookmarkStart w:id="228" w:name="_Toc463874160"/>
      <w:r w:rsidRPr="00EE0884">
        <w:t>[TA</w:t>
      </w:r>
      <w:r w:rsidR="001078DB" w:rsidRPr="00EE0884">
        <w:t>0</w:t>
      </w:r>
      <w:r w:rsidR="003D1DED">
        <w:t>53</w:t>
      </w:r>
      <w:r w:rsidR="001078DB" w:rsidRPr="00EE0884">
        <w:t xml:space="preserve">] </w:t>
      </w:r>
      <w:r w:rsidRPr="00EE0884">
        <w:t>TA_</w:t>
      </w:r>
      <w:r w:rsidR="001078DB" w:rsidRPr="00EE0884">
        <w:t>RTC_REPASSE</w:t>
      </w:r>
      <w:bookmarkEnd w:id="227"/>
      <w:bookmarkEnd w:id="22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5682F175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358BB07" w14:textId="1FDB453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E0BD0AA" w14:textId="6CCE239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50CA6C" w14:textId="37077630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7261B6" w14:textId="2EDC40F4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1B39BD" w14:textId="31AE75D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0C2F8F0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6019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9351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65E7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C1D989" w14:textId="3A125B83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C337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da Repartição da Receita</w:t>
            </w:r>
          </w:p>
        </w:tc>
      </w:tr>
      <w:tr w:rsidR="00C654C4" w:rsidRPr="00EE0884" w14:paraId="1790218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FBC4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364EA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511B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36B07E" w14:textId="50156E8A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1DAD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RTC : </w:t>
            </w:r>
          </w:p>
          <w:p w14:paraId="1292749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NORMAL, 2- COMPLEMENTAR</w:t>
            </w:r>
          </w:p>
        </w:tc>
      </w:tr>
      <w:tr w:rsidR="00C654C4" w:rsidRPr="00EE0884" w14:paraId="67CAB54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2C28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DC5B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27671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B5E49" w14:textId="3944DF29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CEA7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Inicial da Geração da RTC.</w:t>
            </w:r>
          </w:p>
        </w:tc>
      </w:tr>
      <w:tr w:rsidR="00C654C4" w:rsidRPr="00EE0884" w14:paraId="7CFC2EE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A83D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BFED4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D818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FB4C6" w14:textId="7065BE67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6CC6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Final da RTC</w:t>
            </w:r>
          </w:p>
        </w:tc>
      </w:tr>
      <w:tr w:rsidR="00C654C4" w:rsidRPr="00EE0884" w14:paraId="1E31834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1646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5E50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8082D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7E2D2" w14:textId="48C84CCA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56A0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 Valor Arrecadado</w:t>
            </w:r>
          </w:p>
        </w:tc>
      </w:tr>
      <w:tr w:rsidR="00C654C4" w:rsidRPr="00EE0884" w14:paraId="1EBFBB2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863AD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VALOR_TOTAL_AJUSTES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8C5A9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7B4E4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77FA40" w14:textId="19886D95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8430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 de Ajustes realizados no intervalo informado</w:t>
            </w:r>
          </w:p>
        </w:tc>
      </w:tr>
      <w:tr w:rsidR="00C654C4" w:rsidRPr="00EE0884" w14:paraId="762EC72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BCB1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2C12B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6E7F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F02AC" w14:textId="406D1844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63C9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em que foi Gerada a RTC</w:t>
            </w:r>
          </w:p>
        </w:tc>
      </w:tr>
      <w:tr w:rsidR="00C654C4" w:rsidRPr="00EE0884" w14:paraId="69B25905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9B887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USUARIO_INCLUSAO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E76B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AD74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9A5DB" w14:textId="6778B35D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CB6E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Inclusão</w:t>
            </w:r>
          </w:p>
        </w:tc>
      </w:tr>
    </w:tbl>
    <w:p w14:paraId="15F113A1" w14:textId="77777777" w:rsidR="001078DB" w:rsidRPr="00EE0884" w:rsidRDefault="001078DB" w:rsidP="001078DB">
      <w:pPr>
        <w:spacing w:before="60" w:after="60"/>
        <w:ind w:left="0"/>
      </w:pPr>
    </w:p>
    <w:p w14:paraId="5C8AB8A4" w14:textId="43A6C016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9" w:name="_Toc448734091"/>
      <w:bookmarkStart w:id="230" w:name="_Toc463874161"/>
      <w:r w:rsidRPr="00EE0884">
        <w:t xml:space="preserve">Tabela </w:t>
      </w:r>
      <w:r w:rsidR="00FC05C7" w:rsidRPr="00EE0884">
        <w:t>TA_</w:t>
      </w:r>
      <w:r w:rsidR="00C97267" w:rsidRPr="00EE0884">
        <w:t>RTC_REPASSE_DETALHE</w:t>
      </w:r>
      <w:bookmarkEnd w:id="229"/>
      <w:bookmarkEnd w:id="230"/>
    </w:p>
    <w:p w14:paraId="50DA4B69" w14:textId="77777777" w:rsidR="001078DB" w:rsidRPr="00EE0884" w:rsidRDefault="001078DB" w:rsidP="001078DB"/>
    <w:p w14:paraId="618BE132" w14:textId="7FD9CFED" w:rsidR="001078DB" w:rsidRPr="00EE0884" w:rsidRDefault="00FC05C7" w:rsidP="001078DB">
      <w:pPr>
        <w:pStyle w:val="GERERequisito"/>
      </w:pPr>
      <w:bookmarkStart w:id="231" w:name="_Toc448734092"/>
      <w:bookmarkStart w:id="232" w:name="_Toc463874162"/>
      <w:r w:rsidRPr="00EE0884">
        <w:t>[TA</w:t>
      </w:r>
      <w:r w:rsidR="001078DB" w:rsidRPr="00EE0884">
        <w:t>0</w:t>
      </w:r>
      <w:r w:rsidR="003D1DED">
        <w:t>54</w:t>
      </w:r>
      <w:r w:rsidR="001078DB" w:rsidRPr="00EE0884">
        <w:t xml:space="preserve">] </w:t>
      </w:r>
      <w:r w:rsidRPr="00EE0884">
        <w:t>TA_</w:t>
      </w:r>
      <w:r w:rsidR="00C97267" w:rsidRPr="00EE0884">
        <w:t>RTC_REPASSE_DETALHE</w:t>
      </w:r>
      <w:bookmarkEnd w:id="231"/>
      <w:bookmarkEnd w:id="23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7C8EE8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3B02EF" w14:textId="0A3EEA45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EC6F74" w14:textId="1505C433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7C8CCE" w14:textId="2B31E385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32A89C" w14:textId="780B61B5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7B2032" w14:textId="48F78B7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24A887B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A0AC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D635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9E18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jDCMkgqGAqACBgOw" w:history="1">
              <w:r w:rsidRPr="00EE0884">
                <w:rPr>
                  <w:lang w:val="pt-BR"/>
                </w:rPr>
                <w:t>TA_RTC_REPASSE.ID_REPASSE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D7307" w14:textId="56A9A463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2807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da Repartição da Receita</w:t>
            </w:r>
          </w:p>
        </w:tc>
      </w:tr>
      <w:tr w:rsidR="00C654C4" w:rsidRPr="00EE0884" w14:paraId="523E43D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6C5B5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7FD5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F581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A41205" w14:textId="389C036D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4409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de Receita</w:t>
            </w:r>
          </w:p>
        </w:tc>
      </w:tr>
      <w:tr w:rsidR="00C654C4" w:rsidRPr="00EE0884" w14:paraId="04D565E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E1D7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7C9D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A187C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30D3A" w14:textId="2780E732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7F306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do Repasse : </w:t>
            </w:r>
          </w:p>
          <w:p w14:paraId="6E71B4F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Repasse UF, </w:t>
            </w:r>
          </w:p>
          <w:p w14:paraId="1B37583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Repasse Fundeb UF, </w:t>
            </w:r>
          </w:p>
          <w:p w14:paraId="3541228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Repasse Municipio, </w:t>
            </w:r>
          </w:p>
          <w:p w14:paraId="1ED5A2D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Repasse Fundeb Municipio</w:t>
            </w:r>
          </w:p>
        </w:tc>
      </w:tr>
      <w:tr w:rsidR="00C654C4" w:rsidRPr="00EE0884" w14:paraId="4902AE5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4220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CODIGO_CONTABIL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ADDE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EF16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30E9FF" w14:textId="7E60ED9C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D97B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Contábil utilizado pelo Financeiro</w:t>
            </w:r>
          </w:p>
        </w:tc>
      </w:tr>
      <w:tr w:rsidR="00C654C4" w:rsidRPr="00EE0884" w14:paraId="4EA7CED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6E5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F196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1F9B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51D4B" w14:textId="789BC4D9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F1BB3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Arrecadado da Receita</w:t>
            </w:r>
          </w:p>
        </w:tc>
      </w:tr>
      <w:tr w:rsidR="00C654C4" w:rsidRPr="00EE0884" w14:paraId="1D539F6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7389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01F56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1663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BED82" w14:textId="282B990E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3424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do Repasse</w:t>
            </w:r>
          </w:p>
        </w:tc>
      </w:tr>
      <w:tr w:rsidR="00C654C4" w:rsidRPr="00EE0884" w14:paraId="5428D7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5F51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EFEITO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7B38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EB21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E2B561" w14:textId="03763D6D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553DB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0 - Operação Normal; </w:t>
            </w:r>
          </w:p>
          <w:p w14:paraId="722CF8B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PG Estornos; </w:t>
            </w:r>
          </w:p>
          <w:p w14:paraId="424E1B2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Repasse Negativo ( M -&gt; E ) ; </w:t>
            </w:r>
          </w:p>
          <w:p w14:paraId="4975B5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Restituição; </w:t>
            </w:r>
          </w:p>
          <w:p w14:paraId="43BD671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Repasse Negativo ( E -&gt; M );</w:t>
            </w:r>
          </w:p>
        </w:tc>
      </w:tr>
      <w:tr w:rsidR="00C654C4" w:rsidRPr="00EE0884" w14:paraId="3A7A4E8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DCD33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A02A1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C96C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0BD31" w14:textId="4BF01C22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6A80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Municipio</w:t>
            </w:r>
          </w:p>
        </w:tc>
      </w:tr>
      <w:tr w:rsidR="00C654C4" w:rsidRPr="00EE0884" w14:paraId="75AF68F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4178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ID_AJUSTES_REPASSE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707C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E3566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pjCMkgqGAqACBgOz" w:history="1">
              <w:r w:rsidRPr="00EE0884">
                <w:rPr>
                  <w:lang w:val="pt-BR"/>
                </w:rPr>
                <w:t>TA_PAGOS_AJUSTES_REPASSE.ID_AJUSTES_REPASSE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6C0A6" w14:textId="60E8444B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99D9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Sequencial de Ajustes. Sempre que houver ajuste de pagamentos corrigidos e restituições este campo será preenchido</w:t>
            </w:r>
          </w:p>
        </w:tc>
      </w:tr>
    </w:tbl>
    <w:p w14:paraId="4E4B2423" w14:textId="77777777" w:rsidR="001078DB" w:rsidRPr="00EE0884" w:rsidRDefault="001078DB" w:rsidP="00C654C4">
      <w:pPr>
        <w:spacing w:before="60" w:after="60"/>
        <w:ind w:left="0"/>
      </w:pPr>
    </w:p>
    <w:p w14:paraId="303DA119" w14:textId="77777777" w:rsidR="001078DB" w:rsidRPr="00EE0884" w:rsidRDefault="001078DB" w:rsidP="00C97267">
      <w:pPr>
        <w:spacing w:before="60" w:after="60"/>
        <w:ind w:left="0"/>
      </w:pPr>
    </w:p>
    <w:p w14:paraId="475A1A6B" w14:textId="7DF96920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33" w:name="_Toc448734093"/>
      <w:bookmarkStart w:id="234" w:name="_Toc463874163"/>
      <w:r w:rsidRPr="00EE0884">
        <w:t xml:space="preserve">Tabela </w:t>
      </w:r>
      <w:r w:rsidR="00FC05C7" w:rsidRPr="00EE0884">
        <w:t>TA_</w:t>
      </w:r>
      <w:r w:rsidR="00C97267" w:rsidRPr="00EE0884">
        <w:t>TIPO_GRUPOS_CNAES</w:t>
      </w:r>
      <w:bookmarkEnd w:id="233"/>
      <w:bookmarkEnd w:id="234"/>
    </w:p>
    <w:p w14:paraId="66B448A5" w14:textId="77777777" w:rsidR="001078DB" w:rsidRPr="00EE0884" w:rsidRDefault="001078DB" w:rsidP="001078DB"/>
    <w:p w14:paraId="2D53D09D" w14:textId="4FC23B2C" w:rsidR="001078DB" w:rsidRPr="00EE0884" w:rsidRDefault="00FC05C7" w:rsidP="001078DB">
      <w:pPr>
        <w:pStyle w:val="GERERequisito"/>
      </w:pPr>
      <w:bookmarkStart w:id="235" w:name="_Toc448734094"/>
      <w:bookmarkStart w:id="236" w:name="_Toc463874164"/>
      <w:r w:rsidRPr="00EE0884">
        <w:t>[TA</w:t>
      </w:r>
      <w:r w:rsidR="001078DB" w:rsidRPr="00EE0884">
        <w:t>0</w:t>
      </w:r>
      <w:r w:rsidR="003D1DED">
        <w:t>55</w:t>
      </w:r>
      <w:r w:rsidR="001078DB" w:rsidRPr="00EE0884">
        <w:t xml:space="preserve">] </w:t>
      </w:r>
      <w:r w:rsidRPr="00EE0884">
        <w:t>TA_</w:t>
      </w:r>
      <w:r w:rsidR="00C97267" w:rsidRPr="00EE0884">
        <w:t>TIPO_GRUPOS_CNAES</w:t>
      </w:r>
      <w:bookmarkEnd w:id="235"/>
      <w:bookmarkEnd w:id="23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2FF544D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F188C13" w14:textId="15C870F1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C27D49" w14:textId="79A14728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4D1ED4" w14:textId="6C9953CA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A48588" w14:textId="70C3392A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A37612" w14:textId="482C6C0B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16E393B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EBDB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ID_GRUPO_CNAE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074D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E21E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57B306" w14:textId="5E99D48E" w:rsidR="00C654C4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BBCA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1-Agricultura, 2-Pecuária, </w:t>
            </w:r>
          </w:p>
          <w:p w14:paraId="72022E5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3-Agropecuária, 4-Sivilcultura/Explor, </w:t>
            </w:r>
          </w:p>
          <w:p w14:paraId="58B86B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5-Pesca, 6-Industria, 7-Comércio,8-Serviços, </w:t>
            </w:r>
          </w:p>
          <w:p w14:paraId="360FCAC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9-Outras Atividades</w:t>
            </w:r>
          </w:p>
        </w:tc>
      </w:tr>
      <w:tr w:rsidR="00C654C4" w:rsidRPr="00EE0884" w14:paraId="10AB5CF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7397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DESCRICAO_GRUPO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3429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FABC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E8960" w14:textId="6C29CE18" w:rsidR="00C654C4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4900A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Grupo de CNAE</w:t>
            </w:r>
          </w:p>
        </w:tc>
      </w:tr>
      <w:tr w:rsidR="003D124D" w:rsidRPr="00EE0884" w14:paraId="18254C3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00369E" w14:textId="69E9DDB4" w:rsidR="003D124D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3C1C3F" w14:textId="2BEFE26A" w:rsidR="003D124D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14765A" w14:textId="77777777" w:rsidR="003D124D" w:rsidRPr="00EE0884" w:rsidRDefault="003D124D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0D2FE3" w14:textId="4E7C2FD7" w:rsidR="003D124D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30576" w14:textId="7A080BDF" w:rsidR="003D124D" w:rsidRPr="00EE0884" w:rsidRDefault="003D124D" w:rsidP="003D124D">
            <w:pPr>
              <w:pStyle w:val="NormalWeb"/>
            </w:pPr>
            <w:r w:rsidRPr="00EE0884">
              <w:t xml:space="preserve">Situação do Tipo de grupo : 1 - ATIVO , 2 - CANCELADO ; </w:t>
            </w:r>
          </w:p>
        </w:tc>
      </w:tr>
    </w:tbl>
    <w:p w14:paraId="389084C7" w14:textId="77777777" w:rsidR="001078DB" w:rsidRPr="00EE0884" w:rsidRDefault="001078DB" w:rsidP="00C654C4">
      <w:pPr>
        <w:spacing w:before="60" w:after="60"/>
        <w:ind w:left="0"/>
      </w:pPr>
    </w:p>
    <w:p w14:paraId="1B429E56" w14:textId="70B771AB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37" w:name="_Toc448734095"/>
      <w:bookmarkStart w:id="238" w:name="_Toc463874165"/>
      <w:r w:rsidRPr="00EE0884">
        <w:t xml:space="preserve">Tabela </w:t>
      </w:r>
      <w:r w:rsidR="00FC05C7" w:rsidRPr="00EE0884">
        <w:t>TA_</w:t>
      </w:r>
      <w:r w:rsidR="00C97267" w:rsidRPr="00EE0884">
        <w:t>TIPO_REJEICAO_ARQUIVOS</w:t>
      </w:r>
      <w:bookmarkEnd w:id="237"/>
      <w:bookmarkEnd w:id="238"/>
    </w:p>
    <w:p w14:paraId="65C10D20" w14:textId="77777777" w:rsidR="001078DB" w:rsidRPr="00EE0884" w:rsidRDefault="001078DB" w:rsidP="001078DB"/>
    <w:p w14:paraId="3A217432" w14:textId="546A36CE" w:rsidR="001078DB" w:rsidRPr="00EE0884" w:rsidRDefault="00FC05C7" w:rsidP="001078DB">
      <w:pPr>
        <w:pStyle w:val="GERERequisito"/>
      </w:pPr>
      <w:bookmarkStart w:id="239" w:name="_Toc448734096"/>
      <w:bookmarkStart w:id="240" w:name="_Toc463874166"/>
      <w:r w:rsidRPr="00EE0884">
        <w:t>[TA</w:t>
      </w:r>
      <w:r w:rsidR="001078DB" w:rsidRPr="00EE0884">
        <w:t>0</w:t>
      </w:r>
      <w:r w:rsidR="00D00CD7">
        <w:t>56</w:t>
      </w:r>
      <w:r w:rsidR="001078DB" w:rsidRPr="00EE0884">
        <w:t xml:space="preserve">] </w:t>
      </w:r>
      <w:r w:rsidRPr="00EE0884">
        <w:t>TA_</w:t>
      </w:r>
      <w:r w:rsidR="00C97267" w:rsidRPr="00EE0884">
        <w:t>TIPO_REJEICAO_ARQUIVOS</w:t>
      </w:r>
      <w:bookmarkEnd w:id="239"/>
      <w:bookmarkEnd w:id="24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52"/>
        <w:gridCol w:w="1276"/>
        <w:gridCol w:w="1134"/>
        <w:gridCol w:w="1559"/>
        <w:gridCol w:w="2502"/>
      </w:tblGrid>
      <w:tr w:rsidR="00211023" w:rsidRPr="00EE0884" w14:paraId="71B86E79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0E8AFD2" w14:textId="5FD43BBB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Atributo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ADEA72" w14:textId="4B2875FB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0080B7B" w14:textId="4A18C45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AD2F05" w14:textId="7CF63F56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F1BBA5" w14:textId="1ED40A57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211023" w:rsidRPr="00EE0884" w14:paraId="428B5202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3076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EECB9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6026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7F8E0" w14:textId="546CA9E9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632AB8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de erros no registro Detalhe: </w:t>
            </w:r>
          </w:p>
          <w:p w14:paraId="7C6AA23E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 Descrição </w:t>
            </w:r>
          </w:p>
          <w:p w14:paraId="21DF16B7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01 - Data de Juliana de Arrecadação Inferior a Data de Recepção do arquivo ou inválida ! </w:t>
            </w:r>
          </w:p>
          <w:p w14:paraId="06773D6E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02 - Código NOSSO NUMERO Não Localizado   </w:t>
            </w:r>
          </w:p>
          <w:p w14:paraId="277C5B5C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03 - Código do Banco Arrecadador inválido ou Não Localizado </w:t>
            </w:r>
          </w:p>
          <w:p w14:paraId="68C9AD50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04 - Código da Agência Arrecadadora inválida ou Não Localizada </w:t>
            </w:r>
          </w:p>
          <w:p w14:paraId="1C0ACE8D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05 - Tipo de Valor Informativo inválido </w:t>
            </w:r>
          </w:p>
          <w:p w14:paraId="65A2ADB2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06 - Tipo de documento inválido </w:t>
            </w:r>
          </w:p>
          <w:p w14:paraId="2CEE6187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07 - Tipo de Receita inválido </w:t>
            </w:r>
          </w:p>
          <w:p w14:paraId="5020460B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08 - Tipo de Documento não cadastrado </w:t>
            </w:r>
          </w:p>
          <w:p w14:paraId="012BF136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09 - Tipo de Receita não cadastrado </w:t>
            </w:r>
          </w:p>
          <w:p w14:paraId="0DD15699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10 - Tipo de Valor informativo não cadastrado </w:t>
            </w:r>
          </w:p>
          <w:p w14:paraId="32F3E4FB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11 - Versão da Barra Recepcionada Diferente da Atual Homologada </w:t>
            </w:r>
          </w:p>
          <w:p w14:paraId="51A43568" w14:textId="08BC959D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12 - CPF/CNPJ/Inscrição Estadual/ </w:t>
            </w:r>
            <w:r w:rsidR="009C4539">
              <w:rPr>
                <w:rFonts w:ascii="Times New Roman" w:hAnsi="Times New Roman"/>
                <w:snapToGrid/>
                <w:szCs w:val="24"/>
                <w:lang w:eastAsia="pt-BR"/>
              </w:rPr>
              <w:t>RENAVAM</w:t>
            </w: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não Localizado </w:t>
            </w:r>
          </w:p>
          <w:p w14:paraId="23A1AC2A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13 - Sistema da SEFAZ, gerador da Barra não Identificado </w:t>
            </w:r>
          </w:p>
          <w:p w14:paraId="0C568D18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14 - NSU Duplicado </w:t>
            </w:r>
          </w:p>
          <w:p w14:paraId="6F6F9048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15 - Erro Não Classificado, Verificar Layout da BARRA </w:t>
            </w:r>
          </w:p>
          <w:p w14:paraId="25FF0DB3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16 - Data do Repasse Financeiro inválido </w:t>
            </w:r>
          </w:p>
          <w:p w14:paraId="44BD431A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17 - Data do Repasse Financ. maior que a data corrente </w:t>
            </w:r>
          </w:p>
          <w:p w14:paraId="2BC40354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18 - Data do Repasse Financ. menor que dta arrecadação </w:t>
            </w:r>
          </w:p>
          <w:p w14:paraId="19C080EA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19 - Quantidade dos Documentos Repassados divergente do Obtido na Arrecadação </w:t>
            </w:r>
          </w:p>
          <w:p w14:paraId="091E4ADB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20 - Valor do Lançamento Divergente do Valor Informativo Acumulado </w:t>
            </w:r>
          </w:p>
          <w:p w14:paraId="6A2A6FB9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21 - Numero de Controle do STR já foi Processado </w:t>
            </w:r>
          </w:p>
          <w:p w14:paraId="790D06F0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22 - Código do Convênio Bancário  não Localizado </w:t>
            </w:r>
          </w:p>
          <w:p w14:paraId="03D01343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23 - Código da SEFAZ no Arquivo STR20 diferente de 027 </w:t>
            </w:r>
          </w:p>
          <w:p w14:paraId="607F9E5F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24 -  Arquivo sem header </w:t>
            </w:r>
          </w:p>
          <w:p w14:paraId="1AEB82B9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25 -  Data de geração do arquivo maior que data atual </w:t>
            </w:r>
          </w:p>
          <w:p w14:paraId="5802AF60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26 - Data de geração do arquivo inválida </w:t>
            </w:r>
          </w:p>
          <w:p w14:paraId="7A0ECA3E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27 - Versão do leiaute do arquivo inválida </w:t>
            </w:r>
          </w:p>
          <w:p w14:paraId="24719A98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28 - Código de registro inválido                       </w:t>
            </w:r>
          </w:p>
          <w:p w14:paraId="35448C9D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29 - Numero sequencial do arquivo já processado </w:t>
            </w:r>
          </w:p>
          <w:p w14:paraId="21D3433F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30 - Numero Sequencial do arquivo não sequenciado </w:t>
            </w:r>
          </w:p>
          <w:p w14:paraId="40C7840E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31 - Banco não é centralizador do repasse financeiro </w:t>
            </w:r>
          </w:p>
          <w:p w14:paraId="4121E175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32 - Convênio não Cadastrado para o Banco </w:t>
            </w:r>
          </w:p>
          <w:p w14:paraId="4BD30D36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33 - Código da Remessa Inválido </w:t>
            </w:r>
          </w:p>
          <w:p w14:paraId="7AAEA3EF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34 - Banco Informado não possui Convênios Bancários </w:t>
            </w:r>
          </w:p>
          <w:p w14:paraId="4636E210" w14:textId="192DC754" w:rsidR="00C654C4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35 - Arquivo de Pagamento com Divergência entre linhas Detalhe processadas e os valores informados na linha Trailer ! </w:t>
            </w:r>
            <w:r w:rsidR="00CC4841" w:rsidRPr="00EE0884">
              <w:t xml:space="preserve"> </w:t>
            </w:r>
          </w:p>
        </w:tc>
      </w:tr>
      <w:tr w:rsidR="00211023" w:rsidRPr="00EE0884" w14:paraId="05113A02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5FA8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MOTIVO_REJEICAO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F90B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D7F4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7C146" w14:textId="2E05D06F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E5A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Rejeição</w:t>
            </w:r>
          </w:p>
        </w:tc>
      </w:tr>
      <w:tr w:rsidR="00211023" w:rsidRPr="00EE0884" w14:paraId="5F17E040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EB025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4C1F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28AE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6D718" w14:textId="6E6C05CE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6892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ATIVO, 2 - CANCELADO</w:t>
            </w:r>
          </w:p>
        </w:tc>
      </w:tr>
    </w:tbl>
    <w:p w14:paraId="79086195" w14:textId="77777777" w:rsidR="001078DB" w:rsidRDefault="001078DB" w:rsidP="00C654C4">
      <w:pPr>
        <w:spacing w:before="60" w:after="60"/>
        <w:ind w:left="0"/>
      </w:pPr>
    </w:p>
    <w:p w14:paraId="2BA11CC7" w14:textId="77777777" w:rsidR="00741C45" w:rsidRDefault="00741C45" w:rsidP="00C654C4">
      <w:pPr>
        <w:spacing w:before="60" w:after="60"/>
        <w:ind w:left="0"/>
      </w:pPr>
    </w:p>
    <w:p w14:paraId="5AA0B7E5" w14:textId="4470B94E" w:rsidR="00AB4CC6" w:rsidRPr="00EE0884" w:rsidRDefault="00AB4CC6" w:rsidP="00AB4CC6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>
        <w:lastRenderedPageBreak/>
        <w:t xml:space="preserve"> </w:t>
      </w:r>
      <w:bookmarkStart w:id="241" w:name="_Toc463874167"/>
      <w:r>
        <w:t>VIEW</w:t>
      </w:r>
      <w:r w:rsidRPr="00EE0884">
        <w:t xml:space="preserve"> </w:t>
      </w:r>
      <w:r>
        <w:t xml:space="preserve"> VW</w:t>
      </w:r>
      <w:r w:rsidRPr="00EE0884">
        <w:t>_</w:t>
      </w:r>
      <w:r>
        <w:t>CONTRIBUINTES</w:t>
      </w:r>
      <w:bookmarkEnd w:id="241"/>
    </w:p>
    <w:p w14:paraId="62BBA953" w14:textId="77777777" w:rsidR="00AB4CC6" w:rsidRPr="00EE0884" w:rsidRDefault="00AB4CC6" w:rsidP="00AB4CC6"/>
    <w:p w14:paraId="545BCCE3" w14:textId="40188B66" w:rsidR="00AB4CC6" w:rsidRPr="00EE0884" w:rsidRDefault="00AB4CC6" w:rsidP="00AB4CC6">
      <w:pPr>
        <w:pStyle w:val="GERERequisito"/>
      </w:pPr>
      <w:bookmarkStart w:id="242" w:name="_Toc463874168"/>
      <w:r w:rsidRPr="00EE0884">
        <w:t>[</w:t>
      </w:r>
      <w:r>
        <w:t>VW</w:t>
      </w:r>
      <w:r w:rsidRPr="00EE0884">
        <w:t>0</w:t>
      </w:r>
      <w:r>
        <w:t>01</w:t>
      </w:r>
      <w:r w:rsidRPr="00EE0884">
        <w:t xml:space="preserve">] </w:t>
      </w:r>
      <w:r>
        <w:t>VW</w:t>
      </w:r>
      <w:r w:rsidRPr="00EE0884">
        <w:t>_</w:t>
      </w:r>
      <w:r>
        <w:t>CONTRIBUINTES</w:t>
      </w:r>
      <w:bookmarkEnd w:id="242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B4CC6" w:rsidRPr="00EE0884" w14:paraId="0E42FCAF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0D00458" w14:textId="77777777" w:rsidR="00AB4CC6" w:rsidRPr="00EE0884" w:rsidRDefault="00AB4CC6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74382AE" w14:textId="77777777" w:rsidR="00AB4CC6" w:rsidRPr="00EE0884" w:rsidRDefault="00AB4CC6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3F91777" w14:textId="77777777" w:rsidR="00AB4CC6" w:rsidRPr="00EE0884" w:rsidRDefault="00AB4CC6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060A4B" w14:textId="77777777" w:rsidR="00AB4CC6" w:rsidRPr="00EE0884" w:rsidRDefault="00AB4CC6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0C5C5D3" w14:textId="77777777" w:rsidR="00AB4CC6" w:rsidRPr="00EE0884" w:rsidRDefault="00AB4CC6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B4CC6" w:rsidRPr="00EE0884" w14:paraId="33925CBE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A85577" w14:textId="2F2F3537" w:rsidR="00AB4CC6" w:rsidRPr="00EE0884" w:rsidRDefault="00AB4CC6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TIPO_CONTRIBUINTE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E39B50" w14:textId="570D6045" w:rsidR="00AB4CC6" w:rsidRPr="00EE0884" w:rsidRDefault="00AB4CC6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CA00D0" w14:textId="0BE711B3" w:rsidR="00AB4CC6" w:rsidRPr="00EE0884" w:rsidRDefault="00612EF9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E009B" w14:textId="404CC13A" w:rsidR="00AB4CC6" w:rsidRPr="00EE0884" w:rsidRDefault="00AB4CC6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195AC5" w14:textId="77777777" w:rsidR="00AB4CC6" w:rsidRDefault="00AB4CC6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Tipo de Contribuinte</w:t>
            </w:r>
          </w:p>
          <w:p w14:paraId="10B3E1F4" w14:textId="77777777" w:rsidR="00AB4CC6" w:rsidRDefault="00AB4CC6" w:rsidP="00AB4CC6">
            <w:pPr>
              <w:pStyle w:val="TableContent"/>
              <w:numPr>
                <w:ilvl w:val="0"/>
                <w:numId w:val="29"/>
              </w:numPr>
              <w:rPr>
                <w:lang w:val="pt-BR"/>
              </w:rPr>
            </w:pPr>
            <w:r>
              <w:rPr>
                <w:lang w:val="pt-BR"/>
              </w:rPr>
              <w:t>ICMS</w:t>
            </w:r>
          </w:p>
          <w:p w14:paraId="185E8B6E" w14:textId="77777777" w:rsidR="00AB4CC6" w:rsidRDefault="00AB4CC6" w:rsidP="00AB4CC6">
            <w:pPr>
              <w:pStyle w:val="TableContent"/>
              <w:numPr>
                <w:ilvl w:val="0"/>
                <w:numId w:val="29"/>
              </w:numPr>
              <w:rPr>
                <w:lang w:val="pt-BR"/>
              </w:rPr>
            </w:pPr>
            <w:r>
              <w:rPr>
                <w:lang w:val="pt-BR"/>
              </w:rPr>
              <w:t>IPVA</w:t>
            </w:r>
          </w:p>
          <w:p w14:paraId="712966B7" w14:textId="77777777" w:rsidR="00AB4CC6" w:rsidRDefault="00AB4CC6" w:rsidP="00AB4CC6">
            <w:pPr>
              <w:pStyle w:val="TableContent"/>
              <w:numPr>
                <w:ilvl w:val="0"/>
                <w:numId w:val="29"/>
              </w:numPr>
              <w:rPr>
                <w:lang w:val="pt-BR"/>
              </w:rPr>
            </w:pPr>
            <w:r>
              <w:rPr>
                <w:lang w:val="pt-BR"/>
              </w:rPr>
              <w:t>ITCD</w:t>
            </w:r>
          </w:p>
          <w:p w14:paraId="39BA1A5E" w14:textId="7A83A731" w:rsidR="00AB4CC6" w:rsidRPr="00EE0884" w:rsidRDefault="0078759D" w:rsidP="0078759D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 xml:space="preserve">e </w:t>
            </w:r>
            <w:r w:rsidR="00AB4CC6">
              <w:rPr>
                <w:lang w:val="pt-BR"/>
              </w:rPr>
              <w:t>Não Contribuinte</w:t>
            </w:r>
            <w:r>
              <w:rPr>
                <w:lang w:val="pt-BR"/>
              </w:rPr>
              <w:t>s</w:t>
            </w:r>
          </w:p>
        </w:tc>
      </w:tr>
      <w:tr w:rsidR="00AB4CC6" w:rsidRPr="00EE0884" w14:paraId="644632BD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859C79" w14:textId="27B1F691" w:rsidR="00AB4CC6" w:rsidRDefault="0078759D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TIPO_PESSOA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0C133" w14:textId="357B6E4E" w:rsidR="00AB4CC6" w:rsidRPr="00EE0884" w:rsidRDefault="0078759D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908317" w14:textId="5BF2AE8F" w:rsidR="00AB4CC6" w:rsidRPr="00EE0884" w:rsidRDefault="00612EF9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01E0B9" w14:textId="5B437768" w:rsidR="00AB4CC6" w:rsidRPr="00EE0884" w:rsidRDefault="0078759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0489C" w14:textId="77777777" w:rsidR="00AB4CC6" w:rsidRDefault="0078759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Tipo de Pessoa</w:t>
            </w:r>
          </w:p>
          <w:p w14:paraId="0A6BC7BC" w14:textId="77777777" w:rsidR="00203214" w:rsidRPr="00203214" w:rsidRDefault="00203214" w:rsidP="00203214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20321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1-INSCRIÇÃO </w:t>
            </w:r>
          </w:p>
          <w:p w14:paraId="63DA3E41" w14:textId="77777777" w:rsidR="00203214" w:rsidRPr="00203214" w:rsidRDefault="00203214" w:rsidP="00203214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20321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2-CNPJ  </w:t>
            </w:r>
          </w:p>
          <w:p w14:paraId="2216EB1B" w14:textId="14F1DBE9" w:rsidR="0078759D" w:rsidRPr="00203214" w:rsidRDefault="00203214" w:rsidP="00203214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20321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3-CPF </w:t>
            </w:r>
          </w:p>
        </w:tc>
      </w:tr>
      <w:tr w:rsidR="00AB4CC6" w:rsidRPr="00EE0884" w14:paraId="73E03F30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721B6" w14:textId="6C6A04C7" w:rsidR="00AB4CC6" w:rsidRDefault="0078759D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15013C" w14:textId="179FA057" w:rsidR="00AB4CC6" w:rsidRPr="00EE0884" w:rsidRDefault="0078759D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DD2487" w14:textId="7324155A" w:rsidR="00AB4CC6" w:rsidRPr="00EE0884" w:rsidRDefault="00612EF9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CF1EB2" w14:textId="61D6F67B" w:rsidR="00AB4CC6" w:rsidRPr="00EE0884" w:rsidRDefault="0078759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9495C" w14:textId="391899B6" w:rsidR="00AB4CC6" w:rsidRPr="00EE0884" w:rsidRDefault="00CB546B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Valor do</w:t>
            </w:r>
            <w:r w:rsidR="0078759D">
              <w:rPr>
                <w:lang w:val="pt-BR"/>
              </w:rPr>
              <w:t xml:space="preserve"> Tipo Pessoa</w:t>
            </w:r>
            <w:r>
              <w:rPr>
                <w:lang w:val="pt-BR"/>
              </w:rPr>
              <w:t xml:space="preserve"> informado</w:t>
            </w:r>
          </w:p>
        </w:tc>
      </w:tr>
      <w:tr w:rsidR="00F409A3" w:rsidRPr="00EE0884" w14:paraId="1E245B1F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DF1A5C" w14:textId="171497FE" w:rsidR="00F409A3" w:rsidRDefault="009C4539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RENAVAM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031D5A" w14:textId="6D42ECAC" w:rsidR="00F409A3" w:rsidRDefault="00F409A3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89EF0B" w14:textId="7AD3A072" w:rsidR="00F409A3" w:rsidRPr="00EE0884" w:rsidRDefault="00F409A3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461AC" w14:textId="3B7E641E" w:rsidR="00F409A3" w:rsidRDefault="00F409A3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3D3E2" w14:textId="0165BB19" w:rsidR="00F409A3" w:rsidRDefault="00F409A3" w:rsidP="00E34FBE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 xml:space="preserve">Código do </w:t>
            </w:r>
            <w:r w:rsidR="009C4539">
              <w:rPr>
                <w:lang w:val="pt-BR"/>
              </w:rPr>
              <w:t>RENAVAM</w:t>
            </w:r>
          </w:p>
        </w:tc>
      </w:tr>
      <w:tr w:rsidR="00AB4CC6" w:rsidRPr="00EE0884" w14:paraId="7294C432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9FB003" w14:textId="5AF550F9" w:rsidR="00AB4CC6" w:rsidRDefault="0078759D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RAZAO_SOCIAL_NOME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06BD6" w14:textId="3452A6BB" w:rsidR="00AB4CC6" w:rsidRPr="00EE0884" w:rsidRDefault="0078759D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5B73F" w14:textId="77777777" w:rsidR="00AB4CC6" w:rsidRPr="00EE0884" w:rsidRDefault="00AB4CC6" w:rsidP="00AB4CC6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73E92A" w14:textId="19969A18" w:rsidR="00AB4CC6" w:rsidRPr="00EE0884" w:rsidRDefault="00CB546B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4E512" w14:textId="3633C77F" w:rsidR="00AB4CC6" w:rsidRPr="00EE0884" w:rsidRDefault="00E34FBE" w:rsidP="00E34FBE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Razão Social ou Nome</w:t>
            </w:r>
          </w:p>
        </w:tc>
      </w:tr>
      <w:tr w:rsidR="00AB4CC6" w:rsidRPr="00EE0884" w14:paraId="01837F04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FCC1A3" w14:textId="77777777" w:rsidR="00AB4CC6" w:rsidRPr="00EE0884" w:rsidRDefault="00AB4CC6" w:rsidP="0078759D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D512C" w14:textId="77777777" w:rsidR="00AB4CC6" w:rsidRPr="00EE0884" w:rsidRDefault="00AB4CC6" w:rsidP="0078759D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3FDF58" w14:textId="77777777" w:rsidR="00AB4CC6" w:rsidRPr="00EE0884" w:rsidRDefault="00AB4CC6" w:rsidP="00AB4CC6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68356B" w14:textId="77777777" w:rsidR="00AB4CC6" w:rsidRPr="00EE0884" w:rsidRDefault="00AB4CC6" w:rsidP="00AB4CC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62CDA" w14:textId="77777777" w:rsidR="00AB4CC6" w:rsidRPr="00EE0884" w:rsidRDefault="00AB4CC6" w:rsidP="00AB4CC6">
            <w:pPr>
              <w:pStyle w:val="NormalWeb"/>
            </w:pPr>
            <w:r w:rsidRPr="00EE0884">
              <w:t xml:space="preserve">Situação do Tipo de grupo : 1 - ATIVO , 2 - CANCELADO ; </w:t>
            </w:r>
          </w:p>
        </w:tc>
      </w:tr>
    </w:tbl>
    <w:p w14:paraId="2CAC6B6F" w14:textId="77777777" w:rsidR="00AB4CC6" w:rsidRPr="00EE0884" w:rsidRDefault="00AB4CC6" w:rsidP="00AB4CC6">
      <w:pPr>
        <w:spacing w:before="60" w:after="60"/>
        <w:ind w:left="0"/>
      </w:pPr>
    </w:p>
    <w:p w14:paraId="4C589A4B" w14:textId="057BEE01" w:rsidR="00741C45" w:rsidRPr="00EE0884" w:rsidRDefault="00741C45" w:rsidP="00741C45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43" w:name="_Toc463874169"/>
      <w:r>
        <w:t>VIEW</w:t>
      </w:r>
      <w:r w:rsidRPr="00EE0884">
        <w:t xml:space="preserve"> </w:t>
      </w:r>
      <w:r>
        <w:t xml:space="preserve"> VW</w:t>
      </w:r>
      <w:r w:rsidRPr="00EE0884">
        <w:t>_</w:t>
      </w:r>
      <w:r>
        <w:t>NOTA_AVULSA</w:t>
      </w:r>
      <w:bookmarkEnd w:id="243"/>
    </w:p>
    <w:p w14:paraId="7E23FE71" w14:textId="77777777" w:rsidR="00741C45" w:rsidRPr="00EE0884" w:rsidRDefault="00741C45" w:rsidP="00741C45"/>
    <w:p w14:paraId="45E53507" w14:textId="37D50879" w:rsidR="00741C45" w:rsidRPr="00EE0884" w:rsidRDefault="00741C45" w:rsidP="00741C45">
      <w:pPr>
        <w:pStyle w:val="GERERequisito"/>
      </w:pPr>
      <w:bookmarkStart w:id="244" w:name="_Toc463874170"/>
      <w:r w:rsidRPr="00EE0884">
        <w:t>[</w:t>
      </w:r>
      <w:r>
        <w:t>VW</w:t>
      </w:r>
      <w:r w:rsidRPr="00EE0884">
        <w:t>0</w:t>
      </w:r>
      <w:r>
        <w:t>01</w:t>
      </w:r>
      <w:r w:rsidRPr="00EE0884">
        <w:t xml:space="preserve">] </w:t>
      </w:r>
      <w:r>
        <w:t>VW</w:t>
      </w:r>
      <w:r w:rsidRPr="00EE0884">
        <w:t>_</w:t>
      </w:r>
      <w:r>
        <w:t>NOTA_AVULSA</w:t>
      </w:r>
      <w:bookmarkEnd w:id="244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41C45" w:rsidRPr="00EE0884" w14:paraId="4000CB21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53030AD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C81C3D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F01D43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9F69A8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FA53576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41C45" w:rsidRPr="00EE0884" w14:paraId="6BB47030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7D93F7" w14:textId="49DB3290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ID_NFA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268E8" w14:textId="792FAC2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9F87FD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0CA7B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1B7716" w14:textId="4F45946C" w:rsidR="00741C45" w:rsidRPr="00741C45" w:rsidRDefault="00741C45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741C45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Número da Nota Avulta </w:t>
            </w:r>
          </w:p>
        </w:tc>
      </w:tr>
      <w:tr w:rsidR="00741C45" w:rsidRPr="00EE0884" w14:paraId="04EFE8F5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40E28B" w14:textId="0FB93260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ID_EMITENTE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3FA0C6" w14:textId="4ECE40F3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07A133" w14:textId="34EC5F50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BFF020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B806F6" w14:textId="66083212" w:rsidR="00741C45" w:rsidRPr="00741C45" w:rsidRDefault="00741C45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741C45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Emitente da Nota Avulta </w:t>
            </w:r>
          </w:p>
        </w:tc>
      </w:tr>
      <w:tr w:rsidR="00741C45" w:rsidRPr="00EE0884" w14:paraId="2A82FE94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8AD77" w14:textId="54DF5716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ID_INSCRICAO_EMITENTE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35305" w14:textId="7777777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4C7C6" w14:textId="1A58BFDF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F0E96C" w14:textId="40FE8270" w:rsidR="00741C45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379CB2" w14:textId="1254243A" w:rsidR="00741C45" w:rsidRPr="00AD4F3C" w:rsidRDefault="00AD4F3C" w:rsidP="00AD4F3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AD4F3C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Inscrição do Emitente </w:t>
            </w:r>
          </w:p>
        </w:tc>
      </w:tr>
      <w:tr w:rsidR="00741C45" w:rsidRPr="00EE0884" w14:paraId="3BB8F208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6D4A28" w14:textId="171CCC4C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lastRenderedPageBreak/>
              <w:t>DESCRICAO_EMITENTE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C2E1EF" w14:textId="7506F992" w:rsidR="00741C45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25BF9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F4A9C" w14:textId="7EDED375" w:rsidR="00741C45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8DEC8F" w14:textId="2EF724F1" w:rsidR="00741C45" w:rsidRPr="00AD4F3C" w:rsidRDefault="00AD4F3C" w:rsidP="00AD4F3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>
              <w:rPr>
                <w:rFonts w:ascii="Times New Roman" w:hAnsi="Times New Roman"/>
                <w:snapToGrid/>
                <w:szCs w:val="24"/>
                <w:lang w:eastAsia="pt-BR"/>
              </w:rPr>
              <w:t>N</w:t>
            </w:r>
            <w:r w:rsidRPr="00AD4F3C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ome do emitente </w:t>
            </w:r>
          </w:p>
        </w:tc>
      </w:tr>
      <w:tr w:rsidR="00741C45" w:rsidRPr="00EE0884" w14:paraId="536DDEA0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9ECB5" w14:textId="46D64944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ID_DESTINATARIO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AA064" w14:textId="2709DEBC" w:rsidR="00741C45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7DE7E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F4A28" w14:textId="4563285D" w:rsidR="00741C45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0CE9B0" w14:textId="740046D0" w:rsidR="00741C45" w:rsidRPr="00AD4F3C" w:rsidRDefault="00AD4F3C" w:rsidP="00AD4F3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AD4F3C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Destinatário da Nota </w:t>
            </w:r>
          </w:p>
        </w:tc>
      </w:tr>
      <w:tr w:rsidR="00741C45" w:rsidRPr="00EE0884" w14:paraId="26F679E1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AC131E" w14:textId="58AE6409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ID_INSCRICAO_DESTINATARIO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61974" w14:textId="63922E92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Number(9)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B296B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A0DA24" w14:textId="7A118555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DD82FA" w14:textId="013A6E7E" w:rsidR="00741C45" w:rsidRPr="00741C45" w:rsidRDefault="00741C45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741C45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Inscrição do Destinatário </w:t>
            </w:r>
          </w:p>
        </w:tc>
      </w:tr>
      <w:tr w:rsidR="00741C45" w:rsidRPr="00EE0884" w14:paraId="2C31537B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C657E" w14:textId="7B5C70A5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DESCRICAO_DESTINATARIO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8E7DFF" w14:textId="13B00A92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476B4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AB3C7" w14:textId="603606CF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FB1B6" w14:textId="27A14828" w:rsidR="00741C45" w:rsidRPr="00AD4F3C" w:rsidRDefault="00741C45" w:rsidP="00AD4F3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741C45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nome do destinatário </w:t>
            </w:r>
          </w:p>
        </w:tc>
      </w:tr>
      <w:tr w:rsidR="008F2789" w:rsidRPr="00EE0884" w14:paraId="16E01554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25994C" w14:textId="2D9EEFA3" w:rsidR="008F2789" w:rsidRDefault="008F2789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76BE4C" w14:textId="455C1BED" w:rsidR="008F2789" w:rsidRDefault="008F2789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6F1A3C" w14:textId="77777777" w:rsidR="008F2789" w:rsidRPr="00EE0884" w:rsidRDefault="008F2789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4E6B94" w14:textId="79A83985" w:rsidR="008F2789" w:rsidRDefault="008F2789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1E94D" w14:textId="1398620E" w:rsidR="008F2789" w:rsidRPr="00741C45" w:rsidRDefault="008F2789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8F2789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da Receita do Valor Devido </w:t>
            </w:r>
          </w:p>
        </w:tc>
      </w:tr>
      <w:tr w:rsidR="00741C45" w:rsidRPr="00EE0884" w14:paraId="52847B9A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EE4AEE" w14:textId="3F86A195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 DEVIDO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BD3EBD" w14:textId="2AF1946B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1CADED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9520F" w14:textId="10D784B2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DF81F" w14:textId="2B465953" w:rsidR="00741C45" w:rsidRPr="00741C45" w:rsidRDefault="00741C45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741C45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do Débito </w:t>
            </w:r>
          </w:p>
        </w:tc>
      </w:tr>
      <w:tr w:rsidR="008F2789" w:rsidRPr="00EE0884" w14:paraId="5CDC86E4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4E9D7" w14:textId="7B3AF4CA" w:rsidR="008F2789" w:rsidRDefault="008F2789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ID_RECEITA_TAXA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BC375" w14:textId="5F881F9A" w:rsidR="008F2789" w:rsidRDefault="008F2789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C63DFC" w14:textId="77777777" w:rsidR="008F2789" w:rsidRPr="00EE0884" w:rsidRDefault="008F2789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44EEA0" w14:textId="50F3B295" w:rsidR="008F2789" w:rsidRDefault="008F2789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833030" w14:textId="61D9F927" w:rsidR="008F2789" w:rsidRPr="00741C45" w:rsidRDefault="008F2789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8F2789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da Taxa de Emissão da NFA </w:t>
            </w:r>
          </w:p>
        </w:tc>
      </w:tr>
      <w:tr w:rsidR="008F2789" w:rsidRPr="00EE0884" w14:paraId="7484AA51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49FF0" w14:textId="67D1BDCA" w:rsidR="008F2789" w:rsidRDefault="008F2789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ID_RECEITA_SUBCODIGO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3866C4" w14:textId="5ADA1410" w:rsidR="008F2789" w:rsidRDefault="008F2789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CB7054" w14:textId="77777777" w:rsidR="008F2789" w:rsidRPr="00EE0884" w:rsidRDefault="008F2789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A11B8F" w14:textId="3016F125" w:rsidR="008F2789" w:rsidRDefault="008F2789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B1D02" w14:textId="5DD33571" w:rsidR="008F2789" w:rsidRPr="00741C45" w:rsidRDefault="008F2789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8F2789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SubCódigo da Taxa </w:t>
            </w:r>
          </w:p>
        </w:tc>
      </w:tr>
      <w:tr w:rsidR="008F2789" w:rsidRPr="00EE0884" w14:paraId="6F1283F1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34660" w14:textId="746AD867" w:rsidR="008F2789" w:rsidRDefault="008F2789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VALOR_TSE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CFAB16" w14:textId="74C55250" w:rsidR="008F2789" w:rsidRDefault="008F2789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E35F82" w14:textId="77777777" w:rsidR="008F2789" w:rsidRPr="00EE0884" w:rsidRDefault="008F2789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D3C303" w14:textId="7B2DEB4F" w:rsidR="008F2789" w:rsidRDefault="008F2789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D1A30" w14:textId="74EB03C7" w:rsidR="008F2789" w:rsidRPr="00741C45" w:rsidRDefault="008F2789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8F2789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Devido da Taxa </w:t>
            </w:r>
          </w:p>
        </w:tc>
      </w:tr>
    </w:tbl>
    <w:p w14:paraId="39028A39" w14:textId="77777777" w:rsidR="00741C45" w:rsidRPr="00EE0884" w:rsidRDefault="00741C45" w:rsidP="00741C45">
      <w:pPr>
        <w:spacing w:before="60" w:after="60"/>
        <w:ind w:left="0"/>
      </w:pPr>
    </w:p>
    <w:p w14:paraId="317D8E57" w14:textId="77777777" w:rsidR="00741C45" w:rsidRPr="00EE0884" w:rsidRDefault="00741C45" w:rsidP="00741C45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45" w:name="_Toc463874171"/>
      <w:r>
        <w:t>VIEW</w:t>
      </w:r>
      <w:r w:rsidRPr="00EE0884">
        <w:t xml:space="preserve"> </w:t>
      </w:r>
      <w:r>
        <w:t xml:space="preserve"> VW</w:t>
      </w:r>
      <w:r w:rsidRPr="00EE0884">
        <w:t>_</w:t>
      </w:r>
      <w:r>
        <w:t>CONTRIBUINTES</w:t>
      </w:r>
      <w:bookmarkEnd w:id="245"/>
    </w:p>
    <w:p w14:paraId="38CA6D15" w14:textId="77777777" w:rsidR="00741C45" w:rsidRPr="00EE0884" w:rsidRDefault="00741C45" w:rsidP="00741C45"/>
    <w:p w14:paraId="48C7916D" w14:textId="1D46DD25" w:rsidR="00741C45" w:rsidRPr="00EE0884" w:rsidRDefault="00741C45" w:rsidP="00741C45">
      <w:pPr>
        <w:pStyle w:val="GERERequisito"/>
      </w:pPr>
      <w:bookmarkStart w:id="246" w:name="_Toc463874172"/>
      <w:r w:rsidRPr="00EE0884">
        <w:t>[</w:t>
      </w:r>
      <w:r>
        <w:t>VW</w:t>
      </w:r>
      <w:r w:rsidRPr="00EE0884">
        <w:t>0</w:t>
      </w:r>
      <w:r>
        <w:t>01</w:t>
      </w:r>
      <w:r w:rsidRPr="00EE0884">
        <w:t xml:space="preserve">] </w:t>
      </w:r>
      <w:r>
        <w:t>VW</w:t>
      </w:r>
      <w:r w:rsidRPr="00EE0884">
        <w:t>_</w:t>
      </w:r>
      <w:r w:rsidR="00AD4F3C">
        <w:t>DEBITOS_CONTA_CORRENTE</w:t>
      </w:r>
      <w:bookmarkEnd w:id="246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41C45" w:rsidRPr="00EE0884" w14:paraId="7478B160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22D16C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1C8F95E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1382E2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590FC21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256AA2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41C45" w:rsidRPr="00EE0884" w14:paraId="553ACD04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3998A0" w14:textId="5E5753E4" w:rsidR="00741C45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A10992" w14:textId="573A2AFE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</w:t>
            </w:r>
            <w:r w:rsidR="00AD4F3C">
              <w:rPr>
                <w:lang w:val="pt-BR"/>
              </w:rPr>
              <w:t>5</w:t>
            </w:r>
            <w:r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8D88A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8104E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6783DF" w14:textId="05D2D67C" w:rsidR="00741C45" w:rsidRPr="00AD4F3C" w:rsidRDefault="00AD4F3C" w:rsidP="00AD4F3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AD4F3C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Número sequencial da Conta Corrente </w:t>
            </w:r>
          </w:p>
        </w:tc>
      </w:tr>
      <w:tr w:rsidR="00741C45" w:rsidRPr="00EE0884" w14:paraId="6242F7FD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D7E579" w14:textId="6D9031F4" w:rsidR="00741C45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TIPO_CONTA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8B36B0" w14:textId="7777777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BDCEB5" w14:textId="0306120C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FEE9E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AF5EFB" w14:textId="77777777" w:rsidR="00AD4F3C" w:rsidRDefault="00AD4F3C" w:rsidP="00AD4F3C">
            <w:pPr>
              <w:pStyle w:val="activity0"/>
              <w:jc w:val="both"/>
              <w:rPr>
                <w:sz w:val="14"/>
                <w:szCs w:val="14"/>
              </w:rPr>
            </w:pPr>
            <w:r>
              <w:rPr>
                <w:rFonts w:ascii="Calibri" w:hAnsi="Calibri"/>
              </w:rPr>
              <w:t>Os débitos de conta corrente com Documentos associados, são os seguintes tipos:</w:t>
            </w:r>
            <w:r>
              <w:rPr>
                <w:sz w:val="14"/>
                <w:szCs w:val="14"/>
              </w:rPr>
              <w:t>  </w:t>
            </w:r>
          </w:p>
          <w:p w14:paraId="3FD0A308" w14:textId="38DBA8DD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01 – Declarado ICMS,</w:t>
            </w:r>
            <w:r>
              <w:rPr>
                <w:sz w:val="14"/>
                <w:szCs w:val="14"/>
              </w:rPr>
              <w:t xml:space="preserve">  </w:t>
            </w:r>
          </w:p>
          <w:p w14:paraId="420B3D9A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02 – Declarado ICMS ST</w:t>
            </w:r>
            <w:r>
              <w:rPr>
                <w:sz w:val="14"/>
                <w:szCs w:val="14"/>
              </w:rPr>
              <w:t xml:space="preserve">  </w:t>
            </w:r>
          </w:p>
          <w:p w14:paraId="32D1D70C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lastRenderedPageBreak/>
              <w:t>03 – Declarado ICMS Complementar</w:t>
            </w:r>
            <w:r>
              <w:t xml:space="preserve"> </w:t>
            </w:r>
          </w:p>
          <w:p w14:paraId="431AA131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04 – Cobrança Trânsito</w:t>
            </w:r>
          </w:p>
          <w:p w14:paraId="2BCC60EF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05 – Auto de Infração / NLD</w:t>
            </w:r>
            <w:r>
              <w:t xml:space="preserve"> </w:t>
            </w:r>
          </w:p>
          <w:p w14:paraId="33A37A86" w14:textId="5AAF7A07" w:rsidR="00AD4F3C" w:rsidRDefault="00AD4F3C" w:rsidP="00AD4F3C">
            <w:pPr>
              <w:pStyle w:val="activity0"/>
              <w:jc w:val="both"/>
            </w:pPr>
            <w:r>
              <w:rPr>
                <w:sz w:val="14"/>
                <w:szCs w:val="14"/>
              </w:rPr>
              <w:t xml:space="preserve"> </w:t>
            </w:r>
            <w:r>
              <w:rPr>
                <w:rFonts w:ascii="Calibri" w:hAnsi="Calibri"/>
              </w:rPr>
              <w:t>06 – Parcelamento</w:t>
            </w:r>
            <w:r>
              <w:t xml:space="preserve"> </w:t>
            </w:r>
          </w:p>
          <w:p w14:paraId="6D890E6B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07 – Parcelamento Divida Ativa</w:t>
            </w:r>
          </w:p>
          <w:p w14:paraId="1C1A1D04" w14:textId="3DFB225F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08 – Divida Ativa</w:t>
            </w:r>
            <w:r>
              <w:t xml:space="preserve"> </w:t>
            </w:r>
          </w:p>
          <w:p w14:paraId="13C804DA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 xml:space="preserve">14 - ITCD </w:t>
            </w:r>
          </w:p>
          <w:p w14:paraId="66309ADC" w14:textId="7B6ECACD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12 – DPCA</w:t>
            </w:r>
            <w:r>
              <w:t xml:space="preserve"> </w:t>
            </w:r>
          </w:p>
          <w:p w14:paraId="2E7F3C8F" w14:textId="1AEEF6F5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</w:tr>
      <w:tr w:rsidR="00741C45" w:rsidRPr="00EE0884" w14:paraId="25539DAC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308E09" w14:textId="4FD95C1E" w:rsidR="00741C45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lastRenderedPageBreak/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C5C30A" w14:textId="7777777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D83352" w14:textId="6D201E73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359EB8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E43DBC" w14:textId="77777777" w:rsidR="00C210AD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Tipo de Informação que está sendo colocado no campo ID_PESSOA. </w:t>
            </w:r>
          </w:p>
          <w:p w14:paraId="097E99CA" w14:textId="77777777" w:rsidR="00203214" w:rsidRPr="00203214" w:rsidRDefault="00203214" w:rsidP="00203214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20321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1-INSCRIÇÃO </w:t>
            </w:r>
          </w:p>
          <w:p w14:paraId="58DE83D1" w14:textId="77777777" w:rsidR="00203214" w:rsidRPr="00203214" w:rsidRDefault="00203214" w:rsidP="00203214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20321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2-CNPJ  </w:t>
            </w:r>
          </w:p>
          <w:p w14:paraId="6916A8B9" w14:textId="5595ED42" w:rsidR="00741C45" w:rsidRPr="00C210AD" w:rsidRDefault="00203214" w:rsidP="00203214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20321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3-CPF </w:t>
            </w:r>
          </w:p>
        </w:tc>
      </w:tr>
      <w:tr w:rsidR="00D51F7A" w:rsidRPr="00EE0884" w14:paraId="0972B428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83B908" w14:textId="1076091F" w:rsidR="00D51F7A" w:rsidRDefault="00D51F7A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DATA_RECEPCAO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E55B6" w14:textId="1B48B2A5" w:rsidR="00D51F7A" w:rsidRDefault="00D51F7A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0B1B8E" w14:textId="77777777" w:rsidR="00D51F7A" w:rsidRPr="00EE0884" w:rsidRDefault="00D51F7A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2CFAEB" w14:textId="0E5893C0" w:rsidR="00D51F7A" w:rsidRDefault="00D51F7A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A2C52B" w14:textId="257ED906" w:rsidR="00D51F7A" w:rsidRPr="00C210AD" w:rsidRDefault="00D51F7A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>
              <w:rPr>
                <w:rFonts w:ascii="Times New Roman" w:hAnsi="Times New Roman"/>
                <w:snapToGrid/>
                <w:szCs w:val="24"/>
                <w:lang w:eastAsia="pt-BR"/>
              </w:rPr>
              <w:t>Data da Criação da Conta</w:t>
            </w:r>
          </w:p>
        </w:tc>
      </w:tr>
      <w:tr w:rsidR="00741C45" w:rsidRPr="00EE0884" w14:paraId="300931D3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48882" w14:textId="1A46F901" w:rsidR="00741C45" w:rsidRDefault="009C4539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RENAVAM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59F78" w14:textId="7777777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4399EF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52969" w14:textId="12D61F66" w:rsidR="00741C45" w:rsidRPr="00EE0884" w:rsidRDefault="00C210AD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5B79CA" w14:textId="27376D49" w:rsidR="00C210AD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Campo do </w:t>
            </w:r>
            <w:r w:rsidR="009C4539">
              <w:rPr>
                <w:rFonts w:ascii="Times New Roman" w:hAnsi="Times New Roman"/>
                <w:snapToGrid/>
                <w:szCs w:val="24"/>
                <w:lang w:eastAsia="pt-BR"/>
              </w:rPr>
              <w:t>RENAVAM</w:t>
            </w: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do Carro quando o tipo do débito for de IPVA </w:t>
            </w:r>
          </w:p>
          <w:p w14:paraId="25C274D7" w14:textId="0D3269D2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</w:p>
        </w:tc>
      </w:tr>
      <w:tr w:rsidR="00741C45" w:rsidRPr="00EE0884" w14:paraId="4C6B44CA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93DB2" w14:textId="559C2FFB" w:rsidR="00741C45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lastRenderedPageBreak/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50D1E6" w14:textId="7777777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11E54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4531B8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32B759" w14:textId="77777777" w:rsidR="00C210AD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Número do Documento podendo ser um Auto de Infração, número da declaração, número do itcd e demais documentos </w:t>
            </w:r>
          </w:p>
          <w:p w14:paraId="049111FA" w14:textId="771559D1" w:rsidR="00741C45" w:rsidRPr="00EE0884" w:rsidRDefault="00741C45" w:rsidP="00741C45">
            <w:pPr>
              <w:pStyle w:val="NormalWeb"/>
            </w:pPr>
          </w:p>
        </w:tc>
      </w:tr>
      <w:tr w:rsidR="00AD4F3C" w:rsidRPr="00EE0884" w14:paraId="6A7324CA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7C1FA1" w14:textId="63E99C27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D6499D" w14:textId="13DC5AC6" w:rsidR="00AD4F3C" w:rsidRPr="00EE0884" w:rsidRDefault="00AD4F3C" w:rsidP="00AD4F3C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D2FBFA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98DE6" w14:textId="02B4246D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F5D529" w14:textId="77777777" w:rsidR="00C210AD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de receita </w:t>
            </w:r>
          </w:p>
          <w:p w14:paraId="4C656F7E" w14:textId="77777777" w:rsidR="00AD4F3C" w:rsidRPr="00EE0884" w:rsidRDefault="00AD4F3C" w:rsidP="00741C45">
            <w:pPr>
              <w:pStyle w:val="NormalWeb"/>
            </w:pPr>
          </w:p>
        </w:tc>
      </w:tr>
      <w:tr w:rsidR="00AD4F3C" w:rsidRPr="00EE0884" w14:paraId="527936FF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820837" w14:textId="0F3FB586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1D14B" w14:textId="07932484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6DD47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A394A7" w14:textId="575F6BB7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B7DBA7" w14:textId="77777777" w:rsidR="00C210AD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Periodo de Referência do débito podendo ser um Ano com 4 posiçoes ou um periodo com mês de 2 posições e um ano com 4 posições. </w:t>
            </w:r>
          </w:p>
          <w:p w14:paraId="518ABCC8" w14:textId="77777777" w:rsidR="00AD4F3C" w:rsidRPr="00EE0884" w:rsidRDefault="00AD4F3C" w:rsidP="00741C45">
            <w:pPr>
              <w:pStyle w:val="NormalWeb"/>
            </w:pPr>
          </w:p>
        </w:tc>
      </w:tr>
      <w:tr w:rsidR="00AD4F3C" w:rsidRPr="00EE0884" w14:paraId="7F827535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EC0AD" w14:textId="4AD77F58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DATA_VENCIMENTO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2A230" w14:textId="6361B656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4D04D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47CAAE" w14:textId="2BB845ED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72B3D" w14:textId="70974C84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Data de Vencimento do Débito com DD/MM/YYYY. </w:t>
            </w:r>
          </w:p>
        </w:tc>
      </w:tr>
      <w:tr w:rsidR="00AD4F3C" w:rsidRPr="00EE0884" w14:paraId="617065D5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430D0A" w14:textId="2FFF9504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VALOR_IMPOSTO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7EB22" w14:textId="3BD8176E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46186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E3A47" w14:textId="22838CAB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8EA583" w14:textId="431E3965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do Imposto </w:t>
            </w:r>
          </w:p>
        </w:tc>
      </w:tr>
      <w:tr w:rsidR="00AD4F3C" w:rsidRPr="00EE0884" w14:paraId="53818BC4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1FD15" w14:textId="2BDBB040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VALOR_CORRECAO_MONET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D71799" w14:textId="31E95D5A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123EC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BD851" w14:textId="75F065F0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6957C" w14:textId="1E5A715F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Correção Monetária </w:t>
            </w:r>
          </w:p>
        </w:tc>
      </w:tr>
      <w:tr w:rsidR="00AD4F3C" w:rsidRPr="00EE0884" w14:paraId="090784F3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19E141" w14:textId="00840ADD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E36B4F" w14:textId="60AF21A1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98705E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1BA89A" w14:textId="22CEE33D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00FB6" w14:textId="6215D160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da Multa Acessória </w:t>
            </w:r>
          </w:p>
        </w:tc>
      </w:tr>
      <w:tr w:rsidR="00AD4F3C" w:rsidRPr="00EE0884" w14:paraId="438A71EC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174FB" w14:textId="31414001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VALOR_REDUCAO_MULTA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1A3A3" w14:textId="39AA18D2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2F97FB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E64417" w14:textId="206376BD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ED9E8" w14:textId="490777A6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da Redução da Multa </w:t>
            </w:r>
          </w:p>
        </w:tc>
      </w:tr>
      <w:tr w:rsidR="00AD4F3C" w:rsidRPr="00EE0884" w14:paraId="3A77EC0F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9DCB11" w14:textId="3097A19C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VALOR_MULTA_FISCAL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84465B" w14:textId="4D870961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C0293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4BA26F" w14:textId="587F22B6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35EC7" w14:textId="53C4C5EC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Redução da Multa de Ação Fiscal </w:t>
            </w:r>
          </w:p>
        </w:tc>
      </w:tr>
      <w:tr w:rsidR="00AD4F3C" w:rsidRPr="00EE0884" w14:paraId="10695879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2DEC8" w14:textId="3473CD36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VALOR_REDUCAO_MULTA_FISCAL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C96192" w14:textId="507FA6F4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B0D962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90590C" w14:textId="35CB6F71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4F009" w14:textId="248C70A1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>
              <w:rPr>
                <w:rFonts w:ascii="Times New Roman" w:hAnsi="Times New Roman"/>
                <w:snapToGrid/>
                <w:szCs w:val="24"/>
                <w:lang w:eastAsia="pt-BR"/>
              </w:rPr>
              <w:t>Va</w:t>
            </w: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lor da Redução da Multa Fiscal </w:t>
            </w:r>
          </w:p>
        </w:tc>
      </w:tr>
      <w:tr w:rsidR="00AD4F3C" w:rsidRPr="00EE0884" w14:paraId="79300853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7907A0" w14:textId="42BC5A31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lastRenderedPageBreak/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641E5" w14:textId="4C34BAE0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AAD95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1FA3C" w14:textId="02A95917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098B41" w14:textId="54A4E273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do Juros </w:t>
            </w:r>
          </w:p>
        </w:tc>
      </w:tr>
      <w:tr w:rsidR="00AD4F3C" w:rsidRPr="00EE0884" w14:paraId="41D0BE48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F81E5F" w14:textId="0020958B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VALOR_REDUCAO_JUROS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B1EE90" w14:textId="1DF21438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19F22A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C05A8" w14:textId="1DF2B228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1D40D" w14:textId="720FC24B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de Redução dos Juros </w:t>
            </w:r>
          </w:p>
        </w:tc>
      </w:tr>
      <w:tr w:rsidR="00AD4F3C" w:rsidRPr="00EE0884" w14:paraId="394A06AF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B90EFC" w14:textId="67EF2C22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VALOR_TOTAL_DEVIDO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80CF09" w14:textId="6AFE70F2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35EEA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D1E42" w14:textId="5D7CF5E8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6EAF5B" w14:textId="43C1BF54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Total do Débito </w:t>
            </w:r>
          </w:p>
        </w:tc>
      </w:tr>
      <w:tr w:rsidR="00FB4DC8" w:rsidRPr="00EE0884" w14:paraId="17AD7BC0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5AC458" w14:textId="75713B68" w:rsidR="00FB4DC8" w:rsidRDefault="00FB4DC8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SITUACAO_CONTA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B5422" w14:textId="1400E9A3" w:rsidR="00FB4DC8" w:rsidRDefault="00FB4DC8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479969" w14:textId="77777777" w:rsidR="00FB4DC8" w:rsidRPr="00EE0884" w:rsidRDefault="00FB4DC8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D50AC4" w14:textId="020FD894" w:rsidR="00FB4DC8" w:rsidRDefault="00FB4DC8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0ACED3" w14:textId="0D6E0530" w:rsidR="00FB4DC8" w:rsidRPr="00FB4DC8" w:rsidRDefault="00FB4DC8" w:rsidP="00FB4DC8">
            <w:pPr>
              <w:pStyle w:val="PargrafodaLista"/>
              <w:widowControl/>
              <w:autoSpaceDE/>
              <w:autoSpaceDN/>
              <w:spacing w:before="100" w:beforeAutospacing="1" w:after="100" w:afterAutospacing="1"/>
              <w:ind w:left="53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>
              <w:rPr>
                <w:rFonts w:ascii="Times New Roman" w:hAnsi="Times New Roman"/>
                <w:snapToGrid/>
                <w:szCs w:val="24"/>
                <w:lang w:eastAsia="pt-BR"/>
              </w:rPr>
              <w:t>1 -Débito, 2- Crédito</w:t>
            </w:r>
          </w:p>
        </w:tc>
      </w:tr>
    </w:tbl>
    <w:p w14:paraId="4A3AD039" w14:textId="77777777" w:rsidR="00741C45" w:rsidRPr="00EE0884" w:rsidRDefault="00741C45" w:rsidP="00741C45">
      <w:pPr>
        <w:spacing w:before="60" w:after="60"/>
        <w:ind w:left="0"/>
      </w:pPr>
    </w:p>
    <w:p w14:paraId="3794983A" w14:textId="77777777" w:rsidR="00AB4CC6" w:rsidRPr="00EE0884" w:rsidRDefault="00AB4CC6" w:rsidP="00C654C4">
      <w:pPr>
        <w:spacing w:before="60" w:after="60"/>
        <w:ind w:left="0"/>
      </w:pPr>
    </w:p>
    <w:p w14:paraId="51947FBA" w14:textId="77777777" w:rsidR="00FC1E12" w:rsidRPr="00EE0884" w:rsidRDefault="00FC1E12" w:rsidP="00FC1E12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247" w:name="_Toc448734097"/>
      <w:bookmarkStart w:id="248" w:name="_Toc463874173"/>
      <w:r w:rsidRPr="00EE0884">
        <w:t xml:space="preserve">Chaves das Tabelas (Primária e </w:t>
      </w:r>
      <w:r w:rsidR="0089787A" w:rsidRPr="00EE0884">
        <w:t>Estrangeira</w:t>
      </w:r>
      <w:r w:rsidRPr="00EE0884">
        <w:t>)</w:t>
      </w:r>
      <w:bookmarkEnd w:id="247"/>
      <w:bookmarkEnd w:id="248"/>
    </w:p>
    <w:p w14:paraId="48F4D105" w14:textId="4B7AD10F" w:rsidR="00FC1E12" w:rsidRPr="00EE0884" w:rsidRDefault="0089787A" w:rsidP="00016E22">
      <w:pPr>
        <w:spacing w:before="60" w:after="60"/>
        <w:ind w:left="0"/>
        <w:jc w:val="both"/>
      </w:pPr>
      <w:r w:rsidRPr="00EE0884">
        <w:t>A relação a seguir mostrar as chaves primárias e estrangeiras das tabelas da arrecadação. Bem como, a referência existente entre a chave estrangeira com a tabela referenciada.</w:t>
      </w:r>
    </w:p>
    <w:p w14:paraId="73038D79" w14:textId="77777777" w:rsidR="0089787A" w:rsidRPr="00EE0884" w:rsidRDefault="0089787A" w:rsidP="00016E22">
      <w:pPr>
        <w:spacing w:before="60" w:after="60"/>
        <w:ind w:left="0"/>
      </w:pPr>
    </w:p>
    <w:tbl>
      <w:tblPr>
        <w:tblW w:w="9440" w:type="dxa"/>
        <w:tblInd w:w="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80"/>
        <w:gridCol w:w="2080"/>
        <w:gridCol w:w="1400"/>
        <w:gridCol w:w="2980"/>
      </w:tblGrid>
      <w:tr w:rsidR="0089787A" w:rsidRPr="00EE0884" w14:paraId="5C591739" w14:textId="77777777" w:rsidTr="00016E22">
        <w:trPr>
          <w:trHeight w:val="300"/>
          <w:tblHeader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740E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TABELA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2F2E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NOME DA COLUNA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D7F3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CHAVE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5CE5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TABELA REFERENCIADA</w:t>
            </w:r>
          </w:p>
        </w:tc>
      </w:tr>
      <w:tr w:rsidR="0089787A" w:rsidRPr="00EE0884" w14:paraId="7544871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CD41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0CC1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2A3D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430E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CE7D65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FB5F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5273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IDARQUIVOS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F2C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7501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</w:tr>
      <w:tr w:rsidR="0089787A" w:rsidRPr="00EE0884" w14:paraId="66BB406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7E2C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5196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IDERRODETALHEARQ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C8E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128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6E99C6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2154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6C2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DBCF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6800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</w:tr>
      <w:tr w:rsidR="0089787A" w:rsidRPr="00EE0884" w14:paraId="797E83D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0EBE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8209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IDCODREJEICAO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728E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A17C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TIPO_REJEICAO_ARQUIVOS</w:t>
            </w:r>
          </w:p>
        </w:tc>
      </w:tr>
      <w:tr w:rsidR="0089787A" w:rsidRPr="00EE0884" w14:paraId="270D43C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557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E90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IDARQUIVOS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1CB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2B4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903269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EFAB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455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9C35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6F93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EE0884" w14:paraId="08EF0F0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D565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6F4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DB72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740D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081ED55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0963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FED4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F4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7EF2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0DEBB8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AE4C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6E0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53E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8EE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9D753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E4B0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D22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A61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CB4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305C6D7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796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F2BA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B63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A07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40B4D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114F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F6A8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5B7F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F8E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22E98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CB2C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3AF7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E8DD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560C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EE0884" w14:paraId="79FF168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BD17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F722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C58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C283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65E6F63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0F9E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CONVENIOS_TARIFAS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F4B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IDTARIFA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536F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ADEE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2506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0D7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CONVENIOS_TARIFAS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9225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67A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A21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EE0884" w14:paraId="588CEF8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00E7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D30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IDUNIDDELEGACIA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4E3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EE6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1CD1E5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D96E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2469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A538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2A7D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238D2A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13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6A61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E93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A4E4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044768E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53B1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98C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056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A84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673533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FC1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6A17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C9E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3341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</w:tr>
      <w:tr w:rsidR="0089787A" w:rsidRPr="00EE0884" w14:paraId="23F263E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C498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DDD7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6101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552B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4FF2E9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B50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120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5BAA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5D39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A018F1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91CD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48A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1BB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71A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E371B4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AD21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AEF2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4D45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2605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6B3CEBE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DA6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9F33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54A7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6B9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60AE75F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2736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DELEGACIAS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20D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4CA0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7FA6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F2A28C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1880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FECHAMENTO_ARRECADACAO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C974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IDARRECADACAO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4B9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AE9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502295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C4CB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8C9B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EA61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717A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7CE198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8F5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FC2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CNAE_FISCAL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29F3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2EEC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FCEAFD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76CA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0E7A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33A4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0468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</w:tr>
      <w:tr w:rsidR="0089787A" w:rsidRPr="00EE0884" w14:paraId="658A888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C9C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058D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E136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BB0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3D5E6D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37B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E779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IDBDDAR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FDB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7041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3BF16C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4936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7A81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853B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949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7D5BFB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A0F5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C1D4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D0DE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C402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77BFA8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93F2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97DC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TIPO_CONTA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C4D9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2FD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61638F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60CB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1B67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10C9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C697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F96815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453E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41F5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2EC3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D399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56CBA98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C9E4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0E20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D323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D315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EE0884" w14:paraId="067E9AE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2A94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50C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989B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4F8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</w:tr>
      <w:tr w:rsidR="0089787A" w:rsidRPr="00EE0884" w14:paraId="3F855C7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A27B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1E14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IDAJUSTESREPASSE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D61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00E6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7DDF19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9DD6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0C3B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210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B80E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168725C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92FF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25DA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0266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E7A4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1462542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03D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4B5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BC1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A9EF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057D88C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3733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832B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F5F1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0CF4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16CEB09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5F36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43A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7340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3E7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148488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8F2F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D8EF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SEQ_ERRO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3BF5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0BD2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</w:tr>
      <w:tr w:rsidR="0089787A" w:rsidRPr="00EE0884" w14:paraId="65BBC0F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E19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456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6987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3B7B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BE2EE6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5D9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6CEC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881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0EBC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477EAB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040C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1F2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23A4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1B19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</w:tr>
      <w:tr w:rsidR="0089787A" w:rsidRPr="00EE0884" w14:paraId="5674A57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4530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250F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905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9823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0809CF9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D606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8783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952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8A47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30C885D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E42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A16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DD27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0E2C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1F1C1CD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386F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E516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4DC4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3EBD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B8CC86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ADCE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9C6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SEQ_ERRO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0317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6CAB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B76BBF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1923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2ACD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30F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A352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B59304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5CA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B12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1345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225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60B2E35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EC4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91E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373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E45A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013D9D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892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2F89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84C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7C71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62C6875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E60C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270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6BA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CB77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785E0C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25F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7747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CA5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A7FC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95B3CC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CC4B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3E14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5FBC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770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380D7C7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88E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080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1CB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E6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6BDA163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DA3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0624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7FD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9E74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4AB2EE4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2EEC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F4E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2F77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C52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8D1542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CE4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63F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IDUNIDDELEGACIA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F59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65AA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</w:tr>
      <w:tr w:rsidR="0089787A" w:rsidRPr="00EE0884" w14:paraId="609A65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508B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C646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534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C1A5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2BFFBEB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886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181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2F18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99B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0A4B3BF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4218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PEDIDO_AREAS_FAIXA_VALOR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7614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CD3B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1E56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4FFAD8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799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PEDIDO_AREAS_FAIXA_VALOR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2840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10B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17C7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EE0884" w14:paraId="7BCC46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1E4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3DF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IDSERVIDOR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A099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F2C1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9A5A7B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E01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C3F6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A0DB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D0C8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D334A9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F5B0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382E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147F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267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EE0884" w14:paraId="002E98A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0E61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7970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AF5B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12A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8FAEBE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298A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8218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B29D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0FB7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CCD120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8CC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E54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8129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ED0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</w:tr>
      <w:tr w:rsidR="0089787A" w:rsidRPr="00EE0884" w14:paraId="1028C25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A64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9CB6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D6B2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4F2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</w:tr>
      <w:tr w:rsidR="0089787A" w:rsidRPr="00EE0884" w14:paraId="59579B0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5808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119A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20E9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742B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BD9389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45ED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780D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6F2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B9B7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</w:tr>
      <w:tr w:rsidR="0089787A" w:rsidRPr="00EE0884" w14:paraId="12164CA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DEB4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8C40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4752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FB09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B1608B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754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B9E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193B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C0D4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258AFA1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8A5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33CD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IDPARECER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1A4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7022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68EF17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8653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F152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AE8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65DF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0A6AB14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259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85DC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2525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EA7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EE0884" w14:paraId="718FDAD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0B7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423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A18E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9D0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9475ED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C9C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119C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IDTIPO_DOCS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628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82D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D08164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EA5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544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464D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D4A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1767A3E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CA03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BAE8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IDTIPO_DOCS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2781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69D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</w:tr>
      <w:tr w:rsidR="0089787A" w:rsidRPr="00EE0884" w14:paraId="1A31A2E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6F7A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6D63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5109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945A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2165C0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81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3FE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2B25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1A5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302BA4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5022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FB5C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D94E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6DE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7C84D92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01CB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A6E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96B8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F68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38545AE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C53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PEDIDO_EXIGENCIA_PARECER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E886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IDEXIGENCIA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420D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C22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C4DE07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FBFD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PEDIDO_EXIGENCIA_PARECER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E400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IDPARECER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AAEC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09DA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</w:tr>
      <w:tr w:rsidR="0089787A" w:rsidRPr="00EE0884" w14:paraId="574B6FE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947A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E35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9F78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9FFE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D2F185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FC33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1ACF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637B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4E84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3D7D2D4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502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B7E2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41EA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896C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5B0FE88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EE69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11AF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4C6C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AB7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249473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94C0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77EF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EA75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5A33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083D66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E279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1A7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DAC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2091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18DF95E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605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7AA1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59CE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24F7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EE0884" w14:paraId="5ED7D30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744B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413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7024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EC8B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723C756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686C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C9F9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21E0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777D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1284F6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FC5A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E998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454D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787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</w:tr>
      <w:tr w:rsidR="0089787A" w:rsidRPr="00EE0884" w14:paraId="21CF2F3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B86E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2126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8906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500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06AC586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377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9E8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6E0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1BFE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6DC3CB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89D4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633D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F756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8CA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0B33440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1C8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AC5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8233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825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07C7D2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4A76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676A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3B2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FCDF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26C57F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9280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F0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IDPLANOCONTAS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2D0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68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7B7DA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7D8B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PLANO_CONTAS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144C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8B33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09A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</w:tr>
      <w:tr w:rsidR="0089787A" w:rsidRPr="00EE0884" w14:paraId="4962A9E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F1D2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D74A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1C3B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E76D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CE55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D67A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F206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9FC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7F35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7AB651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7592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3D5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47E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F931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0449063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163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F21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78CF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6EE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EE0884" w14:paraId="4553E11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F16D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AE5F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4AAE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DC0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1E06CD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E65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6902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IDPLANOCONTAS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668A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B0D7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</w:tr>
      <w:tr w:rsidR="0089787A" w:rsidRPr="00EE0884" w14:paraId="24F7170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D440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E5E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DATA_INICIO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DCA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AAB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DD91D1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1EC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6401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687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1D9B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CB6B25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DC14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C13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AD4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C1FA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A2E677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587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FD1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36AF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B42C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550F414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36A5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445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IDRECEITA_TAXA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A556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B2DF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2E011C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85E3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355E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2297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CE7A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B0BFA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7529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84D6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DA3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FE1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1A7B1CB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998D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RESUMO_ARRECADACAO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896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IDRESUMOARREC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36FB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0D8D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B2C3CA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8D72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RESUMO_ARRECADACAO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271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IDARRECADACAO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35B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5C1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FECHAMENTO_ARRECADACAO</w:t>
            </w:r>
          </w:p>
        </w:tc>
      </w:tr>
      <w:tr w:rsidR="0089787A" w:rsidRPr="00EE0884" w14:paraId="08FB80A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FDB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6F7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B9C3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533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957C4C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36A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FDC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12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A68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054579F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5BF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4A9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5061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6D7E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C2EC89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478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1176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AF6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6B5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2468D7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18A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A7FC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4A15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ECC0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ED342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D4B3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C7A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34F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B1B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478D96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6E25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6B8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54D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8F84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0F15DE0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97E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2A13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IDAJUSTESREPASSE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E86A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FA05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</w:tr>
      <w:tr w:rsidR="0089787A" w:rsidRPr="00EE0884" w14:paraId="096667E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378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TIPO_GRUPOS_CNAES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39F8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C82C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283C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996466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A1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TIPO_REJEICAO_ARQUIVOS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A74E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IDCODREJEICAO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2EED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0DD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</w:tbl>
    <w:p w14:paraId="25182C4C" w14:textId="77777777" w:rsidR="0089787A" w:rsidRPr="00EE0884" w:rsidRDefault="0089787A" w:rsidP="00FC1E12">
      <w:pPr>
        <w:spacing w:before="60" w:after="60"/>
      </w:pPr>
    </w:p>
    <w:sectPr w:rsidR="0089787A" w:rsidRPr="00EE0884" w:rsidSect="003F5576">
      <w:headerReference w:type="default" r:id="rId9"/>
      <w:footerReference w:type="default" r:id="rId10"/>
      <w:pgSz w:w="11907" w:h="16839" w:code="9"/>
      <w:pgMar w:top="1807" w:right="1440" w:bottom="1417" w:left="1440" w:header="720" w:footer="567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9537F4" w14:textId="77777777" w:rsidR="00AC062E" w:rsidRDefault="00AC062E">
      <w:r>
        <w:separator/>
      </w:r>
    </w:p>
  </w:endnote>
  <w:endnote w:type="continuationSeparator" w:id="0">
    <w:p w14:paraId="03E26DBD" w14:textId="77777777" w:rsidR="00AC062E" w:rsidRDefault="00AC062E">
      <w:r>
        <w:continuationSeparator/>
      </w:r>
    </w:p>
  </w:endnote>
  <w:endnote w:type="continuationNotice" w:id="1">
    <w:p w14:paraId="1A0114AF" w14:textId="77777777" w:rsidR="00AC062E" w:rsidRDefault="00AC062E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Times New (W1)"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ialog">
    <w:altName w:val="Times New Roman"/>
    <w:panose1 w:val="00000000000000000000"/>
    <w:charset w:val="00"/>
    <w:family w:val="roman"/>
    <w:notTrueType/>
    <w:pitch w:val="default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26FB91" w14:textId="3B797EFA" w:rsidR="008F2789" w:rsidRPr="001F108F" w:rsidRDefault="008F2789" w:rsidP="003F5576">
    <w:pPr>
      <w:pStyle w:val="Rodap"/>
      <w:rPr>
        <w:b/>
      </w:rPr>
    </w:pPr>
    <w:r>
      <w:rPr>
        <w:b/>
        <w:noProof/>
        <w:snapToGrid/>
        <w:lang w:eastAsia="pt-BR"/>
      </w:rPr>
      <w:drawing>
        <wp:anchor distT="0" distB="0" distL="114300" distR="114300" simplePos="0" relativeHeight="251657728" behindDoc="0" locked="0" layoutInCell="1" allowOverlap="1" wp14:anchorId="6B72DB7D" wp14:editId="00D89C9B">
          <wp:simplePos x="0" y="0"/>
          <wp:positionH relativeFrom="column">
            <wp:posOffset>3494405</wp:posOffset>
          </wp:positionH>
          <wp:positionV relativeFrom="paragraph">
            <wp:posOffset>-65405</wp:posOffset>
          </wp:positionV>
          <wp:extent cx="2682875" cy="455930"/>
          <wp:effectExtent l="0" t="0" r="3175" b="127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82875" cy="4559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F108F">
      <w:rPr>
        <w:b/>
      </w:rPr>
      <w:tab/>
    </w:r>
    <w:r w:rsidRPr="001F108F">
      <w:rPr>
        <w:b/>
      </w:rPr>
      <w:fldChar w:fldCharType="begin"/>
    </w:r>
    <w:r w:rsidRPr="001F108F">
      <w:rPr>
        <w:b/>
      </w:rPr>
      <w:instrText>PAGE   \* MERGEFORMAT</w:instrText>
    </w:r>
    <w:r w:rsidRPr="001F108F">
      <w:rPr>
        <w:b/>
      </w:rPr>
      <w:fldChar w:fldCharType="separate"/>
    </w:r>
    <w:r w:rsidR="00643715">
      <w:rPr>
        <w:b/>
        <w:noProof/>
      </w:rPr>
      <w:t>3</w:t>
    </w:r>
    <w:r w:rsidRPr="001F108F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969117" w14:textId="77777777" w:rsidR="00AC062E" w:rsidRDefault="00AC062E">
      <w:r>
        <w:separator/>
      </w:r>
    </w:p>
  </w:footnote>
  <w:footnote w:type="continuationSeparator" w:id="0">
    <w:p w14:paraId="53E917B7" w14:textId="77777777" w:rsidR="00AC062E" w:rsidRDefault="00AC062E">
      <w:r>
        <w:continuationSeparator/>
      </w:r>
    </w:p>
  </w:footnote>
  <w:footnote w:type="continuationNotice" w:id="1">
    <w:p w14:paraId="17F96BFA" w14:textId="77777777" w:rsidR="00AC062E" w:rsidRDefault="00AC062E">
      <w:pPr>
        <w:spacing w:after="0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260AAC" w14:textId="7661827A" w:rsidR="008F2789" w:rsidRPr="000A2EDD" w:rsidRDefault="008F2789" w:rsidP="003F5576">
    <w:pPr>
      <w:pStyle w:val="Cabealho"/>
      <w:ind w:left="0"/>
      <w:jc w:val="right"/>
      <w:rPr>
        <w:color w:val="4F81BD"/>
        <w:sz w:val="18"/>
        <w:szCs w:val="18"/>
      </w:rPr>
    </w:pPr>
    <w:r>
      <w:rPr>
        <w:noProof/>
        <w:lang w:eastAsia="pt-BR"/>
      </w:rPr>
      <w:drawing>
        <wp:anchor distT="0" distB="0" distL="114300" distR="114300" simplePos="0" relativeHeight="251659776" behindDoc="1" locked="0" layoutInCell="1" allowOverlap="1" wp14:anchorId="7B7E57BE" wp14:editId="45090403">
          <wp:simplePos x="0" y="0"/>
          <wp:positionH relativeFrom="page">
            <wp:posOffset>4318000</wp:posOffset>
          </wp:positionH>
          <wp:positionV relativeFrom="page">
            <wp:posOffset>-111760</wp:posOffset>
          </wp:positionV>
          <wp:extent cx="3479165" cy="1299210"/>
          <wp:effectExtent l="0" t="0" r="635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79165" cy="12992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60800" behindDoc="1" locked="0" layoutInCell="1" allowOverlap="1" wp14:anchorId="45AF50A5" wp14:editId="12F46666">
          <wp:simplePos x="0" y="0"/>
          <wp:positionH relativeFrom="page">
            <wp:posOffset>318135</wp:posOffset>
          </wp:positionH>
          <wp:positionV relativeFrom="page">
            <wp:posOffset>38100</wp:posOffset>
          </wp:positionV>
          <wp:extent cx="1348740" cy="1132205"/>
          <wp:effectExtent l="0" t="0" r="0" b="10795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81673"/>
                  <a:stretch>
                    <a:fillRect/>
                  </a:stretch>
                </pic:blipFill>
                <pic:spPr bwMode="auto">
                  <a:xfrm>
                    <a:off x="0" y="0"/>
                    <a:ext cx="1348740" cy="1132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35DD4">
      <w:rPr>
        <w:color w:val="4F81BD"/>
        <w:sz w:val="18"/>
        <w:szCs w:val="18"/>
      </w:rPr>
      <w:t xml:space="preserve">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>
    <w:nsid w:val="00381B7A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0A245AC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">
    <w:nsid w:val="1CC01C2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F6526D3"/>
    <w:multiLevelType w:val="hybridMultilevel"/>
    <w:tmpl w:val="52FE52AA"/>
    <w:lvl w:ilvl="0" w:tplc="7A70B1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FC32514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D7405D1"/>
    <w:multiLevelType w:val="singleLevel"/>
    <w:tmpl w:val="9E54A60A"/>
    <w:lvl w:ilvl="0">
      <w:start w:val="1"/>
      <w:numFmt w:val="none"/>
      <w:lvlText w:val="?"/>
      <w:legacy w:legacy="1" w:legacySpace="0" w:legacyIndent="432"/>
      <w:lvlJc w:val="left"/>
      <w:pPr>
        <w:ind w:left="720" w:hanging="432"/>
      </w:pPr>
      <w:rPr>
        <w:rFonts w:ascii="Symbol" w:hAnsi="Symbol" w:hint="default"/>
        <w:sz w:val="16"/>
      </w:rPr>
    </w:lvl>
  </w:abstractNum>
  <w:abstractNum w:abstractNumId="7">
    <w:nsid w:val="2EF05824"/>
    <w:multiLevelType w:val="hybridMultilevel"/>
    <w:tmpl w:val="3F9A606E"/>
    <w:lvl w:ilvl="0" w:tplc="D61800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CB5D6D"/>
    <w:multiLevelType w:val="hybridMultilevel"/>
    <w:tmpl w:val="C9623208"/>
    <w:lvl w:ilvl="0" w:tplc="04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">
    <w:nsid w:val="3874682D"/>
    <w:multiLevelType w:val="hybridMultilevel"/>
    <w:tmpl w:val="AA56372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E160048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75A0BE2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487D265F"/>
    <w:multiLevelType w:val="hybridMultilevel"/>
    <w:tmpl w:val="672A3826"/>
    <w:lvl w:ilvl="0" w:tplc="8C8074C8">
      <w:start w:val="1"/>
      <w:numFmt w:val="decimal"/>
      <w:lvlText w:val="%1.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3">
    <w:nsid w:val="4BE55857"/>
    <w:multiLevelType w:val="hybridMultilevel"/>
    <w:tmpl w:val="B226EA7C"/>
    <w:lvl w:ilvl="0" w:tplc="5C0814BC">
      <w:start w:val="1"/>
      <w:numFmt w:val="decimal"/>
      <w:lvlText w:val="%1-"/>
      <w:lvlJc w:val="left"/>
      <w:pPr>
        <w:ind w:left="50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4" w:hanging="360"/>
      </w:pPr>
    </w:lvl>
    <w:lvl w:ilvl="2" w:tplc="0416001B" w:tentative="1">
      <w:start w:val="1"/>
      <w:numFmt w:val="lowerRoman"/>
      <w:lvlText w:val="%3."/>
      <w:lvlJc w:val="right"/>
      <w:pPr>
        <w:ind w:left="1944" w:hanging="180"/>
      </w:pPr>
    </w:lvl>
    <w:lvl w:ilvl="3" w:tplc="0416000F" w:tentative="1">
      <w:start w:val="1"/>
      <w:numFmt w:val="decimal"/>
      <w:lvlText w:val="%4."/>
      <w:lvlJc w:val="left"/>
      <w:pPr>
        <w:ind w:left="2664" w:hanging="360"/>
      </w:pPr>
    </w:lvl>
    <w:lvl w:ilvl="4" w:tplc="04160019" w:tentative="1">
      <w:start w:val="1"/>
      <w:numFmt w:val="lowerLetter"/>
      <w:lvlText w:val="%5."/>
      <w:lvlJc w:val="left"/>
      <w:pPr>
        <w:ind w:left="3384" w:hanging="360"/>
      </w:pPr>
    </w:lvl>
    <w:lvl w:ilvl="5" w:tplc="0416001B" w:tentative="1">
      <w:start w:val="1"/>
      <w:numFmt w:val="lowerRoman"/>
      <w:lvlText w:val="%6."/>
      <w:lvlJc w:val="right"/>
      <w:pPr>
        <w:ind w:left="4104" w:hanging="180"/>
      </w:pPr>
    </w:lvl>
    <w:lvl w:ilvl="6" w:tplc="0416000F" w:tentative="1">
      <w:start w:val="1"/>
      <w:numFmt w:val="decimal"/>
      <w:lvlText w:val="%7."/>
      <w:lvlJc w:val="left"/>
      <w:pPr>
        <w:ind w:left="4824" w:hanging="360"/>
      </w:pPr>
    </w:lvl>
    <w:lvl w:ilvl="7" w:tplc="04160019" w:tentative="1">
      <w:start w:val="1"/>
      <w:numFmt w:val="lowerLetter"/>
      <w:lvlText w:val="%8."/>
      <w:lvlJc w:val="left"/>
      <w:pPr>
        <w:ind w:left="5544" w:hanging="360"/>
      </w:pPr>
    </w:lvl>
    <w:lvl w:ilvl="8" w:tplc="0416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4">
    <w:nsid w:val="4F257B66"/>
    <w:multiLevelType w:val="singleLevel"/>
    <w:tmpl w:val="B8C6F782"/>
    <w:lvl w:ilvl="0">
      <w:start w:val="1"/>
      <w:numFmt w:val="none"/>
      <w:lvlText w:val="?"/>
      <w:legacy w:legacy="1" w:legacySpace="0" w:legacyIndent="360"/>
      <w:lvlJc w:val="left"/>
      <w:pPr>
        <w:ind w:left="1440" w:hanging="360"/>
      </w:pPr>
      <w:rPr>
        <w:rFonts w:ascii="Times New Roman" w:hAnsi="Times New Roman" w:cs="Times New Roman" w:hint="default"/>
        <w:sz w:val="16"/>
      </w:rPr>
    </w:lvl>
  </w:abstractNum>
  <w:abstractNum w:abstractNumId="15">
    <w:nsid w:val="50FE5CE3"/>
    <w:multiLevelType w:val="hybridMultilevel"/>
    <w:tmpl w:val="9A1806D8"/>
    <w:lvl w:ilvl="0" w:tplc="7A70B1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53397B09"/>
    <w:multiLevelType w:val="hybridMultilevel"/>
    <w:tmpl w:val="9DE865D2"/>
    <w:lvl w:ilvl="0" w:tplc="04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7">
    <w:nsid w:val="5EBA55F3"/>
    <w:multiLevelType w:val="hybridMultilevel"/>
    <w:tmpl w:val="4C06D1F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EFF2CE0"/>
    <w:multiLevelType w:val="hybridMultilevel"/>
    <w:tmpl w:val="7472BEE6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5F156B4F"/>
    <w:multiLevelType w:val="multilevel"/>
    <w:tmpl w:val="823EFC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0">
    <w:nsid w:val="63905FE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6AD52925"/>
    <w:multiLevelType w:val="multilevel"/>
    <w:tmpl w:val="1E74CFF4"/>
    <w:lvl w:ilvl="0">
      <w:start w:val="1"/>
      <w:numFmt w:val="decimal"/>
      <w:pStyle w:val="Ttulo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>
    <w:nsid w:val="70762035"/>
    <w:multiLevelType w:val="multilevel"/>
    <w:tmpl w:val="733682B8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>
    <w:nsid w:val="76B70F58"/>
    <w:multiLevelType w:val="multilevel"/>
    <w:tmpl w:val="BBCE5936"/>
    <w:styleLink w:val="Estilo1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6"/>
  </w:num>
  <w:num w:numId="4">
    <w:abstractNumId w:val="14"/>
  </w:num>
  <w:num w:numId="5">
    <w:abstractNumId w:val="2"/>
  </w:num>
  <w:num w:numId="6">
    <w:abstractNumId w:val="12"/>
  </w:num>
  <w:num w:numId="7">
    <w:abstractNumId w:val="19"/>
  </w:num>
  <w:num w:numId="8">
    <w:abstractNumId w:val="23"/>
  </w:num>
  <w:num w:numId="9">
    <w:abstractNumId w:val="21"/>
  </w:num>
  <w:num w:numId="10">
    <w:abstractNumId w:val="20"/>
  </w:num>
  <w:num w:numId="11">
    <w:abstractNumId w:val="3"/>
  </w:num>
  <w:num w:numId="12">
    <w:abstractNumId w:val="21"/>
  </w:num>
  <w:num w:numId="13">
    <w:abstractNumId w:val="21"/>
  </w:num>
  <w:num w:numId="14">
    <w:abstractNumId w:val="22"/>
  </w:num>
  <w:num w:numId="15">
    <w:abstractNumId w:val="21"/>
  </w:num>
  <w:num w:numId="16">
    <w:abstractNumId w:val="21"/>
  </w:num>
  <w:num w:numId="17">
    <w:abstractNumId w:val="21"/>
  </w:num>
  <w:num w:numId="18">
    <w:abstractNumId w:val="8"/>
  </w:num>
  <w:num w:numId="19">
    <w:abstractNumId w:val="1"/>
  </w:num>
  <w:num w:numId="20">
    <w:abstractNumId w:val="11"/>
  </w:num>
  <w:num w:numId="21">
    <w:abstractNumId w:val="9"/>
  </w:num>
  <w:num w:numId="22">
    <w:abstractNumId w:val="5"/>
  </w:num>
  <w:num w:numId="23">
    <w:abstractNumId w:val="10"/>
  </w:num>
  <w:num w:numId="24">
    <w:abstractNumId w:val="15"/>
  </w:num>
  <w:num w:numId="25">
    <w:abstractNumId w:val="18"/>
  </w:num>
  <w:num w:numId="26">
    <w:abstractNumId w:val="17"/>
  </w:num>
  <w:num w:numId="27">
    <w:abstractNumId w:val="4"/>
  </w:num>
  <w:num w:numId="28">
    <w:abstractNumId w:val="16"/>
  </w:num>
  <w:num w:numId="29">
    <w:abstractNumId w:val="13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doNotHyphenateCap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9BD"/>
    <w:rsid w:val="000009A5"/>
    <w:rsid w:val="000039E9"/>
    <w:rsid w:val="00013E72"/>
    <w:rsid w:val="00016E22"/>
    <w:rsid w:val="000175FB"/>
    <w:rsid w:val="00017DDD"/>
    <w:rsid w:val="00021EFA"/>
    <w:rsid w:val="000270BD"/>
    <w:rsid w:val="000306EA"/>
    <w:rsid w:val="00035CB2"/>
    <w:rsid w:val="00044E9D"/>
    <w:rsid w:val="000601E8"/>
    <w:rsid w:val="000627AE"/>
    <w:rsid w:val="00064CEC"/>
    <w:rsid w:val="00066AF5"/>
    <w:rsid w:val="000822E7"/>
    <w:rsid w:val="000847EE"/>
    <w:rsid w:val="00085B41"/>
    <w:rsid w:val="00090B5C"/>
    <w:rsid w:val="000941DB"/>
    <w:rsid w:val="00095B56"/>
    <w:rsid w:val="000A5C03"/>
    <w:rsid w:val="000B4FB6"/>
    <w:rsid w:val="000B61E4"/>
    <w:rsid w:val="000B7FE2"/>
    <w:rsid w:val="000C40D7"/>
    <w:rsid w:val="000D4D5C"/>
    <w:rsid w:val="000F116D"/>
    <w:rsid w:val="000F1994"/>
    <w:rsid w:val="000F3269"/>
    <w:rsid w:val="001078DB"/>
    <w:rsid w:val="00112216"/>
    <w:rsid w:val="00112A21"/>
    <w:rsid w:val="001167F1"/>
    <w:rsid w:val="00116FE1"/>
    <w:rsid w:val="001215DA"/>
    <w:rsid w:val="001240E9"/>
    <w:rsid w:val="00127B26"/>
    <w:rsid w:val="0013090F"/>
    <w:rsid w:val="0013190C"/>
    <w:rsid w:val="00141C1A"/>
    <w:rsid w:val="00154D82"/>
    <w:rsid w:val="00166749"/>
    <w:rsid w:val="00180116"/>
    <w:rsid w:val="00191072"/>
    <w:rsid w:val="001915D8"/>
    <w:rsid w:val="001973A5"/>
    <w:rsid w:val="001A2C86"/>
    <w:rsid w:val="001A4840"/>
    <w:rsid w:val="001B6DD2"/>
    <w:rsid w:val="001C2A1D"/>
    <w:rsid w:val="001C58E0"/>
    <w:rsid w:val="001C6CF5"/>
    <w:rsid w:val="001D2ABA"/>
    <w:rsid w:val="001D6422"/>
    <w:rsid w:val="001D76AD"/>
    <w:rsid w:val="001E083E"/>
    <w:rsid w:val="001E309A"/>
    <w:rsid w:val="001E795C"/>
    <w:rsid w:val="001F108F"/>
    <w:rsid w:val="001F5AAB"/>
    <w:rsid w:val="001F7FD6"/>
    <w:rsid w:val="00203214"/>
    <w:rsid w:val="0020405B"/>
    <w:rsid w:val="00204437"/>
    <w:rsid w:val="00211023"/>
    <w:rsid w:val="00215A53"/>
    <w:rsid w:val="00215CBA"/>
    <w:rsid w:val="002173A8"/>
    <w:rsid w:val="002332F5"/>
    <w:rsid w:val="0023582A"/>
    <w:rsid w:val="002359C7"/>
    <w:rsid w:val="0023725A"/>
    <w:rsid w:val="00244BB3"/>
    <w:rsid w:val="00245543"/>
    <w:rsid w:val="00256B37"/>
    <w:rsid w:val="002669D8"/>
    <w:rsid w:val="002700BE"/>
    <w:rsid w:val="002719CE"/>
    <w:rsid w:val="0027449C"/>
    <w:rsid w:val="0027471C"/>
    <w:rsid w:val="00281E17"/>
    <w:rsid w:val="00283D68"/>
    <w:rsid w:val="0028503E"/>
    <w:rsid w:val="00296C00"/>
    <w:rsid w:val="002A1834"/>
    <w:rsid w:val="002A5630"/>
    <w:rsid w:val="002A6A0C"/>
    <w:rsid w:val="002A6CF5"/>
    <w:rsid w:val="002B16CD"/>
    <w:rsid w:val="002B45AA"/>
    <w:rsid w:val="002C1462"/>
    <w:rsid w:val="002C1524"/>
    <w:rsid w:val="002C3F22"/>
    <w:rsid w:val="002D68D6"/>
    <w:rsid w:val="002F22D5"/>
    <w:rsid w:val="002F23F1"/>
    <w:rsid w:val="0031219B"/>
    <w:rsid w:val="00334A51"/>
    <w:rsid w:val="00356107"/>
    <w:rsid w:val="003650B5"/>
    <w:rsid w:val="00365B93"/>
    <w:rsid w:val="00372AAD"/>
    <w:rsid w:val="00375521"/>
    <w:rsid w:val="00375A5E"/>
    <w:rsid w:val="00386805"/>
    <w:rsid w:val="003920CA"/>
    <w:rsid w:val="00395879"/>
    <w:rsid w:val="003B1F4B"/>
    <w:rsid w:val="003C244F"/>
    <w:rsid w:val="003D058D"/>
    <w:rsid w:val="003D0870"/>
    <w:rsid w:val="003D124D"/>
    <w:rsid w:val="003D1DED"/>
    <w:rsid w:val="003D39FD"/>
    <w:rsid w:val="003E6AF9"/>
    <w:rsid w:val="003F5576"/>
    <w:rsid w:val="004034D0"/>
    <w:rsid w:val="00407CB6"/>
    <w:rsid w:val="0041232C"/>
    <w:rsid w:val="00413B6F"/>
    <w:rsid w:val="00422E54"/>
    <w:rsid w:val="004271F2"/>
    <w:rsid w:val="00427C0D"/>
    <w:rsid w:val="00441C85"/>
    <w:rsid w:val="00445E12"/>
    <w:rsid w:val="00447118"/>
    <w:rsid w:val="0045775B"/>
    <w:rsid w:val="00475D1E"/>
    <w:rsid w:val="00475D77"/>
    <w:rsid w:val="004819BD"/>
    <w:rsid w:val="00483110"/>
    <w:rsid w:val="00491319"/>
    <w:rsid w:val="00496636"/>
    <w:rsid w:val="004A4D19"/>
    <w:rsid w:val="004B0EC5"/>
    <w:rsid w:val="004B2381"/>
    <w:rsid w:val="004B4CB2"/>
    <w:rsid w:val="004B4CDF"/>
    <w:rsid w:val="004B6BE3"/>
    <w:rsid w:val="004B7D9C"/>
    <w:rsid w:val="004C26C3"/>
    <w:rsid w:val="004C3582"/>
    <w:rsid w:val="004D1FC3"/>
    <w:rsid w:val="004D632C"/>
    <w:rsid w:val="004E1C22"/>
    <w:rsid w:val="004E5EB7"/>
    <w:rsid w:val="004E75E5"/>
    <w:rsid w:val="004F1B67"/>
    <w:rsid w:val="004F39E7"/>
    <w:rsid w:val="004F5E2B"/>
    <w:rsid w:val="00503335"/>
    <w:rsid w:val="00504288"/>
    <w:rsid w:val="00507AEF"/>
    <w:rsid w:val="00510767"/>
    <w:rsid w:val="00510CAE"/>
    <w:rsid w:val="00515AB2"/>
    <w:rsid w:val="00517DAA"/>
    <w:rsid w:val="0052113E"/>
    <w:rsid w:val="005376A9"/>
    <w:rsid w:val="00541FE7"/>
    <w:rsid w:val="005423EC"/>
    <w:rsid w:val="00546E7E"/>
    <w:rsid w:val="00550213"/>
    <w:rsid w:val="00552C26"/>
    <w:rsid w:val="0055581E"/>
    <w:rsid w:val="00560BBD"/>
    <w:rsid w:val="0056205D"/>
    <w:rsid w:val="005679A7"/>
    <w:rsid w:val="00571797"/>
    <w:rsid w:val="00571D04"/>
    <w:rsid w:val="0057275D"/>
    <w:rsid w:val="00572ECF"/>
    <w:rsid w:val="00573114"/>
    <w:rsid w:val="0057322E"/>
    <w:rsid w:val="005739C1"/>
    <w:rsid w:val="00584B06"/>
    <w:rsid w:val="005867F6"/>
    <w:rsid w:val="00597570"/>
    <w:rsid w:val="005A5452"/>
    <w:rsid w:val="005A751D"/>
    <w:rsid w:val="005B0CD7"/>
    <w:rsid w:val="005B1974"/>
    <w:rsid w:val="005B2554"/>
    <w:rsid w:val="005B3261"/>
    <w:rsid w:val="005B5017"/>
    <w:rsid w:val="005C7972"/>
    <w:rsid w:val="005D17E1"/>
    <w:rsid w:val="005D3EB0"/>
    <w:rsid w:val="005D4988"/>
    <w:rsid w:val="005D6C9F"/>
    <w:rsid w:val="005D73EF"/>
    <w:rsid w:val="005E4EEE"/>
    <w:rsid w:val="005F57F3"/>
    <w:rsid w:val="005F592B"/>
    <w:rsid w:val="006027B2"/>
    <w:rsid w:val="00612EF9"/>
    <w:rsid w:val="00613345"/>
    <w:rsid w:val="00616451"/>
    <w:rsid w:val="00623B30"/>
    <w:rsid w:val="00631089"/>
    <w:rsid w:val="0063171B"/>
    <w:rsid w:val="006403BC"/>
    <w:rsid w:val="00641ADC"/>
    <w:rsid w:val="00643715"/>
    <w:rsid w:val="006516CB"/>
    <w:rsid w:val="0065379E"/>
    <w:rsid w:val="00656C2D"/>
    <w:rsid w:val="00660F2B"/>
    <w:rsid w:val="006634AF"/>
    <w:rsid w:val="00665B63"/>
    <w:rsid w:val="00666ED0"/>
    <w:rsid w:val="0067371F"/>
    <w:rsid w:val="00677569"/>
    <w:rsid w:val="00683531"/>
    <w:rsid w:val="00686132"/>
    <w:rsid w:val="00692865"/>
    <w:rsid w:val="00693EDE"/>
    <w:rsid w:val="006A450F"/>
    <w:rsid w:val="006A48AD"/>
    <w:rsid w:val="006A6045"/>
    <w:rsid w:val="006A62DD"/>
    <w:rsid w:val="006A7B0A"/>
    <w:rsid w:val="006B1C5D"/>
    <w:rsid w:val="006B350B"/>
    <w:rsid w:val="006C1336"/>
    <w:rsid w:val="006C63AF"/>
    <w:rsid w:val="006D54DF"/>
    <w:rsid w:val="006E1426"/>
    <w:rsid w:val="006E528C"/>
    <w:rsid w:val="006E7877"/>
    <w:rsid w:val="006F0B24"/>
    <w:rsid w:val="00700CE4"/>
    <w:rsid w:val="00716154"/>
    <w:rsid w:val="007241FB"/>
    <w:rsid w:val="00725CD0"/>
    <w:rsid w:val="00733580"/>
    <w:rsid w:val="007369D7"/>
    <w:rsid w:val="00741C45"/>
    <w:rsid w:val="00741E9E"/>
    <w:rsid w:val="00742846"/>
    <w:rsid w:val="0074293D"/>
    <w:rsid w:val="0077726F"/>
    <w:rsid w:val="0078046B"/>
    <w:rsid w:val="0078759D"/>
    <w:rsid w:val="00792FF3"/>
    <w:rsid w:val="007A3BC2"/>
    <w:rsid w:val="007A6CC9"/>
    <w:rsid w:val="007B029D"/>
    <w:rsid w:val="007B4F3F"/>
    <w:rsid w:val="007B5E98"/>
    <w:rsid w:val="007C2A1E"/>
    <w:rsid w:val="007C6A5B"/>
    <w:rsid w:val="007D24FE"/>
    <w:rsid w:val="007E615A"/>
    <w:rsid w:val="007F2911"/>
    <w:rsid w:val="007F52BA"/>
    <w:rsid w:val="00800176"/>
    <w:rsid w:val="00811FA8"/>
    <w:rsid w:val="00814CE8"/>
    <w:rsid w:val="008218EA"/>
    <w:rsid w:val="00822490"/>
    <w:rsid w:val="0083240E"/>
    <w:rsid w:val="008339D3"/>
    <w:rsid w:val="00837715"/>
    <w:rsid w:val="00855761"/>
    <w:rsid w:val="00855B5E"/>
    <w:rsid w:val="008572F6"/>
    <w:rsid w:val="00857A9A"/>
    <w:rsid w:val="00861DEE"/>
    <w:rsid w:val="008663C1"/>
    <w:rsid w:val="00877AB1"/>
    <w:rsid w:val="00883EF3"/>
    <w:rsid w:val="0088493D"/>
    <w:rsid w:val="00884BDB"/>
    <w:rsid w:val="00885A3B"/>
    <w:rsid w:val="00886EE3"/>
    <w:rsid w:val="00895CE0"/>
    <w:rsid w:val="0089787A"/>
    <w:rsid w:val="008A37F1"/>
    <w:rsid w:val="008A5FDE"/>
    <w:rsid w:val="008A73D8"/>
    <w:rsid w:val="008B14CB"/>
    <w:rsid w:val="008C0453"/>
    <w:rsid w:val="008C5D42"/>
    <w:rsid w:val="008D0CDC"/>
    <w:rsid w:val="008D19E2"/>
    <w:rsid w:val="008D70BF"/>
    <w:rsid w:val="008D76C5"/>
    <w:rsid w:val="008D77E8"/>
    <w:rsid w:val="008D7B7E"/>
    <w:rsid w:val="008E01AE"/>
    <w:rsid w:val="008E2B71"/>
    <w:rsid w:val="008E2D79"/>
    <w:rsid w:val="008E7B4D"/>
    <w:rsid w:val="008F2789"/>
    <w:rsid w:val="008F2B3C"/>
    <w:rsid w:val="00906997"/>
    <w:rsid w:val="00911258"/>
    <w:rsid w:val="00921B6F"/>
    <w:rsid w:val="00922E6B"/>
    <w:rsid w:val="00923E36"/>
    <w:rsid w:val="00927FE3"/>
    <w:rsid w:val="009345F9"/>
    <w:rsid w:val="00937780"/>
    <w:rsid w:val="009405E2"/>
    <w:rsid w:val="009426A9"/>
    <w:rsid w:val="00946590"/>
    <w:rsid w:val="00947B8F"/>
    <w:rsid w:val="00947BCB"/>
    <w:rsid w:val="00960121"/>
    <w:rsid w:val="009670AE"/>
    <w:rsid w:val="009738A1"/>
    <w:rsid w:val="00974D33"/>
    <w:rsid w:val="00982A1C"/>
    <w:rsid w:val="009872C0"/>
    <w:rsid w:val="0099588F"/>
    <w:rsid w:val="009A7B75"/>
    <w:rsid w:val="009B139A"/>
    <w:rsid w:val="009C145E"/>
    <w:rsid w:val="009C4539"/>
    <w:rsid w:val="009D0709"/>
    <w:rsid w:val="009D118F"/>
    <w:rsid w:val="009D2DBE"/>
    <w:rsid w:val="009D43CD"/>
    <w:rsid w:val="009E0DCD"/>
    <w:rsid w:val="009E0F4A"/>
    <w:rsid w:val="009E49DE"/>
    <w:rsid w:val="009E60B5"/>
    <w:rsid w:val="009F7B84"/>
    <w:rsid w:val="00A00847"/>
    <w:rsid w:val="00A01BF5"/>
    <w:rsid w:val="00A03515"/>
    <w:rsid w:val="00A10A7B"/>
    <w:rsid w:val="00A15242"/>
    <w:rsid w:val="00A17FD0"/>
    <w:rsid w:val="00A214BD"/>
    <w:rsid w:val="00A320B8"/>
    <w:rsid w:val="00A33547"/>
    <w:rsid w:val="00A34078"/>
    <w:rsid w:val="00A4038B"/>
    <w:rsid w:val="00A44DA6"/>
    <w:rsid w:val="00A62913"/>
    <w:rsid w:val="00A736D1"/>
    <w:rsid w:val="00AA0B82"/>
    <w:rsid w:val="00AA69FA"/>
    <w:rsid w:val="00AB1A5B"/>
    <w:rsid w:val="00AB4A9A"/>
    <w:rsid w:val="00AB4CC6"/>
    <w:rsid w:val="00AC062E"/>
    <w:rsid w:val="00AC0767"/>
    <w:rsid w:val="00AC1299"/>
    <w:rsid w:val="00AC18A2"/>
    <w:rsid w:val="00AD46A9"/>
    <w:rsid w:val="00AD4F3C"/>
    <w:rsid w:val="00AD7479"/>
    <w:rsid w:val="00AE050A"/>
    <w:rsid w:val="00AF38C0"/>
    <w:rsid w:val="00AF3C08"/>
    <w:rsid w:val="00AF4B8C"/>
    <w:rsid w:val="00B053AF"/>
    <w:rsid w:val="00B111AF"/>
    <w:rsid w:val="00B1318C"/>
    <w:rsid w:val="00B20FCB"/>
    <w:rsid w:val="00B21558"/>
    <w:rsid w:val="00B267B3"/>
    <w:rsid w:val="00B34F8D"/>
    <w:rsid w:val="00B36312"/>
    <w:rsid w:val="00B50C97"/>
    <w:rsid w:val="00B53A09"/>
    <w:rsid w:val="00B55BF2"/>
    <w:rsid w:val="00B57B44"/>
    <w:rsid w:val="00B63418"/>
    <w:rsid w:val="00B63B78"/>
    <w:rsid w:val="00B75ACF"/>
    <w:rsid w:val="00B8331A"/>
    <w:rsid w:val="00B84850"/>
    <w:rsid w:val="00B85258"/>
    <w:rsid w:val="00B94A1D"/>
    <w:rsid w:val="00BB2492"/>
    <w:rsid w:val="00BB5E3C"/>
    <w:rsid w:val="00BC28F7"/>
    <w:rsid w:val="00BC465A"/>
    <w:rsid w:val="00BC68CD"/>
    <w:rsid w:val="00BD0E7D"/>
    <w:rsid w:val="00BD4D3C"/>
    <w:rsid w:val="00BD70B2"/>
    <w:rsid w:val="00BE1A74"/>
    <w:rsid w:val="00BE7146"/>
    <w:rsid w:val="00BF1F5B"/>
    <w:rsid w:val="00BF38AA"/>
    <w:rsid w:val="00BF5AE6"/>
    <w:rsid w:val="00C063DC"/>
    <w:rsid w:val="00C07981"/>
    <w:rsid w:val="00C11738"/>
    <w:rsid w:val="00C15C09"/>
    <w:rsid w:val="00C17C42"/>
    <w:rsid w:val="00C206FE"/>
    <w:rsid w:val="00C210AD"/>
    <w:rsid w:val="00C25C16"/>
    <w:rsid w:val="00C27A2C"/>
    <w:rsid w:val="00C32FEC"/>
    <w:rsid w:val="00C333D8"/>
    <w:rsid w:val="00C4141B"/>
    <w:rsid w:val="00C41C54"/>
    <w:rsid w:val="00C44371"/>
    <w:rsid w:val="00C4442F"/>
    <w:rsid w:val="00C50898"/>
    <w:rsid w:val="00C62C0D"/>
    <w:rsid w:val="00C654C4"/>
    <w:rsid w:val="00C72156"/>
    <w:rsid w:val="00C7667E"/>
    <w:rsid w:val="00C80D41"/>
    <w:rsid w:val="00C8441C"/>
    <w:rsid w:val="00C9429E"/>
    <w:rsid w:val="00C94633"/>
    <w:rsid w:val="00C953F9"/>
    <w:rsid w:val="00C97267"/>
    <w:rsid w:val="00CB0CE3"/>
    <w:rsid w:val="00CB5045"/>
    <w:rsid w:val="00CB546B"/>
    <w:rsid w:val="00CB66AC"/>
    <w:rsid w:val="00CC4841"/>
    <w:rsid w:val="00CD4D50"/>
    <w:rsid w:val="00CE5120"/>
    <w:rsid w:val="00CE5807"/>
    <w:rsid w:val="00CF3BD1"/>
    <w:rsid w:val="00D00CD7"/>
    <w:rsid w:val="00D01EE0"/>
    <w:rsid w:val="00D05067"/>
    <w:rsid w:val="00D15755"/>
    <w:rsid w:val="00D15B3C"/>
    <w:rsid w:val="00D20097"/>
    <w:rsid w:val="00D21244"/>
    <w:rsid w:val="00D25D66"/>
    <w:rsid w:val="00D277FB"/>
    <w:rsid w:val="00D27DF0"/>
    <w:rsid w:val="00D31D0F"/>
    <w:rsid w:val="00D41643"/>
    <w:rsid w:val="00D44D3F"/>
    <w:rsid w:val="00D465F4"/>
    <w:rsid w:val="00D47563"/>
    <w:rsid w:val="00D51E50"/>
    <w:rsid w:val="00D51F7A"/>
    <w:rsid w:val="00D60231"/>
    <w:rsid w:val="00D60288"/>
    <w:rsid w:val="00D674EC"/>
    <w:rsid w:val="00D677A5"/>
    <w:rsid w:val="00D703D4"/>
    <w:rsid w:val="00D80C1A"/>
    <w:rsid w:val="00D90504"/>
    <w:rsid w:val="00D96C73"/>
    <w:rsid w:val="00DA061B"/>
    <w:rsid w:val="00DA2F7C"/>
    <w:rsid w:val="00DA3D97"/>
    <w:rsid w:val="00DA54D9"/>
    <w:rsid w:val="00DB3FDF"/>
    <w:rsid w:val="00DB5FBC"/>
    <w:rsid w:val="00DB64F3"/>
    <w:rsid w:val="00DB757C"/>
    <w:rsid w:val="00DC0F10"/>
    <w:rsid w:val="00DD414A"/>
    <w:rsid w:val="00DE40DE"/>
    <w:rsid w:val="00DE4C5F"/>
    <w:rsid w:val="00DE625C"/>
    <w:rsid w:val="00E0037E"/>
    <w:rsid w:val="00E003B1"/>
    <w:rsid w:val="00E0269B"/>
    <w:rsid w:val="00E135A4"/>
    <w:rsid w:val="00E15ABA"/>
    <w:rsid w:val="00E15ADF"/>
    <w:rsid w:val="00E16351"/>
    <w:rsid w:val="00E26478"/>
    <w:rsid w:val="00E32D9B"/>
    <w:rsid w:val="00E34FBE"/>
    <w:rsid w:val="00E35E37"/>
    <w:rsid w:val="00E4215F"/>
    <w:rsid w:val="00E42A8F"/>
    <w:rsid w:val="00E470B5"/>
    <w:rsid w:val="00E53271"/>
    <w:rsid w:val="00E628F8"/>
    <w:rsid w:val="00E63031"/>
    <w:rsid w:val="00E67E92"/>
    <w:rsid w:val="00E81A27"/>
    <w:rsid w:val="00E90614"/>
    <w:rsid w:val="00EA4132"/>
    <w:rsid w:val="00EA5D64"/>
    <w:rsid w:val="00EB43E7"/>
    <w:rsid w:val="00EB4603"/>
    <w:rsid w:val="00EB6CA8"/>
    <w:rsid w:val="00EC0FD1"/>
    <w:rsid w:val="00EC7AB4"/>
    <w:rsid w:val="00ED0613"/>
    <w:rsid w:val="00ED0EE1"/>
    <w:rsid w:val="00EE0884"/>
    <w:rsid w:val="00EE5A2A"/>
    <w:rsid w:val="00EE75AD"/>
    <w:rsid w:val="00F000D8"/>
    <w:rsid w:val="00F125C7"/>
    <w:rsid w:val="00F17A77"/>
    <w:rsid w:val="00F27EE4"/>
    <w:rsid w:val="00F319DD"/>
    <w:rsid w:val="00F34695"/>
    <w:rsid w:val="00F409A3"/>
    <w:rsid w:val="00F647C1"/>
    <w:rsid w:val="00F73DFB"/>
    <w:rsid w:val="00F80F4B"/>
    <w:rsid w:val="00F84C84"/>
    <w:rsid w:val="00F8614C"/>
    <w:rsid w:val="00F910E9"/>
    <w:rsid w:val="00FA1366"/>
    <w:rsid w:val="00FA4034"/>
    <w:rsid w:val="00FA4A29"/>
    <w:rsid w:val="00FB4DC8"/>
    <w:rsid w:val="00FC05C7"/>
    <w:rsid w:val="00FC082F"/>
    <w:rsid w:val="00FC1C4A"/>
    <w:rsid w:val="00FC1E12"/>
    <w:rsid w:val="00FC717B"/>
    <w:rsid w:val="00FD0B5F"/>
    <w:rsid w:val="00FD37D2"/>
    <w:rsid w:val="00FE44FF"/>
    <w:rsid w:val="00FF0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575CF7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203214"/>
    <w:pPr>
      <w:widowControl w:val="0"/>
      <w:autoSpaceDE w:val="0"/>
      <w:autoSpaceDN w:val="0"/>
      <w:spacing w:after="120"/>
      <w:ind w:left="680"/>
    </w:pPr>
    <w:rPr>
      <w:rFonts w:ascii="Calibri" w:hAnsi="Calibri"/>
      <w:snapToGrid w:val="0"/>
      <w:sz w:val="24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191072"/>
    <w:pPr>
      <w:keepNext/>
      <w:numPr>
        <w:numId w:val="9"/>
      </w:numPr>
      <w:spacing w:before="240"/>
      <w:outlineLvl w:val="0"/>
    </w:pPr>
    <w:rPr>
      <w:b/>
      <w:bCs/>
      <w:color w:val="17365D"/>
      <w:sz w:val="28"/>
    </w:rPr>
  </w:style>
  <w:style w:type="paragraph" w:styleId="Ttulo2">
    <w:name w:val="heading 2"/>
    <w:basedOn w:val="Ttulo1"/>
    <w:next w:val="Normal"/>
    <w:autoRedefine/>
    <w:qFormat/>
    <w:rsid w:val="00C15C09"/>
    <w:pPr>
      <w:numPr>
        <w:ilvl w:val="1"/>
      </w:numPr>
      <w:outlineLvl w:val="1"/>
    </w:pPr>
    <w:rPr>
      <w:color w:val="365F91"/>
      <w:sz w:val="24"/>
    </w:rPr>
  </w:style>
  <w:style w:type="paragraph" w:styleId="Ttulo3">
    <w:name w:val="heading 3"/>
    <w:basedOn w:val="Ttulo1"/>
    <w:next w:val="Normal"/>
    <w:qFormat/>
    <w:pPr>
      <w:numPr>
        <w:ilvl w:val="2"/>
        <w:numId w:val="7"/>
      </w:numPr>
      <w:outlineLvl w:val="2"/>
    </w:pPr>
    <w:rPr>
      <w:b w:val="0"/>
      <w:bCs w:val="0"/>
      <w:i/>
      <w:iCs/>
    </w:rPr>
  </w:style>
  <w:style w:type="paragraph" w:styleId="Ttulo4">
    <w:name w:val="heading 4"/>
    <w:basedOn w:val="Ttulo1"/>
    <w:next w:val="Normal"/>
    <w:qFormat/>
    <w:pPr>
      <w:numPr>
        <w:ilvl w:val="3"/>
        <w:numId w:val="7"/>
      </w:numPr>
      <w:outlineLvl w:val="3"/>
    </w:pPr>
    <w:rPr>
      <w:b w:val="0"/>
      <w:bCs w:val="0"/>
    </w:rPr>
  </w:style>
  <w:style w:type="paragraph" w:styleId="Ttulo5">
    <w:name w:val="heading 5"/>
    <w:basedOn w:val="Normal"/>
    <w:next w:val="Normal"/>
    <w:qFormat/>
    <w:pPr>
      <w:numPr>
        <w:ilvl w:val="4"/>
        <w:numId w:val="7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7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7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7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7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571D04"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Normal"/>
    <w:link w:val="SubttuloChar"/>
    <w:uiPriority w:val="11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qFormat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pPr>
      <w:spacing w:before="120"/>
      <w:ind w:left="0"/>
    </w:pPr>
    <w:rPr>
      <w:b/>
      <w:bCs/>
      <w:caps/>
      <w:sz w:val="20"/>
    </w:rPr>
  </w:style>
  <w:style w:type="paragraph" w:styleId="Sumrio2">
    <w:name w:val="toc 2"/>
    <w:basedOn w:val="Normal"/>
    <w:next w:val="Normal"/>
    <w:autoRedefine/>
    <w:uiPriority w:val="39"/>
    <w:pPr>
      <w:spacing w:after="0"/>
      <w:ind w:left="240"/>
    </w:pPr>
    <w:rPr>
      <w:smallCaps/>
      <w:sz w:val="20"/>
    </w:rPr>
  </w:style>
  <w:style w:type="paragraph" w:styleId="Sumrio3">
    <w:name w:val="toc 3"/>
    <w:basedOn w:val="Normal"/>
    <w:next w:val="Normal"/>
    <w:autoRedefine/>
    <w:uiPriority w:val="39"/>
    <w:pPr>
      <w:spacing w:after="0"/>
      <w:ind w:left="480"/>
    </w:pPr>
    <w:rPr>
      <w:i/>
      <w:iCs/>
      <w:sz w:val="20"/>
    </w:r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aPgina">
    <w:name w:val="page number"/>
    <w:basedOn w:val="Fontepargpadro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/>
      <w:jc w:val="both"/>
    </w:pPr>
  </w:style>
  <w:style w:type="paragraph" w:customStyle="1" w:styleId="Tabletext">
    <w:name w:val="Tabletext"/>
    <w:basedOn w:val="Normal"/>
    <w:pPr>
      <w:keepLines/>
    </w:pPr>
  </w:style>
  <w:style w:type="paragraph" w:styleId="Corpodetexto">
    <w:name w:val="Body Text"/>
    <w:basedOn w:val="Normal"/>
    <w:pPr>
      <w:keepLines/>
      <w:ind w:left="720"/>
    </w:pPr>
  </w:style>
  <w:style w:type="paragraph" w:customStyle="1" w:styleId="Paragraph3">
    <w:name w:val="Paragraph3"/>
    <w:basedOn w:val="Normal"/>
    <w:pPr>
      <w:spacing w:before="80"/>
      <w:ind w:left="1530"/>
      <w:jc w:val="both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Refdenotaderodap">
    <w:name w:val="footnote reference"/>
    <w:semiHidden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styleId="MapadoDocumento">
    <w:name w:val="Document Map"/>
    <w:basedOn w:val="Normal"/>
    <w:semiHidden/>
    <w:pPr>
      <w:shd w:val="clear" w:color="auto" w:fill="000080"/>
    </w:pPr>
  </w:style>
  <w:style w:type="paragraph" w:customStyle="1" w:styleId="Paragraph4">
    <w:name w:val="Paragraph4"/>
    <w:basedOn w:val="Normal"/>
    <w:pPr>
      <w:spacing w:before="80"/>
      <w:ind w:left="2250"/>
      <w:jc w:val="both"/>
    </w:pPr>
  </w:style>
  <w:style w:type="paragraph" w:styleId="Sumrio4">
    <w:name w:val="toc 4"/>
    <w:basedOn w:val="Normal"/>
    <w:next w:val="Normal"/>
    <w:autoRedefine/>
    <w:uiPriority w:val="39"/>
    <w:pPr>
      <w:spacing w:after="0"/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pPr>
      <w:spacing w:after="0"/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pPr>
      <w:spacing w:after="0"/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pPr>
      <w:spacing w:after="0"/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pPr>
      <w:spacing w:after="0"/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pPr>
      <w:spacing w:after="0"/>
      <w:ind w:left="1920"/>
    </w:pPr>
    <w:rPr>
      <w:sz w:val="18"/>
      <w:szCs w:val="18"/>
    </w:rPr>
  </w:style>
  <w:style w:type="paragraph" w:customStyle="1" w:styleId="MainTitle">
    <w:name w:val="Main Title"/>
    <w:basedOn w:val="Normal"/>
    <w:pPr>
      <w:spacing w:before="480" w:after="60"/>
      <w:jc w:val="center"/>
    </w:pPr>
    <w:rPr>
      <w:rFonts w:ascii="Arial" w:hAnsi="Arial"/>
      <w:b/>
      <w:bCs/>
      <w:kern w:val="28"/>
      <w:sz w:val="32"/>
      <w:szCs w:val="32"/>
    </w:rPr>
  </w:style>
  <w:style w:type="paragraph" w:styleId="Recuodecorpodetexto">
    <w:name w:val="Body Text Indent"/>
    <w:basedOn w:val="Normal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/>
      <w:jc w:val="both"/>
    </w:pPr>
  </w:style>
  <w:style w:type="paragraph" w:customStyle="1" w:styleId="Bullet">
    <w:name w:val="Bullet"/>
    <w:basedOn w:val="Normal"/>
    <w:pPr>
      <w:widowControl/>
      <w:numPr>
        <w:numId w:val="14"/>
      </w:numPr>
      <w:tabs>
        <w:tab w:val="left" w:pos="720"/>
      </w:tabs>
      <w:spacing w:before="120"/>
      <w:ind w:right="360"/>
      <w:jc w:val="both"/>
    </w:pPr>
  </w:style>
  <w:style w:type="paragraph" w:customStyle="1" w:styleId="InfoBlue">
    <w:name w:val="InfoBlue"/>
    <w:basedOn w:val="Normal"/>
    <w:next w:val="Corpodetexto"/>
    <w:link w:val="InfoBlueChar"/>
    <w:autoRedefine/>
    <w:rsid w:val="008D76C5"/>
    <w:pPr>
      <w:tabs>
        <w:tab w:val="left" w:pos="540"/>
        <w:tab w:val="left" w:pos="1260"/>
      </w:tabs>
      <w:ind w:left="709"/>
    </w:pPr>
    <w:rPr>
      <w:rFonts w:ascii="Arial" w:hAnsi="Arial" w:cs="Arial"/>
      <w:i/>
      <w:iCs/>
      <w:color w:val="0000FF"/>
      <w:spacing w:val="-2"/>
    </w:rPr>
  </w:style>
  <w:style w:type="character" w:styleId="Hiperlink">
    <w:name w:val="Hyperlink"/>
    <w:uiPriority w:val="99"/>
    <w:rPr>
      <w:color w:val="0000FF"/>
      <w:u w:val="single"/>
    </w:rPr>
  </w:style>
  <w:style w:type="paragraph" w:customStyle="1" w:styleId="infoblue0">
    <w:name w:val="infoblue"/>
    <w:basedOn w:val="Normal"/>
    <w:pPr>
      <w:widowControl/>
      <w:spacing w:before="100" w:after="100"/>
    </w:pPr>
  </w:style>
  <w:style w:type="character" w:customStyle="1" w:styleId="tw4winNone">
    <w:name w:val="tw4winNone"/>
    <w:basedOn w:val="Fontepargpadro"/>
  </w:style>
  <w:style w:type="character" w:customStyle="1" w:styleId="tw4winExternal">
    <w:name w:val="tw4winExternal"/>
    <w:rPr>
      <w:rFonts w:ascii="Courier New" w:hAnsi="Courier New"/>
      <w:noProof/>
      <w:color w:val="808080"/>
    </w:rPr>
  </w:style>
  <w:style w:type="character" w:customStyle="1" w:styleId="tw4winInternal">
    <w:name w:val="tw4winInternal"/>
    <w:rPr>
      <w:rFonts w:ascii="Courier New" w:hAnsi="Courier New"/>
      <w:noProof/>
      <w:color w:val="FF0000"/>
    </w:rPr>
  </w:style>
  <w:style w:type="character" w:customStyle="1" w:styleId="tw4winMark">
    <w:name w:val="tw4winMark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DONOTTRANSLATE">
    <w:name w:val="DO_NOT_TRANSLATE"/>
    <w:rPr>
      <w:rFonts w:ascii="Courier New" w:hAnsi="Courier New"/>
      <w:noProof/>
      <w:color w:val="800000"/>
    </w:rPr>
  </w:style>
  <w:style w:type="paragraph" w:customStyle="1" w:styleId="EstiloinfoblueArialEsquerda095cm">
    <w:name w:val="Estilo infoblue + Arial Esquerda:  095 cm"/>
    <w:basedOn w:val="infoblue0"/>
    <w:autoRedefine/>
    <w:rsid w:val="00496636"/>
    <w:pPr>
      <w:autoSpaceDE/>
      <w:autoSpaceDN/>
      <w:spacing w:before="0" w:after="120" w:line="240" w:lineRule="atLeast"/>
      <w:ind w:left="540"/>
      <w:jc w:val="both"/>
    </w:pPr>
    <w:rPr>
      <w:rFonts w:ascii="Arial" w:hAnsi="Arial"/>
      <w:i/>
      <w:iCs/>
      <w:snapToGrid/>
      <w:color w:val="0000FF"/>
      <w:spacing w:val="-6"/>
      <w:lang w:eastAsia="pt-BR"/>
    </w:rPr>
  </w:style>
  <w:style w:type="table" w:styleId="Tabelacomgrade">
    <w:name w:val="Table Grid"/>
    <w:basedOn w:val="Tabelanormal"/>
    <w:rsid w:val="009D118F"/>
    <w:pPr>
      <w:spacing w:before="60" w:after="60"/>
      <w:ind w:firstLine="709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rsid w:val="007D24F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D24FE"/>
    <w:rPr>
      <w:rFonts w:ascii="Tahoma" w:hAnsi="Tahoma" w:cs="Tahoma"/>
      <w:snapToGrid w:val="0"/>
      <w:sz w:val="16"/>
      <w:szCs w:val="16"/>
      <w:lang w:val="en-US" w:eastAsia="en-US"/>
    </w:rPr>
  </w:style>
  <w:style w:type="character" w:customStyle="1" w:styleId="CabealhoChar">
    <w:name w:val="Cabeçalho Char"/>
    <w:link w:val="Cabealho"/>
    <w:uiPriority w:val="99"/>
    <w:rsid w:val="00AA69FA"/>
    <w:rPr>
      <w:snapToGrid w:val="0"/>
      <w:lang w:val="en-US" w:eastAsia="en-US"/>
    </w:rPr>
  </w:style>
  <w:style w:type="character" w:customStyle="1" w:styleId="RodapChar">
    <w:name w:val="Rodapé Char"/>
    <w:link w:val="Rodap"/>
    <w:uiPriority w:val="99"/>
    <w:rsid w:val="001F108F"/>
    <w:rPr>
      <w:snapToGrid w:val="0"/>
      <w:lang w:val="en-US" w:eastAsia="en-US"/>
    </w:rPr>
  </w:style>
  <w:style w:type="paragraph" w:customStyle="1" w:styleId="Explicao">
    <w:name w:val="Explicação"/>
    <w:basedOn w:val="InfoBlue"/>
    <w:link w:val="ExplicaoChar"/>
    <w:qFormat/>
    <w:rsid w:val="002332F5"/>
    <w:rPr>
      <w:sz w:val="20"/>
    </w:rPr>
  </w:style>
  <w:style w:type="paragraph" w:customStyle="1" w:styleId="Passos">
    <w:name w:val="Passos"/>
    <w:basedOn w:val="InfoBlue"/>
    <w:link w:val="PassosChar"/>
    <w:qFormat/>
    <w:rsid w:val="002332F5"/>
    <w:rPr>
      <w:rFonts w:ascii="Calibri" w:hAnsi="Calibri"/>
      <w:i w:val="0"/>
      <w:color w:val="auto"/>
    </w:rPr>
  </w:style>
  <w:style w:type="character" w:customStyle="1" w:styleId="InfoBlueChar">
    <w:name w:val="InfoBlue Char"/>
    <w:link w:val="InfoBlue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character" w:customStyle="1" w:styleId="ExplicaoChar">
    <w:name w:val="Explicação Char"/>
    <w:basedOn w:val="InfoBlueChar"/>
    <w:link w:val="Explicao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paragraph" w:customStyle="1" w:styleId="Subpasso">
    <w:name w:val="Subpasso"/>
    <w:basedOn w:val="InfoBlue"/>
    <w:link w:val="SubpassoChar"/>
    <w:qFormat/>
    <w:rsid w:val="002332F5"/>
    <w:pPr>
      <w:tabs>
        <w:tab w:val="clear" w:pos="1260"/>
        <w:tab w:val="left" w:pos="1134"/>
      </w:tabs>
      <w:ind w:left="993"/>
    </w:pPr>
    <w:rPr>
      <w:rFonts w:ascii="Calibri" w:hAnsi="Calibri"/>
      <w:i w:val="0"/>
      <w:color w:val="auto"/>
    </w:rPr>
  </w:style>
  <w:style w:type="character" w:customStyle="1" w:styleId="PassosChar">
    <w:name w:val="Passos Char"/>
    <w:link w:val="Passos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paragraph" w:customStyle="1" w:styleId="Normal2">
    <w:name w:val="Normal 2"/>
    <w:link w:val="Normal2Char"/>
    <w:autoRedefine/>
    <w:rsid w:val="00741E9E"/>
    <w:pPr>
      <w:spacing w:before="60" w:after="60"/>
      <w:jc w:val="both"/>
    </w:pPr>
    <w:rPr>
      <w:rFonts w:ascii="Calibri" w:hAnsi="Calibri"/>
      <w:snapToGrid w:val="0"/>
      <w:lang w:eastAsia="en-US"/>
    </w:rPr>
  </w:style>
  <w:style w:type="character" w:customStyle="1" w:styleId="SubpassoChar">
    <w:name w:val="Subpasso Char"/>
    <w:link w:val="Subpasso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character" w:styleId="nfase">
    <w:name w:val="Emphasis"/>
    <w:aliases w:val="Texto celula"/>
    <w:qFormat/>
    <w:rsid w:val="00741E9E"/>
    <w:rPr>
      <w:rFonts w:ascii="Calibri" w:hAnsi="Calibri"/>
      <w:i w:val="0"/>
      <w:iCs/>
      <w:sz w:val="20"/>
    </w:rPr>
  </w:style>
  <w:style w:type="character" w:customStyle="1" w:styleId="Normal2Char">
    <w:name w:val="Normal 2 Char"/>
    <w:link w:val="Normal2"/>
    <w:rsid w:val="00741E9E"/>
    <w:rPr>
      <w:rFonts w:ascii="Calibri" w:hAnsi="Calibri"/>
      <w:snapToGrid w:val="0"/>
      <w:lang w:eastAsia="en-US"/>
    </w:rPr>
  </w:style>
  <w:style w:type="character" w:styleId="RefernciaIntensa">
    <w:name w:val="Intense Reference"/>
    <w:uiPriority w:val="32"/>
    <w:qFormat/>
    <w:rsid w:val="00D31D0F"/>
    <w:rPr>
      <w:b/>
      <w:bCs/>
      <w:smallCaps/>
      <w:color w:val="C0504D"/>
      <w:spacing w:val="5"/>
      <w:u w:val="single"/>
    </w:rPr>
  </w:style>
  <w:style w:type="numbering" w:customStyle="1" w:styleId="Estilo1">
    <w:name w:val="Estilo1"/>
    <w:rsid w:val="00191072"/>
    <w:pPr>
      <w:numPr>
        <w:numId w:val="8"/>
      </w:numPr>
    </w:pPr>
  </w:style>
  <w:style w:type="character" w:customStyle="1" w:styleId="SubttuloChar">
    <w:name w:val="Subtítulo Char"/>
    <w:basedOn w:val="Fontepargpadro"/>
    <w:link w:val="Subttulo"/>
    <w:uiPriority w:val="11"/>
    <w:rsid w:val="00D44D3F"/>
    <w:rPr>
      <w:rFonts w:ascii="Arial" w:hAnsi="Arial"/>
      <w:i/>
      <w:iCs/>
      <w:snapToGrid w:val="0"/>
      <w:sz w:val="36"/>
      <w:szCs w:val="36"/>
      <w:lang w:val="en-AU" w:eastAsia="en-US"/>
    </w:rPr>
  </w:style>
  <w:style w:type="paragraph" w:styleId="PargrafodaLista">
    <w:name w:val="List Paragraph"/>
    <w:basedOn w:val="Normal"/>
    <w:uiPriority w:val="34"/>
    <w:qFormat/>
    <w:rsid w:val="00E67E92"/>
    <w:pPr>
      <w:ind w:left="720"/>
      <w:contextualSpacing/>
    </w:pPr>
  </w:style>
  <w:style w:type="paragraph" w:customStyle="1" w:styleId="Activity">
    <w:name w:val="Activity"/>
    <w:basedOn w:val="Corpodetexto"/>
    <w:qFormat/>
    <w:rsid w:val="000F1994"/>
    <w:pPr>
      <w:keepLines w:val="0"/>
      <w:widowControl/>
      <w:autoSpaceDE/>
      <w:autoSpaceDN/>
      <w:spacing w:before="120" w:after="60"/>
      <w:ind w:left="567"/>
    </w:pPr>
    <w:rPr>
      <w:rFonts w:asciiTheme="majorHAnsi" w:eastAsiaTheme="minorEastAsia" w:hAnsiTheme="majorHAnsi" w:cstheme="minorBidi"/>
      <w:b/>
      <w:snapToGrid/>
      <w:sz w:val="22"/>
      <w:szCs w:val="22"/>
      <w:lang w:eastAsia="ja-JP"/>
    </w:rPr>
  </w:style>
  <w:style w:type="character" w:customStyle="1" w:styleId="Ttulo1Char">
    <w:name w:val="Título 1 Char"/>
    <w:basedOn w:val="Fontepargpadro"/>
    <w:link w:val="Ttulo1"/>
    <w:rsid w:val="00510CAE"/>
    <w:rPr>
      <w:rFonts w:ascii="Calibri" w:hAnsi="Calibri"/>
      <w:b/>
      <w:bCs/>
      <w:snapToGrid w:val="0"/>
      <w:color w:val="17365D"/>
      <w:sz w:val="28"/>
      <w:lang w:val="en-US" w:eastAsia="en-US"/>
    </w:rPr>
  </w:style>
  <w:style w:type="paragraph" w:customStyle="1" w:styleId="GERERequisito">
    <w:name w:val="GERE_Requisito"/>
    <w:basedOn w:val="Normal"/>
    <w:next w:val="Normal"/>
    <w:rsid w:val="00510CAE"/>
    <w:pPr>
      <w:widowControl/>
      <w:pBdr>
        <w:top w:val="single" w:sz="4" w:space="1" w:color="auto"/>
        <w:bottom w:val="single" w:sz="4" w:space="1" w:color="auto"/>
      </w:pBdr>
      <w:autoSpaceDE/>
      <w:autoSpaceDN/>
      <w:spacing w:before="120"/>
      <w:ind w:left="0"/>
      <w:jc w:val="center"/>
    </w:pPr>
    <w:rPr>
      <w:rFonts w:ascii="Verdana" w:hAnsi="Verdana"/>
      <w:b/>
      <w:snapToGrid/>
      <w:sz w:val="20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8E01AE"/>
  </w:style>
  <w:style w:type="paragraph" w:customStyle="1" w:styleId="GERETitulo">
    <w:name w:val="GERE_Titulo"/>
    <w:basedOn w:val="Normal"/>
    <w:rsid w:val="00C50898"/>
    <w:pPr>
      <w:widowControl/>
      <w:autoSpaceDE/>
      <w:autoSpaceDN/>
      <w:spacing w:after="0"/>
      <w:ind w:left="0"/>
      <w:jc w:val="center"/>
    </w:pPr>
    <w:rPr>
      <w:rFonts w:ascii="Arial" w:hAnsi="Arial" w:cs="Arial"/>
      <w:b/>
      <w:bCs/>
      <w:snapToGrid/>
      <w:sz w:val="32"/>
      <w:szCs w:val="24"/>
      <w:lang w:eastAsia="pt-BR"/>
    </w:rPr>
  </w:style>
  <w:style w:type="paragraph" w:styleId="Legenda">
    <w:name w:val="caption"/>
    <w:basedOn w:val="Normal"/>
    <w:next w:val="Normal"/>
    <w:qFormat/>
    <w:rsid w:val="00C50898"/>
    <w:pPr>
      <w:widowControl/>
      <w:autoSpaceDE/>
      <w:autoSpaceDN/>
      <w:spacing w:before="120"/>
      <w:ind w:left="0"/>
      <w:jc w:val="both"/>
    </w:pPr>
    <w:rPr>
      <w:rFonts w:ascii="Times New (W1)" w:hAnsi="Times New (W1)"/>
      <w:b/>
      <w:bCs/>
      <w:snapToGrid/>
      <w:sz w:val="20"/>
      <w:lang w:eastAsia="pt-BR"/>
    </w:rPr>
  </w:style>
  <w:style w:type="paragraph" w:customStyle="1" w:styleId="EstiloGERETituloVerdana13pt">
    <w:name w:val="Estilo GERE_Titulo + Verdana 13 pt"/>
    <w:basedOn w:val="GERETitulo"/>
    <w:rsid w:val="00C50898"/>
    <w:rPr>
      <w:rFonts w:ascii="Verdana" w:hAnsi="Verdana"/>
      <w:sz w:val="26"/>
    </w:rPr>
  </w:style>
  <w:style w:type="paragraph" w:customStyle="1" w:styleId="EstiloGERECabecalhoTabelaVerdana9pt">
    <w:name w:val="Estilo GERE_Cabecalho_Tabela + Verdana 9 pt"/>
    <w:basedOn w:val="Normal"/>
    <w:rsid w:val="00C50898"/>
    <w:pPr>
      <w:widowControl/>
      <w:autoSpaceDE/>
      <w:autoSpaceDN/>
      <w:spacing w:after="0"/>
      <w:ind w:left="0"/>
      <w:jc w:val="both"/>
    </w:pPr>
    <w:rPr>
      <w:rFonts w:ascii="Verdana" w:hAnsi="Verdana" w:cs="Arial"/>
      <w:b/>
      <w:bCs/>
      <w:snapToGrid/>
      <w:sz w:val="18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C8441C"/>
    <w:pPr>
      <w:widowControl/>
      <w:autoSpaceDE/>
      <w:autoSpaceDN/>
      <w:spacing w:before="100" w:beforeAutospacing="1" w:after="100" w:afterAutospacing="1"/>
      <w:ind w:left="0"/>
    </w:pPr>
    <w:rPr>
      <w:rFonts w:ascii="Times" w:hAnsi="Times"/>
      <w:snapToGrid/>
      <w:sz w:val="20"/>
    </w:rPr>
  </w:style>
  <w:style w:type="paragraph" w:customStyle="1" w:styleId="TableHeader">
    <w:name w:val="TableHeader"/>
    <w:basedOn w:val="Normal"/>
    <w:rsid w:val="00E32D9B"/>
    <w:pPr>
      <w:widowControl/>
      <w:autoSpaceDE/>
      <w:autoSpaceDN/>
      <w:spacing w:before="120" w:after="80"/>
      <w:ind w:left="144" w:right="144"/>
    </w:pPr>
    <w:rPr>
      <w:rFonts w:ascii="Arial" w:hAnsi="Arial"/>
      <w:b/>
      <w:snapToGrid/>
      <w:color w:val="FFFFFF"/>
      <w:sz w:val="22"/>
      <w:szCs w:val="24"/>
      <w:lang w:val="en-GB" w:eastAsia="en-GB"/>
    </w:rPr>
  </w:style>
  <w:style w:type="paragraph" w:customStyle="1" w:styleId="TableContent">
    <w:name w:val="TableContent"/>
    <w:basedOn w:val="Normal"/>
    <w:rsid w:val="00E32D9B"/>
    <w:pPr>
      <w:widowControl/>
      <w:autoSpaceDE/>
      <w:autoSpaceDN/>
      <w:spacing w:before="80" w:after="40"/>
      <w:ind w:left="144" w:right="144"/>
    </w:pPr>
    <w:rPr>
      <w:rFonts w:ascii="Arial" w:hAnsi="Arial"/>
      <w:snapToGrid/>
      <w:sz w:val="20"/>
      <w:szCs w:val="24"/>
      <w:lang w:val="en-GB" w:eastAsia="en-GB"/>
    </w:rPr>
  </w:style>
  <w:style w:type="paragraph" w:customStyle="1" w:styleId="activity0">
    <w:name w:val="activity"/>
    <w:basedOn w:val="Normal"/>
    <w:rsid w:val="00AD4F3C"/>
    <w:pPr>
      <w:widowControl/>
      <w:autoSpaceDE/>
      <w:autoSpaceDN/>
      <w:spacing w:before="100" w:beforeAutospacing="1" w:after="100" w:afterAutospacing="1"/>
      <w:ind w:left="0"/>
    </w:pPr>
    <w:rPr>
      <w:rFonts w:ascii="Times New Roman" w:hAnsi="Times New Roman"/>
      <w:snapToGrid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ropbox\CIAT\Pad&#227;o\FSW\Modelo%20-%20Especifica&#231;ao%20Caso%20de%20Uso%20-%202015013%20v1.1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E428E7-E776-774C-B613-83BBC5123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F:\Dropbox\CIAT\Padão\FSW\Modelo - Especificaçao Caso de Uso - 2015013 v1.1.dot</Template>
  <TotalTime>594</TotalTime>
  <Pages>88</Pages>
  <Words>14128</Words>
  <Characters>76297</Characters>
  <Application>Microsoft Macintosh Word</Application>
  <DocSecurity>0</DocSecurity>
  <Lines>635</Lines>
  <Paragraphs>180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Caso de Uso</vt:lpstr>
    </vt:vector>
  </TitlesOfParts>
  <Company>&lt;Nome da Empresa&gt;</Company>
  <LinksUpToDate>false</LinksUpToDate>
  <CharactersWithSpaces>90245</CharactersWithSpaces>
  <SharedDoc>false</SharedDoc>
  <HLinks>
    <vt:vector size="96" baseType="variant">
      <vt:variant>
        <vt:i4>2031677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_Toc408935243</vt:lpwstr>
      </vt:variant>
      <vt:variant>
        <vt:i4>2031677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_Toc408935242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_Toc408935241</vt:lpwstr>
      </vt:variant>
      <vt:variant>
        <vt:i4>2031677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_Toc408935240</vt:lpwstr>
      </vt:variant>
      <vt:variant>
        <vt:i4>1572925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_Toc408935239</vt:lpwstr>
      </vt:variant>
      <vt:variant>
        <vt:i4>1572925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_Toc408935238</vt:lpwstr>
      </vt:variant>
      <vt:variant>
        <vt:i4>1572925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_Toc408935237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_Toc408935236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_Toc408935235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_Toc408935234</vt:lpwstr>
      </vt:variant>
      <vt:variant>
        <vt:i4>1572925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_Toc408935233</vt:lpwstr>
      </vt:variant>
      <vt:variant>
        <vt:i4>1572925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_Toc408935232</vt:lpwstr>
      </vt:variant>
      <vt:variant>
        <vt:i4>1572925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_Toc408935231</vt:lpwstr>
      </vt:variant>
      <vt:variant>
        <vt:i4>1572925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_Toc408935230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_Toc408935229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_Toc408935228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Caso de Uso</dc:title>
  <dc:subject>&lt;Nome do Projeto&gt;</dc:subject>
  <dc:creator>João Paulo Marquez</dc:creator>
  <cp:lastModifiedBy>Edimilson Santos Ahid Neto Ahid</cp:lastModifiedBy>
  <cp:revision>30</cp:revision>
  <cp:lastPrinted>2001-03-15T17:26:00Z</cp:lastPrinted>
  <dcterms:created xsi:type="dcterms:W3CDTF">2015-08-30T02:29:00Z</dcterms:created>
  <dcterms:modified xsi:type="dcterms:W3CDTF">2016-10-21T13:12:00Z</dcterms:modified>
</cp:coreProperties>
</file>