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>Ajustes nos dicionários de dados e inclusão de comentários nos atributos das tabelas ta_pagos_arrec e ta_recepcao_arquivos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Complementação dos códigos de rejeição da tabela ta_tipo_rejeicao_arquivos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22490" w:rsidRPr="00EE0884" w14:paraId="195F5B15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346E5" w14:textId="7A35F0A5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17/08/2016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37E5B" w14:textId="0EFD6F3C" w:rsidR="00822490" w:rsidRDefault="00822490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do código de rejeição na tabela de rejeição de arquivos e inclusão da vw_contribuintes</w:t>
            </w:r>
            <w:r w:rsidR="00741C45">
              <w:rPr>
                <w:color w:val="000000"/>
              </w:rPr>
              <w:t>,vw_debitos_conta_corrente e vw_nfa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479D" w14:textId="6CB1B83D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D05067" w:rsidRPr="00EE0884" w14:paraId="4D954B5C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D96DE6" w14:textId="7378EA80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9C800" w14:textId="5A2D705F" w:rsidR="00D05067" w:rsidRDefault="00D05067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Ajustes do comentário das tabelas ta_dare no atributo ID_NOSSO_NUMERO e ajuste do comentários dos TIPO_PESSOA para padronizar a sequência dos tipos.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5A91BA" w14:textId="1C3CC7A1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B85258" w:rsidRPr="00EE0884" w14:paraId="6775F81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C378" w14:textId="33BBC7ED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19/09/2016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78552" w14:textId="10893AE5" w:rsidR="00B85258" w:rsidRDefault="00B85258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Ajustes na VW_CONTRIBUINTES para inclusão do atributo RENAVAN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E27382" w14:textId="7BA527E6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F2789" w:rsidRPr="00EE0884" w14:paraId="7E029E4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F33FB8" w14:textId="11D50DF7" w:rsidR="008F2789" w:rsidRDefault="008F2789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10/</w:t>
            </w:r>
            <w:r w:rsidR="00EA5D64">
              <w:rPr>
                <w:color w:val="000000"/>
              </w:rPr>
              <w:t>10/2016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E041F9" w14:textId="67013D07" w:rsidR="008F2789" w:rsidRDefault="00EA5D64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de Campos n VW_NOTA_AVULSA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FB5EA" w14:textId="358F36A5" w:rsidR="008F2789" w:rsidRDefault="00EA5D64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  <w:bookmarkStart w:id="0" w:name="_GoBack"/>
            <w:bookmarkEnd w:id="0"/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8D1F24" w14:textId="77777777" w:rsidR="008F2789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63874046" w:history="1">
        <w:r w:rsidR="008F2789" w:rsidRPr="00B4305F">
          <w:rPr>
            <w:rStyle w:val="Hiperlink"/>
            <w:noProof/>
          </w:rPr>
          <w:t>1.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Introdução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</w:t>
        </w:r>
        <w:r w:rsidR="008F2789">
          <w:rPr>
            <w:noProof/>
            <w:webHidden/>
          </w:rPr>
          <w:fldChar w:fldCharType="end"/>
        </w:r>
      </w:hyperlink>
    </w:p>
    <w:p w14:paraId="4FF09CF7" w14:textId="77777777" w:rsidR="008F2789" w:rsidRDefault="008F2789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7" w:history="1">
        <w:r w:rsidRPr="00B4305F">
          <w:rPr>
            <w:rStyle w:val="Hi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C2975B" w14:textId="77777777" w:rsidR="008F2789" w:rsidRDefault="008F2789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8" w:history="1">
        <w:r w:rsidRPr="00B4305F">
          <w:rPr>
            <w:rStyle w:val="Hi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Modelagem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355FEB" w14:textId="77777777" w:rsidR="008F2789" w:rsidRDefault="008F2789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49" w:history="1">
        <w:r w:rsidRPr="00B4305F">
          <w:rPr>
            <w:rStyle w:val="Hiperlink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Convenções, termos e abreviações da Modelagem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AD7664" w14:textId="77777777" w:rsidR="008F2789" w:rsidRDefault="008F2789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0" w:history="1">
        <w:r w:rsidRPr="00B4305F">
          <w:rPr>
            <w:rStyle w:val="Hiperlink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A3A0C3" w14:textId="77777777" w:rsidR="008F2789" w:rsidRDefault="008F2789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51" w:history="1">
        <w:r w:rsidRPr="00B4305F">
          <w:rPr>
            <w:rStyle w:val="Hi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B28CB" w14:textId="77777777" w:rsidR="008F2789" w:rsidRDefault="008F2789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2" w:history="1">
        <w:r w:rsidRPr="00B4305F">
          <w:rPr>
            <w:rStyle w:val="Hiperlink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Convenções, termos e abreviações do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389FF4" w14:textId="77777777" w:rsidR="008F2789" w:rsidRDefault="008F2789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3" w:history="1">
        <w:r w:rsidRPr="00B4305F">
          <w:rPr>
            <w:rStyle w:val="Hiperlink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Visão geral do Dicionário de Dados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5D33ED" w14:textId="77777777" w:rsidR="008F2789" w:rsidRDefault="008F2789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4" w:history="1">
        <w:r w:rsidRPr="00B4305F">
          <w:rPr>
            <w:rStyle w:val="Hiperlink"/>
            <w:noProof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Tabelas do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9DCE3C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5" w:history="1">
        <w:r w:rsidRPr="00B4305F">
          <w:rPr>
            <w:rStyle w:val="Hiperlink"/>
            <w:noProof/>
          </w:rPr>
          <w:t>1.1.1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TA_ARQUIVO_DETALHE_PAGOS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FDA40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6" w:history="1">
        <w:r w:rsidRPr="00B4305F">
          <w:rPr>
            <w:rStyle w:val="Hiperlink"/>
            <w:noProof/>
          </w:rPr>
          <w:t>[TA001] TA_ARQUIVO_DETALHE_PAGOS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8B2870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7" w:history="1">
        <w:r w:rsidRPr="00B4305F">
          <w:rPr>
            <w:rStyle w:val="Hiperlink"/>
            <w:noProof/>
          </w:rPr>
          <w:t>1.1.2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TA_ARQUIVO_ERRO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9B4700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8" w:history="1">
        <w:r w:rsidRPr="00B4305F">
          <w:rPr>
            <w:rStyle w:val="Hiperlink"/>
            <w:noProof/>
          </w:rPr>
          <w:t>[TA002] TA_ARQUIVO_ERRO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FF9D92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9" w:history="1">
        <w:r w:rsidRPr="00B4305F">
          <w:rPr>
            <w:rStyle w:val="Hiperlink"/>
            <w:noProof/>
          </w:rPr>
          <w:t>1.1.3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TA_ARQUIVO_RECEPCAO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4CCA53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0" w:history="1">
        <w:r w:rsidRPr="00B4305F">
          <w:rPr>
            <w:rStyle w:val="Hiperlink"/>
            <w:noProof/>
          </w:rPr>
          <w:t>[TA003] TA_ARQUIVO_RECEPCAO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FA954A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1" w:history="1">
        <w:r w:rsidRPr="00B4305F">
          <w:rPr>
            <w:rStyle w:val="Hiperlink"/>
            <w:noProof/>
          </w:rPr>
          <w:t>1.1.4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TA_ARQUIVOS_STR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3E0822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2" w:history="1">
        <w:r w:rsidRPr="00B4305F">
          <w:rPr>
            <w:rStyle w:val="Hiperlink"/>
            <w:noProof/>
          </w:rPr>
          <w:t>[TA004] TA_ARQUIVO_STR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CAC870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3" w:history="1">
        <w:r w:rsidRPr="00B4305F">
          <w:rPr>
            <w:rStyle w:val="Hiperlink"/>
            <w:noProof/>
          </w:rPr>
          <w:t>1.1.5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TA_DETALHE_STR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781A1F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4" w:history="1">
        <w:r w:rsidRPr="00B4305F">
          <w:rPr>
            <w:rStyle w:val="Hiperlink"/>
            <w:noProof/>
          </w:rPr>
          <w:t>[TA005] TA_DETALHE_STR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8F0243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5" w:history="1">
        <w:r w:rsidRPr="00B4305F">
          <w:rPr>
            <w:rStyle w:val="Hiperlink"/>
            <w:noProof/>
          </w:rPr>
          <w:t>1.1.6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TA_ARQUIVO_ERROS_STR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568681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6" w:history="1">
        <w:r w:rsidRPr="00B4305F">
          <w:rPr>
            <w:rStyle w:val="Hiperlink"/>
            <w:noProof/>
          </w:rPr>
          <w:t>[TA006] TA_ARQUIVO_ERROS_STR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72C540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7" w:history="1">
        <w:r w:rsidRPr="00B4305F">
          <w:rPr>
            <w:rStyle w:val="Hiperlink"/>
            <w:noProof/>
          </w:rPr>
          <w:t>1.1.7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TA_RESUMO_STR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05FF8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8" w:history="1">
        <w:r w:rsidRPr="00B4305F">
          <w:rPr>
            <w:rStyle w:val="Hiperlink"/>
            <w:noProof/>
          </w:rPr>
          <w:t>[TA007] TA_RESUMO_STR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29426D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9" w:history="1">
        <w:r w:rsidRPr="00B4305F">
          <w:rPr>
            <w:rStyle w:val="Hiperlink"/>
            <w:noProof/>
          </w:rPr>
          <w:t>1.1.8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TA_BANCO_AGENCIAS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E61BA7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0" w:history="1">
        <w:r w:rsidRPr="00B4305F">
          <w:rPr>
            <w:rStyle w:val="Hiperlink"/>
            <w:noProof/>
          </w:rPr>
          <w:t>[TA008] TA_BANCO_AGENCIAS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BF9727" w14:textId="77777777" w:rsidR="008F2789" w:rsidRDefault="008F2789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1" w:history="1">
        <w:r w:rsidRPr="00B4305F">
          <w:rPr>
            <w:rStyle w:val="Hiperlink"/>
            <w:noProof/>
          </w:rPr>
          <w:t>1.1.9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TA_BANCOS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16A9EE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2" w:history="1">
        <w:r w:rsidRPr="00B4305F">
          <w:rPr>
            <w:rStyle w:val="Hiperlink"/>
            <w:noProof/>
          </w:rPr>
          <w:t>[TA009] TA_BANCOS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81E57A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3" w:history="1">
        <w:r w:rsidRPr="00B4305F">
          <w:rPr>
            <w:rStyle w:val="Hiperlink"/>
            <w:noProof/>
          </w:rPr>
          <w:t>1.1.10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TA_CONVENIOS_ARREC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4D673D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4" w:history="1">
        <w:r w:rsidRPr="00B4305F">
          <w:rPr>
            <w:rStyle w:val="Hiperlink"/>
            <w:noProof/>
          </w:rPr>
          <w:t>[TA010] TA_CONVENIOS_ARREC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C7E7AE7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5" w:history="1">
        <w:r w:rsidRPr="00B4305F">
          <w:rPr>
            <w:rStyle w:val="Hiperlink"/>
            <w:noProof/>
          </w:rPr>
          <w:t>1.1.11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TA_CONVENIOS_TARIFAS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3DF7C4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6" w:history="1">
        <w:r w:rsidRPr="00B4305F">
          <w:rPr>
            <w:rStyle w:val="Hiperlink"/>
            <w:noProof/>
          </w:rPr>
          <w:t>[TA011] TA_CONVENIOS_TARIFAS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56D9D1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7" w:history="1">
        <w:r w:rsidRPr="00B4305F">
          <w:rPr>
            <w:rStyle w:val="Hiperlink"/>
            <w:noProof/>
          </w:rPr>
          <w:t>1.1.12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TA_DELEGACIA_AGENCIAS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EF08EF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8" w:history="1">
        <w:r w:rsidRPr="00B4305F">
          <w:rPr>
            <w:rStyle w:val="Hiperlink"/>
            <w:noProof/>
          </w:rPr>
          <w:t>[TA012] TA_DELEGACIA_AGENCIAS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3682C7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9" w:history="1">
        <w:r w:rsidRPr="00B4305F">
          <w:rPr>
            <w:rStyle w:val="Hiperlink"/>
            <w:noProof/>
          </w:rPr>
          <w:t>1.1.13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TA_DELEGACIA_ENDERECO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43F0D8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0" w:history="1">
        <w:r w:rsidRPr="00B4305F">
          <w:rPr>
            <w:rStyle w:val="Hiperlink"/>
            <w:noProof/>
          </w:rPr>
          <w:t>[TA013] TA_DELEGACIA_ENDERECO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7B8589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1" w:history="1">
        <w:r w:rsidRPr="00B4305F">
          <w:rPr>
            <w:rStyle w:val="Hiperlink"/>
            <w:noProof/>
          </w:rPr>
          <w:t>1.1.14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TA_UNIDADE_RECEITAS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BE7E02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2" w:history="1">
        <w:r w:rsidRPr="00B4305F">
          <w:rPr>
            <w:rStyle w:val="Hiperlink"/>
            <w:noProof/>
          </w:rPr>
          <w:t>[TAB014] TA_UNIDADE_RECEITAS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F4F722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3" w:history="1">
        <w:r w:rsidRPr="00B4305F">
          <w:rPr>
            <w:rStyle w:val="Hiperlink"/>
            <w:noProof/>
          </w:rPr>
          <w:t>1.1.15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TA_ESTATISTISCAS_ARRECADACAO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B9961C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4" w:history="1">
        <w:r w:rsidRPr="00B4305F">
          <w:rPr>
            <w:rStyle w:val="Hiperlink"/>
            <w:noProof/>
          </w:rPr>
          <w:t>[TA015] TA_ESTATISTICAS_ARRECADACAO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C0AA4D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5" w:history="1">
        <w:r w:rsidRPr="00B4305F">
          <w:rPr>
            <w:rStyle w:val="Hiperlink"/>
            <w:noProof/>
          </w:rPr>
          <w:t>1.1.16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TA_GRUPOS_CNAE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524F2C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6" w:history="1">
        <w:r w:rsidRPr="00B4305F">
          <w:rPr>
            <w:rStyle w:val="Hiperlink"/>
            <w:noProof/>
          </w:rPr>
          <w:t>[TA016] TA_GRUPOS_CNAE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B426EB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7" w:history="1">
        <w:r w:rsidRPr="00B4305F">
          <w:rPr>
            <w:rStyle w:val="Hiperlink"/>
            <w:noProof/>
          </w:rPr>
          <w:t>1.1.17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TA_LOTES_PAGOS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4600B4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8" w:history="1">
        <w:r w:rsidRPr="00B4305F">
          <w:rPr>
            <w:rStyle w:val="Hiperlink"/>
            <w:noProof/>
          </w:rPr>
          <w:t>[TA017] TA_LOTES_PAGOS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295D27B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9" w:history="1">
        <w:r w:rsidRPr="00B4305F">
          <w:rPr>
            <w:rStyle w:val="Hiperlink"/>
            <w:noProof/>
          </w:rPr>
          <w:t>1.1.18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TA_LOTES_PAGOS_ARREC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8B89166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0" w:history="1">
        <w:r w:rsidRPr="00B4305F">
          <w:rPr>
            <w:rStyle w:val="Hiperlink"/>
            <w:noProof/>
          </w:rPr>
          <w:t>[TA018] TA_LOTES_PAGOS_ARREC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AED24B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1" w:history="1">
        <w:r w:rsidRPr="00B4305F">
          <w:rPr>
            <w:rStyle w:val="Hiperlink"/>
            <w:noProof/>
          </w:rPr>
          <w:t>1.1.19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TA_MUNICIPIOS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CC651BA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2" w:history="1">
        <w:r w:rsidRPr="00B4305F">
          <w:rPr>
            <w:rStyle w:val="Hiperlink"/>
            <w:noProof/>
          </w:rPr>
          <w:t>[TA019] TA_MUNICIPIOS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3A152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3" w:history="1">
        <w:r w:rsidRPr="00B4305F">
          <w:rPr>
            <w:rStyle w:val="Hiperlink"/>
            <w:noProof/>
          </w:rPr>
          <w:t>1.1.20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TA_MUNICIPIOS_CONTAS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4B398F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4" w:history="1">
        <w:r w:rsidRPr="00B4305F">
          <w:rPr>
            <w:rStyle w:val="Hiperlink"/>
            <w:noProof/>
          </w:rPr>
          <w:t>[TA020] TA_MUNICIPIOS_CONTAS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EC177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5" w:history="1">
        <w:r w:rsidRPr="00B4305F">
          <w:rPr>
            <w:rStyle w:val="Hiperlink"/>
            <w:noProof/>
          </w:rPr>
          <w:t>1.1.21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TA_PAGOS_AJUSTES_REPASSE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4CF517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6" w:history="1">
        <w:r w:rsidRPr="00B4305F">
          <w:rPr>
            <w:rStyle w:val="Hiperlink"/>
            <w:noProof/>
          </w:rPr>
          <w:t>[TA021] TA_PAGOS_AJUSTES_REPASSE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634A6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7" w:history="1">
        <w:r w:rsidRPr="00B4305F">
          <w:rPr>
            <w:rStyle w:val="Hiperlink"/>
            <w:noProof/>
          </w:rPr>
          <w:t>1.1.22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2AEDA0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8" w:history="1">
        <w:r w:rsidRPr="00B4305F">
          <w:rPr>
            <w:rStyle w:val="Hiperlink"/>
            <w:noProof/>
          </w:rPr>
          <w:t>[TA022] TA_PAGOS_ARREC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6EAC52D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9" w:history="1">
        <w:r w:rsidRPr="00B4305F">
          <w:rPr>
            <w:rStyle w:val="Hiperlink"/>
            <w:noProof/>
          </w:rPr>
          <w:t>1.1.23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79B3613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0" w:history="1">
        <w:r w:rsidRPr="00B4305F">
          <w:rPr>
            <w:rStyle w:val="Hiperlink"/>
            <w:noProof/>
          </w:rPr>
          <w:t>[TA023] TA_DARE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8765D54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1" w:history="1">
        <w:r w:rsidRPr="00B4305F">
          <w:rPr>
            <w:rStyle w:val="Hiperlink"/>
            <w:noProof/>
          </w:rPr>
          <w:t>1.1.24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TA_DARE_DETALHE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FE744F7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2" w:history="1">
        <w:r w:rsidRPr="00B4305F">
          <w:rPr>
            <w:rStyle w:val="Hiperlink"/>
            <w:noProof/>
          </w:rPr>
          <w:t>[TA024] TA_DARE_DETALHE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64DB5D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3" w:history="1">
        <w:r w:rsidRPr="00B4305F">
          <w:rPr>
            <w:rStyle w:val="Hiperlink"/>
            <w:noProof/>
          </w:rPr>
          <w:t>1.1.25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TA_DARE_ORIGEM_DEBITO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45A131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4" w:history="1">
        <w:r w:rsidRPr="00B4305F">
          <w:rPr>
            <w:rStyle w:val="Hiperlink"/>
            <w:noProof/>
          </w:rPr>
          <w:t>[TA025] TA_DARE_ORIGEM_DEBITO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045B57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5" w:history="1">
        <w:r w:rsidRPr="00B4305F">
          <w:rPr>
            <w:rStyle w:val="Hiperlink"/>
            <w:noProof/>
          </w:rPr>
          <w:t>1.1.26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TA_DARE_ORIGEM_RECEITA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D4F2F7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6" w:history="1">
        <w:r w:rsidRPr="00B4305F">
          <w:rPr>
            <w:rStyle w:val="Hiperlink"/>
            <w:noProof/>
          </w:rPr>
          <w:t>[TA026] TA_DARE_ORIGEM_RECEITA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1DD63B1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7" w:history="1">
        <w:r w:rsidRPr="00B4305F">
          <w:rPr>
            <w:rStyle w:val="Hiperlink"/>
            <w:noProof/>
          </w:rPr>
          <w:t>1.1.27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TA_PAGOS_CORRIGIDOS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464741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8" w:history="1">
        <w:r w:rsidRPr="00B4305F">
          <w:rPr>
            <w:rStyle w:val="Hiperlink"/>
            <w:noProof/>
          </w:rPr>
          <w:t>[TA027] TA_PAGOS_CORRIGIDOS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286D2B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9" w:history="1">
        <w:r w:rsidRPr="00B4305F">
          <w:rPr>
            <w:rStyle w:val="Hiperlink"/>
            <w:noProof/>
          </w:rPr>
          <w:t>1.1.28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TA_PAGOS_RESTITUICAO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DF0DB52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0" w:history="1">
        <w:r w:rsidRPr="00B4305F">
          <w:rPr>
            <w:rStyle w:val="Hiperlink"/>
            <w:noProof/>
          </w:rPr>
          <w:t>[TA028] TA_PAGOS_RESTITUICAO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C1AA452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1" w:history="1">
        <w:r w:rsidRPr="00B4305F">
          <w:rPr>
            <w:rStyle w:val="Hiperlink"/>
            <w:noProof/>
          </w:rPr>
          <w:t>1.1.29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51E94DC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2" w:history="1">
        <w:r w:rsidRPr="00B4305F">
          <w:rPr>
            <w:rStyle w:val="Hiperlink"/>
            <w:noProof/>
          </w:rPr>
          <w:t>[TA029] TA_PEDIDO_AREAS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41A92B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3" w:history="1">
        <w:r w:rsidRPr="00B4305F">
          <w:rPr>
            <w:rStyle w:val="Hiperlink"/>
            <w:noProof/>
          </w:rPr>
          <w:t>1.1.30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F03AA2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4" w:history="1">
        <w:r w:rsidRPr="00B4305F">
          <w:rPr>
            <w:rStyle w:val="Hiperlink"/>
            <w:noProof/>
          </w:rPr>
          <w:t>[TA030] TA_PEDIDO_RECEITA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AA3FB68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5" w:history="1">
        <w:r w:rsidRPr="00B4305F">
          <w:rPr>
            <w:rStyle w:val="Hiperlink"/>
            <w:noProof/>
          </w:rPr>
          <w:t>1.1.31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TA_PEDIDO_AREAS_FAIXA_VALOR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FF078B5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6" w:history="1">
        <w:r w:rsidRPr="00B4305F">
          <w:rPr>
            <w:rStyle w:val="Hiperlink"/>
            <w:noProof/>
          </w:rPr>
          <w:t>[TA031] TA_PEDIDO_AREAS_FAIXA_VALOR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538CDF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7" w:history="1">
        <w:r w:rsidRPr="00B4305F">
          <w:rPr>
            <w:rStyle w:val="Hiperlink"/>
            <w:noProof/>
          </w:rPr>
          <w:t>1.1.32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TA_PEDIDO_AREAS_SERVIDORES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B502E0A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8" w:history="1">
        <w:r w:rsidRPr="00B4305F">
          <w:rPr>
            <w:rStyle w:val="Hiperlink"/>
            <w:noProof/>
          </w:rPr>
          <w:t>[TA032] TA_PEDIDO_AREAS_SERVIDORES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03061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9" w:history="1">
        <w:r w:rsidRPr="00B4305F">
          <w:rPr>
            <w:rStyle w:val="Hiperlink"/>
            <w:noProof/>
          </w:rPr>
          <w:t>1.1.33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TA_PEDIDO_CAMPOS_INFORMADOS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50E16CC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0" w:history="1">
        <w:r w:rsidRPr="00B4305F">
          <w:rPr>
            <w:rStyle w:val="Hiperlink"/>
            <w:noProof/>
          </w:rPr>
          <w:t>[TA033] TA_PEDIDO_CAMPOS_INFORMADOS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88D538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1" w:history="1">
        <w:r w:rsidRPr="00B4305F">
          <w:rPr>
            <w:rStyle w:val="Hiperlink"/>
            <w:noProof/>
          </w:rPr>
          <w:t>1.1.34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TA_PEDIDO_CAMPO_ACOES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0CAE79E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2" w:history="1">
        <w:r w:rsidRPr="00B4305F">
          <w:rPr>
            <w:rStyle w:val="Hiperlink"/>
            <w:noProof/>
          </w:rPr>
          <w:t>[TA034] TA_PEDIDO_CAMPO_ACOES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324765D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3" w:history="1">
        <w:r w:rsidRPr="00B4305F">
          <w:rPr>
            <w:rStyle w:val="Hiperlink"/>
            <w:noProof/>
          </w:rPr>
          <w:t>1.1.35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TA_PEDIDO_CONTA_TRIBUTARIA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8DD78B7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4" w:history="1">
        <w:r w:rsidRPr="00B4305F">
          <w:rPr>
            <w:rStyle w:val="Hiperlink"/>
            <w:noProof/>
          </w:rPr>
          <w:t>[TA035] TA_PEDIDO_CONTA_TRIBUTARIA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36D07C1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5" w:history="1">
        <w:r w:rsidRPr="00B4305F">
          <w:rPr>
            <w:rStyle w:val="Hiperlink"/>
            <w:noProof/>
          </w:rPr>
          <w:t>1.1.36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TA_PEDIDO_DETALHE_PARECER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8CF59F1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6" w:history="1">
        <w:r w:rsidRPr="00B4305F">
          <w:rPr>
            <w:rStyle w:val="Hiperlink"/>
            <w:noProof/>
          </w:rPr>
          <w:t>[TA036] TA_PEDIDO_DETALHE_PARECER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5BA62CA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7" w:history="1">
        <w:r w:rsidRPr="00B4305F">
          <w:rPr>
            <w:rStyle w:val="Hiperlink"/>
            <w:noProof/>
          </w:rPr>
          <w:t>1.1.37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A6CE356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8" w:history="1">
        <w:r w:rsidRPr="00B4305F">
          <w:rPr>
            <w:rStyle w:val="Hiperlink"/>
            <w:noProof/>
          </w:rPr>
          <w:t>[TA037] TA_PEDIDO_DOCS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5A08C7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9" w:history="1">
        <w:r w:rsidRPr="00B4305F">
          <w:rPr>
            <w:rStyle w:val="Hiperlink"/>
            <w:noProof/>
          </w:rPr>
          <w:t>1.1.38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TA_PEDIDO_DOCS_EXIGIDOS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F0F660D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0" w:history="1">
        <w:r w:rsidRPr="00B4305F">
          <w:rPr>
            <w:rStyle w:val="Hiperlink"/>
            <w:noProof/>
          </w:rPr>
          <w:t>[TA038] TA_PEDIDO_DOCS_EXIGIDOS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CCADD8E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1" w:history="1">
        <w:r w:rsidRPr="00B4305F">
          <w:rPr>
            <w:rStyle w:val="Hiperlink"/>
            <w:noProof/>
          </w:rPr>
          <w:t>1.1.39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TA_PEDIDO_EXIGENCIA_PARECER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DA292D1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2" w:history="1">
        <w:r w:rsidRPr="00B4305F">
          <w:rPr>
            <w:rStyle w:val="Hiperlink"/>
            <w:noProof/>
          </w:rPr>
          <w:t>[TA039] TA_PEDIDO_EXIGENCIA_PARECER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0E703B7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3" w:history="1">
        <w:r w:rsidRPr="00B4305F">
          <w:rPr>
            <w:rStyle w:val="Hiperlink"/>
            <w:noProof/>
          </w:rPr>
          <w:t>1.1.40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9864844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4" w:history="1">
        <w:r w:rsidRPr="00B4305F">
          <w:rPr>
            <w:rStyle w:val="Hiperlink"/>
            <w:noProof/>
          </w:rPr>
          <w:t>[TA040] TA_PEDIDO_PAGOS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F8F28CE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5" w:history="1">
        <w:r w:rsidRPr="00B4305F">
          <w:rPr>
            <w:rStyle w:val="Hiperlink"/>
            <w:noProof/>
          </w:rPr>
          <w:t>1.1.41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21D20F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6" w:history="1">
        <w:r w:rsidRPr="00B4305F">
          <w:rPr>
            <w:rStyle w:val="Hiperlink"/>
            <w:noProof/>
          </w:rPr>
          <w:t>[TA041] TA_PEDIDO_RESTITUICAO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2871539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7" w:history="1">
        <w:r w:rsidRPr="00B4305F">
          <w:rPr>
            <w:rStyle w:val="Hiperlink"/>
            <w:noProof/>
          </w:rPr>
          <w:t>1.1.42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TA_PEDIDO_SOLICITACAO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34615F4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8" w:history="1">
        <w:r w:rsidRPr="00B4305F">
          <w:rPr>
            <w:rStyle w:val="Hiperlink"/>
            <w:noProof/>
          </w:rPr>
          <w:t>[TA042] TA_PEDIDO_SOLICITACAO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2C5213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9" w:history="1">
        <w:r w:rsidRPr="00B4305F">
          <w:rPr>
            <w:rStyle w:val="Hiperlink"/>
            <w:noProof/>
          </w:rPr>
          <w:t>1.1.43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TA_PEDIDO_TIPO_ACOES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97D9DA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0" w:history="1">
        <w:r w:rsidRPr="00B4305F">
          <w:rPr>
            <w:rStyle w:val="Hiperlink"/>
            <w:noProof/>
          </w:rPr>
          <w:t>[TA043] TA_PEDIDO_TIPO_ACOES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8D53BE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1" w:history="1">
        <w:r w:rsidRPr="00B4305F">
          <w:rPr>
            <w:rStyle w:val="Hiperlink"/>
            <w:noProof/>
          </w:rPr>
          <w:t>1.1.44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TA_PEDIDO_TIPO_DOCS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BD267CF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2" w:history="1">
        <w:r w:rsidRPr="00B4305F">
          <w:rPr>
            <w:rStyle w:val="Hiperlink"/>
            <w:noProof/>
          </w:rPr>
          <w:t>[TA044] TA_PEDIDO_TIPO_DOCS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1E52420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3" w:history="1">
        <w:r w:rsidRPr="00B4305F">
          <w:rPr>
            <w:rStyle w:val="Hiperlink"/>
            <w:noProof/>
          </w:rPr>
          <w:t>1.1.45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TA_PEDIDO_TIPOS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EA7B4BE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4" w:history="1">
        <w:r w:rsidRPr="00B4305F">
          <w:rPr>
            <w:rStyle w:val="Hiperlink"/>
            <w:noProof/>
          </w:rPr>
          <w:t>[TA045] TA_PEDIDO_TIPOS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2CDC40D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5" w:history="1">
        <w:r w:rsidRPr="00B4305F">
          <w:rPr>
            <w:rStyle w:val="Hiperlink"/>
            <w:noProof/>
          </w:rPr>
          <w:t>1.1.46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TA_PLAN0_CONTAS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AE6F746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6" w:history="1">
        <w:r w:rsidRPr="00B4305F">
          <w:rPr>
            <w:rStyle w:val="Hiperlink"/>
            <w:noProof/>
          </w:rPr>
          <w:t>[TA046] TA_PLANO_CONTAS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9A8F60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7" w:history="1">
        <w:r w:rsidRPr="00B4305F">
          <w:rPr>
            <w:rStyle w:val="Hiperlink"/>
            <w:noProof/>
          </w:rPr>
          <w:t>1.1.47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TA_RECEITAS_CONVENIOS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1F3037E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8" w:history="1">
        <w:r w:rsidRPr="00B4305F">
          <w:rPr>
            <w:rStyle w:val="Hiperlink"/>
            <w:noProof/>
          </w:rPr>
          <w:t>[TA047] TA_RECEITAS_CONVENIOS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2D9E544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9" w:history="1">
        <w:r w:rsidRPr="00B4305F">
          <w:rPr>
            <w:rStyle w:val="Hiperlink"/>
            <w:noProof/>
          </w:rPr>
          <w:t>1.1.48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C3D6282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0" w:history="1">
        <w:r w:rsidRPr="00B4305F">
          <w:rPr>
            <w:rStyle w:val="Hiperlink"/>
            <w:noProof/>
          </w:rPr>
          <w:t>[TA048] TA_RECEITAS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9F8D1FE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1" w:history="1">
        <w:r w:rsidRPr="00B4305F">
          <w:rPr>
            <w:rStyle w:val="Hiperlink"/>
            <w:noProof/>
          </w:rPr>
          <w:t>1.1.49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TA_RECEITAS_REPASSE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99CE306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2" w:history="1">
        <w:r w:rsidRPr="00B4305F">
          <w:rPr>
            <w:rStyle w:val="Hiperlink"/>
            <w:noProof/>
          </w:rPr>
          <w:t>[TA049] TA_RECEITAS_REPASSE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2BE50A5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3" w:history="1">
        <w:r w:rsidRPr="00B4305F">
          <w:rPr>
            <w:rStyle w:val="Hiperlink"/>
            <w:noProof/>
          </w:rPr>
          <w:t>1.1.50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TA_RECEITAS_TAXAS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A28A043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4" w:history="1">
        <w:r w:rsidRPr="00B4305F">
          <w:rPr>
            <w:rStyle w:val="Hiperlink"/>
            <w:noProof/>
          </w:rPr>
          <w:t>[TA050] TA_RECEITAS_TAXAS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398E769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5" w:history="1">
        <w:r w:rsidRPr="00B4305F">
          <w:rPr>
            <w:rStyle w:val="Hiperlink"/>
            <w:noProof/>
          </w:rPr>
          <w:t>1.1.51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TA_RESUMO_ARRECADACAO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BF25C0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6" w:history="1">
        <w:r w:rsidRPr="00B4305F">
          <w:rPr>
            <w:rStyle w:val="Hiperlink"/>
            <w:noProof/>
          </w:rPr>
          <w:t>[TA051] TA_RESUMO_ARRECADACAO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BC1F4FA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7" w:history="1">
        <w:r w:rsidRPr="00B4305F">
          <w:rPr>
            <w:rStyle w:val="Hiperlink"/>
            <w:noProof/>
          </w:rPr>
          <w:t>1.1.52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TA_RTC_FINANCEIRO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ADFF2A3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8" w:history="1">
        <w:r w:rsidRPr="00B4305F">
          <w:rPr>
            <w:rStyle w:val="Hiperlink"/>
            <w:noProof/>
          </w:rPr>
          <w:t>[TA052] TA_RTC_FINANCEIRO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C6C2C8F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9" w:history="1">
        <w:r w:rsidRPr="00B4305F">
          <w:rPr>
            <w:rStyle w:val="Hiperlink"/>
            <w:noProof/>
          </w:rPr>
          <w:t>1.1.53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TA_RTC_REPASSE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CF63F85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0" w:history="1">
        <w:r w:rsidRPr="00B4305F">
          <w:rPr>
            <w:rStyle w:val="Hiperlink"/>
            <w:noProof/>
          </w:rPr>
          <w:t>[TA053] TA_RTC_REPASSE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DEF956D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1" w:history="1">
        <w:r w:rsidRPr="00B4305F">
          <w:rPr>
            <w:rStyle w:val="Hiperlink"/>
            <w:noProof/>
          </w:rPr>
          <w:t>1.1.54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TA_RTC_REPASSE_DETALHE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B4454B5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2" w:history="1">
        <w:r w:rsidRPr="00B4305F">
          <w:rPr>
            <w:rStyle w:val="Hiperlink"/>
            <w:noProof/>
          </w:rPr>
          <w:t>[TA054] TA_RTC_REPASSE_DETALHE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77282F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3" w:history="1">
        <w:r w:rsidRPr="00B4305F">
          <w:rPr>
            <w:rStyle w:val="Hiperlink"/>
            <w:noProof/>
          </w:rPr>
          <w:t>1.1.55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TA_TIPO_GRUPOS_CNAES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2F17F895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4" w:history="1">
        <w:r w:rsidRPr="00B4305F">
          <w:rPr>
            <w:rStyle w:val="Hiperlink"/>
            <w:noProof/>
          </w:rPr>
          <w:t>[TA055] TA_TIPO_GRUPOS_CNAES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5A82958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5" w:history="1">
        <w:r w:rsidRPr="00B4305F">
          <w:rPr>
            <w:rStyle w:val="Hiperlink"/>
            <w:noProof/>
          </w:rPr>
          <w:t>1.1.56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Tabela TA_TIPO_REJEICAO_ARQUIVOS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F46FE2B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6" w:history="1">
        <w:r w:rsidRPr="00B4305F">
          <w:rPr>
            <w:rStyle w:val="Hiperlink"/>
            <w:noProof/>
          </w:rPr>
          <w:t>[TA056] TA_TIPO_REJEICAO_ARQUIVOS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191925C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7" w:history="1">
        <w:r w:rsidRPr="00B4305F">
          <w:rPr>
            <w:rStyle w:val="Hiperlink"/>
            <w:noProof/>
          </w:rPr>
          <w:t>1.1.57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VIEW  VW_CONTRIBUINTES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8A8ABFE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8" w:history="1">
        <w:r w:rsidRPr="00B4305F">
          <w:rPr>
            <w:rStyle w:val="Hiperlink"/>
            <w:noProof/>
          </w:rPr>
          <w:t>[VW001] VW_CONTRIBUINTES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9DAD736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9" w:history="1">
        <w:r w:rsidRPr="00B4305F">
          <w:rPr>
            <w:rStyle w:val="Hiperlink"/>
            <w:noProof/>
          </w:rPr>
          <w:t>1.1.58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VIEW  VW_NOTA_AVULSA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B7F0556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0" w:history="1">
        <w:r w:rsidRPr="00B4305F">
          <w:rPr>
            <w:rStyle w:val="Hiperlink"/>
            <w:noProof/>
          </w:rPr>
          <w:t>[VW001] VW_NOTA_AVULSA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2FCA277" w14:textId="77777777" w:rsidR="008F2789" w:rsidRDefault="008F2789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1" w:history="1">
        <w:r w:rsidRPr="00B4305F">
          <w:rPr>
            <w:rStyle w:val="Hiperlink"/>
            <w:noProof/>
          </w:rPr>
          <w:t>1.1.59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VIEW  VW_CONTRIBUINTES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F16A33" w14:textId="77777777" w:rsidR="008F2789" w:rsidRDefault="008F2789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2" w:history="1">
        <w:r w:rsidRPr="00B4305F">
          <w:rPr>
            <w:rStyle w:val="Hiperlink"/>
            <w:noProof/>
          </w:rPr>
          <w:t>[VW001] VW_DEBITOS_CONTA_CORRENTE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883FE7F" w14:textId="77777777" w:rsidR="008F2789" w:rsidRDefault="008F2789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173" w:history="1">
        <w:r w:rsidRPr="00B4305F">
          <w:rPr>
            <w:rStyle w:val="Hi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Pr="00B4305F">
          <w:rPr>
            <w:rStyle w:val="Hiperlink"/>
            <w:noProof/>
          </w:rPr>
          <w:t>Chaves das Tabelas (Primária e Estrangeira)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_Toc463874173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71442665"/>
      <w:bookmarkStart w:id="3" w:name="_Toc71453202"/>
      <w:bookmarkStart w:id="4" w:name="_Toc463874046"/>
      <w:r w:rsidRPr="00EE0884">
        <w:lastRenderedPageBreak/>
        <w:t>Introdução</w:t>
      </w:r>
      <w:bookmarkEnd w:id="1"/>
      <w:bookmarkEnd w:id="4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63874047"/>
      <w:bookmarkEnd w:id="2"/>
      <w:bookmarkEnd w:id="3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>. Todos esses requisitos vão proporcionar aos Clientes, Analistas de Sistemas e/ou DBAs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63874048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63874049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63874050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63874051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63874052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63874053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63874054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Permite visualizar todos os TPARs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63874055"/>
      <w:r w:rsidR="00C50898" w:rsidRPr="00EE0884">
        <w:lastRenderedPageBreak/>
        <w:t xml:space="preserve">Tabela </w:t>
      </w:r>
      <w:r w:rsidR="00811FA8" w:rsidRPr="00EE0884">
        <w:t>TA_A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63874056"/>
      <w:r w:rsidRPr="00EE0884">
        <w:t>[TA</w:t>
      </w:r>
      <w:r w:rsidR="00C50898" w:rsidRPr="00EE0884">
        <w:t xml:space="preserve">001] </w:t>
      </w:r>
      <w:r w:rsidRPr="00EE0884">
        <w:t>TA_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63874057"/>
      <w:r w:rsidRPr="00EE0884">
        <w:t xml:space="preserve">Tabela </w:t>
      </w:r>
      <w:r w:rsidR="00811FA8" w:rsidRPr="00EE0884">
        <w:t>TA_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63874058"/>
      <w:r w:rsidRPr="00EE0884">
        <w:t>[TA</w:t>
      </w:r>
      <w:r w:rsidR="00C50898" w:rsidRPr="00EE0884">
        <w:t xml:space="preserve">002] </w:t>
      </w:r>
      <w:r w:rsidRPr="00EE0884">
        <w:t>TA_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STR20 :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63874059"/>
      <w:r w:rsidRPr="00EE0884">
        <w:t xml:space="preserve">Tabela </w:t>
      </w:r>
      <w:r w:rsidR="00811FA8" w:rsidRPr="00EE0884">
        <w:t>TA_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63874060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r w:rsidRPr="00EE0884">
        <w:t>TA_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Qtd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63874061"/>
      <w:r w:rsidRPr="00EE0884">
        <w:t>Tabela TA_ARQUIVOS_STR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63874062"/>
      <w:r>
        <w:t>[TA004</w:t>
      </w:r>
      <w:r w:rsidR="000601E8" w:rsidRPr="00EE0884">
        <w:t>] TA_ARQUIVO_STR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63874063"/>
      <w:r w:rsidR="004B6BE3" w:rsidRPr="00EE0884">
        <w:lastRenderedPageBreak/>
        <w:t>Tabela TA_DETALHE_STR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63874064"/>
      <w:r>
        <w:t>[TA005</w:t>
      </w:r>
      <w:r w:rsidR="000601E8" w:rsidRPr="00EE0884">
        <w:t>] TA_DETALHE_STR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r w:rsidRPr="00EE0884">
              <w:t xml:space="preserve">Fk do Sequencial da Tabela Ta_Arquivos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63874065"/>
      <w:r w:rsidRPr="00EE0884">
        <w:t>Tabela TA_ARQUIVO_ERROS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63874066"/>
      <w:r>
        <w:t>[TA006</w:t>
      </w:r>
      <w:r w:rsidR="00631089" w:rsidRPr="00EE0884">
        <w:t>] TA_ARQUIVO_ERROS_STR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Codigo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63874067"/>
      <w:r w:rsidRPr="00EE0884">
        <w:t>Tabela TA_RESUMO_STR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63874068"/>
      <w:r>
        <w:t>[TA007</w:t>
      </w:r>
      <w:r w:rsidR="00D96C73" w:rsidRPr="00EE0884">
        <w:t>] TA_RESUMO_STR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CONCILIADO ,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63874069"/>
      <w:r w:rsidRPr="00EE0884">
        <w:t xml:space="preserve">Tabela </w:t>
      </w:r>
      <w:r w:rsidR="00811FA8" w:rsidRPr="00EE0884">
        <w:t>TA_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63874070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r w:rsidRPr="00EE0884">
        <w:t>TA_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63874071"/>
      <w:r w:rsidRPr="00EE0884">
        <w:t xml:space="preserve">Tabela </w:t>
      </w:r>
      <w:r w:rsidR="007F52BA" w:rsidRPr="00EE0884">
        <w:t>TA_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63874072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r w:rsidRPr="00EE0884">
        <w:t>TA_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63874073"/>
      <w:r w:rsidRPr="00EE0884">
        <w:t>Tabela</w:t>
      </w:r>
      <w:r w:rsidR="007F52BA" w:rsidRPr="00EE0884">
        <w:t xml:space="preserve"> TA_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63874074"/>
      <w:r w:rsidRPr="00EE0884">
        <w:t>[TA</w:t>
      </w:r>
      <w:r w:rsidR="00665B63">
        <w:t>010</w:t>
      </w:r>
      <w:r w:rsidR="00895CE0" w:rsidRPr="00EE0884">
        <w:t xml:space="preserve">] </w:t>
      </w:r>
      <w:r w:rsidRPr="00EE0884">
        <w:t>TA_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sendo Processado novamente. Ex: 01, 02 etc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63874075"/>
      <w:r w:rsidRPr="00EE0884">
        <w:t xml:space="preserve">Tabela </w:t>
      </w:r>
      <w:r w:rsidR="00811FA8" w:rsidRPr="00EE0884">
        <w:t>TA_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63874076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r w:rsidRPr="00EE0884">
        <w:t>TA_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63874077"/>
      <w:r w:rsidRPr="00EE0884">
        <w:t xml:space="preserve">Tabela </w:t>
      </w:r>
      <w:r w:rsidR="00811FA8" w:rsidRPr="00EE0884">
        <w:t>TA_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63874078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r w:rsidRPr="00EE0884">
        <w:t>TA_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63874079"/>
      <w:r w:rsidRPr="00EE0884">
        <w:t xml:space="preserve">Tabela </w:t>
      </w:r>
      <w:r w:rsidR="00811FA8" w:rsidRPr="00EE0884">
        <w:t>TA_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63874080"/>
      <w:r w:rsidRPr="00EE0884">
        <w:t>[TA</w:t>
      </w:r>
      <w:r w:rsidR="00665B63">
        <w:t>013</w:t>
      </w:r>
      <w:r w:rsidR="002C3F22" w:rsidRPr="00EE0884">
        <w:t xml:space="preserve">] </w:t>
      </w:r>
      <w:r w:rsidRPr="00EE0884">
        <w:t>TA_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 da Delegacia Fazendaria</w:t>
            </w:r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63874081"/>
      <w:r w:rsidRPr="00EE0884">
        <w:lastRenderedPageBreak/>
        <w:t xml:space="preserve">Tabela </w:t>
      </w:r>
      <w:r w:rsidR="00665B63">
        <w:t>TA_UNIDADE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63874082"/>
      <w:r w:rsidRPr="00EE0884">
        <w:t>[TAB0</w:t>
      </w:r>
      <w:r w:rsidR="00665B63">
        <w:t>14</w:t>
      </w:r>
      <w:r w:rsidRPr="00EE0884">
        <w:t xml:space="preserve">] </w:t>
      </w:r>
      <w:r w:rsidR="00665B63">
        <w:t>TA_UNIDADE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</w:t>
              </w:r>
              <w:r w:rsidR="003D1DED">
                <w:rPr>
                  <w:lang w:val="es-419"/>
                </w:rPr>
                <w:t>UNIDADE_RECEITA</w:t>
              </w:r>
              <w:r w:rsidRPr="00DE625C">
                <w:rPr>
                  <w:lang w:val="es-419"/>
                </w:rPr>
                <w:t>.</w:t>
              </w:r>
              <w:r w:rsidR="003D1DED">
                <w:rPr>
                  <w:lang w:val="es-419"/>
                </w:rPr>
                <w:t>IDENTIFICACAO_UNID_ORGANIZAC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8" w:name="_Toc463874083"/>
      <w:r w:rsidRPr="00EE0884">
        <w:t xml:space="preserve">Tabela </w:t>
      </w:r>
      <w:r w:rsidR="00811FA8" w:rsidRPr="00EE0884">
        <w:t>TA_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63874084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r w:rsidRPr="00EE0884">
        <w:t>TA_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63874085"/>
      <w:r w:rsidR="00C27A2C" w:rsidRPr="00EE0884">
        <w:lastRenderedPageBreak/>
        <w:t xml:space="preserve">Tabela </w:t>
      </w:r>
      <w:r w:rsidR="00811FA8" w:rsidRPr="00EE0884">
        <w:t>TA_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63874086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r w:rsidRPr="00EE0884">
        <w:t>TA_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 xml:space="preserve">Explor,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63874087"/>
      <w:r w:rsidRPr="00EE0884">
        <w:t xml:space="preserve">Tabela </w:t>
      </w:r>
      <w:r w:rsidR="002173A8" w:rsidRPr="00EE0884">
        <w:t>TA_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63874088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r w:rsidRPr="00EE0884">
        <w:t>TA_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63874089"/>
      <w:r w:rsidRPr="00EE0884">
        <w:t xml:space="preserve">Tabela </w:t>
      </w:r>
      <w:r w:rsidR="00811FA8" w:rsidRPr="00EE0884">
        <w:t>TA_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63874090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r w:rsidRPr="00EE0884">
        <w:t>TA_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quantidade docs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63874091"/>
      <w:r w:rsidRPr="00EE0884">
        <w:t xml:space="preserve">Tabela </w:t>
      </w:r>
      <w:r w:rsidR="00E81A27" w:rsidRPr="00EE0884">
        <w:t>TA_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63874092"/>
      <w:r w:rsidRPr="00EE0884">
        <w:t>[TA0</w:t>
      </w:r>
      <w:r w:rsidR="003D1DED">
        <w:t>19</w:t>
      </w:r>
      <w:r w:rsidRPr="00EE0884">
        <w:t xml:space="preserve">] </w:t>
      </w:r>
      <w:r w:rsidR="00E81A27" w:rsidRPr="00EE0884">
        <w:t>TA_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Federada. Ex: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63874093"/>
      <w:r w:rsidRPr="00EE0884">
        <w:t xml:space="preserve">Tabela </w:t>
      </w:r>
      <w:r w:rsidR="00E81A27" w:rsidRPr="00EE0884">
        <w:t>TA_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63874094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r w:rsidRPr="00EE0884">
        <w:t>TA_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63874095"/>
      <w:r w:rsidRPr="00EE0884">
        <w:t xml:space="preserve">Tabela </w:t>
      </w:r>
      <w:r w:rsidR="00E81A27" w:rsidRPr="00EE0884">
        <w:t>TA_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63874096"/>
      <w:r w:rsidRPr="00EE0884">
        <w:t>[TA0</w:t>
      </w:r>
      <w:r w:rsidR="003D1DED">
        <w:t>21</w:t>
      </w:r>
      <w:r w:rsidRPr="00EE0884">
        <w:t xml:space="preserve">] </w:t>
      </w:r>
      <w:r w:rsidR="00E81A27" w:rsidRPr="00EE0884">
        <w:t>TA_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Ajuste :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Rtc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63874097"/>
      <w:r w:rsidRPr="00EE0884">
        <w:lastRenderedPageBreak/>
        <w:t xml:space="preserve">Tabela </w:t>
      </w:r>
      <w:r w:rsidR="00E81A27" w:rsidRPr="00EE0884">
        <w:t>TA_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63874098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r w:rsidRPr="00EE0884">
        <w:t>TA_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etc..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Exemplo :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Municipio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0 ou Null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63874099"/>
      <w:r w:rsidRPr="00EE0884">
        <w:t>Tabela TA_DARE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63874100"/>
      <w:r>
        <w:t>[TA023</w:t>
      </w:r>
      <w:r w:rsidR="00127B26" w:rsidRPr="00EE0884">
        <w:t>] TA_DARE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683F8" w14:textId="77777777" w:rsidR="00215A53" w:rsidRDefault="00215A53" w:rsidP="00215A53">
            <w:pPr>
              <w:pStyle w:val="NormalWeb"/>
            </w:pPr>
            <w:r w:rsidRPr="00EE0884">
              <w:t xml:space="preserve">Formato </w:t>
            </w:r>
            <w:r>
              <w:t>do Ano com 2 digitos.</w:t>
            </w:r>
          </w:p>
          <w:p w14:paraId="1AC0B8CA" w14:textId="2F7199EB" w:rsidR="00127B26" w:rsidRPr="00EE0884" w:rsidRDefault="00215A53" w:rsidP="00215A53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 xml:space="preserve">0000 - Sequencial </w:t>
            </w:r>
            <w:r w:rsidR="00AC0767">
              <w:t xml:space="preserve">de 8 </w:t>
            </w:r>
            <w:r>
              <w:t>gerado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Orgão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Vencimento do Dare</w:t>
            </w:r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Municipio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logada no </w:t>
            </w:r>
            <w:r w:rsidRPr="00EE0884">
              <w:lastRenderedPageBreak/>
              <w:t xml:space="preserve">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TA_DARE_DETALHE.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Dare</w:t>
            </w:r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63874101"/>
      <w:r w:rsidRPr="00EE0884">
        <w:t>Tabela TA_DARE_DETALHE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63874102"/>
      <w:r>
        <w:t>[TA024</w:t>
      </w:r>
      <w:r w:rsidR="00127B26" w:rsidRPr="00EE0884">
        <w:t>] TA_DARE_DETALHE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F73F2" w14:textId="77777777" w:rsidR="00AC0767" w:rsidRDefault="00AC0767" w:rsidP="00AC0767">
            <w:pPr>
              <w:pStyle w:val="NormalWeb"/>
            </w:pPr>
            <w:r w:rsidRPr="00EE0884">
              <w:t xml:space="preserve">ormato </w:t>
            </w:r>
            <w:r>
              <w:t>do Ano com 2 digitos.</w:t>
            </w:r>
          </w:p>
          <w:p w14:paraId="481C6DC1" w14:textId="14AFBC5F" w:rsidR="00C44371" w:rsidRPr="00EE0884" w:rsidRDefault="00AC0767" w:rsidP="00AC0767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>0000 - Sequencial de 8 gerado</w:t>
            </w:r>
            <w:r w:rsidR="00C44371" w:rsidRPr="00EE0884">
              <w:t xml:space="preserve">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7D01E0A6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r w:rsidRPr="00EE0884">
              <w:t xml:space="preserve">Exemplo : ID_NOSSO_NUMERO foi gerado com 2 Receitas de Tributos de Débitos, onde um </w:t>
            </w:r>
            <w:r w:rsidRPr="00EE0884">
              <w:lastRenderedPageBreak/>
              <w:t xml:space="preserve">terá  a sequencia 1 e o outro tera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r w:rsidRPr="00EE0884">
              <w:t xml:space="preserve">SubCodigo Alinea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etc...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 Total a Pagar = Valor_Imposto + Valor_Correcao_Monetaria + ( Valor MUlta - VAlor_Reducao_MUlta ) + ( Valor Juros - Valor_reducao_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Juros ) + Valor_Taxa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Dare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prenchido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</w:t>
      </w:r>
      <w:bookmarkStart w:id="117" w:name="_Toc463874103"/>
      <w:r w:rsidRPr="00EE0884">
        <w:t>Tabela TA_DARE</w:t>
      </w:r>
      <w:r w:rsidR="00665B63">
        <w:t>_ORIGEM_DEBITO</w:t>
      </w:r>
      <w:bookmarkEnd w:id="117"/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bookmarkStart w:id="118" w:name="_Toc463874104"/>
      <w:r w:rsidRPr="00EE0884">
        <w:t>[TA02</w:t>
      </w:r>
      <w:r w:rsidR="003D1DED">
        <w:t>5</w:t>
      </w:r>
      <w:r w:rsidRPr="00EE0884">
        <w:t>] TA_DARE</w:t>
      </w:r>
      <w:r w:rsidR="00665B63">
        <w:t>_ORIGEM_DEBITO</w:t>
      </w:r>
      <w:bookmarkEnd w:id="118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9" w:name="_Toc463874105"/>
      <w:r w:rsidRPr="00EE0884">
        <w:t>Tabela TA_DARE</w:t>
      </w:r>
      <w:r>
        <w:t>_ORIGEM_RECEITA</w:t>
      </w:r>
      <w:bookmarkEnd w:id="119"/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bookmarkStart w:id="120" w:name="_Toc463874106"/>
      <w:r w:rsidRPr="00EE0884">
        <w:t>[TA02</w:t>
      </w:r>
      <w:r>
        <w:t>6</w:t>
      </w:r>
      <w:r w:rsidRPr="00EE0884">
        <w:t>] TA_DARE</w:t>
      </w:r>
      <w:r>
        <w:t>_ORIGEM_RECEITA</w:t>
      </w:r>
      <w:bookmarkEnd w:id="120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AB4CC6">
            <w:pPr>
              <w:pStyle w:val="NormalWeb"/>
            </w:pPr>
          </w:p>
          <w:p w14:paraId="5E7EBF9C" w14:textId="77777777" w:rsidR="003D1DED" w:rsidRPr="00EE0884" w:rsidRDefault="003D1DED" w:rsidP="00AB4CC6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7"/>
      <w:bookmarkStart w:id="122" w:name="_Toc463874107"/>
      <w:r w:rsidRPr="00EE0884">
        <w:t xml:space="preserve">Tabela </w:t>
      </w:r>
      <w:r w:rsidR="000B4FB6" w:rsidRPr="00EE0884">
        <w:t>TA_</w:t>
      </w:r>
      <w:r w:rsidR="00FC1C4A" w:rsidRPr="00EE0884">
        <w:t>PAGOS_CORRIGIDOS</w:t>
      </w:r>
      <w:bookmarkEnd w:id="121"/>
      <w:bookmarkEnd w:id="122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23" w:name="_Toc448734038"/>
      <w:bookmarkStart w:id="124" w:name="_Toc463874108"/>
      <w:r w:rsidRPr="00EE0884"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r w:rsidR="000B4FB6" w:rsidRPr="00EE0884">
        <w:t>TA_</w:t>
      </w:r>
      <w:r w:rsidR="00FC1C4A" w:rsidRPr="00EE0884">
        <w:t>PAGOS_CORRIGIDOS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Código informado quando ocorrer mudança no subcodigo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Documento, podendo ser de um parcelamenot, auto de infração, declaracao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0 ou Null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39"/>
      <w:bookmarkStart w:id="126" w:name="_Toc463874109"/>
      <w:r w:rsidRPr="00EE0884">
        <w:t xml:space="preserve">Tabela </w:t>
      </w:r>
      <w:r w:rsidR="000B4FB6" w:rsidRPr="00EE0884">
        <w:t>TA_</w:t>
      </w:r>
      <w:r w:rsidR="005D17E1" w:rsidRPr="00EE0884">
        <w:t>PAGOS_RESTITUICAO</w:t>
      </w:r>
      <w:bookmarkEnd w:id="125"/>
      <w:bookmarkEnd w:id="126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7" w:name="_Toc448734040"/>
      <w:bookmarkStart w:id="128" w:name="_Toc463874110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r w:rsidRPr="00EE0884">
        <w:t>TA_</w:t>
      </w:r>
      <w:r w:rsidR="005D17E1" w:rsidRPr="00EE0884">
        <w:t>PAGOS_RESTITUICAO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1-Correçao de Pagamentos, 2- Estornos bancários, 3- Devolução de Cheques, 4- Creditos de Declaracao</w:t>
            </w:r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Restituido</w:t>
            </w:r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Restituido</w:t>
            </w:r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1"/>
      <w:bookmarkStart w:id="130" w:name="_Toc463874111"/>
      <w:r w:rsidRPr="00EE0884">
        <w:lastRenderedPageBreak/>
        <w:t xml:space="preserve">Tabela </w:t>
      </w:r>
      <w:r w:rsidR="000B4FB6" w:rsidRPr="00EE0884">
        <w:t>TA_</w:t>
      </w:r>
      <w:r w:rsidR="0027471C" w:rsidRPr="00EE0884">
        <w:t>PEDIDO_AREAS</w:t>
      </w:r>
      <w:bookmarkEnd w:id="129"/>
      <w:bookmarkEnd w:id="130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31" w:name="_Toc448734042"/>
      <w:bookmarkStart w:id="132" w:name="_Toc463874112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r w:rsidRPr="00EE0884">
        <w:t>TA_</w:t>
      </w:r>
      <w:r w:rsidR="0027471C" w:rsidRPr="00EE0884">
        <w:t>PEDIDO_AREAS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que será encminhada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Area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3"/>
      <w:bookmarkStart w:id="134" w:name="_Toc463874113"/>
      <w:r w:rsidRPr="00EE0884">
        <w:t>Tabela TA_PEDIDO_</w:t>
      </w:r>
      <w:r w:rsidR="005D4988" w:rsidRPr="00EE0884">
        <w:t>RECEITA</w:t>
      </w:r>
      <w:bookmarkEnd w:id="133"/>
      <w:bookmarkEnd w:id="134"/>
    </w:p>
    <w:p w14:paraId="5C55188D" w14:textId="454FF22E" w:rsidR="00814CE8" w:rsidRPr="00EE0884" w:rsidRDefault="00814CE8" w:rsidP="00814CE8">
      <w:pPr>
        <w:pStyle w:val="GERERequisito"/>
      </w:pPr>
      <w:bookmarkStart w:id="135" w:name="_Toc448734044"/>
      <w:bookmarkStart w:id="136" w:name="_Toc463874114"/>
      <w:r w:rsidRPr="00EE0884">
        <w:t>[TA0</w:t>
      </w:r>
      <w:r w:rsidR="003D1DED">
        <w:t>30</w:t>
      </w:r>
      <w:r w:rsidRPr="00EE0884">
        <w:t>] TA_PEDIDO_</w:t>
      </w:r>
      <w:r w:rsidR="005D4988" w:rsidRPr="00EE0884">
        <w:t>RECEITA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Codigo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</w:t>
            </w:r>
            <w:r w:rsidRPr="00EE0884">
              <w:lastRenderedPageBreak/>
              <w:t xml:space="preserve">Receita não exiga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5"/>
      <w:bookmarkStart w:id="138" w:name="_Toc463874115"/>
      <w:r w:rsidRPr="00EE0884">
        <w:t xml:space="preserve">Tabela </w:t>
      </w:r>
      <w:r w:rsidR="000B4FB6" w:rsidRPr="00EE0884">
        <w:t>TA_</w:t>
      </w:r>
      <w:r w:rsidR="0027471C" w:rsidRPr="00EE0884">
        <w:t>PEDIDO_AREAS_FAIXA_VALOR</w:t>
      </w:r>
      <w:bookmarkEnd w:id="137"/>
      <w:bookmarkEnd w:id="138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9" w:name="_Toc448734046"/>
      <w:bookmarkStart w:id="140" w:name="_Toc463874116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r w:rsidRPr="00EE0884">
        <w:t>TA_</w:t>
      </w:r>
      <w:r w:rsidR="0027471C" w:rsidRPr="00EE0884">
        <w:t>PEDIDO_AREAS_FAIXA_VALOR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permitido 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7"/>
      <w:bookmarkStart w:id="142" w:name="_Toc463874117"/>
      <w:r w:rsidRPr="00EE0884">
        <w:t xml:space="preserve">Tabela </w:t>
      </w:r>
      <w:r w:rsidR="000B4FB6" w:rsidRPr="00EE0884">
        <w:t>TA_</w:t>
      </w:r>
      <w:r w:rsidR="0027471C" w:rsidRPr="00EE0884">
        <w:t>PEDIDO_AREAS_SERVIDORES</w:t>
      </w:r>
      <w:bookmarkEnd w:id="141"/>
      <w:bookmarkEnd w:id="142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43" w:name="_Toc448734048"/>
      <w:bookmarkStart w:id="144" w:name="_Toc463874118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r w:rsidRPr="00EE0884">
        <w:t>TA_</w:t>
      </w:r>
      <w:r w:rsidR="0027471C" w:rsidRPr="00EE0884">
        <w:t>PEDIDO_AREAS_SERVIDORES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49"/>
      <w:bookmarkStart w:id="146" w:name="_Toc463874119"/>
      <w:r w:rsidRPr="00EE0884">
        <w:t xml:space="preserve">Tabela </w:t>
      </w:r>
      <w:r w:rsidR="000B4FB6"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5"/>
      <w:bookmarkEnd w:id="146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7" w:name="_Toc448734050"/>
      <w:bookmarkStart w:id="148" w:name="_Toc463874120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r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dos Tipos de Campos sujeitos a 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1"/>
      <w:bookmarkStart w:id="150" w:name="_Toc463874121"/>
      <w:r w:rsidRPr="00EE0884">
        <w:t xml:space="preserve">Tabela </w:t>
      </w:r>
      <w:r w:rsidR="000B4FB6" w:rsidRPr="00EE0884">
        <w:t>TA_</w:t>
      </w:r>
      <w:r w:rsidR="000039E9" w:rsidRPr="00EE0884">
        <w:t>PEDIDO_CAMPO_ACOES</w:t>
      </w:r>
      <w:bookmarkEnd w:id="149"/>
      <w:bookmarkEnd w:id="150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51" w:name="_Toc448734052"/>
      <w:bookmarkStart w:id="152" w:name="_Toc463874122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r w:rsidRPr="00EE0884">
        <w:t>TA_</w:t>
      </w:r>
      <w:r w:rsidR="000039E9" w:rsidRPr="00EE0884">
        <w:t>PEDIDO_CAMPO_ACOES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5 - Renavan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Municipio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Nro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Renavan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3"/>
      <w:bookmarkStart w:id="154" w:name="_Toc463874123"/>
      <w:r w:rsidRPr="00EE0884">
        <w:t xml:space="preserve">Tabela </w:t>
      </w:r>
      <w:r w:rsidR="002A6CF5" w:rsidRPr="00EE0884">
        <w:t>TA_</w:t>
      </w:r>
      <w:r w:rsidR="000039E9" w:rsidRPr="00EE0884">
        <w:t>PEDIDO_CONTA_TRIBUTARIA</w:t>
      </w:r>
      <w:bookmarkEnd w:id="153"/>
      <w:bookmarkEnd w:id="154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5" w:name="_Toc448734054"/>
      <w:bookmarkStart w:id="156" w:name="_Toc463874124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r w:rsidRPr="00EE0884">
        <w:t>TA_</w:t>
      </w:r>
      <w:r w:rsidR="000039E9" w:rsidRPr="00EE0884">
        <w:t>PEDIDO_CONTA_TRIBUTARIA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Corrente. Ex: 1 - Declarão de ICMS NOrmal,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5"/>
      <w:bookmarkStart w:id="158" w:name="_Toc463874125"/>
      <w:r w:rsidRPr="00EE0884">
        <w:t xml:space="preserve">Tabela </w:t>
      </w:r>
      <w:r w:rsidR="002A6CF5" w:rsidRPr="00EE0884">
        <w:t>TA_</w:t>
      </w:r>
      <w:r w:rsidR="00C94633" w:rsidRPr="00EE0884">
        <w:t>PEDIDO_DETALHE_PARECER</w:t>
      </w:r>
      <w:bookmarkEnd w:id="157"/>
      <w:bookmarkEnd w:id="158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9" w:name="_Toc448734056"/>
      <w:bookmarkStart w:id="160" w:name="_Toc463874126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r w:rsidRPr="00EE0884">
        <w:t>TA_</w:t>
      </w:r>
      <w:r w:rsidR="00C94633" w:rsidRPr="00EE0884">
        <w:t>PEDIDO_DETALHE_PARECER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7"/>
      <w:bookmarkStart w:id="162" w:name="_Toc463874127"/>
      <w:r w:rsidRPr="00EE0884">
        <w:t xml:space="preserve">Tabela </w:t>
      </w:r>
      <w:r w:rsidR="002A6CF5" w:rsidRPr="00EE0884">
        <w:t>TA_</w:t>
      </w:r>
      <w:r w:rsidR="00C94633" w:rsidRPr="00EE0884">
        <w:t>PEDIDO_DOCS</w:t>
      </w:r>
      <w:bookmarkEnd w:id="161"/>
      <w:bookmarkEnd w:id="162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63" w:name="_Toc448734058"/>
      <w:bookmarkStart w:id="164" w:name="_Toc463874128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r w:rsidRPr="00EE0884">
        <w:t>TA_</w:t>
      </w:r>
      <w:r w:rsidR="00C94633" w:rsidRPr="00EE0884">
        <w:t>PEDIDO_DOCS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59"/>
      <w:bookmarkStart w:id="166" w:name="_Toc463874129"/>
      <w:r w:rsidRPr="00EE0884">
        <w:t xml:space="preserve">Tabela </w:t>
      </w:r>
      <w:r w:rsidR="002A6CF5" w:rsidRPr="00EE0884">
        <w:t>TA_</w:t>
      </w:r>
      <w:r w:rsidR="00C94633" w:rsidRPr="00EE0884">
        <w:t>PEDIDO_DOCS_EXIGIDOS</w:t>
      </w:r>
      <w:bookmarkEnd w:id="165"/>
      <w:bookmarkEnd w:id="166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7" w:name="_Toc448734060"/>
      <w:bookmarkStart w:id="168" w:name="_Toc463874130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r w:rsidRPr="00EE0884">
        <w:t>TA_</w:t>
      </w:r>
      <w:r w:rsidR="00C94633" w:rsidRPr="00EE0884">
        <w:t>PEDIDO_DOCS_EXIGIDOS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 é Obrigatório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1"/>
      <w:bookmarkStart w:id="170" w:name="_Toc463874131"/>
      <w:r w:rsidRPr="00EE0884">
        <w:t xml:space="preserve">Tabela </w:t>
      </w:r>
      <w:r w:rsidR="002A6CF5" w:rsidRPr="00EE0884">
        <w:t>TA_</w:t>
      </w:r>
      <w:r w:rsidR="00C94633" w:rsidRPr="00EE0884">
        <w:t>PEDIDO_EXIGENCIA_PARECER</w:t>
      </w:r>
      <w:bookmarkEnd w:id="169"/>
      <w:bookmarkEnd w:id="170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71" w:name="_Toc448734062"/>
      <w:bookmarkStart w:id="172" w:name="_Toc463874132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r w:rsidRPr="00EE0884">
        <w:t>TA_</w:t>
      </w:r>
      <w:r w:rsidR="00C94633" w:rsidRPr="00EE0884">
        <w:t>PEDIDO_EXIGENCIA_PARECER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3"/>
      <w:bookmarkStart w:id="174" w:name="_Toc463874133"/>
      <w:r w:rsidRPr="00EE0884">
        <w:t xml:space="preserve">Tabela </w:t>
      </w:r>
      <w:r w:rsidR="002A6CF5" w:rsidRPr="00EE0884">
        <w:t>TA_</w:t>
      </w:r>
      <w:r w:rsidR="001078DB" w:rsidRPr="00EE0884">
        <w:t>PEDIDO_PAGOS</w:t>
      </w:r>
      <w:bookmarkEnd w:id="173"/>
      <w:bookmarkEnd w:id="174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5" w:name="_Toc448734064"/>
      <w:bookmarkStart w:id="176" w:name="_Toc463874134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r w:rsidRPr="00EE0884">
        <w:t>TA_</w:t>
      </w:r>
      <w:r w:rsidR="001078DB" w:rsidRPr="00EE0884">
        <w:t>PEDIDO_PAGOS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7" w:name="_Toc448734065"/>
      <w:bookmarkStart w:id="178" w:name="_Toc463874135"/>
      <w:r w:rsidRPr="00EE0884">
        <w:t xml:space="preserve">Tabela </w:t>
      </w:r>
      <w:r w:rsidR="002A6CF5" w:rsidRPr="00EE0884">
        <w:t>TA_</w:t>
      </w:r>
      <w:r w:rsidR="001078DB" w:rsidRPr="00EE0884">
        <w:t>PEDIDO_RESTITUICAO</w:t>
      </w:r>
      <w:bookmarkEnd w:id="177"/>
      <w:bookmarkEnd w:id="178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9" w:name="_Toc448734066"/>
      <w:bookmarkStart w:id="180" w:name="_Toc463874136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r w:rsidRPr="00EE0884">
        <w:t>TA_</w:t>
      </w:r>
      <w:r w:rsidR="001078DB" w:rsidRPr="00EE0884">
        <w:t>PEDIDO_RESTITUICAO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1-Conta Corrrente,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1" w:name="_Toc448734067"/>
      <w:bookmarkStart w:id="182" w:name="_Toc463874137"/>
      <w:r w:rsidR="001078DB" w:rsidRPr="00EE0884">
        <w:t xml:space="preserve">Tabela </w:t>
      </w:r>
      <w:r w:rsidR="002A6CF5" w:rsidRPr="00EE0884">
        <w:t>TA_</w:t>
      </w:r>
      <w:r w:rsidR="001078DB" w:rsidRPr="00EE0884">
        <w:t>PEDIDO_SOLICITACAO</w:t>
      </w:r>
      <w:bookmarkEnd w:id="181"/>
      <w:bookmarkEnd w:id="182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83" w:name="_Toc448734068"/>
      <w:bookmarkStart w:id="184" w:name="_Toc463874138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r w:rsidRPr="00EE0884">
        <w:t>TA_</w:t>
      </w:r>
      <w:r w:rsidR="001078DB" w:rsidRPr="00EE0884">
        <w:t>PEDIDO_SOLICITACAO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Solicitação :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for :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Restiuição de Pedidos Viar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69"/>
      <w:bookmarkStart w:id="186" w:name="_Toc463874139"/>
      <w:r w:rsidRPr="00EE0884">
        <w:t xml:space="preserve">Tabela </w:t>
      </w:r>
      <w:r w:rsidR="002A6CF5" w:rsidRPr="00EE0884">
        <w:t>TA_</w:t>
      </w:r>
      <w:r w:rsidRPr="00EE0884">
        <w:t>PEDIDO_TIPO_ACOES</w:t>
      </w:r>
      <w:bookmarkEnd w:id="185"/>
      <w:bookmarkEnd w:id="186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7" w:name="_Toc448734070"/>
      <w:bookmarkStart w:id="188" w:name="_Toc463874140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r w:rsidRPr="00EE0884">
        <w:t>TA_</w:t>
      </w:r>
      <w:r w:rsidR="001078DB" w:rsidRPr="00EE0884">
        <w:t>PEDIDO_TIPO_ACOES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1"/>
      <w:bookmarkStart w:id="190" w:name="_Toc463874141"/>
      <w:r w:rsidRPr="00EE0884">
        <w:t xml:space="preserve">Tabela </w:t>
      </w:r>
      <w:r w:rsidR="002A6CF5" w:rsidRPr="00EE0884">
        <w:t>TA_</w:t>
      </w:r>
      <w:r w:rsidRPr="00EE0884">
        <w:t>PEDIDO_TIPO_DOCS</w:t>
      </w:r>
      <w:bookmarkEnd w:id="189"/>
      <w:bookmarkEnd w:id="190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91" w:name="_Toc448734072"/>
      <w:bookmarkStart w:id="192" w:name="_Toc463874142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r w:rsidRPr="00EE0884">
        <w:t>TA_</w:t>
      </w:r>
      <w:r w:rsidR="001078DB" w:rsidRPr="00EE0884">
        <w:t>PEDIDO_TIPO_DOCS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3"/>
      <w:bookmarkStart w:id="194" w:name="_Toc463874143"/>
      <w:r w:rsidRPr="00EE0884">
        <w:t xml:space="preserve">Tabela </w:t>
      </w:r>
      <w:r w:rsidR="002A6CF5" w:rsidRPr="00EE0884">
        <w:t>TA_</w:t>
      </w:r>
      <w:r w:rsidRPr="00EE0884">
        <w:t>PEDIDO_TIPOS</w:t>
      </w:r>
      <w:bookmarkEnd w:id="193"/>
      <w:bookmarkEnd w:id="194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5" w:name="_Toc448734074"/>
      <w:bookmarkStart w:id="196" w:name="_Toc463874144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r w:rsidRPr="00EE0884">
        <w:t>TA_</w:t>
      </w:r>
      <w:r w:rsidR="001078DB" w:rsidRPr="00EE0884">
        <w:t>PEDIDO_TIPOS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Possue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5"/>
      <w:bookmarkStart w:id="198" w:name="_Toc463874145"/>
      <w:r w:rsidRPr="00EE0884">
        <w:t xml:space="preserve">Tabela </w:t>
      </w:r>
      <w:r w:rsidR="002A6CF5" w:rsidRPr="00EE0884">
        <w:t>TA_</w:t>
      </w:r>
      <w:r w:rsidRPr="00EE0884">
        <w:t>PLAN0_CONTAS</w:t>
      </w:r>
      <w:bookmarkEnd w:id="197"/>
      <w:bookmarkEnd w:id="198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9" w:name="_Toc448734076"/>
      <w:bookmarkStart w:id="200" w:name="_Toc463874146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r w:rsidRPr="00EE0884">
        <w:t>TA_</w:t>
      </w:r>
      <w:r w:rsidR="001078DB" w:rsidRPr="00EE0884">
        <w:t>PLANO_CONTAS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7"/>
      <w:bookmarkStart w:id="202" w:name="_Toc463874147"/>
      <w:r w:rsidRPr="00EE0884">
        <w:t xml:space="preserve">Tabela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1"/>
      <w:bookmarkEnd w:id="202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203" w:name="_Toc448734078"/>
      <w:bookmarkStart w:id="204" w:name="_Toc463874148"/>
      <w:r w:rsidRPr="00EE0884">
        <w:lastRenderedPageBreak/>
        <w:t>[TA0</w:t>
      </w:r>
      <w:r w:rsidR="003D1DED">
        <w:t>47</w:t>
      </w:r>
      <w:r w:rsidRPr="00EE0884">
        <w:t xml:space="preserve">]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79"/>
      <w:bookmarkStart w:id="206" w:name="_Toc463874149"/>
      <w:r w:rsidRPr="00EE0884">
        <w:t xml:space="preserve">Tabela </w:t>
      </w:r>
      <w:r w:rsidR="002A6CF5" w:rsidRPr="00EE0884">
        <w:t>TA_</w:t>
      </w:r>
      <w:r w:rsidRPr="00EE0884">
        <w:t>RECEITAS</w:t>
      </w:r>
      <w:bookmarkEnd w:id="205"/>
      <w:bookmarkEnd w:id="206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7" w:name="_Toc448734080"/>
      <w:bookmarkStart w:id="208" w:name="_Toc463874150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A33547" w:rsidRPr="00EE0884">
        <w:t>S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impresa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vinculos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Receita :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ultilizando o código Principal. Ex: Quando o valor pago for do icms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1"/>
      <w:bookmarkStart w:id="210" w:name="_Toc463874151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9"/>
      <w:bookmarkEnd w:id="210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11" w:name="_Toc448734082"/>
      <w:bookmarkStart w:id="212" w:name="_Toc463874152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Repasse UF, 2 - Repasse Fundeb UF, 3 - Repasse Municipio, 4 - Repasse Fundeb Municipio</w:t>
            </w:r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ser Repassada.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3" w:name="_Toc448734083"/>
      <w:bookmarkStart w:id="214" w:name="_Toc463874153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3"/>
      <w:bookmarkEnd w:id="214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5" w:name="_Toc448734084"/>
      <w:bookmarkStart w:id="216" w:name="_Toc463874154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Taxa ou SubCódigo</w:t>
            </w:r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7" w:name="_Toc448734085"/>
      <w:bookmarkStart w:id="218" w:name="_Toc463874155"/>
      <w:r w:rsidR="001078DB" w:rsidRPr="00EE0884">
        <w:lastRenderedPageBreak/>
        <w:t xml:space="preserve">Tabela </w:t>
      </w:r>
      <w:r w:rsidR="00FC05C7" w:rsidRPr="00EE0884">
        <w:t>TA_</w:t>
      </w:r>
      <w:r w:rsidR="001078DB" w:rsidRPr="00EE0884">
        <w:t>RESUMO_ARRECADACAO</w:t>
      </w:r>
      <w:bookmarkEnd w:id="217"/>
      <w:bookmarkEnd w:id="218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9" w:name="_Toc448734086"/>
      <w:bookmarkStart w:id="220" w:name="_Toc463874156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r w:rsidRPr="00EE0884">
        <w:t>TA_</w:t>
      </w:r>
      <w:r w:rsidR="001078DB" w:rsidRPr="00EE0884">
        <w:t>RESUMO_ARRECADACAO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Atividade Economica</w:t>
            </w:r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7"/>
      <w:bookmarkStart w:id="222" w:name="_Toc463874157"/>
      <w:r w:rsidRPr="00EE0884">
        <w:t xml:space="preserve">Tabela </w:t>
      </w:r>
      <w:r w:rsidR="00FC05C7" w:rsidRPr="00EE0884">
        <w:t>TA_</w:t>
      </w:r>
      <w:r w:rsidRPr="00EE0884">
        <w:t>RTC_FINANCEIRO</w:t>
      </w:r>
      <w:bookmarkEnd w:id="221"/>
      <w:bookmarkEnd w:id="222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23" w:name="_Toc448734088"/>
      <w:bookmarkStart w:id="224" w:name="_Toc463874158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r w:rsidRPr="00EE0884">
        <w:t>TA_</w:t>
      </w:r>
      <w:r w:rsidR="001078DB" w:rsidRPr="00EE0884">
        <w:t>RTC_FINANCEIRO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89"/>
      <w:bookmarkStart w:id="226" w:name="_Toc463874159"/>
      <w:r w:rsidRPr="00EE0884">
        <w:t xml:space="preserve">Tabela </w:t>
      </w:r>
      <w:r w:rsidR="00FC05C7" w:rsidRPr="00EE0884">
        <w:t>TA_</w:t>
      </w:r>
      <w:r w:rsidRPr="00EE0884">
        <w:t>RTC_REPASSE</w:t>
      </w:r>
      <w:bookmarkEnd w:id="225"/>
      <w:bookmarkEnd w:id="226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7" w:name="_Toc448734090"/>
      <w:bookmarkStart w:id="228" w:name="_Toc463874160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r w:rsidRPr="00EE0884">
        <w:t>TA_</w:t>
      </w:r>
      <w:r w:rsidR="001078DB" w:rsidRPr="00EE0884">
        <w:t>RTC_REPASSE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RTC :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1"/>
      <w:bookmarkStart w:id="230" w:name="_Toc463874161"/>
      <w:r w:rsidRPr="00EE0884">
        <w:t xml:space="preserve">Tabela </w:t>
      </w:r>
      <w:r w:rsidR="00FC05C7" w:rsidRPr="00EE0884">
        <w:t>TA_</w:t>
      </w:r>
      <w:r w:rsidR="00C97267" w:rsidRPr="00EE0884">
        <w:t>RTC_REPASSE_DETALHE</w:t>
      </w:r>
      <w:bookmarkEnd w:id="229"/>
      <w:bookmarkEnd w:id="230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31" w:name="_Toc448734092"/>
      <w:bookmarkStart w:id="232" w:name="_Toc463874162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r w:rsidRPr="00EE0884">
        <w:t>TA_</w:t>
      </w:r>
      <w:r w:rsidR="00C97267" w:rsidRPr="00EE0884">
        <w:t>RTC_REPASSE_DETALHE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Repasse :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Fundeb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Municipio,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Fundeb Municipio</w:t>
            </w:r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( M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3"/>
      <w:bookmarkStart w:id="234" w:name="_Toc463874163"/>
      <w:r w:rsidRPr="00EE0884">
        <w:t xml:space="preserve">Tabela </w:t>
      </w:r>
      <w:r w:rsidR="00FC05C7" w:rsidRPr="00EE0884">
        <w:t>TA_</w:t>
      </w:r>
      <w:r w:rsidR="00C97267" w:rsidRPr="00EE0884">
        <w:t>TIPO_GRUPOS_CNAES</w:t>
      </w:r>
      <w:bookmarkEnd w:id="233"/>
      <w:bookmarkEnd w:id="234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5" w:name="_Toc448734094"/>
      <w:bookmarkStart w:id="236" w:name="_Toc463874164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r w:rsidRPr="00EE0884">
        <w:t>TA_</w:t>
      </w:r>
      <w:r w:rsidR="00C97267" w:rsidRPr="00EE0884">
        <w:t>TIPO_GRUPOS_CNAES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7" w:name="_Toc448734095"/>
      <w:bookmarkStart w:id="238" w:name="_Toc463874165"/>
      <w:r w:rsidRPr="00EE0884">
        <w:t xml:space="preserve">Tabela </w:t>
      </w:r>
      <w:r w:rsidR="00FC05C7" w:rsidRPr="00EE0884">
        <w:t>TA_</w:t>
      </w:r>
      <w:r w:rsidR="00C97267" w:rsidRPr="00EE0884">
        <w:t>TIPO_REJEICAO_ARQUIVOS</w:t>
      </w:r>
      <w:bookmarkEnd w:id="237"/>
      <w:bookmarkEnd w:id="238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9" w:name="_Toc448734096"/>
      <w:bookmarkStart w:id="240" w:name="_Toc463874166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r w:rsidRPr="00EE0884">
        <w:t>TA_</w:t>
      </w:r>
      <w:r w:rsidR="00C97267" w:rsidRPr="00EE0884">
        <w:t>TIPO_REJEICAO_ARQUIVOS</w:t>
      </w:r>
      <w:bookmarkEnd w:id="239"/>
      <w:bookmarkEnd w:id="2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32AB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erros no registro Detalhe: </w:t>
            </w:r>
          </w:p>
          <w:p w14:paraId="7C6AA2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 Descrição </w:t>
            </w:r>
          </w:p>
          <w:p w14:paraId="21DF16B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01 - Data de Juliana de Arrecadação Inferior a Data de Recepção do arquivo ou inválida ! </w:t>
            </w:r>
          </w:p>
          <w:p w14:paraId="06773D6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02 - Código NOSSO NUMERO Não Localizado   </w:t>
            </w:r>
          </w:p>
          <w:p w14:paraId="277C5B5C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03 - Código do Banco Arrecadador inválido ou Não Localizado </w:t>
            </w:r>
          </w:p>
          <w:p w14:paraId="68C9AD5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04 - Código da Agência Arrecadadora inválida ou Não Localizada </w:t>
            </w:r>
          </w:p>
          <w:p w14:paraId="1C0ACE8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05 - Tipo de Valor Informativo inválido </w:t>
            </w:r>
          </w:p>
          <w:p w14:paraId="65A2ADB2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06 - Tipo de documento inválido </w:t>
            </w:r>
          </w:p>
          <w:p w14:paraId="2CEE618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07 - Tipo de Receita inválido </w:t>
            </w:r>
          </w:p>
          <w:p w14:paraId="5020460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08 - Tipo de Documento não cadastrado </w:t>
            </w:r>
          </w:p>
          <w:p w14:paraId="012BF1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09 - Tipo de Receita não cadastrado </w:t>
            </w:r>
          </w:p>
          <w:p w14:paraId="0DD1569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10 - Tipo de Valor informativo não cadastrado </w:t>
            </w:r>
          </w:p>
          <w:p w14:paraId="32F3E4F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11 - Versão da Barra Recepcionada Diferente da Atual Homologada </w:t>
            </w:r>
          </w:p>
          <w:p w14:paraId="51A4356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12 - CPF/CNPJ/Inscrição Estadual/ Renavan não Localizado </w:t>
            </w:r>
          </w:p>
          <w:p w14:paraId="23A1AC2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13 - Sistema da SEFAZ, gerador da Barra não Identificado </w:t>
            </w:r>
          </w:p>
          <w:p w14:paraId="0C568D1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14 - NSU Duplicado </w:t>
            </w:r>
          </w:p>
          <w:p w14:paraId="6F6F904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15 - Erro Não Classificado, Verificar Layout da BARRA </w:t>
            </w:r>
          </w:p>
          <w:p w14:paraId="25FF0DB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16 - Data do Repasse Financeiro inválido </w:t>
            </w:r>
          </w:p>
          <w:p w14:paraId="44BD431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17 - Data do Repasse Financ. maior que a data corrente </w:t>
            </w:r>
          </w:p>
          <w:p w14:paraId="2BC40354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18 - Data do Repasse Financ. menor que dta arrecadação </w:t>
            </w:r>
          </w:p>
          <w:p w14:paraId="19C080E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19 - Quantidade dos Documentos Repassados divergente do Obtido na Arrecadação </w:t>
            </w:r>
          </w:p>
          <w:p w14:paraId="091E4AD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20 - Valor do Lançamento Divergente do Valor Informativo Acumulado </w:t>
            </w:r>
          </w:p>
          <w:p w14:paraId="6A2A6F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21 - Numero de Controle do STR já foi Processado </w:t>
            </w:r>
          </w:p>
          <w:p w14:paraId="790D06F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22 - Código do Convênio Bancário  não Localizado </w:t>
            </w:r>
          </w:p>
          <w:p w14:paraId="03D0134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23 - Código da SEFAZ no Arquivo STR20 diferente de 027 </w:t>
            </w:r>
          </w:p>
          <w:p w14:paraId="607F9E5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24 -  Arquivo sem header </w:t>
            </w:r>
          </w:p>
          <w:p w14:paraId="1AEB82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25 -  Data de geração do arquivo maior que data atual </w:t>
            </w:r>
          </w:p>
          <w:p w14:paraId="5802AF6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26 - Data de geração do arquivo inválida </w:t>
            </w:r>
          </w:p>
          <w:p w14:paraId="7A0ECA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27 - Versão do leiaute do arquivo inválida </w:t>
            </w:r>
          </w:p>
          <w:p w14:paraId="24719A9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28 - Código de registro inválido                       </w:t>
            </w:r>
          </w:p>
          <w:p w14:paraId="35448C9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29 - Numero sequencial do arquivo já processado </w:t>
            </w:r>
          </w:p>
          <w:p w14:paraId="21D3433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30 - Numero Sequencial do arquivo não sequenciado </w:t>
            </w:r>
          </w:p>
          <w:p w14:paraId="40C7840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31 - Banco não é centralizador do repasse financeiro </w:t>
            </w:r>
          </w:p>
          <w:p w14:paraId="4121E175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4BD30D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7AAEA3E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4636E210" w14:textId="192DC754" w:rsidR="00C654C4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35 - Arquivo de Pagamento com Divergência entre linhas Detalhe processadas e os valores informados na linha Trailer ! </w:t>
            </w:r>
            <w:r w:rsidR="00CC4841" w:rsidRPr="00EE0884">
              <w:t xml:space="preserve">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2BA11CC7" w14:textId="77777777" w:rsidR="00741C45" w:rsidRDefault="00741C45" w:rsidP="00C654C4">
      <w:pPr>
        <w:spacing w:before="60" w:after="60"/>
        <w:ind w:left="0"/>
      </w:pPr>
    </w:p>
    <w:p w14:paraId="5AA0B7E5" w14:textId="4470B94E" w:rsidR="00AB4CC6" w:rsidRPr="00EE0884" w:rsidRDefault="00AB4CC6" w:rsidP="00AB4CC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lastRenderedPageBreak/>
        <w:t xml:space="preserve"> </w:t>
      </w:r>
      <w:bookmarkStart w:id="241" w:name="_Toc463874167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CONTRIBUINTES</w:t>
      </w:r>
      <w:bookmarkEnd w:id="241"/>
    </w:p>
    <w:p w14:paraId="62BBA953" w14:textId="77777777" w:rsidR="00AB4CC6" w:rsidRPr="00EE0884" w:rsidRDefault="00AB4CC6" w:rsidP="00AB4CC6"/>
    <w:p w14:paraId="545BCCE3" w14:textId="40188B66" w:rsidR="00AB4CC6" w:rsidRPr="00EE0884" w:rsidRDefault="00AB4CC6" w:rsidP="00AB4CC6">
      <w:pPr>
        <w:pStyle w:val="GERERequisito"/>
      </w:pPr>
      <w:bookmarkStart w:id="242" w:name="_Toc463874168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CONTRIBUINTES</w:t>
      </w:r>
      <w:bookmarkEnd w:id="24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B4CC6" w:rsidRPr="00EE0884" w14:paraId="0E42FCA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D00458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382AE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F91777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060A4B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C5C5D3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B4CC6" w:rsidRPr="00EE0884" w14:paraId="33925CBE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85577" w14:textId="2F2F353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39B50" w14:textId="570D6045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A00D0" w14:textId="0BE711B3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009B" w14:textId="404CC13A" w:rsidR="00AB4CC6" w:rsidRPr="00EE0884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95AC5" w14:textId="77777777" w:rsidR="00AB4CC6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Contribuinte</w:t>
            </w:r>
          </w:p>
          <w:p w14:paraId="10B3E1F4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ICMS</w:t>
            </w:r>
          </w:p>
          <w:p w14:paraId="185E8B6E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IPVA</w:t>
            </w:r>
          </w:p>
          <w:p w14:paraId="712966B7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ITCD</w:t>
            </w:r>
          </w:p>
          <w:p w14:paraId="39BA1A5E" w14:textId="7A83A731" w:rsidR="00AB4CC6" w:rsidRPr="00EE0884" w:rsidRDefault="0078759D" w:rsidP="0078759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 w:rsidR="00AB4CC6">
              <w:rPr>
                <w:lang w:val="pt-BR"/>
              </w:rPr>
              <w:t>Não Contribuinte</w:t>
            </w:r>
            <w:r>
              <w:rPr>
                <w:lang w:val="pt-BR"/>
              </w:rPr>
              <w:t>s</w:t>
            </w:r>
          </w:p>
        </w:tc>
      </w:tr>
      <w:tr w:rsidR="00AB4CC6" w:rsidRPr="00EE0884" w14:paraId="644632BD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9C79" w14:textId="27B1F691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C133" w14:textId="357B6E4E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08317" w14:textId="5BF2AE8F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E0B9" w14:textId="5B437768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0489C" w14:textId="77777777" w:rsidR="00AB4CC6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Pessoa</w:t>
            </w:r>
          </w:p>
          <w:p w14:paraId="0A6BC7BC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63DA3E4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2216EB1B" w14:textId="14F1DBE9" w:rsidR="0078759D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AB4CC6" w:rsidRPr="00EE0884" w14:paraId="73E03F30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21B6" w14:textId="6C6A04C7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5013C" w14:textId="179FA057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D2487" w14:textId="7324155A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F1EB2" w14:textId="61D6F67B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495C" w14:textId="391899B6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Valor do</w:t>
            </w:r>
            <w:r w:rsidR="0078759D">
              <w:rPr>
                <w:lang w:val="pt-BR"/>
              </w:rPr>
              <w:t xml:space="preserve"> Tipo Pessoa</w:t>
            </w:r>
            <w:r>
              <w:rPr>
                <w:lang w:val="pt-BR"/>
              </w:rPr>
              <w:t xml:space="preserve"> informado</w:t>
            </w:r>
          </w:p>
        </w:tc>
      </w:tr>
      <w:tr w:rsidR="00F409A3" w:rsidRPr="00EE0884" w14:paraId="1E245B1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F1A5C" w14:textId="73C87BD1" w:rsidR="00F409A3" w:rsidRDefault="00F409A3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1D5A" w14:textId="6D42ECAC" w:rsidR="00F409A3" w:rsidRDefault="00F409A3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9EF0B" w14:textId="7AD3A072" w:rsidR="00F409A3" w:rsidRPr="00EE0884" w:rsidRDefault="00F409A3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461AC" w14:textId="3B7E641E" w:rsidR="00F409A3" w:rsidRDefault="00F409A3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3D3E2" w14:textId="3A2CA1C8" w:rsidR="00F409A3" w:rsidRDefault="00F409A3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Código do Renavan</w:t>
            </w:r>
          </w:p>
        </w:tc>
      </w:tr>
      <w:tr w:rsidR="00AB4CC6" w:rsidRPr="00EE0884" w14:paraId="7294C432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B003" w14:textId="5AF550F9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RAZAO_SOCIAL_NOME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06BD6" w14:textId="3452A6BB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B73F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3E92A" w14:textId="19969A18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4E512" w14:textId="3633C77F" w:rsidR="00AB4CC6" w:rsidRPr="00EE0884" w:rsidRDefault="00E34FBE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Razão Social ou Nome</w:t>
            </w:r>
          </w:p>
        </w:tc>
      </w:tr>
      <w:tr w:rsidR="00AB4CC6" w:rsidRPr="00EE0884" w14:paraId="01837F04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CC1A3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512C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FDF58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8356B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2CDA" w14:textId="77777777" w:rsidR="00AB4CC6" w:rsidRPr="00EE0884" w:rsidRDefault="00AB4CC6" w:rsidP="00AB4CC6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2CAC6B6F" w14:textId="77777777" w:rsidR="00AB4CC6" w:rsidRPr="00EE0884" w:rsidRDefault="00AB4CC6" w:rsidP="00AB4CC6">
      <w:pPr>
        <w:spacing w:before="60" w:after="60"/>
        <w:ind w:left="0"/>
      </w:pPr>
    </w:p>
    <w:p w14:paraId="4C589A4B" w14:textId="057BEE01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3" w:name="_Toc463874169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NOTA_AVULSA</w:t>
      </w:r>
      <w:bookmarkEnd w:id="243"/>
    </w:p>
    <w:p w14:paraId="7E23FE71" w14:textId="77777777" w:rsidR="00741C45" w:rsidRPr="00EE0884" w:rsidRDefault="00741C45" w:rsidP="00741C45"/>
    <w:p w14:paraId="45E53507" w14:textId="37D50879" w:rsidR="00741C45" w:rsidRPr="00EE0884" w:rsidRDefault="00741C45" w:rsidP="00741C45">
      <w:pPr>
        <w:pStyle w:val="GERERequisito"/>
      </w:pPr>
      <w:bookmarkStart w:id="244" w:name="_Toc463874170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NOTA_AVULSA</w:t>
      </w:r>
      <w:bookmarkEnd w:id="244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4000CB2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3030A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81C3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F01D43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9F69A8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A53576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6BB4703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D93F7" w14:textId="49DB3290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ID_NFA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268E8" w14:textId="792FAC2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F87F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0CA7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B7716" w14:textId="4F45946C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da Nota Avulta </w:t>
            </w:r>
          </w:p>
        </w:tc>
      </w:tr>
      <w:tr w:rsidR="00741C45" w:rsidRPr="00EE0884" w14:paraId="04EFE8F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28B" w14:textId="0FB93260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FA0C6" w14:textId="4ECE40F3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7A133" w14:textId="34EC5F50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F020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806F6" w14:textId="66083212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Emitente da Nota Avulta </w:t>
            </w:r>
          </w:p>
        </w:tc>
      </w:tr>
      <w:tr w:rsidR="00741C45" w:rsidRPr="00EE0884" w14:paraId="2A82FE9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AD77" w14:textId="54DF5716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5305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4C7C6" w14:textId="1A58BFDF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E96C" w14:textId="40FE8270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79CB2" w14:textId="1254243A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Emitente </w:t>
            </w:r>
          </w:p>
        </w:tc>
      </w:tr>
      <w:tr w:rsidR="00741C45" w:rsidRPr="00EE0884" w14:paraId="3BB8F20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D4A28" w14:textId="171CCC4C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2E1EF" w14:textId="7506F992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25BF9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F4A9C" w14:textId="7EDED375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DEC8F" w14:textId="2EF724F1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N</w:t>
            </w: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ome do emitente </w:t>
            </w:r>
          </w:p>
        </w:tc>
      </w:tr>
      <w:tr w:rsidR="00741C45" w:rsidRPr="00EE0884" w14:paraId="536DDEA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ECB5" w14:textId="46D64944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AA064" w14:textId="2709DEBC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DE7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A28" w14:textId="4563285D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CE9B0" w14:textId="740046D0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Destinatário da Nota </w:t>
            </w:r>
          </w:p>
        </w:tc>
      </w:tr>
      <w:tr w:rsidR="00741C45" w:rsidRPr="00EE0884" w14:paraId="26F679E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131E" w14:textId="58AE6409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61974" w14:textId="63922E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296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0DA24" w14:textId="7A118555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82FA" w14:textId="013A6E7E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Destinatário </w:t>
            </w:r>
          </w:p>
        </w:tc>
      </w:tr>
      <w:tr w:rsidR="00741C45" w:rsidRPr="00EE0884" w14:paraId="2C31537B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657E" w14:textId="7B5C70A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E7DFF" w14:textId="13B00A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76B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AB3C7" w14:textId="603606CF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B1B6" w14:textId="27A14828" w:rsidR="00741C45" w:rsidRPr="00AD4F3C" w:rsidRDefault="00741C45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do destinatário </w:t>
            </w:r>
          </w:p>
        </w:tc>
      </w:tr>
      <w:tr w:rsidR="008F2789" w:rsidRPr="00EE0884" w14:paraId="16E0155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5994C" w14:textId="2D9EEFA3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BE4C" w14:textId="455C1BED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F1A3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E6B94" w14:textId="79A8398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E94D" w14:textId="1398620E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Receita do Valor Devido </w:t>
            </w:r>
          </w:p>
        </w:tc>
      </w:tr>
      <w:tr w:rsidR="00741C45" w:rsidRPr="00EE0884" w14:paraId="52847B9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E4AEE" w14:textId="3F86A19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 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D3EBD" w14:textId="2AF1946B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ADE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9520F" w14:textId="10D784B2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DF81F" w14:textId="2B465953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Débito </w:t>
            </w:r>
          </w:p>
        </w:tc>
      </w:tr>
      <w:tr w:rsidR="008F2789" w:rsidRPr="00EE0884" w14:paraId="5CDC86E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4E9D7" w14:textId="7B3AF4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BC375" w14:textId="5F881F9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63DF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4EEA0" w14:textId="50F3B29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33030" w14:textId="61D9F92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Taxa de Emissão da NFA </w:t>
            </w:r>
          </w:p>
        </w:tc>
      </w:tr>
      <w:tr w:rsidR="008F2789" w:rsidRPr="00EE0884" w14:paraId="7484AA5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49FF0" w14:textId="67D1BD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866C4" w14:textId="5ADA141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B7054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11B8F" w14:textId="3016F12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1D02" w14:textId="5DD33571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SubCódigo da Taxa </w:t>
            </w:r>
          </w:p>
        </w:tc>
      </w:tr>
      <w:tr w:rsidR="008F2789" w:rsidRPr="00EE0884" w14:paraId="6F1283F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34660" w14:textId="746AD867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FAB16" w14:textId="74C5525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35F82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C303" w14:textId="7B2DEB4F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1A30" w14:textId="74EB03C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Devido da Taxa </w:t>
            </w:r>
          </w:p>
        </w:tc>
      </w:tr>
    </w:tbl>
    <w:p w14:paraId="39028A39" w14:textId="77777777" w:rsidR="00741C45" w:rsidRPr="00EE0884" w:rsidRDefault="00741C45" w:rsidP="00741C45">
      <w:pPr>
        <w:spacing w:before="60" w:after="60"/>
        <w:ind w:left="0"/>
      </w:pPr>
    </w:p>
    <w:p w14:paraId="317D8E57" w14:textId="77777777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5" w:name="_Toc463874171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CONTRIBUINTES</w:t>
      </w:r>
      <w:bookmarkEnd w:id="245"/>
    </w:p>
    <w:p w14:paraId="38CA6D15" w14:textId="77777777" w:rsidR="00741C45" w:rsidRPr="00EE0884" w:rsidRDefault="00741C45" w:rsidP="00741C45"/>
    <w:p w14:paraId="48C7916D" w14:textId="1D46DD25" w:rsidR="00741C45" w:rsidRPr="00EE0884" w:rsidRDefault="00741C45" w:rsidP="00741C45">
      <w:pPr>
        <w:pStyle w:val="GERERequisito"/>
      </w:pPr>
      <w:bookmarkStart w:id="246" w:name="_Toc463874172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 w:rsidR="00AD4F3C">
        <w:t>DEBITOS_CONTA_CORRENTE</w:t>
      </w:r>
      <w:bookmarkEnd w:id="246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7478B16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D16C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8F95E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1382E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90FC21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256AA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553ACD0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998A0" w14:textId="5E5753E4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992" w14:textId="573A2AFE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</w:t>
            </w:r>
            <w:r w:rsidR="00AD4F3C">
              <w:rPr>
                <w:lang w:val="pt-BR"/>
              </w:rPr>
              <w:t>5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8D88A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8104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783DF" w14:textId="05D2D67C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sequencial da Conta Corrente </w:t>
            </w:r>
          </w:p>
        </w:tc>
      </w:tr>
      <w:tr w:rsidR="00741C45" w:rsidRPr="00EE0884" w14:paraId="6242F7FD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E579" w14:textId="6D9031F4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36B0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DCEB5" w14:textId="0306120C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EE9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F5EFB" w14:textId="77777777" w:rsidR="00AD4F3C" w:rsidRDefault="00AD4F3C" w:rsidP="00AD4F3C">
            <w:pPr>
              <w:pStyle w:val="activity0"/>
              <w:jc w:val="both"/>
              <w:rPr>
                <w:sz w:val="14"/>
                <w:szCs w:val="14"/>
              </w:rPr>
            </w:pPr>
            <w:r>
              <w:rPr>
                <w:rFonts w:ascii="Calibri" w:hAnsi="Calibri"/>
              </w:rPr>
              <w:t>Os débitos de conta corrente com Documentos associados, são os seguintes tipos:</w:t>
            </w:r>
            <w:r>
              <w:rPr>
                <w:sz w:val="14"/>
                <w:szCs w:val="14"/>
              </w:rPr>
              <w:t>  </w:t>
            </w:r>
          </w:p>
          <w:p w14:paraId="3FD0A308" w14:textId="38DBA8D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01 – Declarado ICMS,</w:t>
            </w:r>
            <w:r>
              <w:rPr>
                <w:sz w:val="14"/>
                <w:szCs w:val="14"/>
              </w:rPr>
              <w:t xml:space="preserve">  </w:t>
            </w:r>
          </w:p>
          <w:p w14:paraId="420B3D9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02 – Declarado ICMS ST</w:t>
            </w:r>
            <w:r>
              <w:rPr>
                <w:sz w:val="14"/>
                <w:szCs w:val="14"/>
              </w:rPr>
              <w:t xml:space="preserve">  </w:t>
            </w:r>
          </w:p>
          <w:p w14:paraId="32D1D70C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lastRenderedPageBreak/>
              <w:t>03 – Declarado ICMS Complementar</w:t>
            </w:r>
            <w:r>
              <w:t xml:space="preserve"> </w:t>
            </w:r>
          </w:p>
          <w:p w14:paraId="431AA131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04 – Cobrança Trânsito</w:t>
            </w:r>
          </w:p>
          <w:p w14:paraId="2BCC60EF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05 – Auto de Infração / NLD</w:t>
            </w:r>
            <w:r>
              <w:t xml:space="preserve"> </w:t>
            </w:r>
          </w:p>
          <w:p w14:paraId="33A37A86" w14:textId="5AAF7A07" w:rsidR="00AD4F3C" w:rsidRDefault="00AD4F3C" w:rsidP="00AD4F3C">
            <w:pPr>
              <w:pStyle w:val="activity0"/>
              <w:jc w:val="both"/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Calibri" w:hAnsi="Calibri"/>
              </w:rPr>
              <w:t>06 – Parcelamento</w:t>
            </w:r>
            <w:r>
              <w:t xml:space="preserve"> </w:t>
            </w:r>
          </w:p>
          <w:p w14:paraId="6D890E6B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07 – Parcelamento Divida Ativa</w:t>
            </w:r>
          </w:p>
          <w:p w14:paraId="1C1A1D04" w14:textId="3DFB225F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08 – Divida Ativa</w:t>
            </w:r>
            <w:r>
              <w:t xml:space="preserve"> </w:t>
            </w:r>
          </w:p>
          <w:p w14:paraId="13C804D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 xml:space="preserve">14 - ITCD </w:t>
            </w:r>
          </w:p>
          <w:p w14:paraId="66309ADC" w14:textId="7B6ECAC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12 – DPCA</w:t>
            </w:r>
            <w:r>
              <w:t xml:space="preserve"> </w:t>
            </w:r>
          </w:p>
          <w:p w14:paraId="2E7F3C8F" w14:textId="1AEEF6F5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</w:tr>
      <w:tr w:rsidR="00741C45" w:rsidRPr="00EE0884" w14:paraId="25539DA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08E09" w14:textId="4FD95C1E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C30A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83352" w14:textId="6D201E73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9E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43DBC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de Informação que está sendo colocado no campo ID_PESSOA. </w:t>
            </w:r>
          </w:p>
          <w:p w14:paraId="097E99CA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58DE83D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6916A8B9" w14:textId="5595ED42" w:rsidR="00741C45" w:rsidRPr="00C210AD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741C45" w:rsidRPr="00EE0884" w14:paraId="300931D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48882" w14:textId="60AFDC1D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59F78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99EF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52969" w14:textId="12D61F66" w:rsidR="00741C45" w:rsidRPr="00EE0884" w:rsidRDefault="00C210A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79CA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Campo do Renavan do Carro quando o tipo do débito for de IPVA </w:t>
            </w:r>
          </w:p>
          <w:p w14:paraId="25C274D7" w14:textId="0D3269D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</w:p>
        </w:tc>
      </w:tr>
      <w:tr w:rsidR="00741C45" w:rsidRPr="00EE0884" w14:paraId="4C6B4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93DB2" w14:textId="559C2FFB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0D1E6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1E5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531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2B75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do Documento podendo ser um 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Auto de Infração, número da declaração, número do itcd e demais documentos </w:t>
            </w:r>
          </w:p>
          <w:p w14:paraId="049111FA" w14:textId="771559D1" w:rsidR="00741C45" w:rsidRPr="00EE0884" w:rsidRDefault="00741C45" w:rsidP="00741C45">
            <w:pPr>
              <w:pStyle w:val="NormalWeb"/>
            </w:pPr>
          </w:p>
        </w:tc>
      </w:tr>
      <w:tr w:rsidR="00AD4F3C" w:rsidRPr="00EE0884" w14:paraId="6A732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C1FA1" w14:textId="63E99C27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499D" w14:textId="13DC5AC6" w:rsidR="00AD4F3C" w:rsidRPr="00EE0884" w:rsidRDefault="00AD4F3C" w:rsidP="00AD4F3C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2FBF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8DE6" w14:textId="02B4246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5D52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receita </w:t>
            </w:r>
          </w:p>
          <w:p w14:paraId="4C656F7E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527936F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0837" w14:textId="0F3FB58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1D14B" w14:textId="0793248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DD47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394A7" w14:textId="575F6BB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DBA7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Periodo de Referência do débito podendo ser um Ano com 4 posiçoes ou um periodo com mês de 2 posições e um ano com 4 posições. </w:t>
            </w:r>
          </w:p>
          <w:p w14:paraId="518ABCC8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7F82753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EC0AD" w14:textId="4AD77F58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DATA_VENCIMENTO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2A230" w14:textId="6361B656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D04D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CAAE" w14:textId="2BB845E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2B3D" w14:textId="70974C8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Data de Vencimento do Débito com DD/MM/YYYY. </w:t>
            </w:r>
          </w:p>
        </w:tc>
      </w:tr>
      <w:tr w:rsidR="00AD4F3C" w:rsidRPr="00EE0884" w14:paraId="617065D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30D0A" w14:textId="2FFF9504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7EB22" w14:textId="3BD8176E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46186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E3A47" w14:textId="22838CAB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EA583" w14:textId="431E3965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Imposto </w:t>
            </w:r>
          </w:p>
        </w:tc>
      </w:tr>
      <w:tr w:rsidR="00AD4F3C" w:rsidRPr="00EE0884" w14:paraId="53818BC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1FD15" w14:textId="2BDBB040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VALOR_CORRECAO_MONET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1799" w14:textId="31E95D5A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23EC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BD851" w14:textId="75F065F0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957C" w14:textId="1E5A715F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Correção Monetária </w:t>
            </w:r>
          </w:p>
        </w:tc>
      </w:tr>
      <w:tr w:rsidR="00AD4F3C" w:rsidRPr="00EE0884" w14:paraId="090784F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9E141" w14:textId="00840ADD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36B4F" w14:textId="60AF21A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705E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BA89A" w14:textId="22CEE33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00FB6" w14:textId="6215D160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Multa Acessória </w:t>
            </w:r>
          </w:p>
        </w:tc>
      </w:tr>
      <w:tr w:rsidR="00AD4F3C" w:rsidRPr="00EE0884" w14:paraId="438A71E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74FB" w14:textId="3141400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1A3A3" w14:textId="39AA18D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F97FB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4417" w14:textId="206376B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D9E8" w14:textId="490777A6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Redução da Multa </w:t>
            </w:r>
          </w:p>
        </w:tc>
      </w:tr>
      <w:tr w:rsidR="00AD4F3C" w:rsidRPr="00EE0884" w14:paraId="3A77EC0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CB11" w14:textId="3097A19C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4465B" w14:textId="4D87096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C0293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BA26F" w14:textId="587F22B6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5EC7" w14:textId="53C4C5EC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Redução da Multa de Ação Fiscal </w:t>
            </w:r>
          </w:p>
        </w:tc>
      </w:tr>
      <w:tr w:rsidR="00AD4F3C" w:rsidRPr="00EE0884" w14:paraId="10695879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DEC8" w14:textId="3473CD3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6192" w14:textId="507FA6F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0D962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590C" w14:textId="35CB6F71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4F009" w14:textId="248C70A1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Va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lor da Redução da Multa Fiscal </w:t>
            </w:r>
          </w:p>
        </w:tc>
      </w:tr>
      <w:tr w:rsidR="00AD4F3C" w:rsidRPr="00EE0884" w14:paraId="7930085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907A0" w14:textId="42BC5A3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41E5" w14:textId="4C34BAE0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AAD95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FA3C" w14:textId="02A9591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98B41" w14:textId="54A4E273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Juros </w:t>
            </w:r>
          </w:p>
        </w:tc>
      </w:tr>
      <w:tr w:rsidR="00AD4F3C" w:rsidRPr="00EE0884" w14:paraId="41D0BE4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81E5F" w14:textId="0020958B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EE90" w14:textId="1DF21438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9F22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05A8" w14:textId="1DF2B22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40D" w14:textId="720FC24B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 Redução dos Juros </w:t>
            </w:r>
          </w:p>
        </w:tc>
      </w:tr>
      <w:tr w:rsidR="00AD4F3C" w:rsidRPr="00EE0884" w14:paraId="394A06A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90EFC" w14:textId="67EF2C22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VALOR_TOTAL_DEVIDO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CF09" w14:textId="6AFE70F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5EE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D1E42" w14:textId="5D7CF5E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EAF5B" w14:textId="43C1BF5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do Débito </w:t>
            </w:r>
          </w:p>
        </w:tc>
      </w:tr>
    </w:tbl>
    <w:p w14:paraId="4A3AD039" w14:textId="77777777" w:rsidR="00741C45" w:rsidRPr="00EE0884" w:rsidRDefault="00741C45" w:rsidP="00741C45">
      <w:pPr>
        <w:spacing w:before="60" w:after="60"/>
        <w:ind w:left="0"/>
      </w:pPr>
    </w:p>
    <w:p w14:paraId="3794983A" w14:textId="77777777" w:rsidR="00AB4CC6" w:rsidRPr="00EE0884" w:rsidRDefault="00AB4CC6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7" w:name="_Toc448734097"/>
      <w:bookmarkStart w:id="248" w:name="_Toc463874173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7"/>
      <w:bookmarkEnd w:id="24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4EE52" w14:textId="77777777" w:rsidR="000627AE" w:rsidRDefault="000627AE">
      <w:r>
        <w:separator/>
      </w:r>
    </w:p>
  </w:endnote>
  <w:endnote w:type="continuationSeparator" w:id="0">
    <w:p w14:paraId="062AD8F4" w14:textId="77777777" w:rsidR="000627AE" w:rsidRDefault="000627AE">
      <w:r>
        <w:continuationSeparator/>
      </w:r>
    </w:p>
  </w:endnote>
  <w:endnote w:type="continuationNotice" w:id="1">
    <w:p w14:paraId="6F2A458C" w14:textId="77777777" w:rsidR="000627AE" w:rsidRDefault="000627A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8F2789" w:rsidRPr="001F108F" w:rsidRDefault="008F2789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EA5D64">
      <w:rPr>
        <w:b/>
        <w:noProof/>
      </w:rPr>
      <w:t>2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81A226" w14:textId="77777777" w:rsidR="000627AE" w:rsidRDefault="000627AE">
      <w:r>
        <w:separator/>
      </w:r>
    </w:p>
  </w:footnote>
  <w:footnote w:type="continuationSeparator" w:id="0">
    <w:p w14:paraId="30B790B8" w14:textId="77777777" w:rsidR="000627AE" w:rsidRDefault="000627AE">
      <w:r>
        <w:continuationSeparator/>
      </w:r>
    </w:p>
  </w:footnote>
  <w:footnote w:type="continuationNotice" w:id="1">
    <w:p w14:paraId="2C460EA8" w14:textId="77777777" w:rsidR="000627AE" w:rsidRDefault="000627AE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8F2789" w:rsidRPr="000A2EDD" w:rsidRDefault="008F2789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BE55857"/>
    <w:multiLevelType w:val="hybridMultilevel"/>
    <w:tmpl w:val="B226EA7C"/>
    <w:lvl w:ilvl="0" w:tplc="5C0814BC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4" w:hanging="360"/>
      </w:pPr>
    </w:lvl>
    <w:lvl w:ilvl="2" w:tplc="0416001B" w:tentative="1">
      <w:start w:val="1"/>
      <w:numFmt w:val="lowerRoman"/>
      <w:lvlText w:val="%3."/>
      <w:lvlJc w:val="right"/>
      <w:pPr>
        <w:ind w:left="1944" w:hanging="180"/>
      </w:pPr>
    </w:lvl>
    <w:lvl w:ilvl="3" w:tplc="0416000F" w:tentative="1">
      <w:start w:val="1"/>
      <w:numFmt w:val="decimal"/>
      <w:lvlText w:val="%4."/>
      <w:lvlJc w:val="left"/>
      <w:pPr>
        <w:ind w:left="2664" w:hanging="360"/>
      </w:pPr>
    </w:lvl>
    <w:lvl w:ilvl="4" w:tplc="04160019" w:tentative="1">
      <w:start w:val="1"/>
      <w:numFmt w:val="lowerLetter"/>
      <w:lvlText w:val="%5."/>
      <w:lvlJc w:val="left"/>
      <w:pPr>
        <w:ind w:left="3384" w:hanging="360"/>
      </w:pPr>
    </w:lvl>
    <w:lvl w:ilvl="5" w:tplc="0416001B" w:tentative="1">
      <w:start w:val="1"/>
      <w:numFmt w:val="lowerRoman"/>
      <w:lvlText w:val="%6."/>
      <w:lvlJc w:val="right"/>
      <w:pPr>
        <w:ind w:left="4104" w:hanging="180"/>
      </w:pPr>
    </w:lvl>
    <w:lvl w:ilvl="6" w:tplc="0416000F" w:tentative="1">
      <w:start w:val="1"/>
      <w:numFmt w:val="decimal"/>
      <w:lvlText w:val="%7."/>
      <w:lvlJc w:val="left"/>
      <w:pPr>
        <w:ind w:left="4824" w:hanging="360"/>
      </w:pPr>
    </w:lvl>
    <w:lvl w:ilvl="7" w:tplc="04160019" w:tentative="1">
      <w:start w:val="1"/>
      <w:numFmt w:val="lowerLetter"/>
      <w:lvlText w:val="%8."/>
      <w:lvlJc w:val="left"/>
      <w:pPr>
        <w:ind w:left="5544" w:hanging="360"/>
      </w:pPr>
    </w:lvl>
    <w:lvl w:ilvl="8" w:tplc="0416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4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6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1"/>
  </w:num>
  <w:num w:numId="7">
    <w:abstractNumId w:val="18"/>
  </w:num>
  <w:num w:numId="8">
    <w:abstractNumId w:val="22"/>
  </w:num>
  <w:num w:numId="9">
    <w:abstractNumId w:val="20"/>
  </w:num>
  <w:num w:numId="10">
    <w:abstractNumId w:val="19"/>
  </w:num>
  <w:num w:numId="11">
    <w:abstractNumId w:val="3"/>
  </w:num>
  <w:num w:numId="12">
    <w:abstractNumId w:val="20"/>
  </w:num>
  <w:num w:numId="13">
    <w:abstractNumId w:val="20"/>
  </w:num>
  <w:num w:numId="14">
    <w:abstractNumId w:val="21"/>
  </w:num>
  <w:num w:numId="15">
    <w:abstractNumId w:val="20"/>
  </w:num>
  <w:num w:numId="16">
    <w:abstractNumId w:val="20"/>
  </w:num>
  <w:num w:numId="17">
    <w:abstractNumId w:val="20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4"/>
  </w:num>
  <w:num w:numId="25">
    <w:abstractNumId w:val="17"/>
  </w:num>
  <w:num w:numId="26">
    <w:abstractNumId w:val="16"/>
  </w:num>
  <w:num w:numId="27">
    <w:abstractNumId w:val="4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27AE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3214"/>
    <w:rsid w:val="0020405B"/>
    <w:rsid w:val="00204437"/>
    <w:rsid w:val="00211023"/>
    <w:rsid w:val="00215A5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462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2E54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2EF9"/>
    <w:rsid w:val="00613345"/>
    <w:rsid w:val="00616451"/>
    <w:rsid w:val="00623B30"/>
    <w:rsid w:val="00631089"/>
    <w:rsid w:val="0063171B"/>
    <w:rsid w:val="006403BC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C45"/>
    <w:rsid w:val="00741E9E"/>
    <w:rsid w:val="00742846"/>
    <w:rsid w:val="0074293D"/>
    <w:rsid w:val="0077726F"/>
    <w:rsid w:val="0078046B"/>
    <w:rsid w:val="0078759D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22490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789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9588F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B4CC6"/>
    <w:rsid w:val="00AC0767"/>
    <w:rsid w:val="00AC1299"/>
    <w:rsid w:val="00AC18A2"/>
    <w:rsid w:val="00AD46A9"/>
    <w:rsid w:val="00AD4F3C"/>
    <w:rsid w:val="00AD7479"/>
    <w:rsid w:val="00AE050A"/>
    <w:rsid w:val="00AF38C0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85258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10AD"/>
    <w:rsid w:val="00C25C16"/>
    <w:rsid w:val="00C27A2C"/>
    <w:rsid w:val="00C32FEC"/>
    <w:rsid w:val="00C333D8"/>
    <w:rsid w:val="00C4141B"/>
    <w:rsid w:val="00C41C54"/>
    <w:rsid w:val="00C44371"/>
    <w:rsid w:val="00C4442F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546B"/>
    <w:rsid w:val="00CB66AC"/>
    <w:rsid w:val="00CC4841"/>
    <w:rsid w:val="00CD4D50"/>
    <w:rsid w:val="00CE5120"/>
    <w:rsid w:val="00CE5807"/>
    <w:rsid w:val="00CF3BD1"/>
    <w:rsid w:val="00D00CD7"/>
    <w:rsid w:val="00D01EE0"/>
    <w:rsid w:val="00D05067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4FBE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A5D64"/>
    <w:rsid w:val="00EB43E7"/>
    <w:rsid w:val="00EB4603"/>
    <w:rsid w:val="00EB6CA8"/>
    <w:rsid w:val="00EC0FD1"/>
    <w:rsid w:val="00EC7AB4"/>
    <w:rsid w:val="00ED0613"/>
    <w:rsid w:val="00ED0EE1"/>
    <w:rsid w:val="00EE0884"/>
    <w:rsid w:val="00EE5A2A"/>
    <w:rsid w:val="00EE75AD"/>
    <w:rsid w:val="00F000D8"/>
    <w:rsid w:val="00F125C7"/>
    <w:rsid w:val="00F17A77"/>
    <w:rsid w:val="00F27EE4"/>
    <w:rsid w:val="00F319DD"/>
    <w:rsid w:val="00F34695"/>
    <w:rsid w:val="00F409A3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03214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activity0">
    <w:name w:val="activity"/>
    <w:basedOn w:val="Normal"/>
    <w:rsid w:val="00AD4F3C"/>
    <w:pPr>
      <w:widowControl/>
      <w:autoSpaceDE/>
      <w:autoSpaceDN/>
      <w:spacing w:before="100" w:beforeAutospacing="1" w:after="100" w:afterAutospacing="1"/>
      <w:ind w:left="0"/>
    </w:pPr>
    <w:rPr>
      <w:rFonts w:ascii="Times New Roman" w:hAnsi="Times New Roman"/>
      <w:snapToGrid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B613D-BE46-BA43-AD7D-6E50EAAF4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586</TotalTime>
  <Pages>86</Pages>
  <Words>14067</Words>
  <Characters>75963</Characters>
  <Application>Microsoft Macintosh Word</Application>
  <DocSecurity>0</DocSecurity>
  <Lines>633</Lines>
  <Paragraphs>179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89851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24</cp:revision>
  <cp:lastPrinted>2001-03-15T17:26:00Z</cp:lastPrinted>
  <dcterms:created xsi:type="dcterms:W3CDTF">2015-08-30T02:29:00Z</dcterms:created>
  <dcterms:modified xsi:type="dcterms:W3CDTF">2016-10-10T17:50:00Z</dcterms:modified>
</cp:coreProperties>
</file>