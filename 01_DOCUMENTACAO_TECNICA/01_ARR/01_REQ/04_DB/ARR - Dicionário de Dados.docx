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E0DC27" w14:textId="77777777" w:rsidR="001F108F" w:rsidRPr="00EE0884" w:rsidRDefault="001F108F" w:rsidP="00154D82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576A8D7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DC140FB" w14:textId="77777777" w:rsidR="001F108F" w:rsidRPr="00EE0884" w:rsidRDefault="001F108F" w:rsidP="00B63418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69E6AC9B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u w:val="single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Secretaria da Fazenda do Estado do Tocantins</w:t>
      </w:r>
    </w:p>
    <w:p w14:paraId="14C88266" w14:textId="77777777" w:rsidR="00B63418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color w:val="1F497D"/>
          <w:sz w:val="28"/>
          <w:szCs w:val="28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Centro Interamericano de Administrações Tributárias</w:t>
      </w:r>
    </w:p>
    <w:p w14:paraId="5178A4D4" w14:textId="6A3B0DB7" w:rsidR="001F108F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1C582FC9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E2DF28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3BE344E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E97990" w14:textId="77777777" w:rsidR="001F108F" w:rsidRPr="00EE0884" w:rsidRDefault="00D277FB" w:rsidP="001F108F">
      <w:pPr>
        <w:widowControl/>
        <w:pBdr>
          <w:bottom w:val="single" w:sz="8" w:space="4" w:color="4F81BD"/>
        </w:pBdr>
        <w:autoSpaceDE/>
        <w:autoSpaceDN/>
        <w:spacing w:after="300"/>
        <w:ind w:left="454"/>
        <w:contextualSpacing/>
        <w:rPr>
          <w:snapToGrid/>
          <w:color w:val="17365D"/>
          <w:spacing w:val="5"/>
          <w:kern w:val="28"/>
          <w:sz w:val="52"/>
          <w:szCs w:val="52"/>
          <w:lang w:eastAsia="ja-JP"/>
        </w:rPr>
      </w:pPr>
      <w:r w:rsidRPr="00EE0884">
        <w:rPr>
          <w:snapToGrid/>
          <w:color w:val="17365D"/>
          <w:spacing w:val="5"/>
          <w:kern w:val="28"/>
          <w:sz w:val="52"/>
          <w:szCs w:val="52"/>
          <w:lang w:eastAsia="ja-JP"/>
        </w:rPr>
        <w:t>Documentação Técnica do Banco de Dados</w:t>
      </w:r>
    </w:p>
    <w:p w14:paraId="446BEBAD" w14:textId="540182E1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5906C1D6" w14:textId="77777777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73D526BC" w14:textId="706DEEB8" w:rsidR="001F108F" w:rsidRPr="00EE0884" w:rsidRDefault="00D277FB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eastAsia="ja-JP"/>
        </w:rPr>
      </w:pPr>
      <w:r w:rsidRPr="00EE0884">
        <w:rPr>
          <w:b/>
          <w:iCs/>
          <w:snapToGrid/>
          <w:color w:val="4F81BD"/>
          <w:spacing w:val="15"/>
          <w:sz w:val="28"/>
          <w:szCs w:val="28"/>
          <w:lang w:eastAsia="ja-JP"/>
        </w:rPr>
        <w:t>Dicionário de Dados do Sistema da Arrecadação</w:t>
      </w:r>
    </w:p>
    <w:p w14:paraId="533BE90B" w14:textId="77777777" w:rsidR="00C41C54" w:rsidRPr="00EE0884" w:rsidRDefault="00C41C54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682762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2BBB305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5CF872D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581CAAD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F492D0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551721C" w14:textId="77777777" w:rsidR="00017DDD" w:rsidRPr="00EE0884" w:rsidRDefault="00017DDD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0936CB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2BEB2CD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8DE21CA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C30884" w14:textId="4D4C3331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12A8A65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80C0161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9DEB6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85C0643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C5DB59A" w14:textId="466B82F7" w:rsidR="001F108F" w:rsidRPr="00EE0884" w:rsidRDefault="00B63418" w:rsidP="001F108F">
      <w:pPr>
        <w:widowControl/>
        <w:autoSpaceDE/>
        <w:autoSpaceDN/>
        <w:spacing w:before="240" w:after="240"/>
        <w:ind w:left="720"/>
        <w:jc w:val="center"/>
        <w:rPr>
          <w:snapToGrid/>
          <w:sz w:val="22"/>
          <w:szCs w:val="22"/>
          <w:lang w:eastAsia="ja-JP"/>
        </w:rPr>
      </w:pPr>
      <w:r w:rsidRPr="00EE0884">
        <w:rPr>
          <w:snapToGrid/>
          <w:sz w:val="22"/>
          <w:szCs w:val="22"/>
          <w:lang w:eastAsia="ja-JP"/>
        </w:rPr>
        <w:t>2</w:t>
      </w:r>
      <w:r w:rsidR="00550213">
        <w:rPr>
          <w:snapToGrid/>
          <w:sz w:val="22"/>
          <w:szCs w:val="22"/>
          <w:lang w:eastAsia="ja-JP"/>
        </w:rPr>
        <w:t>6</w:t>
      </w:r>
      <w:r w:rsidR="001F108F" w:rsidRPr="00EE0884">
        <w:rPr>
          <w:snapToGrid/>
          <w:sz w:val="22"/>
          <w:szCs w:val="22"/>
          <w:lang w:eastAsia="ja-JP"/>
        </w:rPr>
        <w:t>/0</w:t>
      </w:r>
      <w:r w:rsidR="00550213">
        <w:rPr>
          <w:snapToGrid/>
          <w:sz w:val="22"/>
          <w:szCs w:val="22"/>
          <w:lang w:eastAsia="ja-JP"/>
        </w:rPr>
        <w:t>6</w:t>
      </w:r>
      <w:r w:rsidR="001F108F" w:rsidRPr="00EE0884">
        <w:rPr>
          <w:snapToGrid/>
          <w:sz w:val="22"/>
          <w:szCs w:val="22"/>
          <w:lang w:eastAsia="ja-JP"/>
        </w:rPr>
        <w:t>/201</w:t>
      </w:r>
      <w:r w:rsidR="00ED0EE1" w:rsidRPr="00EE0884">
        <w:rPr>
          <w:snapToGrid/>
          <w:sz w:val="22"/>
          <w:szCs w:val="22"/>
          <w:lang w:eastAsia="ja-JP"/>
        </w:rPr>
        <w:t>6</w:t>
      </w:r>
    </w:p>
    <w:p w14:paraId="3363FAF4" w14:textId="77777777" w:rsidR="0057275D" w:rsidRPr="00EE0884" w:rsidRDefault="001F108F" w:rsidP="001F108F">
      <w:pPr>
        <w:widowControl/>
        <w:autoSpaceDE/>
        <w:autoSpaceDN/>
        <w:jc w:val="both"/>
      </w:pPr>
      <w:r w:rsidRPr="00EE0884">
        <w:rPr>
          <w:snapToGrid/>
          <w:sz w:val="22"/>
          <w:szCs w:val="22"/>
          <w:lang w:eastAsia="ja-JP"/>
        </w:rPr>
        <w:br w:type="page"/>
      </w:r>
    </w:p>
    <w:p w14:paraId="1D9F2867" w14:textId="77777777" w:rsidR="00C50898" w:rsidRPr="00EE0884" w:rsidRDefault="00C50898" w:rsidP="00C50898">
      <w:pPr>
        <w:pStyle w:val="EstiloGERETituloVerdana13pt"/>
      </w:pPr>
      <w:r w:rsidRPr="00EE0884">
        <w:lastRenderedPageBreak/>
        <w:t>Histórico de Alterações</w:t>
      </w:r>
    </w:p>
    <w:p w14:paraId="7DDDAF03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C50898" w:rsidRPr="00EE0884" w14:paraId="3403A5D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8FFDC0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68BBC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2B9518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Autor</w:t>
            </w:r>
          </w:p>
        </w:tc>
      </w:tr>
      <w:tr w:rsidR="00C50898" w:rsidRPr="00EE0884" w14:paraId="40B25990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E0712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27/08/2015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2046DF" w14:textId="7455AE11" w:rsidR="00C50898" w:rsidRPr="00EE0884" w:rsidRDefault="00C50898" w:rsidP="00B63418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EE0884">
              <w:rPr>
                <w:color w:val="000000"/>
              </w:rPr>
              <w:t xml:space="preserve">Documentação </w:t>
            </w:r>
            <w:r w:rsidR="00D277FB" w:rsidRPr="00EE0884">
              <w:rPr>
                <w:color w:val="000000"/>
              </w:rPr>
              <w:t>técnica do dicionário de dados da arrecadação</w:t>
            </w:r>
            <w:r w:rsidRPr="00EE0884"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B957A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DE625C" w:rsidRPr="00EE0884" w14:paraId="1F0043DD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B8205" w14:textId="27BFBA8E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27/04/2016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B7BAEE" w14:textId="17C1E3E7" w:rsidR="00DE625C" w:rsidRPr="00EE0884" w:rsidRDefault="00DE625C" w:rsidP="00DE625C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DE625C">
              <w:rPr>
                <w:color w:val="000000"/>
              </w:rPr>
              <w:t xml:space="preserve">Ajustes nas </w:t>
            </w:r>
            <w:r>
              <w:rPr>
                <w:color w:val="000000"/>
              </w:rPr>
              <w:t>R</w:t>
            </w:r>
            <w:r w:rsidRPr="00DE625C">
              <w:rPr>
                <w:color w:val="000000"/>
              </w:rPr>
              <w:t xml:space="preserve">egras de </w:t>
            </w:r>
            <w:r>
              <w:rPr>
                <w:color w:val="000000"/>
              </w:rPr>
              <w:t>N</w:t>
            </w:r>
            <w:r w:rsidRPr="00DE625C">
              <w:rPr>
                <w:color w:val="000000"/>
              </w:rPr>
              <w:t>egócios para exclusões e validação de Tipo de Rejeição</w:t>
            </w:r>
            <w:r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8B1062" w14:textId="3E98EBF4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550213" w:rsidRPr="00EE0884" w14:paraId="285A9EF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5A49FE" w14:textId="37913004" w:rsidR="00550213" w:rsidRDefault="00550213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26/06/2016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D54C0B" w14:textId="3BCA5867" w:rsidR="00550213" w:rsidRPr="00DE625C" w:rsidRDefault="00550213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 xml:space="preserve">Inclusão das tabelas TA_DARE_ORIGEM_DEBITOS, TA_DARE_ORIGEM_RECEITA, TA_UNIDADE_RECEITA e </w:t>
            </w:r>
            <w:bookmarkStart w:id="0" w:name="_GoBack"/>
            <w:bookmarkEnd w:id="0"/>
            <w:r>
              <w:rPr>
                <w:color w:val="000000"/>
              </w:rPr>
              <w:t>TA_UNIDADE_ORGANIZACIONAL para a parametrização do DARE-e.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D339BC" w14:textId="5CAE3EDC" w:rsidR="00550213" w:rsidRPr="00EE0884" w:rsidRDefault="00550213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</w:tbl>
    <w:p w14:paraId="1522C70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3AFA1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B9A13CF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0F6CDFB" w14:textId="77777777" w:rsidR="00C50898" w:rsidRPr="00EE0884" w:rsidRDefault="00C50898" w:rsidP="00C50898">
      <w:pPr>
        <w:pStyle w:val="EstiloGERETituloVerdana13pt"/>
      </w:pPr>
      <w:r w:rsidRPr="00EE0884">
        <w:t>Lista de Siglas</w:t>
      </w:r>
    </w:p>
    <w:p w14:paraId="5748F198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7513"/>
      </w:tblGrid>
      <w:tr w:rsidR="00C50898" w:rsidRPr="00EE0884" w14:paraId="68532FF9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94523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Sigla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8E1F49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</w:tr>
      <w:tr w:rsidR="00C50898" w:rsidRPr="00EE0884" w14:paraId="770F85F6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64586B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A0EF77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</w:tr>
    </w:tbl>
    <w:p w14:paraId="2993377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FC47979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74E03C" w14:textId="77777777" w:rsidR="00C50898" w:rsidRPr="00EE0884" w:rsidRDefault="00C50898" w:rsidP="00C50898">
      <w:pPr>
        <w:pStyle w:val="GERETitulo"/>
      </w:pPr>
      <w:r w:rsidRPr="00EE0884">
        <w:br w:type="page"/>
      </w:r>
      <w:r w:rsidRPr="00EE0884">
        <w:lastRenderedPageBreak/>
        <w:t>Conteúdo</w:t>
      </w:r>
    </w:p>
    <w:p w14:paraId="41CB505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5A18F2F" w14:textId="3D018E57" w:rsidR="00016E22" w:rsidRDefault="00D465F4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 w:rsidRPr="00EE0884">
        <w:fldChar w:fldCharType="begin"/>
      </w:r>
      <w:r w:rsidR="00C50898" w:rsidRPr="00EE0884">
        <w:instrText xml:space="preserve"> TOC \o "1-3" \h \z \t "GERE_Requisito;3" </w:instrText>
      </w:r>
      <w:r w:rsidRPr="00EE0884">
        <w:fldChar w:fldCharType="separate"/>
      </w:r>
      <w:hyperlink w:anchor="_Toc449604132" w:history="1">
        <w:r w:rsidR="00016E22" w:rsidRPr="000C2561">
          <w:rPr>
            <w:rStyle w:val="Hiperlink"/>
            <w:noProof/>
          </w:rPr>
          <w:t>1.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Introdução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</w:t>
        </w:r>
        <w:r w:rsidR="00016E22">
          <w:rPr>
            <w:noProof/>
            <w:webHidden/>
          </w:rPr>
          <w:fldChar w:fldCharType="end"/>
        </w:r>
      </w:hyperlink>
    </w:p>
    <w:p w14:paraId="31FEEA0C" w14:textId="53344155" w:rsidR="00016E22" w:rsidRDefault="00116FE1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9604133" w:history="1">
        <w:r w:rsidR="00016E22" w:rsidRPr="000C2561">
          <w:rPr>
            <w:rStyle w:val="Hiperlink"/>
            <w:noProof/>
          </w:rPr>
          <w:t>2.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Objetivo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</w:t>
        </w:r>
        <w:r w:rsidR="00016E22">
          <w:rPr>
            <w:noProof/>
            <w:webHidden/>
          </w:rPr>
          <w:fldChar w:fldCharType="end"/>
        </w:r>
      </w:hyperlink>
    </w:p>
    <w:p w14:paraId="1B659E63" w14:textId="402114CE" w:rsidR="00016E22" w:rsidRDefault="00116FE1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9604134" w:history="1">
        <w:r w:rsidR="00016E22" w:rsidRPr="000C2561">
          <w:rPr>
            <w:rStyle w:val="Hiperlink"/>
            <w:noProof/>
          </w:rPr>
          <w:t>3.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Modelagem de Dados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</w:t>
        </w:r>
        <w:r w:rsidR="00016E22">
          <w:rPr>
            <w:noProof/>
            <w:webHidden/>
          </w:rPr>
          <w:fldChar w:fldCharType="end"/>
        </w:r>
      </w:hyperlink>
    </w:p>
    <w:p w14:paraId="2479EF25" w14:textId="0C6C640B" w:rsidR="00016E22" w:rsidRDefault="00116FE1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35" w:history="1">
        <w:r w:rsidR="00016E22" w:rsidRPr="000C2561">
          <w:rPr>
            <w:rStyle w:val="Hiperlink"/>
            <w:noProof/>
          </w:rPr>
          <w:t>3.1.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Convenções, termos e abreviações da Modelagem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</w:t>
        </w:r>
        <w:r w:rsidR="00016E22">
          <w:rPr>
            <w:noProof/>
            <w:webHidden/>
          </w:rPr>
          <w:fldChar w:fldCharType="end"/>
        </w:r>
      </w:hyperlink>
    </w:p>
    <w:p w14:paraId="74D8143D" w14:textId="218FCA62" w:rsidR="00016E22" w:rsidRDefault="00116FE1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36" w:history="1">
        <w:r w:rsidR="00016E22" w:rsidRPr="000C2561">
          <w:rPr>
            <w:rStyle w:val="Hiperlink"/>
            <w:noProof/>
          </w:rPr>
          <w:t>3.2.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Modelo Físico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8</w:t>
        </w:r>
        <w:r w:rsidR="00016E22">
          <w:rPr>
            <w:noProof/>
            <w:webHidden/>
          </w:rPr>
          <w:fldChar w:fldCharType="end"/>
        </w:r>
      </w:hyperlink>
    </w:p>
    <w:p w14:paraId="208D5209" w14:textId="3229E30B" w:rsidR="00016E22" w:rsidRDefault="00116FE1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9604137" w:history="1">
        <w:r w:rsidR="00016E22" w:rsidRPr="000C2561">
          <w:rPr>
            <w:rStyle w:val="Hiperlink"/>
            <w:noProof/>
          </w:rPr>
          <w:t>4.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Dicionário de Dados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8</w:t>
        </w:r>
        <w:r w:rsidR="00016E22">
          <w:rPr>
            <w:noProof/>
            <w:webHidden/>
          </w:rPr>
          <w:fldChar w:fldCharType="end"/>
        </w:r>
      </w:hyperlink>
    </w:p>
    <w:p w14:paraId="6890F012" w14:textId="0045B8D1" w:rsidR="00016E22" w:rsidRDefault="00116FE1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38" w:history="1">
        <w:r w:rsidR="00016E22" w:rsidRPr="000C2561">
          <w:rPr>
            <w:rStyle w:val="Hiperlink"/>
            <w:noProof/>
          </w:rPr>
          <w:t>4.1.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Convenções, termos e abreviações do Dicionário de Dados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8</w:t>
        </w:r>
        <w:r w:rsidR="00016E22">
          <w:rPr>
            <w:noProof/>
            <w:webHidden/>
          </w:rPr>
          <w:fldChar w:fldCharType="end"/>
        </w:r>
      </w:hyperlink>
    </w:p>
    <w:p w14:paraId="1B56C359" w14:textId="5B80A71D" w:rsidR="00016E22" w:rsidRDefault="00116FE1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39" w:history="1">
        <w:r w:rsidR="00016E22" w:rsidRPr="000C2561">
          <w:rPr>
            <w:rStyle w:val="Hiperlink"/>
            <w:noProof/>
          </w:rPr>
          <w:t>4.2.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Visão geral do Dicionário de Dados do Sistema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9</w:t>
        </w:r>
        <w:r w:rsidR="00016E22">
          <w:rPr>
            <w:noProof/>
            <w:webHidden/>
          </w:rPr>
          <w:fldChar w:fldCharType="end"/>
        </w:r>
      </w:hyperlink>
    </w:p>
    <w:p w14:paraId="6A90FAE1" w14:textId="5D999F86" w:rsidR="00016E22" w:rsidRDefault="00116FE1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40" w:history="1">
        <w:r w:rsidR="00016E22" w:rsidRPr="000C2561">
          <w:rPr>
            <w:rStyle w:val="Hiperlink"/>
            <w:noProof/>
          </w:rPr>
          <w:t>4.3.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Tabelas do Dicionário de Dados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9</w:t>
        </w:r>
        <w:r w:rsidR="00016E22">
          <w:rPr>
            <w:noProof/>
            <w:webHidden/>
          </w:rPr>
          <w:fldChar w:fldCharType="end"/>
        </w:r>
      </w:hyperlink>
    </w:p>
    <w:p w14:paraId="56F589DD" w14:textId="50C245A2" w:rsidR="00016E22" w:rsidRDefault="00116F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1" w:history="1">
        <w:r w:rsidR="00016E22" w:rsidRPr="000C2561">
          <w:rPr>
            <w:rStyle w:val="Hiperlink"/>
            <w:noProof/>
          </w:rPr>
          <w:t>1.1.1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TA_ARQUIVO_DETALHE_PAGOS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13</w:t>
        </w:r>
        <w:r w:rsidR="00016E22">
          <w:rPr>
            <w:noProof/>
            <w:webHidden/>
          </w:rPr>
          <w:fldChar w:fldCharType="end"/>
        </w:r>
      </w:hyperlink>
    </w:p>
    <w:p w14:paraId="24B6D45B" w14:textId="17E2B1FF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2" w:history="1">
        <w:r w:rsidR="00016E22" w:rsidRPr="000C2561">
          <w:rPr>
            <w:rStyle w:val="Hiperlink"/>
            <w:noProof/>
          </w:rPr>
          <w:t>[TA001] TA_ARQUIVO_DETALHE_PAGOS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13</w:t>
        </w:r>
        <w:r w:rsidR="00016E22">
          <w:rPr>
            <w:noProof/>
            <w:webHidden/>
          </w:rPr>
          <w:fldChar w:fldCharType="end"/>
        </w:r>
      </w:hyperlink>
    </w:p>
    <w:p w14:paraId="14FD5E35" w14:textId="4205FDFF" w:rsidR="00016E22" w:rsidRDefault="00116F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3" w:history="1">
        <w:r w:rsidR="00016E22" w:rsidRPr="000C2561">
          <w:rPr>
            <w:rStyle w:val="Hiperlink"/>
            <w:noProof/>
          </w:rPr>
          <w:t>1.1.2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TA_ARQUIVO_ERRO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14</w:t>
        </w:r>
        <w:r w:rsidR="00016E22">
          <w:rPr>
            <w:noProof/>
            <w:webHidden/>
          </w:rPr>
          <w:fldChar w:fldCharType="end"/>
        </w:r>
      </w:hyperlink>
    </w:p>
    <w:p w14:paraId="5713E51A" w14:textId="0A56ACCA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4" w:history="1">
        <w:r w:rsidR="00016E22" w:rsidRPr="000C2561">
          <w:rPr>
            <w:rStyle w:val="Hiperlink"/>
            <w:noProof/>
          </w:rPr>
          <w:t>[TA002] TA_ARQUIVO_ERRO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14</w:t>
        </w:r>
        <w:r w:rsidR="00016E22">
          <w:rPr>
            <w:noProof/>
            <w:webHidden/>
          </w:rPr>
          <w:fldChar w:fldCharType="end"/>
        </w:r>
      </w:hyperlink>
    </w:p>
    <w:p w14:paraId="31490C15" w14:textId="1F20636F" w:rsidR="00016E22" w:rsidRDefault="00116F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5" w:history="1">
        <w:r w:rsidR="00016E22" w:rsidRPr="000C2561">
          <w:rPr>
            <w:rStyle w:val="Hiperlink"/>
            <w:noProof/>
          </w:rPr>
          <w:t>1.1.3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TA_ARQUIVO_RECEPCAO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16</w:t>
        </w:r>
        <w:r w:rsidR="00016E22">
          <w:rPr>
            <w:noProof/>
            <w:webHidden/>
          </w:rPr>
          <w:fldChar w:fldCharType="end"/>
        </w:r>
      </w:hyperlink>
    </w:p>
    <w:p w14:paraId="5A616236" w14:textId="6D73DB86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6" w:history="1">
        <w:r w:rsidR="00016E22" w:rsidRPr="000C2561">
          <w:rPr>
            <w:rStyle w:val="Hiperlink"/>
            <w:noProof/>
          </w:rPr>
          <w:t>[TA003] TA_ARQUIVO_RECEPCAO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16</w:t>
        </w:r>
        <w:r w:rsidR="00016E22">
          <w:rPr>
            <w:noProof/>
            <w:webHidden/>
          </w:rPr>
          <w:fldChar w:fldCharType="end"/>
        </w:r>
      </w:hyperlink>
    </w:p>
    <w:p w14:paraId="650190A0" w14:textId="3198A6E3" w:rsidR="00016E22" w:rsidRDefault="00116F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7" w:history="1">
        <w:r w:rsidR="00016E22" w:rsidRPr="000C2561">
          <w:rPr>
            <w:rStyle w:val="Hiperlink"/>
            <w:noProof/>
          </w:rPr>
          <w:t>1.1.4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TA_ARQUIVOS_STR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18</w:t>
        </w:r>
        <w:r w:rsidR="00016E22">
          <w:rPr>
            <w:noProof/>
            <w:webHidden/>
          </w:rPr>
          <w:fldChar w:fldCharType="end"/>
        </w:r>
      </w:hyperlink>
    </w:p>
    <w:p w14:paraId="08163042" w14:textId="435E17F8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8" w:history="1">
        <w:r w:rsidR="00016E22" w:rsidRPr="000C2561">
          <w:rPr>
            <w:rStyle w:val="Hiperlink"/>
            <w:noProof/>
          </w:rPr>
          <w:t>[TA003] TA_ARQUIVO_STR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18</w:t>
        </w:r>
        <w:r w:rsidR="00016E22">
          <w:rPr>
            <w:noProof/>
            <w:webHidden/>
          </w:rPr>
          <w:fldChar w:fldCharType="end"/>
        </w:r>
      </w:hyperlink>
    </w:p>
    <w:p w14:paraId="5645F731" w14:textId="7C3D5151" w:rsidR="00016E22" w:rsidRDefault="00116F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9" w:history="1">
        <w:r w:rsidR="00016E22" w:rsidRPr="000C2561">
          <w:rPr>
            <w:rStyle w:val="Hiperlink"/>
            <w:noProof/>
          </w:rPr>
          <w:t>1.1.5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TA_DETALHE_STR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21</w:t>
        </w:r>
        <w:r w:rsidR="00016E22">
          <w:rPr>
            <w:noProof/>
            <w:webHidden/>
          </w:rPr>
          <w:fldChar w:fldCharType="end"/>
        </w:r>
      </w:hyperlink>
    </w:p>
    <w:p w14:paraId="5528FAE0" w14:textId="067FFEB6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0" w:history="1">
        <w:r w:rsidR="00016E22" w:rsidRPr="000C2561">
          <w:rPr>
            <w:rStyle w:val="Hiperlink"/>
            <w:noProof/>
          </w:rPr>
          <w:t>[TA003] TA_DETALHE_STR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21</w:t>
        </w:r>
        <w:r w:rsidR="00016E22">
          <w:rPr>
            <w:noProof/>
            <w:webHidden/>
          </w:rPr>
          <w:fldChar w:fldCharType="end"/>
        </w:r>
      </w:hyperlink>
    </w:p>
    <w:p w14:paraId="202D48AE" w14:textId="3BEAE0A9" w:rsidR="00016E22" w:rsidRDefault="00116F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1" w:history="1">
        <w:r w:rsidR="00016E22" w:rsidRPr="000C2561">
          <w:rPr>
            <w:rStyle w:val="Hiperlink"/>
            <w:noProof/>
          </w:rPr>
          <w:t>1.1.6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TA_ARQUIVO_ERROS_STR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22</w:t>
        </w:r>
        <w:r w:rsidR="00016E22">
          <w:rPr>
            <w:noProof/>
            <w:webHidden/>
          </w:rPr>
          <w:fldChar w:fldCharType="end"/>
        </w:r>
      </w:hyperlink>
    </w:p>
    <w:p w14:paraId="044A04DF" w14:textId="27112E9C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2" w:history="1">
        <w:r w:rsidR="00016E22" w:rsidRPr="000C2561">
          <w:rPr>
            <w:rStyle w:val="Hiperlink"/>
            <w:noProof/>
          </w:rPr>
          <w:t>[TA004] TA_ARQUIVO_ERROS_STR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22</w:t>
        </w:r>
        <w:r w:rsidR="00016E22">
          <w:rPr>
            <w:noProof/>
            <w:webHidden/>
          </w:rPr>
          <w:fldChar w:fldCharType="end"/>
        </w:r>
      </w:hyperlink>
    </w:p>
    <w:p w14:paraId="26A98155" w14:textId="6B8523A5" w:rsidR="00016E22" w:rsidRDefault="00116F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3" w:history="1">
        <w:r w:rsidR="00016E22" w:rsidRPr="000C2561">
          <w:rPr>
            <w:rStyle w:val="Hiperlink"/>
            <w:noProof/>
          </w:rPr>
          <w:t>1.1.7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TA_RESUMO_STR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22</w:t>
        </w:r>
        <w:r w:rsidR="00016E22">
          <w:rPr>
            <w:noProof/>
            <w:webHidden/>
          </w:rPr>
          <w:fldChar w:fldCharType="end"/>
        </w:r>
      </w:hyperlink>
    </w:p>
    <w:p w14:paraId="4FD354B2" w14:textId="3D167650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4" w:history="1">
        <w:r w:rsidR="00016E22" w:rsidRPr="000C2561">
          <w:rPr>
            <w:rStyle w:val="Hiperlink"/>
            <w:noProof/>
          </w:rPr>
          <w:t>[TA004] TA_RESUMO_STR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22</w:t>
        </w:r>
        <w:r w:rsidR="00016E22">
          <w:rPr>
            <w:noProof/>
            <w:webHidden/>
          </w:rPr>
          <w:fldChar w:fldCharType="end"/>
        </w:r>
      </w:hyperlink>
    </w:p>
    <w:p w14:paraId="7965210E" w14:textId="137951C1" w:rsidR="00016E22" w:rsidRDefault="00116F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5" w:history="1">
        <w:r w:rsidR="00016E22" w:rsidRPr="000C2561">
          <w:rPr>
            <w:rStyle w:val="Hiperlink"/>
            <w:noProof/>
          </w:rPr>
          <w:t>1.1.8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TA_BANCO_AGENCIAS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24</w:t>
        </w:r>
        <w:r w:rsidR="00016E22">
          <w:rPr>
            <w:noProof/>
            <w:webHidden/>
          </w:rPr>
          <w:fldChar w:fldCharType="end"/>
        </w:r>
      </w:hyperlink>
    </w:p>
    <w:p w14:paraId="37B2019C" w14:textId="575FB635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6" w:history="1">
        <w:r w:rsidR="00016E22" w:rsidRPr="000C2561">
          <w:rPr>
            <w:rStyle w:val="Hiperlink"/>
            <w:noProof/>
          </w:rPr>
          <w:t>[TA004] TA_BANCO_AGENCIAS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24</w:t>
        </w:r>
        <w:r w:rsidR="00016E22">
          <w:rPr>
            <w:noProof/>
            <w:webHidden/>
          </w:rPr>
          <w:fldChar w:fldCharType="end"/>
        </w:r>
      </w:hyperlink>
    </w:p>
    <w:p w14:paraId="42F48A53" w14:textId="69523BCE" w:rsidR="00016E22" w:rsidRDefault="00116F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7" w:history="1">
        <w:r w:rsidR="00016E22" w:rsidRPr="000C2561">
          <w:rPr>
            <w:rStyle w:val="Hiperlink"/>
            <w:noProof/>
          </w:rPr>
          <w:t>1.1.9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TA_BANCOS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25</w:t>
        </w:r>
        <w:r w:rsidR="00016E22">
          <w:rPr>
            <w:noProof/>
            <w:webHidden/>
          </w:rPr>
          <w:fldChar w:fldCharType="end"/>
        </w:r>
      </w:hyperlink>
    </w:p>
    <w:p w14:paraId="3A6B6506" w14:textId="5CB6636F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8" w:history="1">
        <w:r w:rsidR="00016E22" w:rsidRPr="000C2561">
          <w:rPr>
            <w:rStyle w:val="Hiperlink"/>
            <w:noProof/>
          </w:rPr>
          <w:t>[TA005] TA_BANCOS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25</w:t>
        </w:r>
        <w:r w:rsidR="00016E22">
          <w:rPr>
            <w:noProof/>
            <w:webHidden/>
          </w:rPr>
          <w:fldChar w:fldCharType="end"/>
        </w:r>
      </w:hyperlink>
    </w:p>
    <w:p w14:paraId="450F6CF9" w14:textId="1A0A90F8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9" w:history="1">
        <w:r w:rsidR="00016E22" w:rsidRPr="000C2561">
          <w:rPr>
            <w:rStyle w:val="Hiperlink"/>
            <w:noProof/>
          </w:rPr>
          <w:t>1.1.10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TA_CONVENIOS_ARREC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25</w:t>
        </w:r>
        <w:r w:rsidR="00016E22">
          <w:rPr>
            <w:noProof/>
            <w:webHidden/>
          </w:rPr>
          <w:fldChar w:fldCharType="end"/>
        </w:r>
      </w:hyperlink>
    </w:p>
    <w:p w14:paraId="7BD46578" w14:textId="7FEDF7DA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0" w:history="1">
        <w:r w:rsidR="00016E22" w:rsidRPr="000C2561">
          <w:rPr>
            <w:rStyle w:val="Hiperlink"/>
            <w:noProof/>
          </w:rPr>
          <w:t>[TA006] TA_CONVENIOS_ARREC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25</w:t>
        </w:r>
        <w:r w:rsidR="00016E22">
          <w:rPr>
            <w:noProof/>
            <w:webHidden/>
          </w:rPr>
          <w:fldChar w:fldCharType="end"/>
        </w:r>
      </w:hyperlink>
    </w:p>
    <w:p w14:paraId="1E45A4B5" w14:textId="464C2601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1" w:history="1">
        <w:r w:rsidR="00016E22" w:rsidRPr="000C2561">
          <w:rPr>
            <w:rStyle w:val="Hiperlink"/>
            <w:noProof/>
          </w:rPr>
          <w:t>1.1.11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TA_CONVENIOS_TARIFAS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26</w:t>
        </w:r>
        <w:r w:rsidR="00016E22">
          <w:rPr>
            <w:noProof/>
            <w:webHidden/>
          </w:rPr>
          <w:fldChar w:fldCharType="end"/>
        </w:r>
      </w:hyperlink>
    </w:p>
    <w:p w14:paraId="70CC6DD2" w14:textId="03663615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2" w:history="1">
        <w:r w:rsidR="00016E22" w:rsidRPr="000C2561">
          <w:rPr>
            <w:rStyle w:val="Hiperlink"/>
            <w:noProof/>
          </w:rPr>
          <w:t>[TA007] TA_CONVENIOS_TARIFAS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26</w:t>
        </w:r>
        <w:r w:rsidR="00016E22">
          <w:rPr>
            <w:noProof/>
            <w:webHidden/>
          </w:rPr>
          <w:fldChar w:fldCharType="end"/>
        </w:r>
      </w:hyperlink>
    </w:p>
    <w:p w14:paraId="6D9E08B9" w14:textId="43168ACD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3" w:history="1">
        <w:r w:rsidR="00016E22" w:rsidRPr="000C2561">
          <w:rPr>
            <w:rStyle w:val="Hiperlink"/>
            <w:noProof/>
          </w:rPr>
          <w:t>1.1.12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TA_DELEGACIA_AGENCIAS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27</w:t>
        </w:r>
        <w:r w:rsidR="00016E22">
          <w:rPr>
            <w:noProof/>
            <w:webHidden/>
          </w:rPr>
          <w:fldChar w:fldCharType="end"/>
        </w:r>
      </w:hyperlink>
    </w:p>
    <w:p w14:paraId="62C18FB9" w14:textId="31E77276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4" w:history="1">
        <w:r w:rsidR="00016E22" w:rsidRPr="000C2561">
          <w:rPr>
            <w:rStyle w:val="Hiperlink"/>
            <w:noProof/>
          </w:rPr>
          <w:t>[TA008] TA_DELEGACIA_AGENCIAS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27</w:t>
        </w:r>
        <w:r w:rsidR="00016E22">
          <w:rPr>
            <w:noProof/>
            <w:webHidden/>
          </w:rPr>
          <w:fldChar w:fldCharType="end"/>
        </w:r>
      </w:hyperlink>
    </w:p>
    <w:p w14:paraId="36B3A96A" w14:textId="4F50729C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5" w:history="1">
        <w:r w:rsidR="00016E22" w:rsidRPr="000C2561">
          <w:rPr>
            <w:rStyle w:val="Hiperlink"/>
            <w:noProof/>
          </w:rPr>
          <w:t>1.1.13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TA_DELEGACIA_ENDERECO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28</w:t>
        </w:r>
        <w:r w:rsidR="00016E22">
          <w:rPr>
            <w:noProof/>
            <w:webHidden/>
          </w:rPr>
          <w:fldChar w:fldCharType="end"/>
        </w:r>
      </w:hyperlink>
    </w:p>
    <w:p w14:paraId="25770EFE" w14:textId="4E07B01F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6" w:history="1">
        <w:r w:rsidR="00016E22" w:rsidRPr="000C2561">
          <w:rPr>
            <w:rStyle w:val="Hiperlink"/>
            <w:noProof/>
          </w:rPr>
          <w:t>[TA009] TA_DELEGACIA_ENDERECO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28</w:t>
        </w:r>
        <w:r w:rsidR="00016E22">
          <w:rPr>
            <w:noProof/>
            <w:webHidden/>
          </w:rPr>
          <w:fldChar w:fldCharType="end"/>
        </w:r>
      </w:hyperlink>
    </w:p>
    <w:p w14:paraId="6386E4B0" w14:textId="2CB279EA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7" w:history="1">
        <w:r w:rsidR="00016E22" w:rsidRPr="000C2561">
          <w:rPr>
            <w:rStyle w:val="Hiperlink"/>
            <w:noProof/>
          </w:rPr>
          <w:t>1.1.14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DELEGACIA_RECEITAS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28</w:t>
        </w:r>
        <w:r w:rsidR="00016E22">
          <w:rPr>
            <w:noProof/>
            <w:webHidden/>
          </w:rPr>
          <w:fldChar w:fldCharType="end"/>
        </w:r>
      </w:hyperlink>
    </w:p>
    <w:p w14:paraId="4900198A" w14:textId="76534C2C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8" w:history="1">
        <w:r w:rsidR="00016E22" w:rsidRPr="000C2561">
          <w:rPr>
            <w:rStyle w:val="Hiperlink"/>
            <w:noProof/>
          </w:rPr>
          <w:t>[TAB010] DELEGACIA_RECEITAS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28</w:t>
        </w:r>
        <w:r w:rsidR="00016E22">
          <w:rPr>
            <w:noProof/>
            <w:webHidden/>
          </w:rPr>
          <w:fldChar w:fldCharType="end"/>
        </w:r>
      </w:hyperlink>
    </w:p>
    <w:p w14:paraId="23E0A8AA" w14:textId="5A498A12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9" w:history="1">
        <w:r w:rsidR="00016E22" w:rsidRPr="000C2561">
          <w:rPr>
            <w:rStyle w:val="Hiperlink"/>
            <w:noProof/>
          </w:rPr>
          <w:t>1.1.15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TA_DELEGACIAS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30</w:t>
        </w:r>
        <w:r w:rsidR="00016E22">
          <w:rPr>
            <w:noProof/>
            <w:webHidden/>
          </w:rPr>
          <w:fldChar w:fldCharType="end"/>
        </w:r>
      </w:hyperlink>
    </w:p>
    <w:p w14:paraId="7CB339F3" w14:textId="4DD43DF9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0" w:history="1">
        <w:r w:rsidR="00016E22" w:rsidRPr="000C2561">
          <w:rPr>
            <w:rStyle w:val="Hiperlink"/>
            <w:noProof/>
          </w:rPr>
          <w:t>[TA011] TA_DELEGACIAS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30</w:t>
        </w:r>
        <w:r w:rsidR="00016E22">
          <w:rPr>
            <w:noProof/>
            <w:webHidden/>
          </w:rPr>
          <w:fldChar w:fldCharType="end"/>
        </w:r>
      </w:hyperlink>
    </w:p>
    <w:p w14:paraId="02C32853" w14:textId="5EC2923C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1" w:history="1">
        <w:r w:rsidR="00016E22" w:rsidRPr="000C2561">
          <w:rPr>
            <w:rStyle w:val="Hiperlink"/>
            <w:noProof/>
          </w:rPr>
          <w:t>1.1.16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TA_ESTATISTISCAS_ARRECADACAO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31</w:t>
        </w:r>
        <w:r w:rsidR="00016E22">
          <w:rPr>
            <w:noProof/>
            <w:webHidden/>
          </w:rPr>
          <w:fldChar w:fldCharType="end"/>
        </w:r>
      </w:hyperlink>
    </w:p>
    <w:p w14:paraId="13EEB42C" w14:textId="439267C9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2" w:history="1">
        <w:r w:rsidR="00016E22" w:rsidRPr="000C2561">
          <w:rPr>
            <w:rStyle w:val="Hiperlink"/>
            <w:noProof/>
          </w:rPr>
          <w:t>[TA012] TA_ESTATISTICAS_ARRECADACAO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31</w:t>
        </w:r>
        <w:r w:rsidR="00016E22">
          <w:rPr>
            <w:noProof/>
            <w:webHidden/>
          </w:rPr>
          <w:fldChar w:fldCharType="end"/>
        </w:r>
      </w:hyperlink>
    </w:p>
    <w:p w14:paraId="4782C26B" w14:textId="4254D333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3" w:history="1">
        <w:r w:rsidR="00016E22" w:rsidRPr="000C2561">
          <w:rPr>
            <w:rStyle w:val="Hiperlink"/>
            <w:noProof/>
          </w:rPr>
          <w:t>1.1.17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TA_GRUPOS_CNAE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7E6969D2" w14:textId="338E51AC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4" w:history="1">
        <w:r w:rsidR="00016E22" w:rsidRPr="000C2561">
          <w:rPr>
            <w:rStyle w:val="Hiperlink"/>
            <w:noProof/>
          </w:rPr>
          <w:t>[TA013] TA_GRUPOS_CNAE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2D0D8D29" w14:textId="11F20A52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5" w:history="1">
        <w:r w:rsidR="00016E22" w:rsidRPr="000C2561">
          <w:rPr>
            <w:rStyle w:val="Hiperlink"/>
            <w:noProof/>
          </w:rPr>
          <w:t>1.1.18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TA_LOTES_PAGOS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7BED18B6" w14:textId="1F5E4408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6" w:history="1">
        <w:r w:rsidR="00016E22" w:rsidRPr="000C2561">
          <w:rPr>
            <w:rStyle w:val="Hiperlink"/>
            <w:noProof/>
          </w:rPr>
          <w:t>[TA014] TA_LOTES_PAGOS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51D9EE82" w14:textId="2D4E2CEE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7" w:history="1">
        <w:r w:rsidR="00016E22" w:rsidRPr="000C2561">
          <w:rPr>
            <w:rStyle w:val="Hiperlink"/>
            <w:noProof/>
          </w:rPr>
          <w:t>1.1.19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TA_LOTES_PAGOS_ARREC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309FDCC0" w14:textId="185D5E10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8" w:history="1">
        <w:r w:rsidR="00016E22" w:rsidRPr="000C2561">
          <w:rPr>
            <w:rStyle w:val="Hiperlink"/>
            <w:noProof/>
          </w:rPr>
          <w:t>[TA015] TA_LOTES_PAGOS_ARREC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7FE47E53" w14:textId="1C4F3E3E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9" w:history="1">
        <w:r w:rsidR="00016E22" w:rsidRPr="000C2561">
          <w:rPr>
            <w:rStyle w:val="Hiperlink"/>
            <w:noProof/>
          </w:rPr>
          <w:t>1.1.20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TA_MUNICIPIOS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34</w:t>
        </w:r>
        <w:r w:rsidR="00016E22">
          <w:rPr>
            <w:noProof/>
            <w:webHidden/>
          </w:rPr>
          <w:fldChar w:fldCharType="end"/>
        </w:r>
      </w:hyperlink>
    </w:p>
    <w:p w14:paraId="7BCF286A" w14:textId="0FE8EB4E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0" w:history="1">
        <w:r w:rsidR="00016E22" w:rsidRPr="000C2561">
          <w:rPr>
            <w:rStyle w:val="Hiperlink"/>
            <w:noProof/>
          </w:rPr>
          <w:t>[TA016] TA_MUNICIPIOS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34</w:t>
        </w:r>
        <w:r w:rsidR="00016E22">
          <w:rPr>
            <w:noProof/>
            <w:webHidden/>
          </w:rPr>
          <w:fldChar w:fldCharType="end"/>
        </w:r>
      </w:hyperlink>
    </w:p>
    <w:p w14:paraId="554E6ADC" w14:textId="369C98CC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1" w:history="1">
        <w:r w:rsidR="00016E22" w:rsidRPr="000C2561">
          <w:rPr>
            <w:rStyle w:val="Hiperlink"/>
            <w:noProof/>
          </w:rPr>
          <w:t>1.1.21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TA_MUNICIPIOS_CONTAS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34</w:t>
        </w:r>
        <w:r w:rsidR="00016E22">
          <w:rPr>
            <w:noProof/>
            <w:webHidden/>
          </w:rPr>
          <w:fldChar w:fldCharType="end"/>
        </w:r>
      </w:hyperlink>
    </w:p>
    <w:p w14:paraId="3C66599B" w14:textId="03E18724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2" w:history="1">
        <w:r w:rsidR="00016E22" w:rsidRPr="000C2561">
          <w:rPr>
            <w:rStyle w:val="Hiperlink"/>
            <w:noProof/>
          </w:rPr>
          <w:t>[TA017] TA_MUNICIPIOS_CONTAS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34</w:t>
        </w:r>
        <w:r w:rsidR="00016E22">
          <w:rPr>
            <w:noProof/>
            <w:webHidden/>
          </w:rPr>
          <w:fldChar w:fldCharType="end"/>
        </w:r>
      </w:hyperlink>
    </w:p>
    <w:p w14:paraId="3D88676D" w14:textId="44E6987B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3" w:history="1">
        <w:r w:rsidR="00016E22" w:rsidRPr="000C2561">
          <w:rPr>
            <w:rStyle w:val="Hiperlink"/>
            <w:noProof/>
          </w:rPr>
          <w:t>1.1.22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TA_PAGOS_AJUSTES_REPASSE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35</w:t>
        </w:r>
        <w:r w:rsidR="00016E22">
          <w:rPr>
            <w:noProof/>
            <w:webHidden/>
          </w:rPr>
          <w:fldChar w:fldCharType="end"/>
        </w:r>
      </w:hyperlink>
    </w:p>
    <w:p w14:paraId="34F48B74" w14:textId="21063EC6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4" w:history="1">
        <w:r w:rsidR="00016E22" w:rsidRPr="000C2561">
          <w:rPr>
            <w:rStyle w:val="Hiperlink"/>
            <w:noProof/>
          </w:rPr>
          <w:t>[TA018] TA_PAGOS_AJUSTES_REPASSE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35</w:t>
        </w:r>
        <w:r w:rsidR="00016E22">
          <w:rPr>
            <w:noProof/>
            <w:webHidden/>
          </w:rPr>
          <w:fldChar w:fldCharType="end"/>
        </w:r>
      </w:hyperlink>
    </w:p>
    <w:p w14:paraId="2496A63A" w14:textId="3DF78DC3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5" w:history="1">
        <w:r w:rsidR="00016E22" w:rsidRPr="000C2561">
          <w:rPr>
            <w:rStyle w:val="Hiperlink"/>
            <w:noProof/>
          </w:rPr>
          <w:t>1.1.23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TA_PAGOS_ARREC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37</w:t>
        </w:r>
        <w:r w:rsidR="00016E22">
          <w:rPr>
            <w:noProof/>
            <w:webHidden/>
          </w:rPr>
          <w:fldChar w:fldCharType="end"/>
        </w:r>
      </w:hyperlink>
    </w:p>
    <w:p w14:paraId="4273C4AE" w14:textId="3099770F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6" w:history="1">
        <w:r w:rsidR="00016E22" w:rsidRPr="000C2561">
          <w:rPr>
            <w:rStyle w:val="Hiperlink"/>
            <w:noProof/>
          </w:rPr>
          <w:t>[TA019] TA_PAGOS_ARREC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37</w:t>
        </w:r>
        <w:r w:rsidR="00016E22">
          <w:rPr>
            <w:noProof/>
            <w:webHidden/>
          </w:rPr>
          <w:fldChar w:fldCharType="end"/>
        </w:r>
      </w:hyperlink>
    </w:p>
    <w:p w14:paraId="6E4D173B" w14:textId="1CD8BB7F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7" w:history="1">
        <w:r w:rsidR="00016E22" w:rsidRPr="000C2561">
          <w:rPr>
            <w:rStyle w:val="Hiperlink"/>
            <w:noProof/>
          </w:rPr>
          <w:t>1.1.24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TA_DARE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40</w:t>
        </w:r>
        <w:r w:rsidR="00016E22">
          <w:rPr>
            <w:noProof/>
            <w:webHidden/>
          </w:rPr>
          <w:fldChar w:fldCharType="end"/>
        </w:r>
      </w:hyperlink>
    </w:p>
    <w:p w14:paraId="1E813257" w14:textId="7D94F17A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8" w:history="1">
        <w:r w:rsidR="00016E22" w:rsidRPr="000C2561">
          <w:rPr>
            <w:rStyle w:val="Hiperlink"/>
            <w:noProof/>
          </w:rPr>
          <w:t>[TA020] TA_DARE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40</w:t>
        </w:r>
        <w:r w:rsidR="00016E22">
          <w:rPr>
            <w:noProof/>
            <w:webHidden/>
          </w:rPr>
          <w:fldChar w:fldCharType="end"/>
        </w:r>
      </w:hyperlink>
    </w:p>
    <w:p w14:paraId="5D74E97A" w14:textId="1AB689C8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9" w:history="1">
        <w:r w:rsidR="00016E22" w:rsidRPr="000C2561">
          <w:rPr>
            <w:rStyle w:val="Hiperlink"/>
            <w:noProof/>
          </w:rPr>
          <w:t>1.1.25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TA_DARE_DETALHE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42</w:t>
        </w:r>
        <w:r w:rsidR="00016E22">
          <w:rPr>
            <w:noProof/>
            <w:webHidden/>
          </w:rPr>
          <w:fldChar w:fldCharType="end"/>
        </w:r>
      </w:hyperlink>
    </w:p>
    <w:p w14:paraId="692DDE29" w14:textId="20961CE2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0" w:history="1">
        <w:r w:rsidR="00016E22" w:rsidRPr="000C2561">
          <w:rPr>
            <w:rStyle w:val="Hiperlink"/>
            <w:noProof/>
          </w:rPr>
          <w:t>[TA020] TA_DARE_DETALHE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42</w:t>
        </w:r>
        <w:r w:rsidR="00016E22">
          <w:rPr>
            <w:noProof/>
            <w:webHidden/>
          </w:rPr>
          <w:fldChar w:fldCharType="end"/>
        </w:r>
      </w:hyperlink>
    </w:p>
    <w:p w14:paraId="1FB0B9DE" w14:textId="5C746FEA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1" w:history="1">
        <w:r w:rsidR="00016E22" w:rsidRPr="000C2561">
          <w:rPr>
            <w:rStyle w:val="Hiperlink"/>
            <w:noProof/>
          </w:rPr>
          <w:t>1.1.26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TA_PAGOS_CORRIGIDOS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45</w:t>
        </w:r>
        <w:r w:rsidR="00016E22">
          <w:rPr>
            <w:noProof/>
            <w:webHidden/>
          </w:rPr>
          <w:fldChar w:fldCharType="end"/>
        </w:r>
      </w:hyperlink>
    </w:p>
    <w:p w14:paraId="59D72D7F" w14:textId="6F4BCC5A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2" w:history="1">
        <w:r w:rsidR="00016E22" w:rsidRPr="000C2561">
          <w:rPr>
            <w:rStyle w:val="Hiperlink"/>
            <w:noProof/>
          </w:rPr>
          <w:t>[TA020] TA_PAGOS_CORRIGIDOS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45</w:t>
        </w:r>
        <w:r w:rsidR="00016E22">
          <w:rPr>
            <w:noProof/>
            <w:webHidden/>
          </w:rPr>
          <w:fldChar w:fldCharType="end"/>
        </w:r>
      </w:hyperlink>
    </w:p>
    <w:p w14:paraId="2EF955A7" w14:textId="60783049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3" w:history="1">
        <w:r w:rsidR="00016E22" w:rsidRPr="000C2561">
          <w:rPr>
            <w:rStyle w:val="Hiperlink"/>
            <w:noProof/>
          </w:rPr>
          <w:t>1.1.27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TA_PAGOS_RESTITUICAO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47</w:t>
        </w:r>
        <w:r w:rsidR="00016E22">
          <w:rPr>
            <w:noProof/>
            <w:webHidden/>
          </w:rPr>
          <w:fldChar w:fldCharType="end"/>
        </w:r>
      </w:hyperlink>
    </w:p>
    <w:p w14:paraId="2E57AC74" w14:textId="4985D78D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4" w:history="1">
        <w:r w:rsidR="00016E22" w:rsidRPr="000C2561">
          <w:rPr>
            <w:rStyle w:val="Hiperlink"/>
            <w:noProof/>
          </w:rPr>
          <w:t>[TA021] TA_PAGOS_RESTITUICAO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47</w:t>
        </w:r>
        <w:r w:rsidR="00016E22">
          <w:rPr>
            <w:noProof/>
            <w:webHidden/>
          </w:rPr>
          <w:fldChar w:fldCharType="end"/>
        </w:r>
      </w:hyperlink>
    </w:p>
    <w:p w14:paraId="747FAE3C" w14:textId="50708CAA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5" w:history="1">
        <w:r w:rsidR="00016E22" w:rsidRPr="000C2561">
          <w:rPr>
            <w:rStyle w:val="Hiperlink"/>
            <w:noProof/>
          </w:rPr>
          <w:t>1.1.28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TA_PEDIDO_AREAS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48</w:t>
        </w:r>
        <w:r w:rsidR="00016E22">
          <w:rPr>
            <w:noProof/>
            <w:webHidden/>
          </w:rPr>
          <w:fldChar w:fldCharType="end"/>
        </w:r>
      </w:hyperlink>
    </w:p>
    <w:p w14:paraId="614C3AAB" w14:textId="4F5BDEBE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6" w:history="1">
        <w:r w:rsidR="00016E22" w:rsidRPr="000C2561">
          <w:rPr>
            <w:rStyle w:val="Hiperlink"/>
            <w:noProof/>
          </w:rPr>
          <w:t>[TA022] TA_PEDIDO_AREAS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48</w:t>
        </w:r>
        <w:r w:rsidR="00016E22">
          <w:rPr>
            <w:noProof/>
            <w:webHidden/>
          </w:rPr>
          <w:fldChar w:fldCharType="end"/>
        </w:r>
      </w:hyperlink>
    </w:p>
    <w:p w14:paraId="44738A29" w14:textId="2B7B6ED8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7" w:history="1">
        <w:r w:rsidR="00016E22" w:rsidRPr="000C2561">
          <w:rPr>
            <w:rStyle w:val="Hiperlink"/>
            <w:noProof/>
          </w:rPr>
          <w:t>1.1.29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TA_PEDIDO_RECEITA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50</w:t>
        </w:r>
        <w:r w:rsidR="00016E22">
          <w:rPr>
            <w:noProof/>
            <w:webHidden/>
          </w:rPr>
          <w:fldChar w:fldCharType="end"/>
        </w:r>
      </w:hyperlink>
    </w:p>
    <w:p w14:paraId="1F883125" w14:textId="1BCBAC60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8" w:history="1">
        <w:r w:rsidR="00016E22" w:rsidRPr="000C2561">
          <w:rPr>
            <w:rStyle w:val="Hiperlink"/>
            <w:noProof/>
          </w:rPr>
          <w:t>[TA023] TA_PEDIDO_RECEITA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50</w:t>
        </w:r>
        <w:r w:rsidR="00016E22">
          <w:rPr>
            <w:noProof/>
            <w:webHidden/>
          </w:rPr>
          <w:fldChar w:fldCharType="end"/>
        </w:r>
      </w:hyperlink>
    </w:p>
    <w:p w14:paraId="46D221A5" w14:textId="713F3574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9" w:history="1">
        <w:r w:rsidR="00016E22" w:rsidRPr="000C2561">
          <w:rPr>
            <w:rStyle w:val="Hiperlink"/>
            <w:noProof/>
          </w:rPr>
          <w:t>1.1.30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TA_PEDIDO_AREAS_FAIXA_VALOR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50</w:t>
        </w:r>
        <w:r w:rsidR="00016E22">
          <w:rPr>
            <w:noProof/>
            <w:webHidden/>
          </w:rPr>
          <w:fldChar w:fldCharType="end"/>
        </w:r>
      </w:hyperlink>
    </w:p>
    <w:p w14:paraId="0661A28B" w14:textId="732EB301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0" w:history="1">
        <w:r w:rsidR="00016E22" w:rsidRPr="000C2561">
          <w:rPr>
            <w:rStyle w:val="Hiperlink"/>
            <w:noProof/>
          </w:rPr>
          <w:t>[TA023] TA_PEDIDO_AREAS_FAIXA_VALOR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50</w:t>
        </w:r>
        <w:r w:rsidR="00016E22">
          <w:rPr>
            <w:noProof/>
            <w:webHidden/>
          </w:rPr>
          <w:fldChar w:fldCharType="end"/>
        </w:r>
      </w:hyperlink>
    </w:p>
    <w:p w14:paraId="6AA55BAD" w14:textId="484DF3B2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1" w:history="1">
        <w:r w:rsidR="00016E22" w:rsidRPr="000C2561">
          <w:rPr>
            <w:rStyle w:val="Hiperlink"/>
            <w:noProof/>
          </w:rPr>
          <w:t>1.1.31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TA_PEDIDO_AREAS_SERVIDORES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51</w:t>
        </w:r>
        <w:r w:rsidR="00016E22">
          <w:rPr>
            <w:noProof/>
            <w:webHidden/>
          </w:rPr>
          <w:fldChar w:fldCharType="end"/>
        </w:r>
      </w:hyperlink>
    </w:p>
    <w:p w14:paraId="64BAE9FE" w14:textId="564A7DEA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2" w:history="1">
        <w:r w:rsidR="00016E22" w:rsidRPr="000C2561">
          <w:rPr>
            <w:rStyle w:val="Hiperlink"/>
            <w:noProof/>
          </w:rPr>
          <w:t>[TA024] TA_PEDIDO_AREAS_SERVIDORES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51</w:t>
        </w:r>
        <w:r w:rsidR="00016E22">
          <w:rPr>
            <w:noProof/>
            <w:webHidden/>
          </w:rPr>
          <w:fldChar w:fldCharType="end"/>
        </w:r>
      </w:hyperlink>
    </w:p>
    <w:p w14:paraId="71AF8F8F" w14:textId="001DA751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3" w:history="1">
        <w:r w:rsidR="00016E22" w:rsidRPr="000C2561">
          <w:rPr>
            <w:rStyle w:val="Hiperlink"/>
            <w:noProof/>
          </w:rPr>
          <w:t>1.1.32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TA_PEDIDO_CAMPOS_INFORMADOS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51</w:t>
        </w:r>
        <w:r w:rsidR="00016E22">
          <w:rPr>
            <w:noProof/>
            <w:webHidden/>
          </w:rPr>
          <w:fldChar w:fldCharType="end"/>
        </w:r>
      </w:hyperlink>
    </w:p>
    <w:p w14:paraId="77235C6E" w14:textId="03677566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4" w:history="1">
        <w:r w:rsidR="00016E22" w:rsidRPr="000C2561">
          <w:rPr>
            <w:rStyle w:val="Hiperlink"/>
            <w:noProof/>
          </w:rPr>
          <w:t>[TA025] TA_PEDIDO_CAMPOS_INFORMADOS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51</w:t>
        </w:r>
        <w:r w:rsidR="00016E22">
          <w:rPr>
            <w:noProof/>
            <w:webHidden/>
          </w:rPr>
          <w:fldChar w:fldCharType="end"/>
        </w:r>
      </w:hyperlink>
    </w:p>
    <w:p w14:paraId="229DCEFD" w14:textId="05B58737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5" w:history="1">
        <w:r w:rsidR="00016E22" w:rsidRPr="000C2561">
          <w:rPr>
            <w:rStyle w:val="Hiperlink"/>
            <w:noProof/>
          </w:rPr>
          <w:t>1.1.33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TA_PEDIDO_CAMPO_ACOES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52</w:t>
        </w:r>
        <w:r w:rsidR="00016E22">
          <w:rPr>
            <w:noProof/>
            <w:webHidden/>
          </w:rPr>
          <w:fldChar w:fldCharType="end"/>
        </w:r>
      </w:hyperlink>
    </w:p>
    <w:p w14:paraId="1B1A9076" w14:textId="1EEDD6F4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6" w:history="1">
        <w:r w:rsidR="00016E22" w:rsidRPr="000C2561">
          <w:rPr>
            <w:rStyle w:val="Hiperlink"/>
            <w:noProof/>
          </w:rPr>
          <w:t>[TA026] TA_PEDIDO_CAMPO_ACOES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52</w:t>
        </w:r>
        <w:r w:rsidR="00016E22">
          <w:rPr>
            <w:noProof/>
            <w:webHidden/>
          </w:rPr>
          <w:fldChar w:fldCharType="end"/>
        </w:r>
      </w:hyperlink>
    </w:p>
    <w:p w14:paraId="6524BC75" w14:textId="35ECC2B1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7" w:history="1">
        <w:r w:rsidR="00016E22" w:rsidRPr="000C2561">
          <w:rPr>
            <w:rStyle w:val="Hiperlink"/>
            <w:noProof/>
          </w:rPr>
          <w:t>1.1.34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TA_PEDIDO_CONTA_TRIBUTARIA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53</w:t>
        </w:r>
        <w:r w:rsidR="00016E22">
          <w:rPr>
            <w:noProof/>
            <w:webHidden/>
          </w:rPr>
          <w:fldChar w:fldCharType="end"/>
        </w:r>
      </w:hyperlink>
    </w:p>
    <w:p w14:paraId="4D5EBA2E" w14:textId="7CB51631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8" w:history="1">
        <w:r w:rsidR="00016E22" w:rsidRPr="000C2561">
          <w:rPr>
            <w:rStyle w:val="Hiperlink"/>
            <w:noProof/>
          </w:rPr>
          <w:t>[TA027] TA_PEDIDO_CONTA_TRIBUTARIA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53</w:t>
        </w:r>
        <w:r w:rsidR="00016E22">
          <w:rPr>
            <w:noProof/>
            <w:webHidden/>
          </w:rPr>
          <w:fldChar w:fldCharType="end"/>
        </w:r>
      </w:hyperlink>
    </w:p>
    <w:p w14:paraId="46196335" w14:textId="5CDEA0ED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9" w:history="1">
        <w:r w:rsidR="00016E22" w:rsidRPr="000C2561">
          <w:rPr>
            <w:rStyle w:val="Hiperlink"/>
            <w:noProof/>
          </w:rPr>
          <w:t>1.1.35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TA_PEDIDO_DETALHE_PARECER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54</w:t>
        </w:r>
        <w:r w:rsidR="00016E22">
          <w:rPr>
            <w:noProof/>
            <w:webHidden/>
          </w:rPr>
          <w:fldChar w:fldCharType="end"/>
        </w:r>
      </w:hyperlink>
    </w:p>
    <w:p w14:paraId="56FFC2B1" w14:textId="00BF2949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0" w:history="1">
        <w:r w:rsidR="00016E22" w:rsidRPr="000C2561">
          <w:rPr>
            <w:rStyle w:val="Hiperlink"/>
            <w:noProof/>
          </w:rPr>
          <w:t>[TA028] TA_PEDIDO_DETALHE_PARECER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54</w:t>
        </w:r>
        <w:r w:rsidR="00016E22">
          <w:rPr>
            <w:noProof/>
            <w:webHidden/>
          </w:rPr>
          <w:fldChar w:fldCharType="end"/>
        </w:r>
      </w:hyperlink>
    </w:p>
    <w:p w14:paraId="2CDCE35C" w14:textId="2C6CE4E9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1" w:history="1">
        <w:r w:rsidR="00016E22" w:rsidRPr="000C2561">
          <w:rPr>
            <w:rStyle w:val="Hiperlink"/>
            <w:noProof/>
          </w:rPr>
          <w:t>1.1.36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TA_PEDIDO_DOCS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55</w:t>
        </w:r>
        <w:r w:rsidR="00016E22">
          <w:rPr>
            <w:noProof/>
            <w:webHidden/>
          </w:rPr>
          <w:fldChar w:fldCharType="end"/>
        </w:r>
      </w:hyperlink>
    </w:p>
    <w:p w14:paraId="310AF8D8" w14:textId="195E71A2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2" w:history="1">
        <w:r w:rsidR="00016E22" w:rsidRPr="000C2561">
          <w:rPr>
            <w:rStyle w:val="Hiperlink"/>
            <w:noProof/>
          </w:rPr>
          <w:t>[TA029] TA_PEDIDO_DOCS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55</w:t>
        </w:r>
        <w:r w:rsidR="00016E22">
          <w:rPr>
            <w:noProof/>
            <w:webHidden/>
          </w:rPr>
          <w:fldChar w:fldCharType="end"/>
        </w:r>
      </w:hyperlink>
    </w:p>
    <w:p w14:paraId="0CF947B2" w14:textId="5D4DD934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3" w:history="1">
        <w:r w:rsidR="00016E22" w:rsidRPr="000C2561">
          <w:rPr>
            <w:rStyle w:val="Hiperlink"/>
            <w:noProof/>
          </w:rPr>
          <w:t>1.1.37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TA_PEDIDO_DOCS_EXIGIDOS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55</w:t>
        </w:r>
        <w:r w:rsidR="00016E22">
          <w:rPr>
            <w:noProof/>
            <w:webHidden/>
          </w:rPr>
          <w:fldChar w:fldCharType="end"/>
        </w:r>
      </w:hyperlink>
    </w:p>
    <w:p w14:paraId="5240273E" w14:textId="1048A9CD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4" w:history="1">
        <w:r w:rsidR="00016E22" w:rsidRPr="000C2561">
          <w:rPr>
            <w:rStyle w:val="Hiperlink"/>
            <w:noProof/>
          </w:rPr>
          <w:t>[TA030] TA_PEDIDO_DOCS_EXIGIDOS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55</w:t>
        </w:r>
        <w:r w:rsidR="00016E22">
          <w:rPr>
            <w:noProof/>
            <w:webHidden/>
          </w:rPr>
          <w:fldChar w:fldCharType="end"/>
        </w:r>
      </w:hyperlink>
    </w:p>
    <w:p w14:paraId="022E5C7B" w14:textId="7FA3DC3B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5" w:history="1">
        <w:r w:rsidR="00016E22" w:rsidRPr="000C2561">
          <w:rPr>
            <w:rStyle w:val="Hiperlink"/>
            <w:noProof/>
          </w:rPr>
          <w:t>1.1.38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TA_PEDIDO_EXIGENCIA_PARECER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56</w:t>
        </w:r>
        <w:r w:rsidR="00016E22">
          <w:rPr>
            <w:noProof/>
            <w:webHidden/>
          </w:rPr>
          <w:fldChar w:fldCharType="end"/>
        </w:r>
      </w:hyperlink>
    </w:p>
    <w:p w14:paraId="479E7DD3" w14:textId="74050C74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6" w:history="1">
        <w:r w:rsidR="00016E22" w:rsidRPr="000C2561">
          <w:rPr>
            <w:rStyle w:val="Hiperlink"/>
            <w:noProof/>
          </w:rPr>
          <w:t>[TA031] TA_PEDIDO_EXIGENCIA_PARECER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56</w:t>
        </w:r>
        <w:r w:rsidR="00016E22">
          <w:rPr>
            <w:noProof/>
            <w:webHidden/>
          </w:rPr>
          <w:fldChar w:fldCharType="end"/>
        </w:r>
      </w:hyperlink>
    </w:p>
    <w:p w14:paraId="264DE8C3" w14:textId="71DC743A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7" w:history="1">
        <w:r w:rsidR="00016E22" w:rsidRPr="000C2561">
          <w:rPr>
            <w:rStyle w:val="Hiperlink"/>
            <w:noProof/>
          </w:rPr>
          <w:t>1.1.39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57</w:t>
        </w:r>
        <w:r w:rsidR="00016E22">
          <w:rPr>
            <w:noProof/>
            <w:webHidden/>
          </w:rPr>
          <w:fldChar w:fldCharType="end"/>
        </w:r>
      </w:hyperlink>
    </w:p>
    <w:p w14:paraId="15E75AE8" w14:textId="4CEAC23C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8" w:history="1">
        <w:r w:rsidR="00016E22" w:rsidRPr="000C2561">
          <w:rPr>
            <w:rStyle w:val="Hiperlink"/>
            <w:noProof/>
          </w:rPr>
          <w:t>[TA032] TA_PEDIDO_PAGOS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57</w:t>
        </w:r>
        <w:r w:rsidR="00016E22">
          <w:rPr>
            <w:noProof/>
            <w:webHidden/>
          </w:rPr>
          <w:fldChar w:fldCharType="end"/>
        </w:r>
      </w:hyperlink>
    </w:p>
    <w:p w14:paraId="6797367E" w14:textId="1577BFD7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9" w:history="1">
        <w:r w:rsidR="00016E22" w:rsidRPr="000C2561">
          <w:rPr>
            <w:rStyle w:val="Hiperlink"/>
            <w:noProof/>
          </w:rPr>
          <w:t>1.1.40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TA_PEDIDO_RESTITUICAO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57</w:t>
        </w:r>
        <w:r w:rsidR="00016E22">
          <w:rPr>
            <w:noProof/>
            <w:webHidden/>
          </w:rPr>
          <w:fldChar w:fldCharType="end"/>
        </w:r>
      </w:hyperlink>
    </w:p>
    <w:p w14:paraId="2F12732A" w14:textId="3717CE8D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0" w:history="1">
        <w:r w:rsidR="00016E22" w:rsidRPr="000C2561">
          <w:rPr>
            <w:rStyle w:val="Hiperlink"/>
            <w:noProof/>
          </w:rPr>
          <w:t>[TA033] TA_PEDIDO_RESTITUICAO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57</w:t>
        </w:r>
        <w:r w:rsidR="00016E22">
          <w:rPr>
            <w:noProof/>
            <w:webHidden/>
          </w:rPr>
          <w:fldChar w:fldCharType="end"/>
        </w:r>
      </w:hyperlink>
    </w:p>
    <w:p w14:paraId="71D8E19B" w14:textId="7278600D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1" w:history="1">
        <w:r w:rsidR="00016E22" w:rsidRPr="000C2561">
          <w:rPr>
            <w:rStyle w:val="Hiperlink"/>
            <w:noProof/>
          </w:rPr>
          <w:t>1.1.41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TA_PEDIDO_SOLICITACAO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59</w:t>
        </w:r>
        <w:r w:rsidR="00016E22">
          <w:rPr>
            <w:noProof/>
            <w:webHidden/>
          </w:rPr>
          <w:fldChar w:fldCharType="end"/>
        </w:r>
      </w:hyperlink>
    </w:p>
    <w:p w14:paraId="2853DEDC" w14:textId="4B081B24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2" w:history="1">
        <w:r w:rsidR="00016E22" w:rsidRPr="000C2561">
          <w:rPr>
            <w:rStyle w:val="Hiperlink"/>
            <w:noProof/>
          </w:rPr>
          <w:t>[TA034] TA_PEDIDO_SOLICITACAO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59</w:t>
        </w:r>
        <w:r w:rsidR="00016E22">
          <w:rPr>
            <w:noProof/>
            <w:webHidden/>
          </w:rPr>
          <w:fldChar w:fldCharType="end"/>
        </w:r>
      </w:hyperlink>
    </w:p>
    <w:p w14:paraId="349978F6" w14:textId="60538953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3" w:history="1">
        <w:r w:rsidR="00016E22" w:rsidRPr="000C2561">
          <w:rPr>
            <w:rStyle w:val="Hiperlink"/>
            <w:noProof/>
          </w:rPr>
          <w:t>1.1.42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TA_PEDIDO_TIPO_ACOES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60</w:t>
        </w:r>
        <w:r w:rsidR="00016E22">
          <w:rPr>
            <w:noProof/>
            <w:webHidden/>
          </w:rPr>
          <w:fldChar w:fldCharType="end"/>
        </w:r>
      </w:hyperlink>
    </w:p>
    <w:p w14:paraId="7EC24370" w14:textId="77ABB1FF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4" w:history="1">
        <w:r w:rsidR="00016E22" w:rsidRPr="000C2561">
          <w:rPr>
            <w:rStyle w:val="Hiperlink"/>
            <w:noProof/>
          </w:rPr>
          <w:t>[TA035] TA_PEDIDO_TIPO_ACOES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60</w:t>
        </w:r>
        <w:r w:rsidR="00016E22">
          <w:rPr>
            <w:noProof/>
            <w:webHidden/>
          </w:rPr>
          <w:fldChar w:fldCharType="end"/>
        </w:r>
      </w:hyperlink>
    </w:p>
    <w:p w14:paraId="7DA22A3A" w14:textId="0D5CD212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5" w:history="1">
        <w:r w:rsidR="00016E22" w:rsidRPr="000C2561">
          <w:rPr>
            <w:rStyle w:val="Hiperlink"/>
            <w:noProof/>
          </w:rPr>
          <w:t>1.1.43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TA_PEDIDO_TIPO_DOCS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61</w:t>
        </w:r>
        <w:r w:rsidR="00016E22">
          <w:rPr>
            <w:noProof/>
            <w:webHidden/>
          </w:rPr>
          <w:fldChar w:fldCharType="end"/>
        </w:r>
      </w:hyperlink>
    </w:p>
    <w:p w14:paraId="513AEDBA" w14:textId="1FF44935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6" w:history="1">
        <w:r w:rsidR="00016E22" w:rsidRPr="000C2561">
          <w:rPr>
            <w:rStyle w:val="Hiperlink"/>
            <w:noProof/>
          </w:rPr>
          <w:t>[TA036] TA_PEDIDO_TIPO_DOCS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61</w:t>
        </w:r>
        <w:r w:rsidR="00016E22">
          <w:rPr>
            <w:noProof/>
            <w:webHidden/>
          </w:rPr>
          <w:fldChar w:fldCharType="end"/>
        </w:r>
      </w:hyperlink>
    </w:p>
    <w:p w14:paraId="5CBEDFBF" w14:textId="3002F063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7" w:history="1">
        <w:r w:rsidR="00016E22" w:rsidRPr="000C2561">
          <w:rPr>
            <w:rStyle w:val="Hiperlink"/>
            <w:noProof/>
          </w:rPr>
          <w:t>1.1.44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TA_PEDIDO_TIPOS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63</w:t>
        </w:r>
        <w:r w:rsidR="00016E22">
          <w:rPr>
            <w:noProof/>
            <w:webHidden/>
          </w:rPr>
          <w:fldChar w:fldCharType="end"/>
        </w:r>
      </w:hyperlink>
    </w:p>
    <w:p w14:paraId="219A80CC" w14:textId="4260EB7A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8" w:history="1">
        <w:r w:rsidR="00016E22" w:rsidRPr="000C2561">
          <w:rPr>
            <w:rStyle w:val="Hiperlink"/>
            <w:noProof/>
          </w:rPr>
          <w:t>[TA037] TA_PEDIDO_TIPOS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63</w:t>
        </w:r>
        <w:r w:rsidR="00016E22">
          <w:rPr>
            <w:noProof/>
            <w:webHidden/>
          </w:rPr>
          <w:fldChar w:fldCharType="end"/>
        </w:r>
      </w:hyperlink>
    </w:p>
    <w:p w14:paraId="3F4BE6DB" w14:textId="1F96DF73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9" w:history="1">
        <w:r w:rsidR="00016E22" w:rsidRPr="000C2561">
          <w:rPr>
            <w:rStyle w:val="Hiperlink"/>
            <w:noProof/>
          </w:rPr>
          <w:t>1.1.45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TA_PLAN0_CONTAS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64</w:t>
        </w:r>
        <w:r w:rsidR="00016E22">
          <w:rPr>
            <w:noProof/>
            <w:webHidden/>
          </w:rPr>
          <w:fldChar w:fldCharType="end"/>
        </w:r>
      </w:hyperlink>
    </w:p>
    <w:p w14:paraId="5DE423BE" w14:textId="574639B3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0" w:history="1">
        <w:r w:rsidR="00016E22" w:rsidRPr="000C2561">
          <w:rPr>
            <w:rStyle w:val="Hiperlink"/>
            <w:noProof/>
          </w:rPr>
          <w:t>[TA038] TA_PLANO_CONTAS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64</w:t>
        </w:r>
        <w:r w:rsidR="00016E22">
          <w:rPr>
            <w:noProof/>
            <w:webHidden/>
          </w:rPr>
          <w:fldChar w:fldCharType="end"/>
        </w:r>
      </w:hyperlink>
    </w:p>
    <w:p w14:paraId="143C151B" w14:textId="12011188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1" w:history="1">
        <w:r w:rsidR="00016E22" w:rsidRPr="000C2561">
          <w:rPr>
            <w:rStyle w:val="Hiperlink"/>
            <w:noProof/>
          </w:rPr>
          <w:t>1.1.46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TA_RECEITAS_CONVENIOS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64</w:t>
        </w:r>
        <w:r w:rsidR="00016E22">
          <w:rPr>
            <w:noProof/>
            <w:webHidden/>
          </w:rPr>
          <w:fldChar w:fldCharType="end"/>
        </w:r>
      </w:hyperlink>
    </w:p>
    <w:p w14:paraId="6002618E" w14:textId="358B8A1D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2" w:history="1">
        <w:r w:rsidR="00016E22" w:rsidRPr="000C2561">
          <w:rPr>
            <w:rStyle w:val="Hiperlink"/>
            <w:noProof/>
          </w:rPr>
          <w:t>[TA039] TA_RECEITAS_CONVENIOS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65</w:t>
        </w:r>
        <w:r w:rsidR="00016E22">
          <w:rPr>
            <w:noProof/>
            <w:webHidden/>
          </w:rPr>
          <w:fldChar w:fldCharType="end"/>
        </w:r>
      </w:hyperlink>
    </w:p>
    <w:p w14:paraId="56657FFE" w14:textId="5F95626F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3" w:history="1">
        <w:r w:rsidR="00016E22" w:rsidRPr="000C2561">
          <w:rPr>
            <w:rStyle w:val="Hiperlink"/>
            <w:noProof/>
          </w:rPr>
          <w:t>1.1.47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TA_RECEITAS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65</w:t>
        </w:r>
        <w:r w:rsidR="00016E22">
          <w:rPr>
            <w:noProof/>
            <w:webHidden/>
          </w:rPr>
          <w:fldChar w:fldCharType="end"/>
        </w:r>
      </w:hyperlink>
    </w:p>
    <w:p w14:paraId="0EEC1356" w14:textId="4385E616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4" w:history="1">
        <w:r w:rsidR="00016E22" w:rsidRPr="000C2561">
          <w:rPr>
            <w:rStyle w:val="Hiperlink"/>
            <w:noProof/>
          </w:rPr>
          <w:t>[TA040] TA_RECEITAS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65</w:t>
        </w:r>
        <w:r w:rsidR="00016E22">
          <w:rPr>
            <w:noProof/>
            <w:webHidden/>
          </w:rPr>
          <w:fldChar w:fldCharType="end"/>
        </w:r>
      </w:hyperlink>
    </w:p>
    <w:p w14:paraId="11AE787A" w14:textId="04E9ECAD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5" w:history="1">
        <w:r w:rsidR="00016E22" w:rsidRPr="000C2561">
          <w:rPr>
            <w:rStyle w:val="Hiperlink"/>
            <w:noProof/>
          </w:rPr>
          <w:t>1.1.48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TA_RECEITAS_REPASSE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68</w:t>
        </w:r>
        <w:r w:rsidR="00016E22">
          <w:rPr>
            <w:noProof/>
            <w:webHidden/>
          </w:rPr>
          <w:fldChar w:fldCharType="end"/>
        </w:r>
      </w:hyperlink>
    </w:p>
    <w:p w14:paraId="6D509691" w14:textId="54C8E358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6" w:history="1">
        <w:r w:rsidR="00016E22" w:rsidRPr="000C2561">
          <w:rPr>
            <w:rStyle w:val="Hiperlink"/>
            <w:noProof/>
          </w:rPr>
          <w:t>[TA041] TA_RECEITAS_REPASSE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68</w:t>
        </w:r>
        <w:r w:rsidR="00016E22">
          <w:rPr>
            <w:noProof/>
            <w:webHidden/>
          </w:rPr>
          <w:fldChar w:fldCharType="end"/>
        </w:r>
      </w:hyperlink>
    </w:p>
    <w:p w14:paraId="47AD25FF" w14:textId="479D7BA5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7" w:history="1">
        <w:r w:rsidR="00016E22" w:rsidRPr="000C2561">
          <w:rPr>
            <w:rStyle w:val="Hiperlink"/>
            <w:noProof/>
          </w:rPr>
          <w:t>1.1.49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TA_RECEITAS_TAXAS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70</w:t>
        </w:r>
        <w:r w:rsidR="00016E22">
          <w:rPr>
            <w:noProof/>
            <w:webHidden/>
          </w:rPr>
          <w:fldChar w:fldCharType="end"/>
        </w:r>
      </w:hyperlink>
    </w:p>
    <w:p w14:paraId="58978213" w14:textId="08CFEF73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8" w:history="1">
        <w:r w:rsidR="00016E22" w:rsidRPr="000C2561">
          <w:rPr>
            <w:rStyle w:val="Hiperlink"/>
            <w:noProof/>
          </w:rPr>
          <w:t>[TA042] TA_RECEITAS_TAXAS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70</w:t>
        </w:r>
        <w:r w:rsidR="00016E22">
          <w:rPr>
            <w:noProof/>
            <w:webHidden/>
          </w:rPr>
          <w:fldChar w:fldCharType="end"/>
        </w:r>
      </w:hyperlink>
    </w:p>
    <w:p w14:paraId="4765F5F5" w14:textId="28772474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9" w:history="1">
        <w:r w:rsidR="00016E22" w:rsidRPr="000C2561">
          <w:rPr>
            <w:rStyle w:val="Hiperlink"/>
            <w:noProof/>
          </w:rPr>
          <w:t>1.1.50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TA_RESUMO_ARRECADACAO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72</w:t>
        </w:r>
        <w:r w:rsidR="00016E22">
          <w:rPr>
            <w:noProof/>
            <w:webHidden/>
          </w:rPr>
          <w:fldChar w:fldCharType="end"/>
        </w:r>
      </w:hyperlink>
    </w:p>
    <w:p w14:paraId="2D9996CA" w14:textId="6751E8C9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0" w:history="1">
        <w:r w:rsidR="00016E22" w:rsidRPr="000C2561">
          <w:rPr>
            <w:rStyle w:val="Hiperlink"/>
            <w:noProof/>
          </w:rPr>
          <w:t>[TA043] TA_RESUMO_ARRECADACAO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72</w:t>
        </w:r>
        <w:r w:rsidR="00016E22">
          <w:rPr>
            <w:noProof/>
            <w:webHidden/>
          </w:rPr>
          <w:fldChar w:fldCharType="end"/>
        </w:r>
      </w:hyperlink>
    </w:p>
    <w:p w14:paraId="783A949A" w14:textId="3D9E8DB8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1" w:history="1">
        <w:r w:rsidR="00016E22" w:rsidRPr="000C2561">
          <w:rPr>
            <w:rStyle w:val="Hiperlink"/>
            <w:noProof/>
          </w:rPr>
          <w:t>1.1.51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TA_RTC_FINANCEIRO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72</w:t>
        </w:r>
        <w:r w:rsidR="00016E22">
          <w:rPr>
            <w:noProof/>
            <w:webHidden/>
          </w:rPr>
          <w:fldChar w:fldCharType="end"/>
        </w:r>
      </w:hyperlink>
    </w:p>
    <w:p w14:paraId="7A63D440" w14:textId="713D20B4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2" w:history="1">
        <w:r w:rsidR="00016E22" w:rsidRPr="000C2561">
          <w:rPr>
            <w:rStyle w:val="Hiperlink"/>
            <w:noProof/>
          </w:rPr>
          <w:t>[TA044] TA_RTC_FINANCEIRO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72</w:t>
        </w:r>
        <w:r w:rsidR="00016E22">
          <w:rPr>
            <w:noProof/>
            <w:webHidden/>
          </w:rPr>
          <w:fldChar w:fldCharType="end"/>
        </w:r>
      </w:hyperlink>
    </w:p>
    <w:p w14:paraId="62D28246" w14:textId="4742C7FD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3" w:history="1">
        <w:r w:rsidR="00016E22" w:rsidRPr="000C2561">
          <w:rPr>
            <w:rStyle w:val="Hiperlink"/>
            <w:noProof/>
          </w:rPr>
          <w:t>1.1.52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TA_RTC_REPASSE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73</w:t>
        </w:r>
        <w:r w:rsidR="00016E22">
          <w:rPr>
            <w:noProof/>
            <w:webHidden/>
          </w:rPr>
          <w:fldChar w:fldCharType="end"/>
        </w:r>
      </w:hyperlink>
    </w:p>
    <w:p w14:paraId="40DCAE57" w14:textId="079607DF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4" w:history="1">
        <w:r w:rsidR="00016E22" w:rsidRPr="000C2561">
          <w:rPr>
            <w:rStyle w:val="Hiperlink"/>
            <w:noProof/>
          </w:rPr>
          <w:t>[TA045] TA_RTC_REPASSE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73</w:t>
        </w:r>
        <w:r w:rsidR="00016E22">
          <w:rPr>
            <w:noProof/>
            <w:webHidden/>
          </w:rPr>
          <w:fldChar w:fldCharType="end"/>
        </w:r>
      </w:hyperlink>
    </w:p>
    <w:p w14:paraId="6D19238F" w14:textId="0F364E14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5" w:history="1">
        <w:r w:rsidR="00016E22" w:rsidRPr="000C2561">
          <w:rPr>
            <w:rStyle w:val="Hiperlink"/>
            <w:noProof/>
          </w:rPr>
          <w:t>1.1.53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TA_RTC_REPASSE_DETALHE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74</w:t>
        </w:r>
        <w:r w:rsidR="00016E22">
          <w:rPr>
            <w:noProof/>
            <w:webHidden/>
          </w:rPr>
          <w:fldChar w:fldCharType="end"/>
        </w:r>
      </w:hyperlink>
    </w:p>
    <w:p w14:paraId="78760AA0" w14:textId="5C68D945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6" w:history="1">
        <w:r w:rsidR="00016E22" w:rsidRPr="000C2561">
          <w:rPr>
            <w:rStyle w:val="Hiperlink"/>
            <w:noProof/>
          </w:rPr>
          <w:t>[TA046] TA_RTC_REPASSE_DETALHE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74</w:t>
        </w:r>
        <w:r w:rsidR="00016E22">
          <w:rPr>
            <w:noProof/>
            <w:webHidden/>
          </w:rPr>
          <w:fldChar w:fldCharType="end"/>
        </w:r>
      </w:hyperlink>
    </w:p>
    <w:p w14:paraId="638288B2" w14:textId="7860B6AA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7" w:history="1">
        <w:r w:rsidR="00016E22" w:rsidRPr="000C2561">
          <w:rPr>
            <w:rStyle w:val="Hiperlink"/>
            <w:noProof/>
          </w:rPr>
          <w:t>1.1.54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TA_TIPO_GRUPOS_CNAES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75</w:t>
        </w:r>
        <w:r w:rsidR="00016E22">
          <w:rPr>
            <w:noProof/>
            <w:webHidden/>
          </w:rPr>
          <w:fldChar w:fldCharType="end"/>
        </w:r>
      </w:hyperlink>
    </w:p>
    <w:p w14:paraId="21C2F626" w14:textId="464CB8B1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8" w:history="1">
        <w:r w:rsidR="00016E22" w:rsidRPr="000C2561">
          <w:rPr>
            <w:rStyle w:val="Hiperlink"/>
            <w:noProof/>
          </w:rPr>
          <w:t>[TA047] TA_TIPO_GRUPOS_CNAES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75</w:t>
        </w:r>
        <w:r w:rsidR="00016E22">
          <w:rPr>
            <w:noProof/>
            <w:webHidden/>
          </w:rPr>
          <w:fldChar w:fldCharType="end"/>
        </w:r>
      </w:hyperlink>
    </w:p>
    <w:p w14:paraId="4F69CF58" w14:textId="73EFA954" w:rsidR="00016E22" w:rsidRDefault="00116F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9" w:history="1">
        <w:r w:rsidR="00016E22" w:rsidRPr="000C2561">
          <w:rPr>
            <w:rStyle w:val="Hiperlink"/>
            <w:noProof/>
          </w:rPr>
          <w:t>1.1.55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Tabela TA_TIPO_REJEICAO_ARQUIVOS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75</w:t>
        </w:r>
        <w:r w:rsidR="00016E22">
          <w:rPr>
            <w:noProof/>
            <w:webHidden/>
          </w:rPr>
          <w:fldChar w:fldCharType="end"/>
        </w:r>
      </w:hyperlink>
    </w:p>
    <w:p w14:paraId="29443E02" w14:textId="4DE457FD" w:rsidR="00016E22" w:rsidRDefault="00116F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50" w:history="1">
        <w:r w:rsidR="00016E22" w:rsidRPr="000C2561">
          <w:rPr>
            <w:rStyle w:val="Hiperlink"/>
            <w:noProof/>
          </w:rPr>
          <w:t>[TA048] TA_TIPO_REJEICAO_ARQUIVOS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_Toc449604250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75</w:t>
        </w:r>
        <w:r w:rsidR="00016E22">
          <w:rPr>
            <w:noProof/>
            <w:webHidden/>
          </w:rPr>
          <w:fldChar w:fldCharType="end"/>
        </w:r>
      </w:hyperlink>
    </w:p>
    <w:p w14:paraId="3A0BA0CD" w14:textId="225446ED" w:rsidR="00016E22" w:rsidRDefault="00116FE1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9604251" w:history="1">
        <w:r w:rsidR="00016E22" w:rsidRPr="000C2561">
          <w:rPr>
            <w:rStyle w:val="Hiperlink"/>
            <w:noProof/>
          </w:rPr>
          <w:t>5.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iperlink"/>
            <w:noProof/>
          </w:rPr>
          <w:t>Chaves das Tabelas (Primária e Estrangeira)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_Toc449604251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77</w:t>
        </w:r>
        <w:r w:rsidR="00016E22">
          <w:rPr>
            <w:noProof/>
            <w:webHidden/>
          </w:rPr>
          <w:fldChar w:fldCharType="end"/>
        </w:r>
      </w:hyperlink>
    </w:p>
    <w:p w14:paraId="2B61F787" w14:textId="11B7DCE2" w:rsidR="00C50898" w:rsidRPr="00EE0884" w:rsidRDefault="00D465F4" w:rsidP="00C50898">
      <w:r w:rsidRPr="00EE0884">
        <w:fldChar w:fldCharType="end"/>
      </w:r>
    </w:p>
    <w:p w14:paraId="6861D1C1" w14:textId="77777777" w:rsidR="00C50898" w:rsidRPr="00EE0884" w:rsidRDefault="00C50898" w:rsidP="00C50898"/>
    <w:p w14:paraId="0BB8BF8B" w14:textId="77777777" w:rsidR="00C50898" w:rsidRPr="00EE0884" w:rsidRDefault="00C50898" w:rsidP="00C50898"/>
    <w:p w14:paraId="4998F69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r w:rsidRPr="00EE0884">
        <w:br w:type="page"/>
      </w:r>
      <w:bookmarkStart w:id="1" w:name="_Toc448733978"/>
      <w:bookmarkStart w:id="2" w:name="_Toc449604132"/>
      <w:bookmarkStart w:id="3" w:name="_Toc71442665"/>
      <w:bookmarkStart w:id="4" w:name="_Toc71453202"/>
      <w:r w:rsidRPr="00EE0884">
        <w:lastRenderedPageBreak/>
        <w:t>Introdução</w:t>
      </w:r>
      <w:bookmarkEnd w:id="1"/>
      <w:bookmarkEnd w:id="2"/>
    </w:p>
    <w:p w14:paraId="0C38B016" w14:textId="77777777" w:rsidR="00B63B78" w:rsidRPr="00EE0884" w:rsidRDefault="00B63B78" w:rsidP="00B63B78">
      <w:pPr>
        <w:ind w:left="431"/>
        <w:jc w:val="both"/>
      </w:pPr>
      <w:r w:rsidRPr="00EE0884">
        <w:t>O Processo de Arrecadação tem por objetivos o registro e controle da arrecadação recebida pelos Bancos e do repasse do produto da Arrecadação ao Tesouro, a geração da informação correspondente e a administração e monitoramento da conta corrente.</w:t>
      </w:r>
    </w:p>
    <w:p w14:paraId="75C7FC6D" w14:textId="2E09A373" w:rsidR="00B63B78" w:rsidRPr="00EE0884" w:rsidRDefault="00B63B78" w:rsidP="00B63B78">
      <w:pPr>
        <w:ind w:left="431"/>
        <w:jc w:val="both"/>
      </w:pPr>
      <w:r w:rsidRPr="00EE0884">
        <w:t xml:space="preserve">Os contribuintes efetuam pagamentos de tributos por meio de DARE, GNRE, DAS, nos agentes arrecadadores que têm convênio firmado com a SEFAZ. Os arquivos de retorno com o detalhe dos pagamentos efetuados são enviados a cada 15 minutos. </w:t>
      </w:r>
      <w:r w:rsidR="00515AB2" w:rsidRPr="00EE0884">
        <w:t>N</w:t>
      </w:r>
      <w:r w:rsidRPr="00EE0884">
        <w:t xml:space="preserve"> dia seguinte um arquivo de retorno consolidado reúne os arquivos parciais. A Gerência de Arrecadação concilia estes arquivos e comunica aos Bancos eventuais discrepâncias. O Banco do Brasil envia diariamente relatório informando os repasses à Conta do Tesouro relativos à Arrecadação do dia anterior, exceto pela Arrecadação do SIMPLES que é referente há </w:t>
      </w:r>
      <w:r w:rsidR="0027449C" w:rsidRPr="00EE0884">
        <w:t>um</w:t>
      </w:r>
      <w:r w:rsidR="00B63418" w:rsidRPr="00EE0884">
        <w:t xml:space="preserve"> dia</w:t>
      </w:r>
      <w:r w:rsidRPr="00EE0884">
        <w:t xml:space="preserve"> antes. A informação de repasse é classificada por Agente Arrecadador e tipo de Receita. A Gerência de Arrecadação concilia a informação de repasse com a dos arquivos consolidados. </w:t>
      </w:r>
    </w:p>
    <w:p w14:paraId="142BE9E5" w14:textId="77777777" w:rsidR="00B63B78" w:rsidRPr="00EE0884" w:rsidRDefault="00B63B78" w:rsidP="00B63B78">
      <w:pPr>
        <w:ind w:left="431"/>
        <w:jc w:val="both"/>
      </w:pPr>
      <w:r w:rsidRPr="00EE0884">
        <w:t>O Sistema da Arrecadação tem como objetivo a maior automatização desses processos. Além disso, apresentará para análise dos auditores, em tela específica, as eventuais diferenças entre arquivo consolidados e arquivos de 15 minutos, assim como entre os pagamentos informados no arquivo Consolidado e os Repasses efetuados.</w:t>
      </w:r>
    </w:p>
    <w:p w14:paraId="73B8B940" w14:textId="77777777" w:rsidR="00B63B78" w:rsidRPr="00EE0884" w:rsidRDefault="00B63B78" w:rsidP="00B63B78">
      <w:pPr>
        <w:ind w:left="431"/>
        <w:jc w:val="both"/>
      </w:pPr>
      <w:r w:rsidRPr="00EE0884">
        <w:t>O Sistema vai gerar relatórios de arrecadação por Agência de Atendimento, Delegacia Regional Tributária e o Estado, Códigos de Receita, Classificação Contábil e Períodos Diversos. Bem como, relatórios com maior grau de integração, considerando as reduções dos valores arrecadados em consequência das Restituições.</w:t>
      </w:r>
    </w:p>
    <w:p w14:paraId="10A7BBE5" w14:textId="77777777" w:rsidR="00B63B78" w:rsidRPr="00EE0884" w:rsidRDefault="00B63B78" w:rsidP="00B63B78">
      <w:pPr>
        <w:ind w:left="431"/>
        <w:jc w:val="both"/>
      </w:pPr>
      <w:r w:rsidRPr="00EE0884">
        <w:t>Os contribuintes poderão solicitar correções de Código de Receita, Período de Referência, e Identificação nos seus Documentos de Arrecadação que, quando analisados pela Gerência de Arrecadação e deferidos, determina a aplicação das correções nos registros de pagamento correspondentes.</w:t>
      </w:r>
    </w:p>
    <w:p w14:paraId="0DE00C8C" w14:textId="44C1215B" w:rsidR="00B63B78" w:rsidRPr="00EE0884" w:rsidRDefault="00B63B78" w:rsidP="00B63B78">
      <w:pPr>
        <w:ind w:left="431"/>
        <w:jc w:val="both"/>
      </w:pPr>
      <w:r w:rsidRPr="00EE0884">
        <w:t xml:space="preserve">Os pagamentos serão disponibilizados para aplicação como crédito na Conta Corrente, que é </w:t>
      </w:r>
      <w:r w:rsidR="002C3F22" w:rsidRPr="00EE0884">
        <w:t xml:space="preserve">classificada por imposto: ICMS </w:t>
      </w:r>
      <w:r w:rsidRPr="00EE0884">
        <w:t>(código de receita para Normal, Substituição Tributária, Diferencial de Alíquota, Complementar)</w:t>
      </w:r>
      <w:r w:rsidR="00B63418" w:rsidRPr="00EE0884">
        <w:t xml:space="preserve"> </w:t>
      </w:r>
      <w:r w:rsidRPr="00EE0884">
        <w:t xml:space="preserve">IPVA, Simples Nacional, ITCD; Período de Referência; Identificação do sujeito passivo: IE ou CPF/CNPJ. Os débitos da Conta Corrente têm por origem as declarações e arquivos eletrônicos de informações tributárias, os autos de infração e suas correspondentes alterações no processo do Contencioso Administrativo. </w:t>
      </w:r>
    </w:p>
    <w:p w14:paraId="674E0DDB" w14:textId="5D274E9A" w:rsidR="00B63B78" w:rsidRPr="00EE0884" w:rsidRDefault="00B63B78" w:rsidP="00B63B78">
      <w:pPr>
        <w:ind w:left="431"/>
        <w:jc w:val="both"/>
      </w:pPr>
      <w:r w:rsidRPr="00EE0884">
        <w:t>A administração da Conta Corrente estabelece os parâmetros para aplicação dos créditos e débitos, o cálculo de juros, o parcelamento dos débitos, a determinação dos saldos, o sistema de consulta. Quando um débito é parcelado a conta corrente é creditada com o valor do débito original, passando o controle e acompanhamento deste débito para</w:t>
      </w:r>
      <w:r w:rsidR="00B63418" w:rsidRPr="00EE0884">
        <w:t xml:space="preserve"> </w:t>
      </w:r>
      <w:r w:rsidRPr="00EE0884">
        <w:t>conta corrente do parcelamento.</w:t>
      </w:r>
    </w:p>
    <w:p w14:paraId="387670D6" w14:textId="77777777" w:rsidR="00B63B78" w:rsidRPr="00EE0884" w:rsidRDefault="00B63B78" w:rsidP="00B63B78">
      <w:pPr>
        <w:ind w:left="431"/>
        <w:jc w:val="both"/>
      </w:pPr>
      <w:r w:rsidRPr="00EE0884">
        <w:t>As restituições em dinheiro, autorizadas aos contribuintes ou Bancos solicitantes, são deduzidas do total de pagamentos e afetam a Conta Corrente, sendo o crédito correspondente estornado da Conta.</w:t>
      </w:r>
    </w:p>
    <w:p w14:paraId="32D39942" w14:textId="77777777" w:rsidR="00B63B78" w:rsidRPr="00EE0884" w:rsidRDefault="00B63B78" w:rsidP="00B63B78">
      <w:pPr>
        <w:pStyle w:val="Corpodetexto"/>
        <w:jc w:val="both"/>
      </w:pPr>
      <w:r w:rsidRPr="00EE0884">
        <w:lastRenderedPageBreak/>
        <w:t>Alinhado com a política de transparência da SEFAZ, todas as estatísticas da Arrecadação são disponibilizadas no site da SEFAZ.</w:t>
      </w:r>
    </w:p>
    <w:p w14:paraId="7AAB58CE" w14:textId="77777777" w:rsidR="00C50898" w:rsidRPr="00EE0884" w:rsidRDefault="00C50898" w:rsidP="00C50898">
      <w:pPr>
        <w:adjustRightInd w:val="0"/>
        <w:ind w:firstLine="431"/>
        <w:rPr>
          <w:rFonts w:ascii="Times New Roman" w:hAnsi="Times New Roman"/>
          <w:szCs w:val="22"/>
        </w:rPr>
      </w:pPr>
      <w:r w:rsidRPr="00EE0884">
        <w:rPr>
          <w:rFonts w:ascii="Times New Roman" w:hAnsi="Times New Roman"/>
          <w:szCs w:val="22"/>
        </w:rPr>
        <w:t xml:space="preserve">A documentação do Sistema </w:t>
      </w:r>
      <w:r w:rsidR="00B63B78" w:rsidRPr="00EE0884">
        <w:rPr>
          <w:rFonts w:ascii="Times New Roman" w:hAnsi="Times New Roman"/>
          <w:szCs w:val="22"/>
        </w:rPr>
        <w:t>da Arrecadação</w:t>
      </w:r>
      <w:r w:rsidRPr="00EE0884">
        <w:rPr>
          <w:rFonts w:ascii="Times New Roman" w:hAnsi="Times New Roman"/>
          <w:szCs w:val="22"/>
        </w:rPr>
        <w:t xml:space="preserve"> vai abordar os seguintes elementos técnicos: </w:t>
      </w:r>
    </w:p>
    <w:p w14:paraId="1A7AE341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Modelagem de Dados: Traz uma visão geral das entidades (tabelas), atributos (campos) e dos seus relacionamentos;</w:t>
      </w:r>
    </w:p>
    <w:p w14:paraId="776CF75F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Dicionário de Dados: Mostra a função de cada tabela e o significado de cada atributo;</w:t>
      </w:r>
    </w:p>
    <w:p w14:paraId="2A5AF1A6" w14:textId="77777777" w:rsidR="00C50898" w:rsidRPr="00EE0884" w:rsidRDefault="00C50898" w:rsidP="00C50898">
      <w:pPr>
        <w:ind w:left="431"/>
      </w:pPr>
    </w:p>
    <w:p w14:paraId="7DF523C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5" w:name="_Toc448733979"/>
      <w:bookmarkStart w:id="6" w:name="_Toc449604133"/>
      <w:bookmarkEnd w:id="3"/>
      <w:bookmarkEnd w:id="4"/>
      <w:r w:rsidRPr="00EE0884">
        <w:t>Objetivo</w:t>
      </w:r>
      <w:bookmarkEnd w:id="5"/>
      <w:bookmarkEnd w:id="6"/>
    </w:p>
    <w:p w14:paraId="406A6528" w14:textId="77777777" w:rsidR="00C50898" w:rsidRPr="00EE0884" w:rsidRDefault="00C50898" w:rsidP="00B63418">
      <w:pPr>
        <w:ind w:left="431"/>
        <w:jc w:val="both"/>
      </w:pPr>
      <w:r w:rsidRPr="00EE0884">
        <w:t>Documentar todos os requisitos técnicos do Sistema</w:t>
      </w:r>
      <w:r w:rsidR="00B63B78" w:rsidRPr="00EE0884">
        <w:t xml:space="preserve"> da Arrecadação</w:t>
      </w:r>
      <w:r w:rsidRPr="00EE0884">
        <w:t xml:space="preserve">. Todos esses requisitos vão proporcionar aos Clientes, Analistas de Sistemas e/ou </w:t>
      </w:r>
      <w:proofErr w:type="spellStart"/>
      <w:r w:rsidRPr="00EE0884">
        <w:t>DBAs</w:t>
      </w:r>
      <w:proofErr w:type="spellEnd"/>
      <w:r w:rsidRPr="00EE0884">
        <w:t xml:space="preserve"> uma maior compreensão e melhor manutenção do sistema.</w:t>
      </w:r>
    </w:p>
    <w:p w14:paraId="4CB77DAE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7" w:name="_Toc448733980"/>
      <w:bookmarkStart w:id="8" w:name="_Toc449604134"/>
      <w:r w:rsidRPr="00EE0884">
        <w:t>Modelagem de Dados</w:t>
      </w:r>
      <w:bookmarkEnd w:id="7"/>
      <w:bookmarkEnd w:id="8"/>
    </w:p>
    <w:p w14:paraId="365D675C" w14:textId="77777777" w:rsidR="00C50898" w:rsidRPr="00EE0884" w:rsidRDefault="00C50898" w:rsidP="00B63418">
      <w:pPr>
        <w:ind w:left="431"/>
        <w:jc w:val="both"/>
      </w:pPr>
      <w:r w:rsidRPr="00EE0884">
        <w:t>A modelagem de dados é uma técnica usada para a especificação das regras de negócios e as estruturas de dados de uma base de dados. Ela faz parte do ciclo de desenvolvimento de um sistema de informação e é de vital importância para o bom resultado do projeto. Modelar os dados consiste em desenhar o sistema de informações, concentrando-se nas entidades lógicas e nas dependências lógicas entre essas entidades.</w:t>
      </w:r>
    </w:p>
    <w:p w14:paraId="385304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9" w:name="_Toc448733981"/>
      <w:bookmarkStart w:id="10" w:name="_Toc449604135"/>
      <w:r w:rsidRPr="00EE0884">
        <w:t>Convenções, termos e abreviações da Modelagem</w:t>
      </w:r>
      <w:bookmarkEnd w:id="9"/>
      <w:bookmarkEnd w:id="10"/>
    </w:p>
    <w:p w14:paraId="63E142D2" w14:textId="77777777" w:rsidR="00C50898" w:rsidRPr="00EE0884" w:rsidRDefault="00C50898" w:rsidP="00B63418">
      <w:pPr>
        <w:ind w:left="431"/>
        <w:jc w:val="both"/>
      </w:pPr>
      <w:r w:rsidRPr="00EE0884">
        <w:t>Esta seção especifica as convenções, termos e abreviações relacionadas à modelagem dos dados do sistema.</w:t>
      </w:r>
    </w:p>
    <w:p w14:paraId="53CD70B1" w14:textId="77777777" w:rsidR="00B63B78" w:rsidRPr="00EE0884" w:rsidRDefault="00B63B78" w:rsidP="00C50898">
      <w:pPr>
        <w:ind w:firstLine="576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0"/>
        <w:gridCol w:w="6468"/>
      </w:tblGrid>
      <w:tr w:rsidR="00C50898" w:rsidRPr="00EE0884" w14:paraId="71556331" w14:textId="77777777" w:rsidTr="00B63B78">
        <w:tc>
          <w:tcPr>
            <w:tcW w:w="2380" w:type="dxa"/>
            <w:shd w:val="pct10" w:color="auto" w:fill="auto"/>
          </w:tcPr>
          <w:p w14:paraId="0B69208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5B128A6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217072CB" w14:textId="77777777" w:rsidTr="00B63B78">
        <w:tc>
          <w:tcPr>
            <w:tcW w:w="2380" w:type="dxa"/>
          </w:tcPr>
          <w:p w14:paraId="73CB48B5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58B135F9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qualquer coisa do mundo real, abstrata ou concreta, na qual se deseja guardar informações.</w:t>
            </w:r>
          </w:p>
        </w:tc>
      </w:tr>
      <w:tr w:rsidR="00C50898" w:rsidRPr="00EE0884" w14:paraId="1AA60870" w14:textId="77777777" w:rsidTr="00B63B78">
        <w:tc>
          <w:tcPr>
            <w:tcW w:w="2380" w:type="dxa"/>
          </w:tcPr>
          <w:p w14:paraId="71F08759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3385449D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tudo o que se pode relacionar como propriedade da entidade. (</w:t>
            </w:r>
            <w:proofErr w:type="gramStart"/>
            <w:r w:rsidRPr="00EE0884">
              <w:rPr>
                <w:rFonts w:asciiTheme="minorHAnsi" w:hAnsiTheme="minorHAnsi"/>
                <w:iCs/>
                <w:szCs w:val="24"/>
              </w:rPr>
              <w:t>coluna</w:t>
            </w:r>
            <w:proofErr w:type="gramEnd"/>
            <w:r w:rsidRPr="00EE0884">
              <w:rPr>
                <w:rFonts w:asciiTheme="minorHAnsi" w:hAnsiTheme="minorHAnsi"/>
                <w:iCs/>
                <w:szCs w:val="24"/>
              </w:rPr>
              <w:t xml:space="preserve">, campo, </w:t>
            </w:r>
            <w:proofErr w:type="spellStart"/>
            <w:r w:rsidRPr="00EE0884">
              <w:rPr>
                <w:rFonts w:asciiTheme="minorHAnsi" w:hAnsiTheme="minorHAnsi"/>
                <w:iCs/>
                <w:szCs w:val="24"/>
              </w:rPr>
              <w:t>etc</w:t>
            </w:r>
            <w:proofErr w:type="spellEnd"/>
            <w:r w:rsidRPr="00EE0884">
              <w:rPr>
                <w:rFonts w:asciiTheme="minorHAnsi" w:hAnsiTheme="minorHAnsi"/>
                <w:iCs/>
                <w:szCs w:val="24"/>
              </w:rPr>
              <w:t>). Exemplos de atributos: Código do Produto (Entidade Produto), Nome do Cliente (Entidade Cliente).</w:t>
            </w:r>
          </w:p>
        </w:tc>
      </w:tr>
      <w:tr w:rsidR="00C50898" w:rsidRPr="00EE0884" w14:paraId="2CDEA264" w14:textId="77777777" w:rsidTr="00B63B78">
        <w:tc>
          <w:tcPr>
            <w:tcW w:w="2380" w:type="dxa"/>
          </w:tcPr>
          <w:p w14:paraId="6E9E7C83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Relacionamento</w:t>
            </w:r>
          </w:p>
        </w:tc>
        <w:tc>
          <w:tcPr>
            <w:tcW w:w="6468" w:type="dxa"/>
          </w:tcPr>
          <w:p w14:paraId="511BA6E6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os relacionamentos ou ligações entre as entidades envolvidas no modelo.</w:t>
            </w:r>
          </w:p>
        </w:tc>
      </w:tr>
    </w:tbl>
    <w:p w14:paraId="7408B230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4 - Termos usados na Modelagem de Dados</w:t>
      </w:r>
    </w:p>
    <w:p w14:paraId="0CA8CFCE" w14:textId="77777777" w:rsidR="00C50898" w:rsidRPr="00EE0884" w:rsidRDefault="00C50898" w:rsidP="00C50898"/>
    <w:p w14:paraId="4338C8C2" w14:textId="77777777" w:rsidR="00B63B78" w:rsidRPr="00EE0884" w:rsidRDefault="00B63B78" w:rsidP="00C50898"/>
    <w:p w14:paraId="747A99C8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1" w:name="_Toc448733982"/>
      <w:bookmarkStart w:id="12" w:name="_Toc449604136"/>
      <w:r w:rsidRPr="00EE0884">
        <w:lastRenderedPageBreak/>
        <w:t>Modelo Físico</w:t>
      </w:r>
      <w:bookmarkEnd w:id="11"/>
      <w:bookmarkEnd w:id="12"/>
    </w:p>
    <w:p w14:paraId="1E6A8FA9" w14:textId="77777777" w:rsidR="00C50898" w:rsidRPr="00EE0884" w:rsidRDefault="00C50898" w:rsidP="00B63418">
      <w:pPr>
        <w:ind w:left="431"/>
        <w:jc w:val="both"/>
      </w:pPr>
      <w:r w:rsidRPr="00EE0884">
        <w:t>O modelo físico inclui a análise das características e recursos necessários para armazenamento e manipulação das estruturas de dados (estrutura de armazenamento, endereçamento, acesso e alocação física). Neste modelo temos os nomes, tipos e tamanhos dos atributos, bem como, o relacionamento entre as entidades do Sistema. O diagrama de dados que deve ser construído aqui se chama Modelo Entidade Relacionamento (MER), onde vão ser identificadas todas as entidades e os relacionamentos entre elas. Este diagrama é a chave para a compreensão da modelagem física dos dados.</w:t>
      </w:r>
    </w:p>
    <w:p w14:paraId="7915FF90" w14:textId="77777777" w:rsidR="00C50898" w:rsidRPr="00EE0884" w:rsidRDefault="00C50898" w:rsidP="00B63418">
      <w:pPr>
        <w:ind w:left="431"/>
        <w:jc w:val="both"/>
      </w:pPr>
    </w:p>
    <w:p w14:paraId="5BFA27DA" w14:textId="77777777" w:rsidR="00C50898" w:rsidRPr="00EE0884" w:rsidRDefault="00C50898" w:rsidP="00B63418">
      <w:pPr>
        <w:ind w:left="431"/>
        <w:jc w:val="both"/>
      </w:pPr>
      <w:r w:rsidRPr="00EE0884">
        <w:t xml:space="preserve">O anexo a seguir mostra o Modelo Entidade Relacionamento para o Sistema </w:t>
      </w:r>
      <w:r w:rsidR="00B63B78" w:rsidRPr="00EE0884">
        <w:t>da Arrecadação.</w:t>
      </w:r>
    </w:p>
    <w:p w14:paraId="548FDC9D" w14:textId="77777777" w:rsidR="00AA0B82" w:rsidRPr="00EE0884" w:rsidRDefault="00AA0B82" w:rsidP="00B63418">
      <w:pPr>
        <w:ind w:left="431"/>
        <w:jc w:val="both"/>
      </w:pPr>
    </w:p>
    <w:p w14:paraId="2E0F653A" w14:textId="1FAB3505" w:rsidR="00AA0B82" w:rsidRPr="00EE0884" w:rsidRDefault="00AA0B82" w:rsidP="00B63418">
      <w:pPr>
        <w:ind w:left="431"/>
        <w:jc w:val="center"/>
      </w:pPr>
      <w:r w:rsidRPr="00EE0884">
        <w:rPr>
          <w:noProof/>
          <w:lang w:eastAsia="pt-BR"/>
        </w:rPr>
        <w:drawing>
          <wp:inline distT="0" distB="0" distL="0" distR="0" wp14:anchorId="061DB738" wp14:editId="6EA10BD6">
            <wp:extent cx="5727700" cy="4025900"/>
            <wp:effectExtent l="19050" t="0" r="0" b="0"/>
            <wp:docPr id="1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CD8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13" w:name="_Toc448733983"/>
      <w:bookmarkStart w:id="14" w:name="_Toc449604137"/>
      <w:r w:rsidRPr="00EE0884">
        <w:t>Dicionário de Dados</w:t>
      </w:r>
      <w:bookmarkEnd w:id="13"/>
      <w:bookmarkEnd w:id="14"/>
    </w:p>
    <w:p w14:paraId="67F8158A" w14:textId="77777777" w:rsidR="00C50898" w:rsidRPr="00EE0884" w:rsidRDefault="00C50898" w:rsidP="00B63418">
      <w:pPr>
        <w:ind w:left="431"/>
        <w:jc w:val="both"/>
      </w:pPr>
      <w:r w:rsidRPr="00EE0884">
        <w:t>O dicionário de dados consiste numa lista organizada de todos os elementos de dados que são pertinentes definindo o significado de toda a informação usada na construção do sistema. O dicionário descreve as entradas, saídas e composição do depósito de dados que será transformado pelo sistema.</w:t>
      </w:r>
    </w:p>
    <w:p w14:paraId="335F3EA1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5" w:name="_Toc448733984"/>
      <w:bookmarkStart w:id="16" w:name="_Toc449604138"/>
      <w:r w:rsidRPr="00EE0884">
        <w:t>Convenções, termos e abreviações do Dicionário de Dados</w:t>
      </w:r>
      <w:bookmarkEnd w:id="15"/>
      <w:bookmarkEnd w:id="16"/>
    </w:p>
    <w:p w14:paraId="67F264C0" w14:textId="77777777" w:rsidR="00C50898" w:rsidRPr="00EE0884" w:rsidRDefault="00C50898" w:rsidP="00B63418">
      <w:pPr>
        <w:ind w:left="431"/>
        <w:jc w:val="both"/>
      </w:pPr>
      <w:r w:rsidRPr="00EE0884">
        <w:t xml:space="preserve">Esta seção especifica as convenções, termos e abreviações relacionadas ao dicionário de </w:t>
      </w:r>
      <w:r w:rsidRPr="00EE0884">
        <w:lastRenderedPageBreak/>
        <w:t>dados.</w:t>
      </w:r>
    </w:p>
    <w:p w14:paraId="591017C7" w14:textId="77777777" w:rsidR="00C50898" w:rsidRPr="00EE0884" w:rsidRDefault="00C50898" w:rsidP="00B63418">
      <w:pPr>
        <w:ind w:left="431"/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6468"/>
      </w:tblGrid>
      <w:tr w:rsidR="00C50898" w:rsidRPr="00EE0884" w14:paraId="1C3B477D" w14:textId="77777777" w:rsidTr="00B63418">
        <w:trPr>
          <w:jc w:val="center"/>
        </w:trPr>
        <w:tc>
          <w:tcPr>
            <w:tcW w:w="1985" w:type="dxa"/>
            <w:shd w:val="pct10" w:color="auto" w:fill="auto"/>
          </w:tcPr>
          <w:p w14:paraId="596D1B10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49B4129F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6DE60C98" w14:textId="77777777" w:rsidTr="00B63418">
        <w:trPr>
          <w:jc w:val="center"/>
        </w:trPr>
        <w:tc>
          <w:tcPr>
            <w:tcW w:w="1985" w:type="dxa"/>
          </w:tcPr>
          <w:p w14:paraId="2932453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0895979D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nome da tabela que foi definida no MER</w:t>
            </w:r>
          </w:p>
        </w:tc>
      </w:tr>
      <w:tr w:rsidR="00C50898" w:rsidRPr="00EE0884" w14:paraId="12FC96E7" w14:textId="77777777" w:rsidTr="00B63418">
        <w:trPr>
          <w:jc w:val="center"/>
        </w:trPr>
        <w:tc>
          <w:tcPr>
            <w:tcW w:w="1985" w:type="dxa"/>
          </w:tcPr>
          <w:p w14:paraId="2D7E03A7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565EEED0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campo de cada tabela</w:t>
            </w:r>
          </w:p>
        </w:tc>
      </w:tr>
      <w:tr w:rsidR="00C50898" w:rsidRPr="00EE0884" w14:paraId="39D01707" w14:textId="77777777" w:rsidTr="00B63418">
        <w:trPr>
          <w:jc w:val="center"/>
        </w:trPr>
        <w:tc>
          <w:tcPr>
            <w:tcW w:w="1985" w:type="dxa"/>
          </w:tcPr>
          <w:p w14:paraId="7F35E0A0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Domínio</w:t>
            </w:r>
          </w:p>
        </w:tc>
        <w:tc>
          <w:tcPr>
            <w:tcW w:w="6468" w:type="dxa"/>
          </w:tcPr>
          <w:p w14:paraId="50F7499E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 xml:space="preserve">Indica qual é tipo do atributo que pode texto, numérico, data etc. </w:t>
            </w:r>
          </w:p>
        </w:tc>
      </w:tr>
      <w:tr w:rsidR="00C50898" w:rsidRPr="00EE0884" w14:paraId="4E013E10" w14:textId="77777777" w:rsidTr="00B63418">
        <w:trPr>
          <w:jc w:val="center"/>
        </w:trPr>
        <w:tc>
          <w:tcPr>
            <w:tcW w:w="1985" w:type="dxa"/>
          </w:tcPr>
          <w:p w14:paraId="7F103F35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Tamanho</w:t>
            </w:r>
          </w:p>
        </w:tc>
        <w:tc>
          <w:tcPr>
            <w:tcW w:w="6468" w:type="dxa"/>
          </w:tcPr>
          <w:p w14:paraId="2D55C206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Define a quantidade de caracteres ou dígitos que serão necessários para armazenar o conteúdo de um atributo</w:t>
            </w:r>
          </w:p>
        </w:tc>
      </w:tr>
      <w:tr w:rsidR="00C50898" w:rsidRPr="00EE0884" w14:paraId="11BF30A6" w14:textId="77777777" w:rsidTr="00B63418">
        <w:trPr>
          <w:jc w:val="center"/>
        </w:trPr>
        <w:tc>
          <w:tcPr>
            <w:tcW w:w="1985" w:type="dxa"/>
          </w:tcPr>
          <w:p w14:paraId="20B6DC82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Obrigatório</w:t>
            </w:r>
          </w:p>
        </w:tc>
        <w:tc>
          <w:tcPr>
            <w:tcW w:w="6468" w:type="dxa"/>
          </w:tcPr>
          <w:p w14:paraId="223621E6" w14:textId="6B52D83E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Determina a obrigatoriedade do campo, onde sim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>(Y) é obrigatório e não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 xml:space="preserve">(N) indica que o campo pode ficar nulo. </w:t>
            </w:r>
          </w:p>
        </w:tc>
      </w:tr>
      <w:tr w:rsidR="00C50898" w:rsidRPr="00EE0884" w14:paraId="600F4B13" w14:textId="77777777" w:rsidTr="00B63418">
        <w:trPr>
          <w:jc w:val="center"/>
        </w:trPr>
        <w:tc>
          <w:tcPr>
            <w:tcW w:w="1985" w:type="dxa"/>
          </w:tcPr>
          <w:p w14:paraId="6EBA1DB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Descrição</w:t>
            </w:r>
          </w:p>
        </w:tc>
        <w:tc>
          <w:tcPr>
            <w:tcW w:w="6468" w:type="dxa"/>
          </w:tcPr>
          <w:p w14:paraId="75127494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usado para descrever o significado de cada atributo da entidade</w:t>
            </w:r>
          </w:p>
        </w:tc>
      </w:tr>
    </w:tbl>
    <w:p w14:paraId="45BFF4BD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5 - Termos usados no Dicionário de Dados</w:t>
      </w:r>
    </w:p>
    <w:p w14:paraId="701CD2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7" w:name="_Toc448733985"/>
      <w:bookmarkStart w:id="18" w:name="_Toc449604139"/>
      <w:r w:rsidRPr="00EE0884">
        <w:t>Visão geral do Dicionário de Dados do Sistema</w:t>
      </w:r>
      <w:bookmarkEnd w:id="17"/>
      <w:bookmarkEnd w:id="18"/>
    </w:p>
    <w:p w14:paraId="1CC52CAF" w14:textId="77777777" w:rsidR="00C50898" w:rsidRPr="00EE0884" w:rsidRDefault="009D2DBE" w:rsidP="00B63418">
      <w:pPr>
        <w:ind w:left="431"/>
        <w:jc w:val="both"/>
      </w:pPr>
      <w:r w:rsidRPr="00EE0884">
        <w:t>O Sistema da Arrecadação</w:t>
      </w:r>
      <w:r w:rsidR="00C50898" w:rsidRPr="00EE0884">
        <w:t xml:space="preserve"> contém um conjunto de tabelas que têm como função registrar todas as informações de todos os dados criados no banco de dados. Cada entidade apresenta atributo, domínio, tamanho, descrição e obrigatoriedade.</w:t>
      </w:r>
    </w:p>
    <w:p w14:paraId="534FEC7F" w14:textId="77777777" w:rsidR="00C50898" w:rsidRPr="00EE0884" w:rsidRDefault="00C50898" w:rsidP="00B63418">
      <w:pPr>
        <w:ind w:left="431"/>
        <w:jc w:val="both"/>
      </w:pPr>
    </w:p>
    <w:p w14:paraId="3C30A372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9" w:name="_Toc448733986"/>
      <w:bookmarkStart w:id="20" w:name="_Toc449604140"/>
      <w:r w:rsidRPr="00EE0884">
        <w:t>Tabelas do Dicionário de Dados</w:t>
      </w:r>
      <w:bookmarkEnd w:id="19"/>
      <w:bookmarkEnd w:id="20"/>
    </w:p>
    <w:p w14:paraId="30FB280D" w14:textId="77777777" w:rsidR="00C50898" w:rsidRPr="00EE0884" w:rsidRDefault="00C50898" w:rsidP="00B63418">
      <w:pPr>
        <w:ind w:left="431"/>
        <w:jc w:val="both"/>
      </w:pPr>
      <w:r w:rsidRPr="00EE0884">
        <w:t>A tabela abaixo mostra todas as entidades do sistema de Recadastramento com suas descrições informando o significado de cada entidade.</w:t>
      </w:r>
    </w:p>
    <w:p w14:paraId="2E3C5A2F" w14:textId="77777777" w:rsidR="00C50898" w:rsidRPr="00EE0884" w:rsidRDefault="00C50898" w:rsidP="00B63418">
      <w:pPr>
        <w:ind w:left="431"/>
        <w:jc w:val="both"/>
      </w:pPr>
    </w:p>
    <w:tbl>
      <w:tblPr>
        <w:tblW w:w="9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4111"/>
        <w:gridCol w:w="4536"/>
      </w:tblGrid>
      <w:tr w:rsidR="00C50898" w:rsidRPr="00EE0884" w14:paraId="70BA60EF" w14:textId="77777777" w:rsidTr="00EE0884">
        <w:tc>
          <w:tcPr>
            <w:tcW w:w="921" w:type="dxa"/>
            <w:shd w:val="pct10" w:color="auto" w:fill="auto"/>
          </w:tcPr>
          <w:p w14:paraId="5C5C8049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Ordem</w:t>
            </w:r>
          </w:p>
        </w:tc>
        <w:tc>
          <w:tcPr>
            <w:tcW w:w="4111" w:type="dxa"/>
            <w:shd w:val="pct10" w:color="auto" w:fill="auto"/>
          </w:tcPr>
          <w:p w14:paraId="63B247BC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Entidade (Tabela)</w:t>
            </w:r>
          </w:p>
        </w:tc>
        <w:tc>
          <w:tcPr>
            <w:tcW w:w="4536" w:type="dxa"/>
            <w:shd w:val="pct10" w:color="auto" w:fill="auto"/>
          </w:tcPr>
          <w:p w14:paraId="4976E19F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Descrição</w:t>
            </w:r>
          </w:p>
        </w:tc>
      </w:tr>
      <w:tr w:rsidR="0067371F" w:rsidRPr="00EE0884" w14:paraId="50E32FB7" w14:textId="77777777" w:rsidTr="00EE0884">
        <w:tc>
          <w:tcPr>
            <w:tcW w:w="921" w:type="dxa"/>
          </w:tcPr>
          <w:p w14:paraId="3925984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4111" w:type="dxa"/>
          </w:tcPr>
          <w:p w14:paraId="725095F7" w14:textId="56BF7C1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ARQUIVO_DETALHE_PAGOS</w:t>
            </w:r>
          </w:p>
        </w:tc>
        <w:tc>
          <w:tcPr>
            <w:tcW w:w="4536" w:type="dxa"/>
          </w:tcPr>
          <w:p w14:paraId="18961653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os detalhes dos pagamentos dos arquivos da arrecadação processados</w:t>
            </w:r>
          </w:p>
        </w:tc>
      </w:tr>
      <w:tr w:rsidR="0067371F" w:rsidRPr="00EE0884" w14:paraId="0708B384" w14:textId="77777777" w:rsidTr="00EE0884">
        <w:tc>
          <w:tcPr>
            <w:tcW w:w="921" w:type="dxa"/>
          </w:tcPr>
          <w:p w14:paraId="36AA56D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4111" w:type="dxa"/>
          </w:tcPr>
          <w:p w14:paraId="3FD294BB" w14:textId="45D9502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ARQUIVO_ERRO</w:t>
            </w:r>
          </w:p>
        </w:tc>
        <w:tc>
          <w:tcPr>
            <w:tcW w:w="4536" w:type="dxa"/>
          </w:tcPr>
          <w:p w14:paraId="0CA091D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onde serão registrados os erros dos arquivos de pagamentos e arquivos do financeiro.</w:t>
            </w:r>
          </w:p>
        </w:tc>
      </w:tr>
      <w:tr w:rsidR="0067371F" w:rsidRPr="00EE0884" w14:paraId="0577648B" w14:textId="77777777" w:rsidTr="00EE0884">
        <w:tc>
          <w:tcPr>
            <w:tcW w:w="921" w:type="dxa"/>
          </w:tcPr>
          <w:p w14:paraId="73DB75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4111" w:type="dxa"/>
          </w:tcPr>
          <w:p w14:paraId="45363E02" w14:textId="3CE3EC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ARQUIVO_RECEPCAO</w:t>
            </w:r>
          </w:p>
        </w:tc>
        <w:tc>
          <w:tcPr>
            <w:tcW w:w="4536" w:type="dxa"/>
          </w:tcPr>
          <w:p w14:paraId="4CF59C3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Recepção dos Arquivos enviados pelos Agentes Arrecadadores que possuem Convênio Firmado com a SEFAZ.</w:t>
            </w:r>
          </w:p>
        </w:tc>
      </w:tr>
      <w:tr w:rsidR="0067371F" w:rsidRPr="00EE0884" w14:paraId="7C0039B6" w14:textId="77777777" w:rsidTr="00EE0884">
        <w:tc>
          <w:tcPr>
            <w:tcW w:w="921" w:type="dxa"/>
          </w:tcPr>
          <w:p w14:paraId="5058EB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4111" w:type="dxa"/>
          </w:tcPr>
          <w:p w14:paraId="7E51963A" w14:textId="0EF628D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BANCO_AGENCIAS</w:t>
            </w:r>
          </w:p>
        </w:tc>
        <w:tc>
          <w:tcPr>
            <w:tcW w:w="4536" w:type="dxa"/>
          </w:tcPr>
          <w:p w14:paraId="1AFD21A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das Agências Arrecadadoras de Cada Banco Arrecadador</w:t>
            </w:r>
          </w:p>
        </w:tc>
      </w:tr>
      <w:tr w:rsidR="0067371F" w:rsidRPr="00EE0884" w14:paraId="3DF9675B" w14:textId="77777777" w:rsidTr="00EE0884">
        <w:tc>
          <w:tcPr>
            <w:tcW w:w="921" w:type="dxa"/>
          </w:tcPr>
          <w:p w14:paraId="2FB2F09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4111" w:type="dxa"/>
          </w:tcPr>
          <w:p w14:paraId="7EC53CF3" w14:textId="1489E7F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BANCOS</w:t>
            </w:r>
          </w:p>
        </w:tc>
        <w:tc>
          <w:tcPr>
            <w:tcW w:w="4536" w:type="dxa"/>
          </w:tcPr>
          <w:p w14:paraId="6FC043E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Bancos Arrecadadores</w:t>
            </w:r>
          </w:p>
        </w:tc>
      </w:tr>
      <w:tr w:rsidR="0067371F" w:rsidRPr="00EE0884" w14:paraId="6CF98011" w14:textId="77777777" w:rsidTr="00EE0884">
        <w:tc>
          <w:tcPr>
            <w:tcW w:w="921" w:type="dxa"/>
          </w:tcPr>
          <w:p w14:paraId="23FEECB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4111" w:type="dxa"/>
          </w:tcPr>
          <w:p w14:paraId="05CB2BF4" w14:textId="099403F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CONVENIOS_ARREC</w:t>
            </w:r>
          </w:p>
        </w:tc>
        <w:tc>
          <w:tcPr>
            <w:tcW w:w="4536" w:type="dxa"/>
          </w:tcPr>
          <w:p w14:paraId="5E61E77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Convênios Bancários</w:t>
            </w:r>
          </w:p>
        </w:tc>
      </w:tr>
      <w:tr w:rsidR="0067371F" w:rsidRPr="00EE0884" w14:paraId="729AD23E" w14:textId="77777777" w:rsidTr="00EE0884">
        <w:tc>
          <w:tcPr>
            <w:tcW w:w="921" w:type="dxa"/>
          </w:tcPr>
          <w:p w14:paraId="3AB303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4111" w:type="dxa"/>
          </w:tcPr>
          <w:p w14:paraId="008A4707" w14:textId="0E68AE1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CONVENIOS_TARIFAS</w:t>
            </w:r>
          </w:p>
        </w:tc>
        <w:tc>
          <w:tcPr>
            <w:tcW w:w="4536" w:type="dxa"/>
          </w:tcPr>
          <w:p w14:paraId="53D37776" w14:textId="6A787BEA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que relaciona os convênios com as tarifas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definidas entre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e o Agente Arrecadador</w:t>
            </w:r>
          </w:p>
        </w:tc>
      </w:tr>
      <w:tr w:rsidR="0067371F" w:rsidRPr="00EE0884" w14:paraId="2B5176F8" w14:textId="77777777" w:rsidTr="00EE0884">
        <w:tc>
          <w:tcPr>
            <w:tcW w:w="921" w:type="dxa"/>
          </w:tcPr>
          <w:p w14:paraId="38807AC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8</w:t>
            </w:r>
          </w:p>
        </w:tc>
        <w:tc>
          <w:tcPr>
            <w:tcW w:w="4111" w:type="dxa"/>
          </w:tcPr>
          <w:p w14:paraId="33F3E211" w14:textId="60EA706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DELEGACIA_AGENCIAS</w:t>
            </w:r>
          </w:p>
        </w:tc>
        <w:tc>
          <w:tcPr>
            <w:tcW w:w="4536" w:type="dxa"/>
          </w:tcPr>
          <w:p w14:paraId="2E34669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Delegacias X Unidades Regionais ou Postos Fiscais</w:t>
            </w:r>
          </w:p>
        </w:tc>
      </w:tr>
      <w:tr w:rsidR="0067371F" w:rsidRPr="00EE0884" w14:paraId="5949AF4B" w14:textId="77777777" w:rsidTr="00EE0884">
        <w:tc>
          <w:tcPr>
            <w:tcW w:w="921" w:type="dxa"/>
          </w:tcPr>
          <w:p w14:paraId="6F4DCB1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4111" w:type="dxa"/>
          </w:tcPr>
          <w:p w14:paraId="1674A6F1" w14:textId="1CE7226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DELEGACIA_ENDERECO</w:t>
            </w:r>
          </w:p>
        </w:tc>
        <w:tc>
          <w:tcPr>
            <w:tcW w:w="4536" w:type="dxa"/>
          </w:tcPr>
          <w:p w14:paraId="14353B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Endereços dos Tipos de Delegacias cadastradas</w:t>
            </w:r>
          </w:p>
        </w:tc>
      </w:tr>
      <w:tr w:rsidR="0067371F" w:rsidRPr="00EE0884" w14:paraId="1D4B741D" w14:textId="77777777" w:rsidTr="00EE0884">
        <w:tc>
          <w:tcPr>
            <w:tcW w:w="921" w:type="dxa"/>
          </w:tcPr>
          <w:p w14:paraId="7AD6BE2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4111" w:type="dxa"/>
          </w:tcPr>
          <w:p w14:paraId="1B4A3D02" w14:textId="6A1F43A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DELEGACIA_RECEITAS</w:t>
            </w:r>
          </w:p>
        </w:tc>
        <w:tc>
          <w:tcPr>
            <w:tcW w:w="4536" w:type="dxa"/>
          </w:tcPr>
          <w:p w14:paraId="0439FB68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Nesta tabela serão fornecidos os códigos de receitas quando o Tipo de Delegacia for 4- Órgãos Externos.</w:t>
            </w:r>
          </w:p>
          <w:p w14:paraId="5914329E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A133100" w14:textId="504B1A56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A especificação destas receitas serviram para os Órgãos Externos poderem consultar os pagamentos de suas receitas especificas no sistema SIAT.</w:t>
            </w:r>
          </w:p>
        </w:tc>
      </w:tr>
      <w:tr w:rsidR="0067371F" w:rsidRPr="00EE0884" w14:paraId="623E786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4F5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A3EB4" w14:textId="4C7311A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5C8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 cadastro das Delegacias existentes na SEFAZ</w:t>
            </w:r>
          </w:p>
        </w:tc>
      </w:tr>
      <w:tr w:rsidR="0067371F" w:rsidRPr="00EE0884" w14:paraId="4B77648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E5E6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DAAE" w14:textId="603B9D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C9429E" w:rsidRPr="00EE0884">
              <w:rPr>
                <w:color w:val="000000"/>
                <w:sz w:val="22"/>
                <w:szCs w:val="22"/>
              </w:rPr>
              <w:t>ESTATISTICAS</w:t>
            </w:r>
            <w:r w:rsidR="0067371F" w:rsidRPr="00EE0884">
              <w:rPr>
                <w:color w:val="000000"/>
                <w:sz w:val="22"/>
                <w:szCs w:val="22"/>
              </w:rPr>
              <w:t>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E91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Fechamento de Arrecadação. Utilizada para retirar os relatórios para prestação de contas com o Estado.</w:t>
            </w:r>
          </w:p>
        </w:tc>
      </w:tr>
      <w:tr w:rsidR="0067371F" w:rsidRPr="00EE0884" w14:paraId="6641B3C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7B5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2C9B" w14:textId="575D392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GRUPOS_CNAE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FD6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o Grupo de CNAES e as Atividades Econômicas que participam do Grupo</w:t>
            </w:r>
          </w:p>
        </w:tc>
      </w:tr>
      <w:tr w:rsidR="0067371F" w:rsidRPr="00EE0884" w14:paraId="345585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BE0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EE9A6" w14:textId="2E66AAB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549A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BDAR - Boletim Diário de Arrecadação e TPAR - Boletim Parcial de Arrecadação.</w:t>
            </w:r>
          </w:p>
          <w:p w14:paraId="78743294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F86757A" w14:textId="2C281FC5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Permite visualizar todos os </w:t>
            </w:r>
            <w:proofErr w:type="spellStart"/>
            <w:r w:rsidRPr="00EE0884">
              <w:rPr>
                <w:color w:val="000000"/>
                <w:sz w:val="22"/>
                <w:szCs w:val="22"/>
              </w:rPr>
              <w:t>TPARs</w:t>
            </w:r>
            <w:proofErr w:type="spellEnd"/>
            <w:r w:rsidRPr="00EE0884">
              <w:rPr>
                <w:color w:val="000000"/>
                <w:sz w:val="22"/>
                <w:szCs w:val="22"/>
              </w:rPr>
              <w:t xml:space="preserve"> que estão relacionados a um Determinado BDAR.</w:t>
            </w:r>
          </w:p>
        </w:tc>
      </w:tr>
      <w:tr w:rsidR="0067371F" w:rsidRPr="00EE0884" w14:paraId="37F1CFD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DA1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BA506" w14:textId="33B1147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681E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Lotes de Pagamentos onde ficarão cadastrados todos os dados resumidos dos arquivos processados parciais e consolidados dos convênios bancários.</w:t>
            </w:r>
          </w:p>
        </w:tc>
      </w:tr>
      <w:tr w:rsidR="0067371F" w:rsidRPr="00EE0884" w14:paraId="0B3D6EB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0DA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B6908" w14:textId="2B6BD49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15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Municípios das Unidades da Federação.</w:t>
            </w:r>
          </w:p>
        </w:tc>
      </w:tr>
      <w:tr w:rsidR="0067371F" w:rsidRPr="00EE0884" w14:paraId="01B7020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C17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FA018" w14:textId="62C805F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71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Tipos de Contas que os municípios possuem para transferências bancárias entre os estados.</w:t>
            </w:r>
          </w:p>
        </w:tc>
      </w:tr>
      <w:tr w:rsidR="0067371F" w:rsidRPr="00EE0884" w14:paraId="743D2A09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D9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5437C" w14:textId="2E98BAE7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PAGOS_AJUSTES_REPASSE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AD6B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registros de Ajustes realizados nas tabelas de Correção de pagamentos e Tabela de Restituições, que estarão sujeitas à ajustes no financeiro e que serão processadas quando for gerada as RTC semanais.</w:t>
            </w:r>
          </w:p>
        </w:tc>
      </w:tr>
      <w:tr w:rsidR="0067371F" w:rsidRPr="00EE0884" w14:paraId="69BF7DE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94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7EECE" w14:textId="34470D4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13BC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Pagamentos de todos os Tributos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Estaduais</w:t>
            </w:r>
          </w:p>
        </w:tc>
      </w:tr>
      <w:tr w:rsidR="0067371F" w:rsidRPr="00EE0884" w14:paraId="1E9BD3A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D4E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20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C2077" w14:textId="24D5431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PAGOS_CORRIGIDOS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3E9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Pagamentos Corrigidos, podendo ser Via Parecer ou Processo Manual.</w:t>
            </w:r>
          </w:p>
        </w:tc>
      </w:tr>
      <w:tr w:rsidR="0067371F" w:rsidRPr="00EE0884" w14:paraId="719EE14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EC0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3EA58" w14:textId="247AE10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2053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Restituições realizadas, podendo ser Via Parecer e ou Via Processo Manual</w:t>
            </w:r>
          </w:p>
        </w:tc>
      </w:tr>
      <w:tr w:rsidR="0067371F" w:rsidRPr="00EE0884" w14:paraId="5D69D2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43F2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5C9E" w14:textId="1918B5E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E6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que estão sujeitas a análise de pedidos</w:t>
            </w:r>
          </w:p>
        </w:tc>
      </w:tr>
      <w:tr w:rsidR="0067371F" w:rsidRPr="00EE0884" w14:paraId="7B775D1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BBA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64E01" w14:textId="6407DE6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PEDIDO_AREAS_FAIXA_VALOR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B423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Faixa de Valores permitida para área dar parecer sobre o tipo de pedido</w:t>
            </w:r>
          </w:p>
        </w:tc>
      </w:tr>
      <w:tr w:rsidR="0067371F" w:rsidRPr="00EE0884" w14:paraId="78E5FEE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B2E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2E4A0" w14:textId="1CECBE3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PEDIDO_AREAS_SERVIDORES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9BB6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e servidores fazendários que estarão habilitados a dar parecer por tipo de pedido</w:t>
            </w:r>
          </w:p>
        </w:tc>
      </w:tr>
      <w:tr w:rsidR="0067371F" w:rsidRPr="00EE0884" w14:paraId="1B34EFC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0EA7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0B705" w14:textId="4149E37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PEDIDO_CAMP_INFORM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A0D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Campos que foram parametrizados para ser informados no momento da solicitação do tipo do pedido.</w:t>
            </w:r>
          </w:p>
        </w:tc>
      </w:tr>
      <w:tr w:rsidR="0067371F" w:rsidRPr="00EE0884" w14:paraId="36905F4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F05E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21E45" w14:textId="4AA797B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PEDIDO_CAMPOS_ACOES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0357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campos sujeitos a preenchimento no momento da solicitação para atender o pedido.</w:t>
            </w:r>
          </w:p>
        </w:tc>
      </w:tr>
      <w:tr w:rsidR="0067371F" w:rsidRPr="00EE0884" w14:paraId="3D0F02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3744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12AC1" w14:textId="1A73C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PEDIDO_CONTA_TRIBUTARIA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E8D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identifica a conta corrente tributária quando a solicitação de restituição for de ação em crédito na conta do contribuinte.</w:t>
            </w:r>
          </w:p>
        </w:tc>
      </w:tr>
      <w:tr w:rsidR="0067371F" w:rsidRPr="00EE0884" w14:paraId="0FE60BB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46D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FF39" w14:textId="66C9D2B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PEDIDO_DETALHE_PARECER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2D6C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Parecer de áreas por tipo de pedido.</w:t>
            </w:r>
          </w:p>
        </w:tc>
      </w:tr>
      <w:tr w:rsidR="0067371F" w:rsidRPr="00EE0884" w14:paraId="2E5C8C8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9A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D998D" w14:textId="67A6C8B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68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Documento Anexados ao Pedido</w:t>
            </w:r>
          </w:p>
        </w:tc>
      </w:tr>
      <w:tr w:rsidR="0067371F" w:rsidRPr="00EE0884" w14:paraId="4E7583C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897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53FA3" w14:textId="046E304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PEDIDO_DOCS_EXIGIDOS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71CB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Documentos Obrigatórios a serem anexados no momento da solicitação do pedido.</w:t>
            </w:r>
          </w:p>
        </w:tc>
      </w:tr>
      <w:tr w:rsidR="0067371F" w:rsidRPr="00EE0884" w14:paraId="1AD9A69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D475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39C7" w14:textId="123FD96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PEDIDO_EXIGENCIA_PARECER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3867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Exigências de Parecer. Ocorre quando um Solicitante deixa de fornecer algo ou sua solicitação não foi compreendia por parte de quem está realizando o parecer.</w:t>
            </w:r>
          </w:p>
        </w:tc>
      </w:tr>
      <w:tr w:rsidR="0067371F" w:rsidRPr="00EE0884" w14:paraId="376C00E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E81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AB63F" w14:textId="36853A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E3F3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Referência dos Pagamentos que foram selecionados para Correção ou Restituição</w:t>
            </w:r>
          </w:p>
        </w:tc>
      </w:tr>
      <w:tr w:rsidR="0067371F" w:rsidRPr="00EE0884" w14:paraId="5D8AB70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F17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F06E7" w14:textId="302370F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8922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Informações Bancárias que estão sujeitas a restituições de valores</w:t>
            </w:r>
          </w:p>
        </w:tc>
      </w:tr>
      <w:tr w:rsidR="0067371F" w:rsidRPr="00EE0884" w14:paraId="3AFB681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C8CD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F343" w14:textId="5AB25DD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PEDIDO_SOLICITACAO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456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Solicitação de Pedidos de Correção de Pagamentos e Restituições.</w:t>
            </w:r>
          </w:p>
        </w:tc>
      </w:tr>
      <w:tr w:rsidR="0067371F" w:rsidRPr="00EE0884" w14:paraId="0AC62C4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62FB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1C179" w14:textId="07C8043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FC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 de Ações que podem ocorrer com a solicitação do pedido.</w:t>
            </w:r>
          </w:p>
        </w:tc>
      </w:tr>
      <w:tr w:rsidR="0067371F" w:rsidRPr="00EE0884" w14:paraId="2E3F97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D840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F9B8D" w14:textId="1F55668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F25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Documentos</w:t>
            </w:r>
          </w:p>
        </w:tc>
      </w:tr>
      <w:tr w:rsidR="0067371F" w:rsidRPr="00EE0884" w14:paraId="674D4C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0242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72C2D" w14:textId="2A4C032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6B5E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Tipos de Pedidos que estão sujeitos a solicitações de serviços de contribuintes e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instituições bancárias</w:t>
            </w:r>
          </w:p>
        </w:tc>
      </w:tr>
      <w:tr w:rsidR="0067371F" w:rsidRPr="00EE0884" w14:paraId="2F18D8B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F593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38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F05AC" w14:textId="412166B4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PLANO_CONTAS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97E2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 Plano de Contas das Receitas Estaduais</w:t>
            </w:r>
          </w:p>
        </w:tc>
      </w:tr>
      <w:tr w:rsidR="0067371F" w:rsidRPr="00EE0884" w14:paraId="78EB83D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E895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7DCE4" w14:textId="396DCD1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RECEITA_CONVENIOS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2148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Receitas e Convênios Bancários</w:t>
            </w:r>
          </w:p>
        </w:tc>
      </w:tr>
      <w:tr w:rsidR="0067371F" w:rsidRPr="00EE0884" w14:paraId="2D8967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E3C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79811" w14:textId="446128E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9121" w14:textId="7163C138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Códigos de Receitas, contendo suas parametrizações de repasse, tipo de receita, classificações de receitas e demais campo</w:t>
            </w:r>
            <w:r w:rsidR="00C97267" w:rsidRPr="00EE0884">
              <w:rPr>
                <w:color w:val="000000"/>
                <w:sz w:val="22"/>
                <w:szCs w:val="22"/>
              </w:rPr>
              <w:t>s.</w:t>
            </w:r>
            <w:r w:rsidR="00C97267" w:rsidRPr="00EE0884">
              <w:rPr>
                <w:color w:val="000000"/>
                <w:sz w:val="22"/>
                <w:szCs w:val="22"/>
              </w:rPr>
              <w:br/>
            </w:r>
            <w:r w:rsidR="00C97267" w:rsidRPr="00EE0884">
              <w:rPr>
                <w:color w:val="000000"/>
                <w:sz w:val="22"/>
                <w:szCs w:val="22"/>
              </w:rPr>
              <w:br/>
              <w:t xml:space="preserve">Nesta tabela estarão todos </w:t>
            </w:r>
            <w:r w:rsidRPr="00EE0884">
              <w:rPr>
                <w:color w:val="000000"/>
                <w:sz w:val="22"/>
                <w:szCs w:val="22"/>
              </w:rPr>
              <w:t>o</w:t>
            </w:r>
            <w:r w:rsidR="00C97267" w:rsidRPr="00EE0884">
              <w:rPr>
                <w:color w:val="000000"/>
                <w:sz w:val="22"/>
                <w:szCs w:val="22"/>
              </w:rPr>
              <w:t>s</w:t>
            </w:r>
            <w:r w:rsidRPr="00EE0884">
              <w:rPr>
                <w:color w:val="000000"/>
                <w:sz w:val="22"/>
                <w:szCs w:val="22"/>
              </w:rPr>
              <w:t xml:space="preserve"> tipos de receita que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utiliza para arrecadar os pagamentos de impostos, taxas, e demais tributos.</w:t>
            </w:r>
          </w:p>
        </w:tc>
      </w:tr>
      <w:tr w:rsidR="0067371F" w:rsidRPr="00EE0884" w14:paraId="79493AC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F6C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8ECE" w14:textId="5E6AA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938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Tipos de Repasse de Receitas para uso na Repartição de Transferências Constitucionais.</w:t>
            </w:r>
          </w:p>
        </w:tc>
      </w:tr>
      <w:tr w:rsidR="0067371F" w:rsidRPr="00EE0884" w14:paraId="704530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1A79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66D3A" w14:textId="3DB9733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RECEITA_TAXAS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8EDB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Relação das Taxas por Receita</w:t>
            </w:r>
          </w:p>
        </w:tc>
      </w:tr>
      <w:tr w:rsidR="0067371F" w:rsidRPr="00EE0884" w14:paraId="553AF27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CBD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FECED" w14:textId="0E859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RESUMO_ARRECADACAO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0FB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Resumo da Arrecadação que permite a extração dos Relatórios de prestação de contas com o Estado.</w:t>
            </w:r>
          </w:p>
        </w:tc>
      </w:tr>
      <w:tr w:rsidR="0067371F" w:rsidRPr="00EE0884" w14:paraId="6078D94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5C0D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2BAC3" w14:textId="37227EC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RTC_FINANCEIRO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3A475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 arquivo do repasse das transferências constitucionais gerado com os códigos contábeis para processamento no financeiro.</w:t>
            </w:r>
          </w:p>
        </w:tc>
      </w:tr>
      <w:tr w:rsidR="0067371F" w:rsidRPr="00EE0884" w14:paraId="396C69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11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C7264" w14:textId="41670D7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D3CA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Repasse de Transferências Constitucionais realizado para repasse dos valores arrecadados a conta do Estado e Município.</w:t>
            </w:r>
          </w:p>
        </w:tc>
      </w:tr>
      <w:tr w:rsidR="0067371F" w:rsidRPr="00EE0884" w14:paraId="09C3A83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33CC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F5AE8" w14:textId="297C2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RTC_REPASSE_DETALHE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74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Repasse Detalhada dos tipos de repasse que os códigos de receitas estão sujeitos a ter, como: Repasse UF, Repasse </w:t>
            </w:r>
            <w:proofErr w:type="spellStart"/>
            <w:r w:rsidRPr="00EE0884">
              <w:rPr>
                <w:color w:val="000000"/>
                <w:sz w:val="22"/>
                <w:szCs w:val="22"/>
              </w:rPr>
              <w:t>Fundeb</w:t>
            </w:r>
            <w:proofErr w:type="spellEnd"/>
            <w:r w:rsidRPr="00EE0884">
              <w:rPr>
                <w:color w:val="000000"/>
                <w:sz w:val="22"/>
                <w:szCs w:val="22"/>
              </w:rPr>
              <w:t xml:space="preserve">, Repasse Município, </w:t>
            </w:r>
            <w:proofErr w:type="spellStart"/>
            <w:r w:rsidRPr="00EE0884">
              <w:rPr>
                <w:color w:val="000000"/>
                <w:sz w:val="22"/>
                <w:szCs w:val="22"/>
              </w:rPr>
              <w:t>Fundeb</w:t>
            </w:r>
            <w:proofErr w:type="spellEnd"/>
            <w:r w:rsidRPr="00EE0884">
              <w:rPr>
                <w:color w:val="000000"/>
                <w:sz w:val="22"/>
                <w:szCs w:val="22"/>
              </w:rPr>
              <w:t xml:space="preserve"> Município e ajustes que possam vim a ter.</w:t>
            </w:r>
          </w:p>
        </w:tc>
      </w:tr>
      <w:tr w:rsidR="0067371F" w:rsidRPr="00EE0884" w14:paraId="2EFEA75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8F53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2F68D" w14:textId="1B14BAE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TIPO_GRUPOS_CNAES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936F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Grupos de CNAES</w:t>
            </w:r>
          </w:p>
        </w:tc>
      </w:tr>
      <w:tr w:rsidR="0067371F" w:rsidRPr="00EE0884" w14:paraId="607E6CA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62D2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64F4" w14:textId="05537A9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TIPO_REJEICAO_ARQUIVOS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DA84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Rejeição de Detalhe das Linhas</w:t>
            </w:r>
          </w:p>
        </w:tc>
      </w:tr>
    </w:tbl>
    <w:p w14:paraId="6D1A7ACF" w14:textId="77777777" w:rsidR="00C50898" w:rsidRPr="00EE0884" w:rsidRDefault="00C50898" w:rsidP="00C50898"/>
    <w:p w14:paraId="2BE64FFC" w14:textId="334FFDD7" w:rsidR="00C50898" w:rsidRPr="00EE0884" w:rsidRDefault="00AA0B82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1" w:name="_Toc448733987"/>
      <w:bookmarkStart w:id="22" w:name="_Toc449604141"/>
      <w:r w:rsidR="00C50898" w:rsidRPr="00EE0884">
        <w:lastRenderedPageBreak/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_A</w:t>
      </w:r>
      <w:r w:rsidR="0067371F" w:rsidRPr="00EE0884">
        <w:t>RQUIVO_DETALHE_PAGOS</w:t>
      </w:r>
      <w:bookmarkEnd w:id="21"/>
      <w:bookmarkEnd w:id="22"/>
    </w:p>
    <w:p w14:paraId="3D9748E5" w14:textId="77777777" w:rsidR="00C50898" w:rsidRPr="00EE0884" w:rsidRDefault="00C50898" w:rsidP="00C50898"/>
    <w:p w14:paraId="6FD44491" w14:textId="4FA38AFC" w:rsidR="00C50898" w:rsidRPr="00EE0884" w:rsidRDefault="00811FA8" w:rsidP="00C50898">
      <w:pPr>
        <w:pStyle w:val="GERERequisito"/>
      </w:pPr>
      <w:bookmarkStart w:id="23" w:name="_Toc448733988"/>
      <w:bookmarkStart w:id="24" w:name="_Toc449604142"/>
      <w:r w:rsidRPr="00EE0884">
        <w:t>[TA</w:t>
      </w:r>
      <w:r w:rsidR="00C50898" w:rsidRPr="00EE0884">
        <w:t xml:space="preserve">001] </w:t>
      </w:r>
      <w:proofErr w:type="gramStart"/>
      <w:r w:rsidRPr="00EE0884">
        <w:t>TA</w:t>
      </w:r>
      <w:proofErr w:type="gramEnd"/>
      <w:r w:rsidRPr="00EE0884">
        <w:t>_</w:t>
      </w:r>
      <w:r w:rsidR="00895CE0" w:rsidRPr="00EE0884">
        <w:t>ARQUIVO_DETALHE_PAGOS</w:t>
      </w:r>
      <w:bookmarkEnd w:id="23"/>
      <w:bookmarkEnd w:id="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E32D9B" w:rsidRPr="00EE0884" w14:paraId="2A5CE05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6B020" w14:textId="6FCBB609" w:rsidR="00E32D9B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3F9251" w14:textId="7EB5F7EC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DD0D55" w14:textId="32EAF9F1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5562E6" w14:textId="5AFE0768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BFF668" w14:textId="7B5A9BF0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E32D9B" w:rsidRPr="00EE0884" w14:paraId="6FD2F36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7BE1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4CA6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CA6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578C1" w14:textId="55B75E9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66BD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E32D9B" w:rsidRPr="00EE0884" w14:paraId="63FCB3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FFB3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5A7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591E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2VCMkgqGAqACBgOf" w:history="1">
              <w:r w:rsidRPr="00EE0884">
                <w:rPr>
                  <w:lang w:val="pt-BR"/>
                </w:rPr>
                <w:t>TA_ARQUIVO_RECEPCAO.ID_ARQUIVOS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B4D5E" w14:textId="6F70564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3F221" w14:textId="0A7DBEA7" w:rsidR="00E32D9B" w:rsidRPr="00EE0884" w:rsidRDefault="00EE0884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E32D9B" w:rsidRPr="00EE0884">
              <w:rPr>
                <w:lang w:val="pt-BR"/>
              </w:rPr>
              <w:t xml:space="preserve"> para armazen</w:t>
            </w:r>
            <w:r>
              <w:rPr>
                <w:lang w:val="pt-BR"/>
              </w:rPr>
              <w:t>a</w:t>
            </w:r>
            <w:r w:rsidR="00E32D9B" w:rsidRPr="00EE0884">
              <w:rPr>
                <w:lang w:val="pt-BR"/>
              </w:rPr>
              <w:t>r os Arquivos Recepcionados</w:t>
            </w:r>
          </w:p>
        </w:tc>
      </w:tr>
      <w:tr w:rsidR="00E32D9B" w:rsidRPr="00EE0884" w14:paraId="35C966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ABB2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BA94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F36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158E" w14:textId="7CF785D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3BF94" w14:textId="0BE8D82D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da Linha do Registro</w:t>
            </w:r>
          </w:p>
        </w:tc>
      </w:tr>
      <w:tr w:rsidR="00E32D9B" w:rsidRPr="00EE0884" w14:paraId="0A2182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1F59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NUMERO_NSU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848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FECA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7118C" w14:textId="24F419E8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8EEE4" w14:textId="5B3A2C83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do Sequencial único do Registro, gerado pelo agente arrecadador</w:t>
            </w:r>
          </w:p>
        </w:tc>
      </w:tr>
      <w:tr w:rsidR="00E32D9B" w:rsidRPr="00EE0884" w14:paraId="6FB50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B36D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4793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A8D3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86234" w14:textId="6BA1387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C3BF5" w14:textId="1CF996D6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E32D9B" w:rsidRPr="00EE0884">
              <w:rPr>
                <w:lang w:val="pt-BR"/>
              </w:rPr>
              <w:t xml:space="preserve"> e hora que foi feito o pagamento</w:t>
            </w:r>
          </w:p>
        </w:tc>
      </w:tr>
      <w:tr w:rsidR="00E32D9B" w:rsidRPr="00EE0884" w14:paraId="64E5DD5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98E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55F5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A1B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B0BD" w14:textId="366BB9A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A128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Barra</w:t>
            </w:r>
          </w:p>
        </w:tc>
      </w:tr>
      <w:tr w:rsidR="00E32D9B" w:rsidRPr="00EE0884" w14:paraId="345E0D1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A69E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E1F22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D2F1E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594F2" w14:textId="4BE4F8E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FFC48" w14:textId="560E86A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44 </w:t>
            </w:r>
            <w:r w:rsidR="00EE0884" w:rsidRPr="00EE0884">
              <w:rPr>
                <w:lang w:val="pt-BR"/>
              </w:rPr>
              <w:t>dígitos</w:t>
            </w:r>
            <w:r w:rsidRPr="00EE0884">
              <w:rPr>
                <w:lang w:val="pt-BR"/>
              </w:rPr>
              <w:t xml:space="preserve"> da Barra gerada pelo DARE</w:t>
            </w:r>
          </w:p>
        </w:tc>
      </w:tr>
      <w:tr w:rsidR="00677569" w:rsidRPr="00EE0884" w14:paraId="33B34FD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EBCF" w14:textId="010BC820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VALOR_AUTENTICADO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D37BE" w14:textId="279243D7" w:rsidR="00677569" w:rsidRPr="00EE0884" w:rsidRDefault="00677569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0622C" w14:textId="77777777" w:rsidR="00677569" w:rsidRPr="00EE0884" w:rsidRDefault="00677569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2E5E9" w14:textId="31414FB2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AF0C4" w14:textId="4C035BC3" w:rsidR="00677569" w:rsidRPr="00EE0884" w:rsidRDefault="00677569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Autenticado pelo Banco </w:t>
            </w:r>
          </w:p>
        </w:tc>
      </w:tr>
      <w:tr w:rsidR="00E32D9B" w:rsidRPr="00EE0884" w14:paraId="67BD000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897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BBE0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6651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10CEF" w14:textId="1531F6B7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9DDC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Autenticado pelo Banco</w:t>
            </w:r>
          </w:p>
        </w:tc>
      </w:tr>
      <w:tr w:rsidR="00E32D9B" w:rsidRPr="00EE0884" w14:paraId="71125F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7720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VALOR_TARIFA_CONVENIO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F1E3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6CE0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A4578" w14:textId="00AC755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7FA8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Tarifa Contratada pelo Convênio, com base na forma de </w:t>
            </w:r>
            <w:r w:rsidRPr="00EE0884">
              <w:rPr>
                <w:lang w:val="pt-BR"/>
              </w:rPr>
              <w:lastRenderedPageBreak/>
              <w:t>pagamento encontrada.</w:t>
            </w:r>
          </w:p>
        </w:tc>
      </w:tr>
      <w:tr w:rsidR="00E32D9B" w:rsidRPr="00EE0884" w14:paraId="2CB4549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3279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2D42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19F2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383FF" w14:textId="11930025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B858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4EE9F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16CBD45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13A5C50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9836F0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2247848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E32D9B" w:rsidRPr="00EE0884" w14:paraId="7A74763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CD528" w14:textId="731EE94A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ERRO_LINHA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25E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C64C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4300A" w14:textId="7A63E40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3DD7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 a linha apresentou erro : 1- SIM, </w:t>
            </w:r>
            <w:proofErr w:type="spellStart"/>
            <w:r w:rsidRPr="00EE0884">
              <w:rPr>
                <w:lang w:val="pt-BR"/>
              </w:rPr>
              <w:t>Null</w:t>
            </w:r>
            <w:proofErr w:type="spellEnd"/>
            <w:r w:rsidRPr="00EE0884">
              <w:rPr>
                <w:lang w:val="pt-BR"/>
              </w:rPr>
              <w:t xml:space="preserve"> ou 0 - NAO</w:t>
            </w:r>
          </w:p>
        </w:tc>
      </w:tr>
    </w:tbl>
    <w:p w14:paraId="42412763" w14:textId="77777777" w:rsidR="00C50898" w:rsidRPr="00EE0884" w:rsidRDefault="00C50898" w:rsidP="00C50898">
      <w:pPr>
        <w:spacing w:before="60" w:after="60"/>
      </w:pPr>
    </w:p>
    <w:p w14:paraId="5890E1D9" w14:textId="4EBA6062" w:rsidR="00C50898" w:rsidRPr="00EE0884" w:rsidRDefault="00C50898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5" w:name="_Toc448733989"/>
      <w:bookmarkStart w:id="26" w:name="_Toc449604143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895CE0" w:rsidRPr="00EE0884">
        <w:t>ARQUIVO_ERRO</w:t>
      </w:r>
      <w:bookmarkEnd w:id="25"/>
      <w:bookmarkEnd w:id="26"/>
    </w:p>
    <w:p w14:paraId="4935165A" w14:textId="77777777" w:rsidR="00C50898" w:rsidRPr="00EE0884" w:rsidRDefault="00C50898" w:rsidP="00C50898"/>
    <w:p w14:paraId="14A75057" w14:textId="5F106000" w:rsidR="00C50898" w:rsidRPr="00EE0884" w:rsidRDefault="00811FA8" w:rsidP="00C50898">
      <w:pPr>
        <w:pStyle w:val="GERERequisito"/>
      </w:pPr>
      <w:bookmarkStart w:id="27" w:name="_Toc448733990"/>
      <w:bookmarkStart w:id="28" w:name="_Toc449604144"/>
      <w:r w:rsidRPr="00EE0884">
        <w:t>[TA</w:t>
      </w:r>
      <w:r w:rsidR="00C50898" w:rsidRPr="00EE0884">
        <w:t xml:space="preserve">002] </w:t>
      </w:r>
      <w:proofErr w:type="gramStart"/>
      <w:r w:rsidRPr="00EE0884">
        <w:t>TA</w:t>
      </w:r>
      <w:proofErr w:type="gramEnd"/>
      <w:r w:rsidRPr="00EE0884">
        <w:t>_</w:t>
      </w:r>
      <w:r w:rsidR="00895CE0" w:rsidRPr="00EE0884">
        <w:t>ARQUIVO_ERRO</w:t>
      </w:r>
      <w:bookmarkEnd w:id="27"/>
      <w:bookmarkEnd w:id="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3031BC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F60E04" w14:textId="04404CB6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84835F" w14:textId="46CA80E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B0BE23" w14:textId="798C24E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7B0A67" w14:textId="620D3D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4AC20D" w14:textId="2195B95C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1899F48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D7D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ID_ERRO_DETALHE_ARQUIVO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114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738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A3A4E" w14:textId="14BAAF9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BA08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dos Registros de Erros Encontrados nos Detalhes dos Arquivos</w:t>
            </w:r>
          </w:p>
        </w:tc>
      </w:tr>
      <w:tr w:rsidR="001973A5" w:rsidRPr="00EE0884" w14:paraId="70A30DA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662D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B9C3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5B5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DBF3D" w14:textId="500AD36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E619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1973A5" w:rsidRPr="00EE0884" w14:paraId="767A47E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F05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FA24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21A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FCMkgqGAqACBgOR" w:history="1">
              <w:r w:rsidRPr="00EE0884">
                <w:rPr>
                  <w:lang w:val="pt-BR"/>
                </w:rPr>
                <w:t>TA_TIPO_REJEICAO_ARQUIVOS.ID_CODIGO_REJEICAO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04326" w14:textId="5B42F4E2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CD2B0" w14:textId="333050B9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"A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</w:t>
            </w:r>
            <w:proofErr w:type="spellStart"/>
            <w:r w:rsidRPr="00EE0884">
              <w:rPr>
                <w:lang w:val="pt-BR"/>
              </w:rPr>
              <w:t>arq</w:t>
            </w:r>
            <w:proofErr w:type="spellEnd"/>
            <w:r w:rsidRPr="00EE0884">
              <w:rPr>
                <w:lang w:val="pt-BR"/>
              </w:rPr>
              <w:t xml:space="preserve"> </w:t>
            </w:r>
          </w:p>
          <w:p w14:paraId="250B6129" w14:textId="3AF7992D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erros </w:t>
            </w:r>
            <w:r w:rsidR="00515AB2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lastRenderedPageBreak/>
              <w:t xml:space="preserve">registro Detalhe: </w:t>
            </w:r>
          </w:p>
          <w:p w14:paraId="409B36B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gramStart"/>
            <w:r w:rsidRPr="00EE0884">
              <w:rPr>
                <w:lang w:val="pt-BR"/>
              </w:rPr>
              <w:t>Código  Descrição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1D8ED5A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Data de Arrecadação inválida </w:t>
            </w:r>
          </w:p>
          <w:p w14:paraId="0BA688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Código do registro inválido </w:t>
            </w:r>
          </w:p>
          <w:p w14:paraId="0EDB48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Código do Agente Arrecadador inválido </w:t>
            </w:r>
          </w:p>
          <w:p w14:paraId="0D8059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Tipo de Valor Informativo inválido </w:t>
            </w:r>
          </w:p>
          <w:p w14:paraId="0FF4CF5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Tipo de documento inválido </w:t>
            </w:r>
          </w:p>
          <w:p w14:paraId="3DC253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Tipo de Receita inválido </w:t>
            </w:r>
          </w:p>
          <w:p w14:paraId="6300D5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Tipo de Documento não cadastrado </w:t>
            </w:r>
          </w:p>
          <w:p w14:paraId="321DD13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8 - Tipo de Receita não cadastrado </w:t>
            </w:r>
          </w:p>
          <w:p w14:paraId="3CEF9B9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9 - Tipo de Valor informativo não cadastrado </w:t>
            </w:r>
          </w:p>
          <w:p w14:paraId="4F31F389" w14:textId="7C2F3AB8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Rejeições</w:t>
            </w:r>
            <w:r w:rsidR="001973A5" w:rsidRPr="00EE0884">
              <w:rPr>
                <w:lang w:val="pt-BR"/>
              </w:rPr>
              <w:t xml:space="preserve"> do STR</w:t>
            </w:r>
            <w:proofErr w:type="gramStart"/>
            <w:r w:rsidR="001973A5" w:rsidRPr="00EE0884">
              <w:rPr>
                <w:lang w:val="pt-BR"/>
              </w:rPr>
              <w:t>20 :</w:t>
            </w:r>
            <w:proofErr w:type="gramEnd"/>
            <w:r w:rsidR="001973A5" w:rsidRPr="00EE0884">
              <w:rPr>
                <w:lang w:val="pt-BR"/>
              </w:rPr>
              <w:t xml:space="preserve"> </w:t>
            </w:r>
          </w:p>
          <w:p w14:paraId="4A58A14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10 - Data do Repasse Financeiro inválido </w:t>
            </w:r>
          </w:p>
          <w:p w14:paraId="452F87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11 - Data do Repasse </w:t>
            </w:r>
            <w:proofErr w:type="spellStart"/>
            <w:r w:rsidRPr="00EE0884">
              <w:rPr>
                <w:lang w:val="pt-BR"/>
              </w:rPr>
              <w:t>Financ</w:t>
            </w:r>
            <w:proofErr w:type="spellEnd"/>
            <w:r w:rsidRPr="00EE0884">
              <w:rPr>
                <w:lang w:val="pt-BR"/>
              </w:rPr>
              <w:t xml:space="preserve">. </w:t>
            </w:r>
            <w:proofErr w:type="gramStart"/>
            <w:r w:rsidRPr="00EE0884">
              <w:rPr>
                <w:lang w:val="pt-BR"/>
              </w:rPr>
              <w:t>maior</w:t>
            </w:r>
            <w:proofErr w:type="gramEnd"/>
            <w:r w:rsidRPr="00EE0884">
              <w:rPr>
                <w:lang w:val="pt-BR"/>
              </w:rPr>
              <w:t xml:space="preserve"> que a data corrente </w:t>
            </w:r>
          </w:p>
          <w:p w14:paraId="4B5B92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12 - Data do Repasse </w:t>
            </w:r>
            <w:proofErr w:type="spellStart"/>
            <w:r w:rsidRPr="00EE0884">
              <w:rPr>
                <w:lang w:val="pt-BR"/>
              </w:rPr>
              <w:t>Financ</w:t>
            </w:r>
            <w:proofErr w:type="spellEnd"/>
            <w:r w:rsidRPr="00EE0884">
              <w:rPr>
                <w:lang w:val="pt-BR"/>
              </w:rPr>
              <w:t xml:space="preserve">. </w:t>
            </w:r>
            <w:proofErr w:type="gramStart"/>
            <w:r w:rsidRPr="00EE0884">
              <w:rPr>
                <w:lang w:val="pt-BR"/>
              </w:rPr>
              <w:t>menor</w:t>
            </w:r>
            <w:proofErr w:type="gramEnd"/>
            <w:r w:rsidRPr="00EE0884">
              <w:rPr>
                <w:lang w:val="pt-BR"/>
              </w:rPr>
              <w:t xml:space="preserve"> que </w:t>
            </w:r>
            <w:proofErr w:type="spellStart"/>
            <w:r w:rsidRPr="00EE0884">
              <w:rPr>
                <w:lang w:val="pt-BR"/>
              </w:rPr>
              <w:t>dta</w:t>
            </w:r>
            <w:proofErr w:type="spellEnd"/>
            <w:r w:rsidRPr="00EE0884">
              <w:rPr>
                <w:lang w:val="pt-BR"/>
              </w:rPr>
              <w:t xml:space="preserve"> arrecadação </w:t>
            </w:r>
          </w:p>
          <w:p w14:paraId="12FFB2C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13 - Valor do Repasse Financeiro inválido</w:t>
            </w:r>
          </w:p>
        </w:tc>
      </w:tr>
      <w:tr w:rsidR="001973A5" w:rsidRPr="00EE0884" w14:paraId="2204743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5009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4B05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DF3B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C7659" w14:textId="0F2AFA25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502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Conteúdo da Linha que Gerou o Erro</w:t>
            </w:r>
          </w:p>
        </w:tc>
      </w:tr>
    </w:tbl>
    <w:p w14:paraId="71C1E4AE" w14:textId="77777777" w:rsidR="00C50898" w:rsidRPr="00EE0884" w:rsidRDefault="00C50898" w:rsidP="00C50898">
      <w:pPr>
        <w:spacing w:before="60" w:after="60"/>
      </w:pPr>
    </w:p>
    <w:p w14:paraId="33876E74" w14:textId="69E451F6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9" w:name="_Toc448733991"/>
      <w:bookmarkStart w:id="30" w:name="_Toc449604145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2C3F22" w:rsidRPr="00EE0884">
        <w:t>ARQUIVO_RECEPCAO</w:t>
      </w:r>
      <w:bookmarkEnd w:id="29"/>
      <w:bookmarkEnd w:id="30"/>
    </w:p>
    <w:p w14:paraId="6DA52C3F" w14:textId="77777777" w:rsidR="00895CE0" w:rsidRPr="00EE0884" w:rsidRDefault="00895CE0" w:rsidP="00895CE0"/>
    <w:p w14:paraId="749F55BF" w14:textId="169B965E" w:rsidR="00895CE0" w:rsidRPr="00EE0884" w:rsidRDefault="00811FA8" w:rsidP="00895CE0">
      <w:pPr>
        <w:pStyle w:val="GERERequisito"/>
      </w:pPr>
      <w:bookmarkStart w:id="31" w:name="_Toc448733992"/>
      <w:bookmarkStart w:id="32" w:name="_Toc449604146"/>
      <w:r w:rsidRPr="00EE0884">
        <w:t>[TA</w:t>
      </w:r>
      <w:r w:rsidR="00895CE0" w:rsidRPr="00EE0884">
        <w:t>00</w:t>
      </w:r>
      <w:r w:rsidR="00C97267" w:rsidRPr="00EE0884">
        <w:t>3</w:t>
      </w:r>
      <w:r w:rsidR="00895CE0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ARQUIVO_RECEPCAO</w:t>
      </w:r>
      <w:bookmarkEnd w:id="31"/>
      <w:bookmarkEnd w:id="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7E8A85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4A6969F" w14:textId="6AC0B3AE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D398A" w14:textId="4B88A22E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C52CA3" w14:textId="44DD0F32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4E4A52" w14:textId="4F7AEF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861537" w14:textId="537E9D86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2EFF72A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EBE6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BB3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DFB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69AF7" w14:textId="289FFD02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C814" w14:textId="1CE76821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1973A5" w:rsidRPr="00EE0884">
              <w:rPr>
                <w:lang w:val="pt-BR"/>
              </w:rPr>
              <w:t xml:space="preserve"> p</w:t>
            </w:r>
            <w:r>
              <w:rPr>
                <w:lang w:val="pt-BR"/>
              </w:rPr>
              <w:t>ara armazen</w:t>
            </w:r>
            <w:r w:rsidR="001973A5" w:rsidRPr="00EE0884">
              <w:rPr>
                <w:lang w:val="pt-BR"/>
              </w:rPr>
              <w:t>ar os Arquivos Recepcionados</w:t>
            </w:r>
          </w:p>
        </w:tc>
      </w:tr>
      <w:tr w:rsidR="001973A5" w:rsidRPr="00EE0884" w14:paraId="280EB61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DF37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1052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061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C3487" w14:textId="283927C1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7DE1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1973A5" w:rsidRPr="00EE0884" w14:paraId="472983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BB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37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C3F1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DC5BB" w14:textId="0C1B7441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73F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37D6C28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9E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F18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86D5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73A6E" w14:textId="1CA1DD54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9852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Arquivo Recepcionado</w:t>
            </w:r>
          </w:p>
        </w:tc>
      </w:tr>
      <w:tr w:rsidR="001973A5" w:rsidRPr="00EE0884" w14:paraId="0D637E3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16AD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CA3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A0E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8E47D" w14:textId="12864B4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23AB9" w14:textId="3CF35EE7" w:rsidR="001973A5" w:rsidRPr="00EE0884" w:rsidRDefault="001973A5" w:rsidP="000D4D5C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</w:t>
            </w:r>
            <w:r w:rsidR="00EE0884" w:rsidRPr="00EE0884">
              <w:rPr>
                <w:lang w:val="pt-BR"/>
              </w:rPr>
              <w:t>Arrecadação</w:t>
            </w:r>
            <w:r w:rsidRPr="00EE0884">
              <w:rPr>
                <w:lang w:val="pt-BR"/>
              </w:rPr>
              <w:t xml:space="preserve">, 2- Simples Nacional, </w:t>
            </w:r>
          </w:p>
        </w:tc>
      </w:tr>
      <w:tr w:rsidR="001973A5" w:rsidRPr="00EE0884" w14:paraId="33E716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E920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CARACTERISTICA_ARQUIVO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4BBE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8BC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2185C" w14:textId="34621B9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D2F9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arquivo (1-online 2-consolidado)</w:t>
            </w:r>
          </w:p>
        </w:tc>
      </w:tr>
      <w:tr w:rsidR="001973A5" w:rsidRPr="00EE0884" w14:paraId="6CFF88B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3853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B5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894D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64794" w14:textId="591DE0AF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4C7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Recepção do Arquivo</w:t>
            </w:r>
          </w:p>
        </w:tc>
      </w:tr>
      <w:tr w:rsidR="001973A5" w:rsidRPr="00EE0884" w14:paraId="0C0262C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D5D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HEADER_ARQUIVO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033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69F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ADD12" w14:textId="6E6AFED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7FB2F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Header do Arquivo</w:t>
            </w:r>
          </w:p>
        </w:tc>
      </w:tr>
      <w:tr w:rsidR="001973A5" w:rsidRPr="00EE0884" w14:paraId="2841F1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4135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TRAILER_ARQUIVO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7DFA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B7AA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E58D4" w14:textId="7645E91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27AE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Trailer do Arquivo</w:t>
            </w:r>
          </w:p>
        </w:tc>
      </w:tr>
      <w:tr w:rsidR="001973A5" w:rsidRPr="00EE0884" w14:paraId="48ED2E0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649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56A3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9C7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F5A5" w14:textId="183CE2C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0BA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Processamento do Arquivo</w:t>
            </w:r>
          </w:p>
        </w:tc>
      </w:tr>
      <w:tr w:rsidR="001973A5" w:rsidRPr="00EE0884" w14:paraId="6F54D0B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C999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184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C5C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A076A9" w14:textId="05E4FCE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51C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1-PROCESSADO, 2-NÃO PROCESSADO, 3-PROCESSADO COM ERROS</w:t>
            </w:r>
          </w:p>
        </w:tc>
      </w:tr>
      <w:tr w:rsidR="001973A5" w:rsidRPr="00EE0884" w14:paraId="37D7412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8F78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D66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BDF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A33C5" w14:textId="49444A3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0F22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 Processados no Arquivo</w:t>
            </w:r>
          </w:p>
        </w:tc>
      </w:tr>
      <w:tr w:rsidR="001973A5" w:rsidRPr="00EE0884" w14:paraId="4A3A38D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B2D5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82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856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CAB99" w14:textId="51B273C6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FE0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Arquivo Processado</w:t>
            </w:r>
          </w:p>
        </w:tc>
      </w:tr>
      <w:tr w:rsidR="001973A5" w:rsidRPr="00EE0884" w14:paraId="513265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45A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0FC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4197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17732" w14:textId="7AAE6F9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67CE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Enviado pelo Agente Arrecadador</w:t>
            </w:r>
          </w:p>
        </w:tc>
      </w:tr>
      <w:tr w:rsidR="001973A5" w:rsidRPr="00EE0884" w14:paraId="0787472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0AFE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QUANTIDADE_REJEITADA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976C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F8BA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DAF88" w14:textId="4F30693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3C5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Qtd</w:t>
            </w:r>
            <w:proofErr w:type="spellEnd"/>
            <w:r w:rsidRPr="00EE0884">
              <w:rPr>
                <w:lang w:val="pt-BR"/>
              </w:rPr>
              <w:t xml:space="preserve"> de Registros Rejeitados ou com Erros</w:t>
            </w:r>
          </w:p>
        </w:tc>
      </w:tr>
      <w:tr w:rsidR="001973A5" w:rsidRPr="00EE0884" w14:paraId="1486857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241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VALOR_REJEITADO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F13E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BF88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980C6" w14:textId="3F2F6EA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DF4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dos Registros Rejeitados</w:t>
            </w:r>
          </w:p>
        </w:tc>
      </w:tr>
      <w:tr w:rsidR="001973A5" w:rsidRPr="00EE0884" w14:paraId="656098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B0A43" w14:textId="5AFBC5A6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572A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8B26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2E787" w14:textId="4CCF05C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90593" w14:textId="0E30ABC3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arq. </w:t>
            </w:r>
          </w:p>
          <w:p w14:paraId="6E17C8F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Códigos de ocorrências no registro header: </w:t>
            </w:r>
          </w:p>
          <w:p w14:paraId="2184BF2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gramStart"/>
            <w:r w:rsidRPr="00EE0884">
              <w:rPr>
                <w:lang w:val="pt-BR"/>
              </w:rPr>
              <w:t>Código  Descrição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7CA65A3D" w14:textId="7DA6A6A0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24</w:t>
            </w:r>
            <w:r w:rsidR="001973A5" w:rsidRPr="00EE0884">
              <w:rPr>
                <w:lang w:val="pt-BR"/>
              </w:rPr>
              <w:t xml:space="preserve"> -  Arquivo sem header </w:t>
            </w:r>
          </w:p>
          <w:p w14:paraId="14E0C7E7" w14:textId="1F3FA7B4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</w:t>
            </w:r>
            <w:r w:rsidR="00E35E37" w:rsidRPr="00EE0884">
              <w:rPr>
                <w:lang w:val="pt-BR"/>
              </w:rPr>
              <w:t>5</w:t>
            </w:r>
            <w:r w:rsidRPr="00EE0884">
              <w:rPr>
                <w:lang w:val="pt-BR"/>
              </w:rPr>
              <w:t xml:space="preserve"> -  Data de geração do arquivo maior que data atual </w:t>
            </w:r>
          </w:p>
          <w:p w14:paraId="0E61B892" w14:textId="7E7B3EAE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26</w:t>
            </w:r>
            <w:r w:rsidR="001973A5" w:rsidRPr="00EE0884">
              <w:rPr>
                <w:lang w:val="pt-BR"/>
              </w:rPr>
              <w:t xml:space="preserve"> - Data de geração do arquivo inválida </w:t>
            </w:r>
          </w:p>
          <w:p w14:paraId="55F26FBC" w14:textId="3D93B2E4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27</w:t>
            </w:r>
            <w:r w:rsidR="001973A5" w:rsidRPr="00EE0884">
              <w:rPr>
                <w:lang w:val="pt-BR"/>
              </w:rPr>
              <w:t xml:space="preserve"> - Versão do leiaute do arquivo inválida </w:t>
            </w:r>
          </w:p>
          <w:p w14:paraId="50B57010" w14:textId="3B322AEA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28</w:t>
            </w:r>
            <w:r w:rsidR="001973A5" w:rsidRPr="00EE0884">
              <w:rPr>
                <w:lang w:val="pt-BR"/>
              </w:rPr>
              <w:t xml:space="preserve"> - Código de registro inválido                       </w:t>
            </w:r>
          </w:p>
          <w:p w14:paraId="5B98FDD0" w14:textId="6EDADFDC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29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já processado </w:t>
            </w:r>
          </w:p>
          <w:p w14:paraId="174DF2E6" w14:textId="3F7B6BD7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30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não sequenciado </w:t>
            </w:r>
          </w:p>
          <w:p w14:paraId="246C2F55" w14:textId="7643BD71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31</w:t>
            </w:r>
            <w:r w:rsidR="001973A5" w:rsidRPr="00EE0884">
              <w:rPr>
                <w:lang w:val="pt-BR"/>
              </w:rPr>
              <w:t xml:space="preserve"> - Banco não é centralizador do repasse financeiro</w:t>
            </w:r>
          </w:p>
        </w:tc>
      </w:tr>
      <w:tr w:rsidR="007F2911" w:rsidRPr="00EE0884" w14:paraId="5458F6E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0091B" w14:textId="1548FE0B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SEQUENCIAL_NSA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A348A" w14:textId="2F456BE5" w:rsidR="007F2911" w:rsidRPr="00EE0884" w:rsidRDefault="007F2911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E62E8" w14:textId="77777777" w:rsidR="007F2911" w:rsidRPr="00EE0884" w:rsidRDefault="007F2911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530C8" w14:textId="7402ECDA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D1B9C" w14:textId="0EF9C776" w:rsidR="007F2911" w:rsidRPr="00EE0884" w:rsidRDefault="007F2911" w:rsidP="00EE0884">
            <w:pPr>
              <w:widowControl/>
              <w:autoSpaceDE/>
              <w:autoSpaceDN/>
              <w:spacing w:before="100" w:beforeAutospacing="1" w:after="100" w:afterAutospacing="1"/>
              <w:ind w:left="0"/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Número sequencial do Arquivo - NSA</w:t>
            </w:r>
          </w:p>
        </w:tc>
      </w:tr>
    </w:tbl>
    <w:p w14:paraId="1FA9755A" w14:textId="77777777" w:rsidR="00895CE0" w:rsidRPr="00EE0884" w:rsidRDefault="00895CE0" w:rsidP="001973A5">
      <w:pPr>
        <w:spacing w:before="60" w:after="60"/>
        <w:ind w:left="0"/>
      </w:pPr>
    </w:p>
    <w:p w14:paraId="3BB6227A" w14:textId="555572B8" w:rsidR="004B6BE3" w:rsidRPr="00EE0884" w:rsidRDefault="004B6BE3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33" w:name="_Toc448733993"/>
      <w:bookmarkStart w:id="34" w:name="_Toc449604147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_ARQUIVOS_STR</w:t>
      </w:r>
      <w:bookmarkEnd w:id="33"/>
      <w:bookmarkEnd w:id="34"/>
    </w:p>
    <w:p w14:paraId="2602B76B" w14:textId="7598C9C3" w:rsidR="000601E8" w:rsidRPr="00EE0884" w:rsidRDefault="00665B63" w:rsidP="00A736D1">
      <w:pPr>
        <w:pStyle w:val="GERERequisito"/>
      </w:pPr>
      <w:bookmarkStart w:id="35" w:name="_Toc448733994"/>
      <w:bookmarkStart w:id="36" w:name="_Toc449604148"/>
      <w:r>
        <w:t>[TA004</w:t>
      </w:r>
      <w:r w:rsidR="000601E8" w:rsidRPr="00EE0884">
        <w:t xml:space="preserve">] </w:t>
      </w:r>
      <w:proofErr w:type="gramStart"/>
      <w:r w:rsidR="000601E8" w:rsidRPr="00EE0884">
        <w:t>TA</w:t>
      </w:r>
      <w:proofErr w:type="gramEnd"/>
      <w:r w:rsidR="000601E8" w:rsidRPr="00EE0884">
        <w:t>_ARQUIVO_STR</w:t>
      </w:r>
      <w:bookmarkEnd w:id="35"/>
      <w:bookmarkEnd w:id="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701"/>
        <w:gridCol w:w="1134"/>
        <w:gridCol w:w="1632"/>
        <w:gridCol w:w="1579"/>
      </w:tblGrid>
      <w:tr w:rsidR="00631089" w:rsidRPr="00EE0884" w14:paraId="1B50054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42B583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E3D24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07C723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6F6A8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56643A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604A6C3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72019" w14:textId="5FE4F2BC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75ED6" w14:textId="366D844F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E05F9" w14:textId="2AA7540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7C6D8" w14:textId="6CEADFA9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E43ECF" w14:textId="5482662F" w:rsidR="00631089" w:rsidRPr="00EE0884" w:rsidRDefault="009E60B5" w:rsidP="00EE0884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Sequencial Gerado para controle das recepções dos arquivos STR20</w:t>
            </w:r>
          </w:p>
        </w:tc>
      </w:tr>
      <w:tr w:rsidR="00095B56" w:rsidRPr="00EE0884" w14:paraId="05720CE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EA821" w14:textId="03658037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4D57B" w14:textId="67F47B58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E7AD7" w14:textId="77777777" w:rsidR="00095B56" w:rsidRPr="00EE0884" w:rsidRDefault="00095B56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B7BEC" w14:textId="292CD61B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DE334" w14:textId="1B2EEB2E" w:rsidR="00095B56" w:rsidRPr="00EE0884" w:rsidRDefault="00EE0884" w:rsidP="009E60B5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e hora da recepção do arquivo ou lançamento manual</w:t>
            </w:r>
          </w:p>
        </w:tc>
      </w:tr>
      <w:tr w:rsidR="00631089" w:rsidRPr="00EE0884" w14:paraId="2329150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6F5E4" w14:textId="6D410FA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NUMERO_CONTROLE_STR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3F93B" w14:textId="227993E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D1843" w14:textId="27BC7E34" w:rsidR="00631089" w:rsidRPr="00EE0884" w:rsidRDefault="00631089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89549" w14:textId="7AA838D9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3EE49" w14:textId="6AFBB15C" w:rsidR="00631089" w:rsidRPr="00EE0884" w:rsidRDefault="00EE0884" w:rsidP="009E60B5">
            <w:pPr>
              <w:pStyle w:val="NormalWeb"/>
            </w:pPr>
            <w:r w:rsidRPr="00EE0884">
              <w:rPr>
                <w:rFonts w:ascii="Times New Roman" w:hAnsi="Times New Roman"/>
                <w:lang w:eastAsia="pt-BR"/>
              </w:rPr>
              <w:t xml:space="preserve">Número de controle do </w:t>
            </w:r>
            <w:r w:rsidR="009E60B5" w:rsidRPr="00EE0884">
              <w:rPr>
                <w:rFonts w:ascii="Times New Roman" w:hAnsi="Times New Roman"/>
                <w:lang w:eastAsia="pt-BR"/>
              </w:rPr>
              <w:t>STR20</w:t>
            </w:r>
            <w:r w:rsidR="009E60B5" w:rsidRPr="00EE0884">
              <w:t xml:space="preserve"> </w:t>
            </w:r>
          </w:p>
        </w:tc>
      </w:tr>
      <w:tr w:rsidR="00631089" w:rsidRPr="00EE0884" w14:paraId="387AD37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965D8" w14:textId="740369F0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4F7CF" w14:textId="2D2BF08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38476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7D688C" w14:textId="70D626B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0B07D" w14:textId="77777777" w:rsidR="00EE0884" w:rsidRDefault="009E60B5" w:rsidP="00EE0884">
            <w:pPr>
              <w:pStyle w:val="NormalWeb"/>
              <w:spacing w:before="0" w:beforeAutospacing="0" w:after="0" w:afterAutospacing="0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da Arrecadação Bancária</w:t>
            </w:r>
          </w:p>
          <w:p w14:paraId="3920C037" w14:textId="109E6EE3" w:rsidR="00631089" w:rsidRPr="00EE0884" w:rsidRDefault="00EE0884" w:rsidP="00EE0884">
            <w:pPr>
              <w:pStyle w:val="NormalWeb"/>
              <w:spacing w:before="0" w:beforeAutospacing="0" w:after="0" w:afterAutospacing="0"/>
            </w:pPr>
            <w:r>
              <w:rPr>
                <w:rFonts w:ascii="Times New Roman" w:hAnsi="Times New Roman"/>
                <w:lang w:eastAsia="pt-BR"/>
              </w:rPr>
              <w:t>(</w:t>
            </w:r>
            <w:r w:rsidR="00095B56" w:rsidRPr="00EE0884">
              <w:rPr>
                <w:rFonts w:ascii="Times New Roman" w:hAnsi="Times New Roman"/>
                <w:lang w:eastAsia="pt-BR"/>
              </w:rPr>
              <w:t xml:space="preserve"> DD/MM/YYY )</w:t>
            </w:r>
          </w:p>
        </w:tc>
      </w:tr>
      <w:tr w:rsidR="00631089" w:rsidRPr="00EE0884" w14:paraId="149332C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AC76" w14:textId="42041366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ID_BANCO_DEBITADO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80D1A" w14:textId="3F5F083F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B56F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333BE" w14:textId="629802DC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4D1D8" w14:textId="5722991C" w:rsidR="00631089" w:rsidRPr="00EE0884" w:rsidRDefault="009E60B5" w:rsidP="000601E8">
            <w:pPr>
              <w:pStyle w:val="NormalWeb"/>
            </w:pPr>
            <w:r w:rsidRPr="00EE0884">
              <w:t xml:space="preserve">ID do Banco Debitado </w:t>
            </w:r>
          </w:p>
        </w:tc>
      </w:tr>
      <w:tr w:rsidR="00631089" w:rsidRPr="00EE0884" w14:paraId="6C22DC13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0822A" w14:textId="31690998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ID_BANCO_CREDITADO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E7F18" w14:textId="3BCC2A09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7CA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20B90" w14:textId="34B54D5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C23974" w14:textId="69A6C75D" w:rsidR="00631089" w:rsidRPr="00EE0884" w:rsidRDefault="00EE0884" w:rsidP="00EE0884">
            <w:pPr>
              <w:pStyle w:val="NormalWeb"/>
            </w:pPr>
            <w:r>
              <w:t>ID do Banco Creditado</w:t>
            </w:r>
          </w:p>
        </w:tc>
      </w:tr>
      <w:tr w:rsidR="00631089" w:rsidRPr="00EE0884" w14:paraId="2BFC345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1A2F1" w14:textId="25A1E862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ID_AGENCIA_CREDITADA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4A988" w14:textId="22756A3F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7FC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BBA8E" w14:textId="057977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2ED09" w14:textId="27BE69A6" w:rsidR="00631089" w:rsidRPr="00EE0884" w:rsidRDefault="000601E8" w:rsidP="000601E8">
            <w:pPr>
              <w:pStyle w:val="NormalWeb"/>
            </w:pPr>
            <w:r w:rsidRPr="00EE0884">
              <w:t xml:space="preserve">Código da Agência Creditada </w:t>
            </w:r>
          </w:p>
        </w:tc>
      </w:tr>
      <w:tr w:rsidR="00631089" w:rsidRPr="00EE0884" w14:paraId="556DAFE8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168D8" w14:textId="4F5CBB1D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FDB84" w14:textId="1F1F5583" w:rsidR="00631089" w:rsidRPr="00EE0884" w:rsidRDefault="00365B9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547D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305AA" w14:textId="7179BA0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D0175" w14:textId="1AEC2F46" w:rsidR="00631089" w:rsidRPr="00EE0884" w:rsidRDefault="000601E8" w:rsidP="000601E8">
            <w:pPr>
              <w:pStyle w:val="NormalWeb"/>
            </w:pPr>
            <w:r w:rsidRPr="00EE0884">
              <w:t xml:space="preserve">Conta da Agência Creditada </w:t>
            </w:r>
          </w:p>
        </w:tc>
      </w:tr>
      <w:tr w:rsidR="00631089" w:rsidRPr="00EE0884" w14:paraId="3059A7F7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23F48" w14:textId="33831443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28B7E" w14:textId="118531B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 </w:t>
            </w: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E2E9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F7F67" w14:textId="30243EE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505F3" w14:textId="366619F5" w:rsidR="00095B56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>T</w:t>
            </w:r>
            <w:r w:rsidR="0020405B" w:rsidRPr="00EE0884">
              <w:t>I</w:t>
            </w:r>
            <w:r w:rsidR="00095B56" w:rsidRPr="00EE0884">
              <w:t xml:space="preserve">PO DE RECEITAS </w:t>
            </w:r>
          </w:p>
          <w:p w14:paraId="2F80DFCE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1 - ICMS, </w:t>
            </w:r>
          </w:p>
          <w:p w14:paraId="4997E89B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2- IPVA, </w:t>
            </w:r>
          </w:p>
          <w:p w14:paraId="7AD1FEC9" w14:textId="63C3588D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3 - SIMPLES NACIONAL, </w:t>
            </w:r>
          </w:p>
          <w:p w14:paraId="6528581C" w14:textId="77777777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4 - RECEITAS NÃO TRIBUTÁRIAS, </w:t>
            </w:r>
          </w:p>
          <w:p w14:paraId="05FEAE9D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6 - GNRE, </w:t>
            </w:r>
          </w:p>
          <w:p w14:paraId="1E474CCA" w14:textId="52548D36" w:rsidR="00631089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7 - DEMAIS RECEITAS TRIBUTÁRIAS </w:t>
            </w:r>
          </w:p>
        </w:tc>
      </w:tr>
      <w:tr w:rsidR="00631089" w:rsidRPr="00EE0884" w14:paraId="6D7CB91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D8C9D" w14:textId="46AD282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TIPO_RECOLHIMENTO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853BB" w14:textId="2783E5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0E79B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11E166" w14:textId="798D7A1B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F2082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TIPO DE RECOLHIMENTO BANCÁRIO </w:t>
            </w:r>
          </w:p>
          <w:p w14:paraId="1FBF0B06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N - RECOLHIMENTO NORMAL </w:t>
            </w:r>
          </w:p>
          <w:p w14:paraId="12302E65" w14:textId="77777777" w:rsidR="00631089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P - RECOLHIMENTO PAPEL </w:t>
            </w:r>
          </w:p>
          <w:p w14:paraId="1100F9D2" w14:textId="49DF207A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>M – LANÇAMENTO MANUAL SEFAZ</w:t>
            </w:r>
          </w:p>
        </w:tc>
      </w:tr>
      <w:tr w:rsidR="00631089" w:rsidRPr="00EE0884" w14:paraId="1D6AC4F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686D8" w14:textId="7BEB3E61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FE94F" w14:textId="4C8E91C3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63133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A3F87" w14:textId="43925060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3FB41" w14:textId="3B0410BB" w:rsidR="00631089" w:rsidRPr="00EE0884" w:rsidRDefault="000601E8" w:rsidP="000601E8">
            <w:pPr>
              <w:pStyle w:val="NormalWeb"/>
            </w:pPr>
            <w:r w:rsidRPr="00EE0884">
              <w:t xml:space="preserve">VALOR TOTAL DO LANÇAMENTO BANCÁRIO PARA O TIPO DE RECEITA </w:t>
            </w:r>
          </w:p>
        </w:tc>
      </w:tr>
      <w:tr w:rsidR="00631089" w:rsidRPr="00EE0884" w14:paraId="146D82C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E8666" w14:textId="0AC50EFF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DATA_BACEN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6DED4" w14:textId="147AC321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F5AD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B9157" w14:textId="76C7E598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37DCA" w14:textId="27EFF12D" w:rsidR="00631089" w:rsidRPr="00EE0884" w:rsidRDefault="000601E8" w:rsidP="000601E8">
            <w:pPr>
              <w:pStyle w:val="NormalWeb"/>
            </w:pPr>
            <w:r w:rsidRPr="00EE0884">
              <w:t xml:space="preserve">DATA E HORA DO LANÇAMENTO NO BACEN </w:t>
            </w:r>
          </w:p>
        </w:tc>
      </w:tr>
      <w:tr w:rsidR="009E60B5" w:rsidRPr="00EE0884" w14:paraId="5753DD6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954B4" w14:textId="4761ED85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359C6" w14:textId="449C81EF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7FFB5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A97A" w14:textId="0598C98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7AEA5" w14:textId="3E323A36" w:rsidR="009E60B5" w:rsidRPr="00EE0884" w:rsidRDefault="000601E8" w:rsidP="000601E8">
            <w:pPr>
              <w:pStyle w:val="NormalWeb"/>
            </w:pPr>
            <w:r w:rsidRPr="00EE0884">
              <w:t xml:space="preserve">DATA EM QUE FOI FEITO O MOVIMENTO BANCÁRIO </w:t>
            </w:r>
          </w:p>
        </w:tc>
      </w:tr>
      <w:tr w:rsidR="009E60B5" w:rsidRPr="00EE0884" w14:paraId="5F823AE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10099" w14:textId="221AD6A3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HISTORICO_MOVIMENTO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0E791" w14:textId="43318976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Varchar2(500)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00746C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F4FC4" w14:textId="2C835BEB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3E7D9" w14:textId="121D51D6" w:rsidR="009E60B5" w:rsidRPr="00EE0884" w:rsidRDefault="000601E8" w:rsidP="000601E8">
            <w:pPr>
              <w:pStyle w:val="NormalWeb"/>
            </w:pPr>
            <w:r w:rsidRPr="00EE0884">
              <w:t xml:space="preserve">HISTORICO DO MOVIMENTO </w:t>
            </w:r>
            <w:r w:rsidR="00095B56" w:rsidRPr="00EE0884">
              <w:t>OU MOTIVO DE LANÇAMENTO MANUAL</w:t>
            </w:r>
          </w:p>
        </w:tc>
      </w:tr>
      <w:tr w:rsidR="009E60B5" w:rsidRPr="00EE0884" w14:paraId="6295A99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88AF2" w14:textId="2298D05E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71AAA" w14:textId="42ADA758" w:rsidR="009E60B5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6C0CE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F5888" w14:textId="466A22E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5312A" w14:textId="77777777" w:rsidR="000601E8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SITUAÇÃO PROCESSAMENTO </w:t>
            </w:r>
          </w:p>
          <w:p w14:paraId="14E9D01E" w14:textId="77777777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1-PROCESSADO, </w:t>
            </w:r>
          </w:p>
          <w:p w14:paraId="49020362" w14:textId="68E1B9AE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2-NÃO PROCESSADO </w:t>
            </w:r>
          </w:p>
          <w:p w14:paraId="49C71B20" w14:textId="6D489786" w:rsidR="00095B56" w:rsidRPr="00EE0884" w:rsidRDefault="00095B56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3 –LANÇAMENTOMANUAL </w:t>
            </w:r>
          </w:p>
          <w:p w14:paraId="3ACA7FE6" w14:textId="700516CE" w:rsidR="00B53A09" w:rsidRPr="00EE0884" w:rsidRDefault="00B53A09" w:rsidP="00B53A09">
            <w:pPr>
              <w:pStyle w:val="NormalWeb"/>
              <w:spacing w:before="0" w:beforeAutospacing="0" w:after="0" w:afterAutospacing="0"/>
            </w:pPr>
            <w:r w:rsidRPr="00EE0884">
              <w:lastRenderedPageBreak/>
              <w:t>4 - EXCLUSAO LANÇAMENTOMANUAL</w:t>
            </w:r>
          </w:p>
          <w:p w14:paraId="70F42E00" w14:textId="5530BCC8" w:rsidR="00B53A09" w:rsidRPr="00EE0884" w:rsidRDefault="00B53A09" w:rsidP="00B53A09">
            <w:pPr>
              <w:pStyle w:val="NormalWeb"/>
              <w:spacing w:before="0" w:beforeAutospacing="0"/>
            </w:pPr>
          </w:p>
        </w:tc>
      </w:tr>
      <w:tr w:rsidR="009E60B5" w:rsidRPr="00EE0884" w14:paraId="68CC8524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D70BF" w14:textId="091CA9B2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B1A04" w14:textId="1AF9AB38" w:rsidR="009E60B5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1E1FF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7C59C" w14:textId="2E165DE3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4C093" w14:textId="48742165" w:rsidR="009E60B5" w:rsidRPr="00EE0884" w:rsidRDefault="000601E8" w:rsidP="000601E8">
            <w:pPr>
              <w:pStyle w:val="NormalWeb"/>
            </w:pPr>
            <w:r w:rsidRPr="00EE0884">
              <w:t xml:space="preserve">ARQUIVO XML RECEPCIONADO DO TIPO STR20 </w:t>
            </w:r>
          </w:p>
        </w:tc>
      </w:tr>
      <w:tr w:rsidR="00095B56" w:rsidRPr="00EE0884" w14:paraId="114B564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F4F6F" w14:textId="6F8DDCB1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70462" w14:textId="30586923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FD9C7" w14:textId="77777777" w:rsidR="00095B56" w:rsidRPr="00EE0884" w:rsidRDefault="00095B56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26748" w14:textId="2108ECC3" w:rsidR="00095B56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13A4" w14:textId="32B2BC92" w:rsidR="00095B56" w:rsidRPr="00EE0884" w:rsidRDefault="00095B56" w:rsidP="000601E8">
            <w:pPr>
              <w:pStyle w:val="NormalWeb"/>
            </w:pPr>
            <w:r w:rsidRPr="00EE0884">
              <w:t xml:space="preserve">DATA E HORA DO PROCESSAMENTO DO ARQUIVO </w:t>
            </w:r>
          </w:p>
        </w:tc>
      </w:tr>
      <w:tr w:rsidR="009E60B5" w:rsidRPr="00EE0884" w14:paraId="34392C4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3B7B" w14:textId="004A503B" w:rsidR="009E60B5" w:rsidRPr="00EE0884" w:rsidRDefault="00095B56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79DF8" w14:textId="6C2F969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42D73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0865E" w14:textId="66435BD9" w:rsidR="009E60B5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FAC13" w14:textId="4177B2D0" w:rsidR="009E60B5" w:rsidRPr="00EE0884" w:rsidRDefault="00D96C73" w:rsidP="000601E8">
            <w:pPr>
              <w:pStyle w:val="NormalWeb"/>
            </w:pPr>
            <w:r w:rsidRPr="00EE0884">
              <w:t xml:space="preserve">CPF DO USUÁRIO QUE REALIZOU O LANCAMENTO MANUAL </w:t>
            </w:r>
          </w:p>
        </w:tc>
      </w:tr>
      <w:tr w:rsidR="00BC68CD" w:rsidRPr="00EE0884" w14:paraId="0B936E3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3F63B" w14:textId="31F8D2A8" w:rsidR="00BC68CD" w:rsidRPr="00EE0884" w:rsidRDefault="00BC68CD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A042F" w14:textId="2F02955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F553F" w14:textId="77777777" w:rsidR="00BC68CD" w:rsidRPr="00EE0884" w:rsidRDefault="00BC68CD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60104" w14:textId="1129237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1D9F5" w14:textId="57F321A3" w:rsidR="00BC68CD" w:rsidRPr="00EE0884" w:rsidRDefault="00B53A09" w:rsidP="00D96C73">
            <w:pPr>
              <w:pStyle w:val="NormalWeb"/>
            </w:pPr>
            <w:r w:rsidRPr="00EE0884">
              <w:t>U PF DO USUÁRIO QUE REALIZOU A EXCLUSAO DO LANCAMENTO MANUAL</w:t>
            </w:r>
          </w:p>
        </w:tc>
      </w:tr>
      <w:tr w:rsidR="00B53A09" w:rsidRPr="00EE0884" w14:paraId="23A9011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0AC4C" w14:textId="259B5F78" w:rsidR="00B53A09" w:rsidRPr="00EE0884" w:rsidRDefault="00B53A09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E9A47" w14:textId="54AA3417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783F" w14:textId="77777777" w:rsidR="00B53A09" w:rsidRPr="00EE0884" w:rsidRDefault="00B53A0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EFCA7" w14:textId="209D4AB9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F5E7E" w14:textId="78B69624" w:rsidR="00B53A09" w:rsidRPr="00EE0884" w:rsidRDefault="00B53A09" w:rsidP="00D96C73">
            <w:pPr>
              <w:pStyle w:val="NormalWeb"/>
            </w:pPr>
            <w:r w:rsidRPr="00EE0884">
              <w:t>DATA DE EXCLUSAO DO LANCAMENTO MANUAL</w:t>
            </w:r>
          </w:p>
        </w:tc>
      </w:tr>
    </w:tbl>
    <w:p w14:paraId="6EF5265C" w14:textId="44DCF493" w:rsidR="00631089" w:rsidRPr="00EE0884" w:rsidRDefault="00D25D66" w:rsidP="00631089">
      <w:pPr>
        <w:ind w:left="0"/>
      </w:pPr>
      <w:r w:rsidRPr="00EE0884">
        <w:tab/>
      </w:r>
      <w:r w:rsidRPr="00EE0884">
        <w:tab/>
      </w:r>
      <w:r w:rsidRPr="00EE0884">
        <w:tab/>
      </w:r>
    </w:p>
    <w:p w14:paraId="5E892AAD" w14:textId="4ED6E7E1" w:rsidR="004B6BE3" w:rsidRPr="00EE0884" w:rsidRDefault="000D4D5C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37" w:name="_Toc448733995"/>
      <w:bookmarkStart w:id="38" w:name="_Toc449604149"/>
      <w:r w:rsidR="004B6BE3" w:rsidRPr="00EE0884">
        <w:lastRenderedPageBreak/>
        <w:t xml:space="preserve">Tabela </w:t>
      </w:r>
      <w:proofErr w:type="gramStart"/>
      <w:r w:rsidR="004B6BE3" w:rsidRPr="00EE0884">
        <w:t>TA</w:t>
      </w:r>
      <w:proofErr w:type="gramEnd"/>
      <w:r w:rsidR="004B6BE3" w:rsidRPr="00EE0884">
        <w:t>_DETALHE_STR</w:t>
      </w:r>
      <w:bookmarkEnd w:id="37"/>
      <w:bookmarkEnd w:id="38"/>
    </w:p>
    <w:p w14:paraId="3509A256" w14:textId="561EFEC7" w:rsidR="000601E8" w:rsidRPr="00EE0884" w:rsidRDefault="00665B63" w:rsidP="000601E8">
      <w:pPr>
        <w:pStyle w:val="GERERequisito"/>
      </w:pPr>
      <w:bookmarkStart w:id="39" w:name="_Toc448733996"/>
      <w:bookmarkStart w:id="40" w:name="_Toc449604150"/>
      <w:r>
        <w:t>[TA005</w:t>
      </w:r>
      <w:r w:rsidR="000601E8" w:rsidRPr="00EE0884">
        <w:t xml:space="preserve">] </w:t>
      </w:r>
      <w:proofErr w:type="gramStart"/>
      <w:r w:rsidR="000601E8" w:rsidRPr="00EE0884">
        <w:t>TA</w:t>
      </w:r>
      <w:proofErr w:type="gramEnd"/>
      <w:r w:rsidR="000601E8" w:rsidRPr="00EE0884">
        <w:t>_DETALHE_STR</w:t>
      </w:r>
      <w:bookmarkEnd w:id="39"/>
      <w:bookmarkEnd w:id="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08065C9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EB6D4C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CCB2B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F0A924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958652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4ED320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7ED19112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A4718" w14:textId="780D965B" w:rsidR="00631089" w:rsidRPr="00EE0884" w:rsidRDefault="000601E8" w:rsidP="000601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ID_ARQUIVO_DETALHE_STR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65FCD" w14:textId="4EE1D69D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60D85" w14:textId="3421A35E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7D2F" w14:textId="4527D1C7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C540E" w14:textId="1A4D4542" w:rsidR="00631089" w:rsidRPr="00EE0884" w:rsidRDefault="003D058D" w:rsidP="003D058D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rFonts w:ascii="Times" w:hAnsi="Times"/>
                <w:szCs w:val="20"/>
                <w:lang w:val="pt-BR" w:eastAsia="en-US"/>
              </w:rPr>
              <w:t xml:space="preserve">Sequencial da Tabela </w:t>
            </w:r>
            <w:proofErr w:type="spellStart"/>
            <w:r w:rsidRPr="00EE0884">
              <w:rPr>
                <w:rFonts w:ascii="Times" w:hAnsi="Times"/>
                <w:szCs w:val="20"/>
                <w:lang w:val="pt-BR" w:eastAsia="en-US"/>
              </w:rPr>
              <w:t>TA_Arquivo_Detalhe</w:t>
            </w:r>
            <w:proofErr w:type="spellEnd"/>
          </w:p>
        </w:tc>
      </w:tr>
      <w:tr w:rsidR="000847EE" w:rsidRPr="00EE0884" w14:paraId="082A1F9C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1E249" w14:textId="50FF3C5B" w:rsidR="000847EE" w:rsidRPr="00EE0884" w:rsidRDefault="000847EE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2E961" w14:textId="6ABB5422" w:rsidR="000847EE" w:rsidRPr="00EE0884" w:rsidRDefault="000847EE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0066D" w14:textId="77777777" w:rsidR="000847EE" w:rsidRPr="00EE0884" w:rsidRDefault="000847EE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37BC8" w14:textId="5DB4A34C" w:rsidR="000847EE" w:rsidRPr="00EE0884" w:rsidRDefault="000F116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08EFB" w14:textId="668EA30F" w:rsidR="000847EE" w:rsidRPr="00EE0884" w:rsidRDefault="000847EE" w:rsidP="003D058D">
            <w:pPr>
              <w:pStyle w:val="NormalWeb"/>
            </w:pPr>
            <w:r w:rsidRPr="00EE0884">
              <w:t>Código do Convênio Bancário estabelecido com o Banco Debitado</w:t>
            </w:r>
          </w:p>
        </w:tc>
      </w:tr>
      <w:tr w:rsidR="00631089" w:rsidRPr="00EE0884" w14:paraId="35F402AA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766A2" w14:textId="3C4E25FB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941DF" w14:textId="15066AB4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0ECDE" w14:textId="09851EAD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BC6DA" w14:textId="23A7A5A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8A0F7" w14:textId="14625164" w:rsidR="00631089" w:rsidRPr="00EE0884" w:rsidRDefault="003D058D" w:rsidP="003D058D">
            <w:pPr>
              <w:pStyle w:val="NormalWeb"/>
            </w:pPr>
            <w:proofErr w:type="spellStart"/>
            <w:r w:rsidRPr="00EE0884">
              <w:t>Fk</w:t>
            </w:r>
            <w:proofErr w:type="spellEnd"/>
            <w:r w:rsidRPr="00EE0884">
              <w:t xml:space="preserve"> do Sequencial da Tabela </w:t>
            </w:r>
            <w:proofErr w:type="spellStart"/>
            <w:r w:rsidRPr="00EE0884">
              <w:t>Ta_Arquivos</w:t>
            </w:r>
            <w:proofErr w:type="spellEnd"/>
            <w:r w:rsidRPr="00EE0884">
              <w:t xml:space="preserve"> STR </w:t>
            </w:r>
          </w:p>
        </w:tc>
      </w:tr>
      <w:tr w:rsidR="00631089" w:rsidRPr="00EE0884" w14:paraId="7856C63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12EA" w14:textId="1D13F104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D8F13" w14:textId="7C6482F7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68D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825DB" w14:textId="718A896C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A586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Tipo do Valor Informativo, Podendo Ser: </w:t>
            </w:r>
          </w:p>
          <w:p w14:paraId="44FD3B2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01 - VALOR REAL </w:t>
            </w:r>
          </w:p>
          <w:p w14:paraId="41D3570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02 - ICMS PARCELA DO ESTADO </w:t>
            </w:r>
          </w:p>
          <w:p w14:paraId="63BE9E2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03 - ICMS PARCELA DO MUNICIPIO </w:t>
            </w:r>
          </w:p>
          <w:p w14:paraId="22C62C9D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04 - ICMS FUNDEB </w:t>
            </w:r>
          </w:p>
          <w:p w14:paraId="27AA52D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05 - ICMS PRINCIPAL SEM MULTA </w:t>
            </w:r>
          </w:p>
          <w:p w14:paraId="4C38A060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06 - ICMS PRINCIPAL COM MULTA </w:t>
            </w:r>
          </w:p>
          <w:p w14:paraId="336D6B6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07 - ICMS HONORÁRIOS </w:t>
            </w:r>
          </w:p>
          <w:p w14:paraId="07BE10CF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08 - ICMS ACRSCIMOS LEGAIS </w:t>
            </w:r>
          </w:p>
          <w:p w14:paraId="2197862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09 - IPVA TOTAL </w:t>
            </w:r>
          </w:p>
          <w:p w14:paraId="4D016AEB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10 - IPVA PARCELA ESTADO </w:t>
            </w:r>
          </w:p>
          <w:p w14:paraId="4A6F856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11 - IPVA PARCELA MUNICIPIO </w:t>
            </w:r>
          </w:p>
          <w:p w14:paraId="335E681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12 - ITCD </w:t>
            </w:r>
          </w:p>
          <w:p w14:paraId="47CBE46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13 - TAXAS </w:t>
            </w:r>
          </w:p>
          <w:p w14:paraId="7405A65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14 - MULTAS DE TRÂNSITO TOTAL </w:t>
            </w:r>
          </w:p>
          <w:p w14:paraId="17CB6BE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15 - MULTAS DE TRÂNSITO PARCELA DO ESTADO </w:t>
            </w:r>
          </w:p>
          <w:p w14:paraId="71F6CF4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lastRenderedPageBreak/>
              <w:t xml:space="preserve">16 - MULTAS DE TRÂNSITO PARCELA FUNSET </w:t>
            </w:r>
          </w:p>
          <w:p w14:paraId="247B0BF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17 - OUTRAS RECEITAS TRIBUTÁRIAS </w:t>
            </w:r>
          </w:p>
          <w:p w14:paraId="1F870B0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18 - OUTRAS RECEITAS NÃO TRIBUTÁRIAS </w:t>
            </w:r>
          </w:p>
          <w:p w14:paraId="1ABECE8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19 - GNRE TOTAL </w:t>
            </w:r>
          </w:p>
          <w:p w14:paraId="2505F9B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20 - GNRE ICMS </w:t>
            </w:r>
          </w:p>
          <w:p w14:paraId="7149D82A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21 - GNRE OUTRAS RECEITAS </w:t>
            </w:r>
          </w:p>
          <w:p w14:paraId="38F6B8A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22 - GNRE A CLASSIFICAR </w:t>
            </w:r>
          </w:p>
          <w:p w14:paraId="6C176A3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23 - RECEITAS A CLASSIFICAR </w:t>
            </w:r>
          </w:p>
          <w:p w14:paraId="59537223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24 - MULTAS DE TRÂNSITO - PARCELA RODOVIÁRIA FEDERAL </w:t>
            </w:r>
          </w:p>
          <w:p w14:paraId="13211CB3" w14:textId="6D0746D7" w:rsidR="00631089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25 - TODOS </w:t>
            </w:r>
          </w:p>
        </w:tc>
      </w:tr>
      <w:tr w:rsidR="00631089" w:rsidRPr="00EE0884" w14:paraId="5F4D66B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ECE86" w14:textId="2111F056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VALOR_INFORMATIVO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5BA7A" w14:textId="37013A56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FC5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9CF4" w14:textId="6AC6F64F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EFF1A" w14:textId="539D096D" w:rsidR="00631089" w:rsidRPr="00EE0884" w:rsidRDefault="003D058D" w:rsidP="003D058D">
            <w:pPr>
              <w:pStyle w:val="NormalWeb"/>
            </w:pPr>
            <w:r w:rsidRPr="00EE0884">
              <w:t xml:space="preserve">VALOR INFORMATIVO </w:t>
            </w:r>
          </w:p>
        </w:tc>
      </w:tr>
    </w:tbl>
    <w:p w14:paraId="2DD9C871" w14:textId="77777777" w:rsidR="00631089" w:rsidRPr="00EE0884" w:rsidRDefault="00631089" w:rsidP="00631089">
      <w:pPr>
        <w:ind w:left="0"/>
      </w:pPr>
    </w:p>
    <w:p w14:paraId="779C7656" w14:textId="5D0DA162" w:rsidR="004B6BE3" w:rsidRPr="00EE0884" w:rsidRDefault="00631089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1" w:name="_Toc448733997"/>
      <w:bookmarkStart w:id="42" w:name="_Toc449604151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_ARQUIVO_ERROS</w:t>
      </w:r>
      <w:r w:rsidR="004B6BE3" w:rsidRPr="00EE0884">
        <w:t>_STR</w:t>
      </w:r>
      <w:bookmarkEnd w:id="41"/>
      <w:bookmarkEnd w:id="42"/>
    </w:p>
    <w:p w14:paraId="7D6354F0" w14:textId="5120FD8C" w:rsidR="00631089" w:rsidRPr="00EE0884" w:rsidRDefault="00665B63" w:rsidP="003D058D">
      <w:pPr>
        <w:pStyle w:val="GERERequisito"/>
      </w:pPr>
      <w:bookmarkStart w:id="43" w:name="_Toc448733998"/>
      <w:bookmarkStart w:id="44" w:name="_Toc449604152"/>
      <w:r>
        <w:t>[TA006</w:t>
      </w:r>
      <w:r w:rsidR="00631089" w:rsidRPr="00EE0884">
        <w:t xml:space="preserve">] </w:t>
      </w:r>
      <w:proofErr w:type="gramStart"/>
      <w:r w:rsidR="00631089" w:rsidRPr="00EE0884">
        <w:t>TA</w:t>
      </w:r>
      <w:proofErr w:type="gramEnd"/>
      <w:r w:rsidR="00631089" w:rsidRPr="00EE0884">
        <w:t>_ARQUIVO_ERROS_STR</w:t>
      </w:r>
      <w:bookmarkEnd w:id="43"/>
      <w:bookmarkEnd w:id="4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5EBB3CE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E32B7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06D5D8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46B9B7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F7566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57B4A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3902ED1C" w14:textId="77777777" w:rsidTr="00DE40DE">
        <w:trPr>
          <w:trHeight w:val="1499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4F618" w14:textId="4E379090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19E22" w14:textId="67093533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C46A9" w14:textId="1E29B19E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F7FBC" w14:textId="7743B483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42DEE" w14:textId="74A13791" w:rsidR="00631089" w:rsidRPr="00EE0884" w:rsidRDefault="00CC4841" w:rsidP="00CC4841">
            <w:pPr>
              <w:pStyle w:val="NormalWeb"/>
            </w:pPr>
            <w:r w:rsidRPr="00EE0884">
              <w:rPr>
                <w:rFonts w:ascii="Calibri" w:hAnsi="Calibri"/>
                <w:sz w:val="24"/>
                <w:szCs w:val="24"/>
              </w:rPr>
              <w:t xml:space="preserve">Sequencial Gerado para controle das recepções dos arquivos STR20 </w:t>
            </w:r>
          </w:p>
        </w:tc>
      </w:tr>
      <w:tr w:rsidR="00631089" w:rsidRPr="00EE0884" w14:paraId="5804955B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F295B" w14:textId="44B1C00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26E43" w14:textId="489774A1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CD0E3" w14:textId="67AE86C3" w:rsidR="00631089" w:rsidRPr="00EE0884" w:rsidRDefault="00CC4841" w:rsidP="00631089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 xml:space="preserve">   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6786B" w14:textId="2D74DCB4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6868C" w14:textId="40EDC42D" w:rsidR="00631089" w:rsidRPr="00EE0884" w:rsidRDefault="00CC4841" w:rsidP="00CC4841">
            <w:pPr>
              <w:pStyle w:val="NormalWeb"/>
            </w:pPr>
            <w:r w:rsidRPr="00EE0884">
              <w:t xml:space="preserve">ID </w:t>
            </w:r>
            <w:proofErr w:type="spellStart"/>
            <w:r w:rsidRPr="00EE0884">
              <w:t>Codigo</w:t>
            </w:r>
            <w:proofErr w:type="spellEnd"/>
            <w:r w:rsidRPr="00EE0884">
              <w:t xml:space="preserve"> de Rejeição da Tabela TA_TIPO_REJEICAO_ARQUIVOS </w:t>
            </w:r>
          </w:p>
        </w:tc>
      </w:tr>
    </w:tbl>
    <w:p w14:paraId="4874B42F" w14:textId="77777777" w:rsidR="004B6BE3" w:rsidRPr="00EE0884" w:rsidRDefault="004B6BE3" w:rsidP="003D058D">
      <w:pPr>
        <w:ind w:left="0"/>
      </w:pPr>
    </w:p>
    <w:p w14:paraId="3B81A6D1" w14:textId="77777777" w:rsidR="00D96C73" w:rsidRPr="00EE0884" w:rsidRDefault="00D96C73" w:rsidP="003D058D">
      <w:pPr>
        <w:ind w:left="0"/>
      </w:pPr>
    </w:p>
    <w:p w14:paraId="5172D713" w14:textId="6D251986" w:rsidR="00D96C73" w:rsidRPr="00EE0884" w:rsidRDefault="00D96C73" w:rsidP="00D96C73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5" w:name="_Toc448733999"/>
      <w:bookmarkStart w:id="46" w:name="_Toc449604153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_RESUMO_STR</w:t>
      </w:r>
      <w:bookmarkEnd w:id="45"/>
      <w:bookmarkEnd w:id="46"/>
    </w:p>
    <w:p w14:paraId="3DB1D862" w14:textId="4D964251" w:rsidR="00D96C73" w:rsidRPr="00EE0884" w:rsidRDefault="00665B63" w:rsidP="00D96C73">
      <w:pPr>
        <w:pStyle w:val="GERERequisito"/>
      </w:pPr>
      <w:bookmarkStart w:id="47" w:name="_Toc448734000"/>
      <w:bookmarkStart w:id="48" w:name="_Toc449604154"/>
      <w:r>
        <w:t>[TA007</w:t>
      </w:r>
      <w:r w:rsidR="00D96C73" w:rsidRPr="00EE0884">
        <w:t xml:space="preserve">] </w:t>
      </w:r>
      <w:proofErr w:type="gramStart"/>
      <w:r w:rsidR="00D96C73" w:rsidRPr="00EE0884">
        <w:t>TA</w:t>
      </w:r>
      <w:proofErr w:type="gramEnd"/>
      <w:r w:rsidR="00D96C73" w:rsidRPr="00EE0884">
        <w:t>_RESUMO_STR</w:t>
      </w:r>
      <w:bookmarkEnd w:id="47"/>
      <w:bookmarkEnd w:id="4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1701"/>
        <w:gridCol w:w="851"/>
        <w:gridCol w:w="1276"/>
        <w:gridCol w:w="1793"/>
      </w:tblGrid>
      <w:tr w:rsidR="0013190C" w:rsidRPr="00EE0884" w14:paraId="64696939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698070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710D78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1EAB0E" w14:textId="77777777" w:rsidR="00D96C73" w:rsidRPr="00EE0884" w:rsidRDefault="00D96C73" w:rsidP="0013190C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51899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DD5743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3190C" w:rsidRPr="00EE0884" w14:paraId="0DA1A63A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69F47" w14:textId="34FF917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92C07" w14:textId="4B7C1C4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ADC16" w14:textId="7356BE44" w:rsidR="00D96C73" w:rsidRPr="00EE0884" w:rsidRDefault="00D96C73" w:rsidP="0013190C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A2623" w14:textId="61CE200D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5E728" w14:textId="23BE830B" w:rsidR="00D96C73" w:rsidRPr="00EE0884" w:rsidRDefault="00D96C73" w:rsidP="00D96C73">
            <w:pPr>
              <w:pStyle w:val="NormalWeb"/>
            </w:pPr>
            <w:r w:rsidRPr="00EE0884">
              <w:t>DATA DA ARRECADAÇÃO ( DD/MM/YYYY)</w:t>
            </w:r>
          </w:p>
        </w:tc>
      </w:tr>
      <w:tr w:rsidR="0013190C" w:rsidRPr="00EE0884" w14:paraId="1D35102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2B77F" w14:textId="5EB601E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62E00" w14:textId="0774E58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F6594" w14:textId="2A95116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8C5B8" w14:textId="33C9753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C5ED80" w14:textId="52A25575" w:rsidR="00D96C73" w:rsidRPr="00EE0884" w:rsidRDefault="00D96C73" w:rsidP="00D96C73">
            <w:pPr>
              <w:pStyle w:val="NormalWeb"/>
            </w:pPr>
            <w:r w:rsidRPr="00EE0884">
              <w:t>ID DO BANCO DEBITADO</w:t>
            </w:r>
          </w:p>
        </w:tc>
      </w:tr>
      <w:tr w:rsidR="0013190C" w:rsidRPr="00EE0884" w14:paraId="711A526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9C9F8" w14:textId="04943A83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ID_CONVÊNIO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22A2" w14:textId="4595594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B7E24" w14:textId="0D8EE0A6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2E407" w14:textId="3D4CEA5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295D1" w14:textId="783B96F2" w:rsidR="00D96C73" w:rsidRPr="00EE0884" w:rsidRDefault="00D96C73" w:rsidP="00D96C73">
            <w:pPr>
              <w:pStyle w:val="NormalWeb"/>
            </w:pPr>
            <w:r w:rsidRPr="00EE0884">
              <w:t>ID DO CONVÊNIO BANCÁRIO</w:t>
            </w:r>
          </w:p>
        </w:tc>
      </w:tr>
      <w:tr w:rsidR="0013190C" w:rsidRPr="00EE0884" w14:paraId="68DBAFB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51041" w14:textId="4EF189A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VALOR_LANCAMENTO_STR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D473D" w14:textId="2339A02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2966C" w14:textId="7777777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8DF8" w14:textId="109ECAD8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029AD" w14:textId="51ACB74F" w:rsidR="00D96C73" w:rsidRPr="00EE0884" w:rsidRDefault="00D96C73" w:rsidP="00D96C73">
            <w:pPr>
              <w:pStyle w:val="NormalWeb"/>
            </w:pPr>
            <w:r w:rsidRPr="00EE0884">
              <w:t>VALOR TOTAL LANCAMENTO STR</w:t>
            </w:r>
          </w:p>
        </w:tc>
      </w:tr>
      <w:tr w:rsidR="0013190C" w:rsidRPr="00EE0884" w14:paraId="5EC57C70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FCF43" w14:textId="5943C9B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DATA_CONSOLIDADO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1B13" w14:textId="189EB3C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6E8AA8" w14:textId="77777777" w:rsidR="00D96C73" w:rsidRPr="00EE0884" w:rsidRDefault="00D96C73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A384D" w14:textId="2C43414B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EEA0C" w14:textId="27CC3B80" w:rsidR="00D96C73" w:rsidRPr="00EE0884" w:rsidRDefault="00D96C73" w:rsidP="00D96C73">
            <w:pPr>
              <w:pStyle w:val="NormalWeb"/>
            </w:pPr>
            <w:r w:rsidRPr="00EE0884">
              <w:t>DATA DA RECEPCÇÃO DO ARQUIVO CONSOLIDADO</w:t>
            </w:r>
          </w:p>
        </w:tc>
      </w:tr>
      <w:tr w:rsidR="00372AAD" w:rsidRPr="00EE0884" w14:paraId="13C09926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D1A76" w14:textId="7E364DF7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D325" w14:textId="7D4E34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AD07B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DB6B7" w14:textId="3C3C6ECA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91B53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PARCIAIS</w:t>
            </w:r>
          </w:p>
          <w:p w14:paraId="12279660" w14:textId="29E9F244" w:rsidR="00372AAD" w:rsidRPr="00EE0884" w:rsidRDefault="00372AAD" w:rsidP="00D96C73">
            <w:pPr>
              <w:pStyle w:val="NormalWeb"/>
            </w:pPr>
            <w:r w:rsidRPr="00EE0884">
              <w:t>Tipo de arquivo (1-online )</w:t>
            </w:r>
          </w:p>
        </w:tc>
      </w:tr>
      <w:tr w:rsidR="00372AAD" w:rsidRPr="00EE0884" w14:paraId="221F8EC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00A17" w14:textId="0459EF73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FF28B" w14:textId="62A2B45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87E55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379CB" w14:textId="16ED93C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CBFB7" w14:textId="77777777" w:rsidR="00372AAD" w:rsidRPr="00EE0884" w:rsidRDefault="00372AAD" w:rsidP="00D96C73">
            <w:pPr>
              <w:pStyle w:val="NormalWeb"/>
            </w:pPr>
            <w:r w:rsidRPr="00EE0884">
              <w:t>VALOR TOTAL RECEPCIONADO PARCIAL</w:t>
            </w:r>
          </w:p>
          <w:p w14:paraId="5C541E69" w14:textId="1BF8E8D0" w:rsidR="00FF085B" w:rsidRPr="00EE0884" w:rsidRDefault="00FF085B" w:rsidP="00D96C73">
            <w:pPr>
              <w:pStyle w:val="NormalWeb"/>
            </w:pPr>
            <w:r w:rsidRPr="00EE0884">
              <w:t>Tipo de arquivo (1-online)</w:t>
            </w:r>
          </w:p>
        </w:tc>
      </w:tr>
      <w:tr w:rsidR="00372AAD" w:rsidRPr="00EE0884" w14:paraId="2FEF93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2F88D" w14:textId="14E9DE4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6044D" w14:textId="6B0006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FD7F6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CD7F9" w14:textId="7B019BD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82325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CONSOLIDADO</w:t>
            </w:r>
          </w:p>
          <w:p w14:paraId="616662F7" w14:textId="098BB79F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39EEB1D7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25B22" w14:textId="7E803F4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F2216" w14:textId="1908A73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B6DD9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1FF18" w14:textId="7C03BEC5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0114C" w14:textId="77777777" w:rsidR="00372AAD" w:rsidRPr="00EE0884" w:rsidRDefault="00372AAD" w:rsidP="00D96C73">
            <w:pPr>
              <w:pStyle w:val="NormalWeb"/>
            </w:pPr>
            <w:r w:rsidRPr="00EE0884">
              <w:t>VALOR TOTAL RECEPCIONADO CONSOLIDADO</w:t>
            </w:r>
          </w:p>
          <w:p w14:paraId="1A43E681" w14:textId="336EE78C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42069A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DB483" w14:textId="4EA26BF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2F8FB" w14:textId="3CF5ADAC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6848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73CF5" w14:textId="381470C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A5E0A" w14:textId="6139555B" w:rsidR="00372AAD" w:rsidRPr="00EE0884" w:rsidRDefault="00372AAD" w:rsidP="00296C00">
            <w:pPr>
              <w:pStyle w:val="NormalWeb"/>
            </w:pPr>
            <w:r w:rsidRPr="00EE0884">
              <w:t>VALOR TOTAL PAGAMENTOS PROCESSADOS PARCIAIS ( 1 -TPAR )</w:t>
            </w:r>
          </w:p>
        </w:tc>
      </w:tr>
      <w:tr w:rsidR="00372AAD" w:rsidRPr="00EE0884" w14:paraId="39AB41E5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188B9" w14:textId="4814959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6CF10" w14:textId="3ED9033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7278F3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6B77A" w14:textId="265CF44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99BD1" w14:textId="38C463E7" w:rsidR="00372AAD" w:rsidRPr="00EE0884" w:rsidRDefault="00372AAD" w:rsidP="00296C00">
            <w:pPr>
              <w:pStyle w:val="NormalWeb"/>
            </w:pPr>
            <w:r w:rsidRPr="00EE0884">
              <w:t>QUANTIDADE DE PAGAMENTOS PROCESSADOS PARCIAIS (1 -TPAR )</w:t>
            </w:r>
          </w:p>
        </w:tc>
      </w:tr>
      <w:tr w:rsidR="00372AAD" w:rsidRPr="00EE0884" w14:paraId="1A20284D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D0071" w14:textId="0E09B58F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6AED0" w14:textId="2586E20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D5181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CA9F1" w14:textId="429AE1E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04190" w14:textId="6F8C65FD" w:rsidR="00372AAD" w:rsidRPr="00EE0884" w:rsidRDefault="00372AAD" w:rsidP="00296C00">
            <w:pPr>
              <w:pStyle w:val="NormalWeb"/>
            </w:pPr>
            <w:r w:rsidRPr="00EE0884">
              <w:t>VALOR TOTAL PAGAMENTOS PROCESSADOS CONSOLIDADOS ( 2 -BDAR )</w:t>
            </w:r>
          </w:p>
        </w:tc>
      </w:tr>
      <w:tr w:rsidR="00372AAD" w:rsidRPr="00EE0884" w14:paraId="77EEC5C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A8793" w14:textId="1E0E3EB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FDE60" w14:textId="529A5162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3101E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E49DB" w14:textId="6B712EC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4333E" w14:textId="78318442" w:rsidR="00372AAD" w:rsidRPr="00EE0884" w:rsidRDefault="00372AAD" w:rsidP="00296C00">
            <w:pPr>
              <w:pStyle w:val="NormalWeb"/>
            </w:pPr>
            <w:r w:rsidRPr="00EE0884">
              <w:t>QUANTIDADE DE PAGAMENTOS PROCESSADOS CONSOLIDADOS ( 2 - BDAR )</w:t>
            </w:r>
          </w:p>
        </w:tc>
      </w:tr>
      <w:tr w:rsidR="0013190C" w:rsidRPr="00EE0884" w14:paraId="4C9BB75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02B11" w14:textId="701B6C3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11F50" w14:textId="4B0B7BCE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B2EBC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CA0B7" w14:textId="60983A8F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73913" w14:textId="77777777" w:rsidR="0013190C" w:rsidRPr="00EE0884" w:rsidRDefault="00296C00" w:rsidP="00296C00">
            <w:pPr>
              <w:pStyle w:val="NormalWeb"/>
            </w:pPr>
            <w:r w:rsidRPr="00EE0884">
              <w:t xml:space="preserve">1 - </w:t>
            </w:r>
            <w:proofErr w:type="gramStart"/>
            <w:r w:rsidRPr="00EE0884">
              <w:t>CONCILIADO ,</w:t>
            </w:r>
            <w:proofErr w:type="gramEnd"/>
            <w:r w:rsidRPr="00EE0884">
              <w:t xml:space="preserve"> </w:t>
            </w:r>
          </w:p>
          <w:p w14:paraId="2FAE4BB9" w14:textId="3B056BF0" w:rsidR="00296C00" w:rsidRPr="00EE0884" w:rsidRDefault="00296C00" w:rsidP="00296C00">
            <w:pPr>
              <w:pStyle w:val="NormalWeb"/>
            </w:pPr>
            <w:r w:rsidRPr="00EE0884">
              <w:t xml:space="preserve">2 - NÃO CONCILIADO </w:t>
            </w:r>
          </w:p>
        </w:tc>
      </w:tr>
      <w:tr w:rsidR="0013190C" w:rsidRPr="00EE0884" w14:paraId="30621628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2B9F18" w14:textId="12997158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3011C" w14:textId="239DF8D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E5B26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BB013" w14:textId="7E600899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E98A0" w14:textId="3E3AF70C" w:rsidR="00296C00" w:rsidRPr="00EE0884" w:rsidRDefault="00296C00" w:rsidP="00296C00">
            <w:pPr>
              <w:pStyle w:val="NormalWeb"/>
            </w:pPr>
            <w:r w:rsidRPr="00EE0884">
              <w:t xml:space="preserve">DATA E HORA DO ULTIMO PROCESSAMENTO DE CONCILIAÇÃO REALIZADO. </w:t>
            </w:r>
          </w:p>
        </w:tc>
      </w:tr>
    </w:tbl>
    <w:p w14:paraId="77E96FCC" w14:textId="77777777" w:rsidR="00D96C73" w:rsidRPr="00EE0884" w:rsidRDefault="00D96C73" w:rsidP="003D058D">
      <w:pPr>
        <w:ind w:left="0"/>
      </w:pPr>
    </w:p>
    <w:p w14:paraId="110F2AAB" w14:textId="77777777" w:rsidR="0013190C" w:rsidRPr="00EE0884" w:rsidRDefault="0013190C" w:rsidP="003D058D">
      <w:pPr>
        <w:ind w:left="0"/>
      </w:pPr>
    </w:p>
    <w:p w14:paraId="0DE49274" w14:textId="77777777" w:rsidR="0013190C" w:rsidRPr="00EE0884" w:rsidRDefault="0013190C" w:rsidP="003D058D">
      <w:pPr>
        <w:ind w:left="0"/>
      </w:pPr>
    </w:p>
    <w:p w14:paraId="43D7D827" w14:textId="5816B679" w:rsidR="00895CE0" w:rsidRPr="00EE0884" w:rsidRDefault="00895CE0" w:rsidP="003D058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9" w:name="_Toc448734001"/>
      <w:bookmarkStart w:id="50" w:name="_Toc449604155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2C3F22" w:rsidRPr="00EE0884">
        <w:t>BANCO_AGENCIAS</w:t>
      </w:r>
      <w:bookmarkEnd w:id="49"/>
      <w:bookmarkEnd w:id="50"/>
    </w:p>
    <w:p w14:paraId="4A8C310D" w14:textId="438619AE" w:rsidR="00895CE0" w:rsidRPr="00EE0884" w:rsidRDefault="00811FA8" w:rsidP="00895CE0">
      <w:pPr>
        <w:pStyle w:val="GERERequisito"/>
      </w:pPr>
      <w:bookmarkStart w:id="51" w:name="_Toc448734002"/>
      <w:bookmarkStart w:id="52" w:name="_Toc449604156"/>
      <w:r w:rsidRPr="00EE0884">
        <w:t>[TA</w:t>
      </w:r>
      <w:r w:rsidR="00895CE0" w:rsidRPr="00EE0884">
        <w:t>00</w:t>
      </w:r>
      <w:r w:rsidR="00665B63">
        <w:t>8</w:t>
      </w:r>
      <w:r w:rsidR="00895CE0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BANCO_AGENCIAS</w:t>
      </w:r>
      <w:bookmarkEnd w:id="51"/>
      <w:bookmarkEnd w:id="52"/>
    </w:p>
    <w:p w14:paraId="7F42943D" w14:textId="77777777" w:rsidR="00895CE0" w:rsidRPr="00EE0884" w:rsidRDefault="00895CE0" w:rsidP="00895CE0">
      <w:pPr>
        <w:spacing w:before="60" w:after="60"/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63187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2E0419" w14:textId="669CF14D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601611" w14:textId="6955228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3B3BA2" w14:textId="6B616B5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6B64D5" w14:textId="7ED8B88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814F3" w14:textId="07723BD3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5671DA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91E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39E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679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B8855" w14:textId="06AC7BB9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9F5A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46C41EC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B569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50C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37F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645AC" w14:textId="53058F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B958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1973A5" w:rsidRPr="00EE0884" w14:paraId="05830BF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E989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14E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05AA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1FC6D" w14:textId="01DC2EA6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DB9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Agência</w:t>
            </w:r>
          </w:p>
        </w:tc>
      </w:tr>
      <w:tr w:rsidR="001973A5" w:rsidRPr="00EE0884" w14:paraId="5B8E9B21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E22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B20B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391C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B8190" w14:textId="6214885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653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 Agência Arrecadadora</w:t>
            </w:r>
          </w:p>
        </w:tc>
      </w:tr>
      <w:tr w:rsidR="001973A5" w:rsidRPr="00EE0884" w14:paraId="4D82FA7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231E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160D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D87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9E032" w14:textId="78072F9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A9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 da Agência Arrecadadora</w:t>
            </w:r>
          </w:p>
        </w:tc>
      </w:tr>
      <w:tr w:rsidR="001973A5" w:rsidRPr="00EE0884" w14:paraId="1C3567A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F16A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598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5D14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9F105" w14:textId="08DFBE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04C6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X Agência </w:t>
            </w:r>
          </w:p>
          <w:p w14:paraId="59408B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ATIVA , 2 - CANCELADA</w:t>
            </w:r>
          </w:p>
        </w:tc>
      </w:tr>
      <w:tr w:rsidR="001973A5" w:rsidRPr="00EE0884" w14:paraId="37CD3E3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723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NUMERO_CONTA_CORRENTE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977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6D7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19C80" w14:textId="678655BB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DA2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Corrente da Agência</w:t>
            </w:r>
          </w:p>
        </w:tc>
      </w:tr>
      <w:tr w:rsidR="001973A5" w:rsidRPr="00EE0884" w14:paraId="5A36D93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7845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BD8D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A798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556E9" w14:textId="6FA120B0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406D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Conta Corrente da Agência</w:t>
            </w:r>
          </w:p>
        </w:tc>
      </w:tr>
      <w:tr w:rsidR="001973A5" w:rsidRPr="00EE0884" w14:paraId="47C5D31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809E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053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B05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87A60" w14:textId="47443EF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B8F51" w14:textId="577974CF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EE0884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1973A5" w:rsidRPr="00EE0884" w14:paraId="7E2AC2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104B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D7EC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62E0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18FAC" w14:textId="036FED3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1A95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Email</w:t>
            </w:r>
            <w:proofErr w:type="spellEnd"/>
            <w:r w:rsidRPr="00EE0884">
              <w:rPr>
                <w:lang w:val="pt-BR"/>
              </w:rPr>
              <w:t xml:space="preserve"> Correspondências da Agência Arrecadadora</w:t>
            </w:r>
          </w:p>
        </w:tc>
      </w:tr>
      <w:tr w:rsidR="00503335" w:rsidRPr="00EE0884" w14:paraId="7E6CF85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6AE9B" w14:textId="35805FC6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CENTRALIZADORA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53C0F" w14:textId="18E70912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DFDCB" w14:textId="77777777" w:rsidR="00503335" w:rsidRPr="00EE0884" w:rsidRDefault="0050333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E0F43" w14:textId="7253BEB8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C7839" w14:textId="2F451883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Centralizadora ( 1 –SIM, 2 – NÃO )</w:t>
            </w:r>
          </w:p>
        </w:tc>
      </w:tr>
    </w:tbl>
    <w:p w14:paraId="33B0C395" w14:textId="77777777" w:rsidR="00895CE0" w:rsidRPr="00EE0884" w:rsidRDefault="00895CE0" w:rsidP="001973A5">
      <w:pPr>
        <w:spacing w:before="60" w:after="60"/>
        <w:ind w:left="0"/>
      </w:pPr>
    </w:p>
    <w:p w14:paraId="1F4BEBF2" w14:textId="7ACE419F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3" w:name="_Toc448734003"/>
      <w:bookmarkStart w:id="54" w:name="_Toc449604157"/>
      <w:r w:rsidRPr="00EE0884">
        <w:t xml:space="preserve">Tabela </w:t>
      </w:r>
      <w:proofErr w:type="gramStart"/>
      <w:r w:rsidR="007F52BA" w:rsidRPr="00EE0884">
        <w:t>TA</w:t>
      </w:r>
      <w:proofErr w:type="gramEnd"/>
      <w:r w:rsidR="007F52BA" w:rsidRPr="00EE0884">
        <w:t>_</w:t>
      </w:r>
      <w:r w:rsidR="002C3F22" w:rsidRPr="00EE0884">
        <w:t>BANCOS</w:t>
      </w:r>
      <w:bookmarkEnd w:id="53"/>
      <w:bookmarkEnd w:id="54"/>
    </w:p>
    <w:p w14:paraId="3EA75AF6" w14:textId="77777777" w:rsidR="00895CE0" w:rsidRPr="00EE0884" w:rsidRDefault="00895CE0" w:rsidP="00895CE0"/>
    <w:p w14:paraId="3559641D" w14:textId="583532A8" w:rsidR="00895CE0" w:rsidRPr="00EE0884" w:rsidRDefault="00811FA8" w:rsidP="00895CE0">
      <w:pPr>
        <w:pStyle w:val="GERERequisito"/>
      </w:pPr>
      <w:bookmarkStart w:id="55" w:name="_Toc448734004"/>
      <w:bookmarkStart w:id="56" w:name="_Toc449604158"/>
      <w:r w:rsidRPr="00EE0884">
        <w:t>[TA</w:t>
      </w:r>
      <w:r w:rsidR="00895CE0" w:rsidRPr="00EE0884">
        <w:t>00</w:t>
      </w:r>
      <w:r w:rsidR="00665B63">
        <w:t>9</w:t>
      </w:r>
      <w:r w:rsidR="00895CE0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BANCOS</w:t>
      </w:r>
      <w:bookmarkEnd w:id="55"/>
      <w:bookmarkEnd w:id="5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185504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AF6E11" w14:textId="512D9E3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1E7305" w14:textId="7CD2093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2F4F6D" w14:textId="5ADEAAB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06BC73" w14:textId="2210BB1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855ED" w14:textId="42297A1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291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45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3B4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F5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196DF" w14:textId="629252A1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D8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4DDC52F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F70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534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211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D3BB1" w14:textId="53529E37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7D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Banco</w:t>
            </w:r>
          </w:p>
        </w:tc>
      </w:tr>
      <w:tr w:rsidR="007F52BA" w:rsidRPr="00EE0884" w14:paraId="5AA8B6A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890E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B8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FF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B28F1" w14:textId="6983A4B6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E7D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</w:t>
            </w:r>
          </w:p>
          <w:p w14:paraId="25CD93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ATIVO, 2- CANCELADO</w:t>
            </w:r>
          </w:p>
        </w:tc>
      </w:tr>
      <w:tr w:rsidR="0088493D" w:rsidRPr="00EE0884" w14:paraId="58287AF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0F78A" w14:textId="24035B70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CNPJ_RAIZ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51F14" w14:textId="2FD78B9D" w:rsidR="0088493D" w:rsidRPr="00EE0884" w:rsidRDefault="0088493D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63A13" w14:textId="77777777" w:rsidR="0088493D" w:rsidRPr="00EE0884" w:rsidRDefault="0088493D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ED5D4" w14:textId="7B13DB27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DE14A" w14:textId="790FD4D5" w:rsidR="0088493D" w:rsidRPr="00EE0884" w:rsidRDefault="0088493D" w:rsidP="00D703D4">
            <w:pPr>
              <w:pStyle w:val="NormalWeb"/>
            </w:pPr>
            <w:r w:rsidRPr="00EE0884">
              <w:t xml:space="preserve">CNPJ RAIZ DO BANCO ARRECADADOR </w:t>
            </w:r>
          </w:p>
        </w:tc>
      </w:tr>
    </w:tbl>
    <w:p w14:paraId="416270B8" w14:textId="77777777" w:rsidR="00895CE0" w:rsidRPr="00EE0884" w:rsidRDefault="00895CE0" w:rsidP="007F52BA">
      <w:pPr>
        <w:spacing w:before="60" w:after="60"/>
        <w:ind w:left="0"/>
      </w:pPr>
    </w:p>
    <w:p w14:paraId="103FEFBA" w14:textId="33E2130E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7" w:name="_Toc448734005"/>
      <w:bookmarkStart w:id="58" w:name="_Toc449604159"/>
      <w:r w:rsidRPr="00EE0884">
        <w:t>Tabela</w:t>
      </w:r>
      <w:r w:rsidR="007F52BA" w:rsidRPr="00EE0884">
        <w:t xml:space="preserve"> </w:t>
      </w:r>
      <w:proofErr w:type="gramStart"/>
      <w:r w:rsidR="007F52BA" w:rsidRPr="00EE0884">
        <w:t>TA</w:t>
      </w:r>
      <w:proofErr w:type="gramEnd"/>
      <w:r w:rsidR="007F52BA" w:rsidRPr="00EE0884">
        <w:t>_</w:t>
      </w:r>
      <w:r w:rsidR="002C3F22" w:rsidRPr="00EE0884">
        <w:t>CONVENIOS_ARREC</w:t>
      </w:r>
      <w:bookmarkEnd w:id="57"/>
      <w:bookmarkEnd w:id="58"/>
    </w:p>
    <w:p w14:paraId="7FDC6AC3" w14:textId="77777777" w:rsidR="00895CE0" w:rsidRPr="00EE0884" w:rsidRDefault="00895CE0" w:rsidP="00895CE0"/>
    <w:p w14:paraId="45F8C3E2" w14:textId="6D13A7E4" w:rsidR="00895CE0" w:rsidRPr="00EE0884" w:rsidRDefault="00811FA8" w:rsidP="00895CE0">
      <w:pPr>
        <w:pStyle w:val="GERERequisito"/>
      </w:pPr>
      <w:bookmarkStart w:id="59" w:name="_Toc448734006"/>
      <w:bookmarkStart w:id="60" w:name="_Toc449604160"/>
      <w:r w:rsidRPr="00EE0884">
        <w:t>[TA</w:t>
      </w:r>
      <w:r w:rsidR="00665B63">
        <w:t>010</w:t>
      </w:r>
      <w:r w:rsidR="00895CE0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CONVENIOS_ARREC</w:t>
      </w:r>
      <w:bookmarkEnd w:id="59"/>
      <w:bookmarkEnd w:id="6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192CBE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AA2B416" w14:textId="79BDC72E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E36830" w14:textId="0C46FEB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20DC1E" w14:textId="1D2252B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A94D34" w14:textId="4EF9C8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03A9B8" w14:textId="4D9AC39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81D25B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5A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C8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4F7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8CC3D" w14:textId="756365F0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02B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649374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DCD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CD6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4C6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5473" w14:textId="27647F13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1299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Convênio Bancário</w:t>
            </w:r>
          </w:p>
        </w:tc>
      </w:tr>
      <w:tr w:rsidR="007F52BA" w:rsidRPr="00EE0884" w14:paraId="0B0B7F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79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2C8B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AED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B3A9" w14:textId="2397E6D9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C292C" w14:textId="77777777" w:rsidR="00631089" w:rsidRPr="00EE0884" w:rsidRDefault="00631089" w:rsidP="00631089">
            <w:pPr>
              <w:pStyle w:val="NormalWeb"/>
              <w:spacing w:before="0" w:beforeAutospacing="0"/>
            </w:pPr>
            <w:r w:rsidRPr="00EE0884">
              <w:t xml:space="preserve">Tipo de código de barra (1-GNRE; 2-DARE; 3 - IPVA; 4-SIMPLES NACIONAL; 5 - SEM BARRA </w:t>
            </w:r>
          </w:p>
          <w:p w14:paraId="688D2D30" w14:textId="1480899E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4DAAF42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BFA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CAD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103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CCF5A" w14:textId="6406DDED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B53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Convênio </w:t>
            </w:r>
          </w:p>
          <w:p w14:paraId="2AE27B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1-Ativo 2 - Cancelado</w:t>
            </w:r>
          </w:p>
        </w:tc>
      </w:tr>
      <w:tr w:rsidR="007F52BA" w:rsidRPr="00EE0884" w14:paraId="0524FC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5D9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8F9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0E6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59DB3" w14:textId="2B0E0978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FA04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702A0E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FA1D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6BE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EA49A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r w:rsidR="00116FE1">
              <w:fldChar w:fldCharType="begin"/>
            </w:r>
            <w:r w:rsidR="00116FE1">
              <w:instrText xml:space="preserve"> HYPERLINK \l "VFCMkgqGAqACBgOS" </w:instrText>
            </w:r>
            <w:r w:rsidR="00116FE1">
              <w:fldChar w:fldCharType="separate"/>
            </w:r>
            <w:r w:rsidRPr="00DE625C">
              <w:rPr>
                <w:lang w:val="es-419"/>
              </w:rPr>
              <w:t>TA_BANCO_AGENCIAS.ID_AGENCIA</w:t>
            </w:r>
            <w:r w:rsidR="00116FE1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D76B3" w14:textId="667CD554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F60D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631089" w:rsidRPr="00EE0884" w14:paraId="06C3BE0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9C1EB" w14:textId="0492CCE9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VERSÃO_ARQUIVO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12178" w14:textId="3848229A" w:rsidR="00631089" w:rsidRPr="00EE0884" w:rsidRDefault="00631089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DF547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D761DD" w14:textId="5E10DD0B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21030" w14:textId="4D51CF24" w:rsidR="00631089" w:rsidRPr="00EE0884" w:rsidRDefault="00631089" w:rsidP="00631089">
            <w:pPr>
              <w:pStyle w:val="NormalWeb"/>
            </w:pPr>
            <w:r w:rsidRPr="00EE0884">
              <w:t xml:space="preserve">Versão do Arquivo que está </w:t>
            </w:r>
            <w:proofErr w:type="gramStart"/>
            <w:r w:rsidRPr="00EE0884">
              <w:t>sendo Processado</w:t>
            </w:r>
            <w:proofErr w:type="gramEnd"/>
            <w:r w:rsidRPr="00EE0884">
              <w:t xml:space="preserve"> novamente. </w:t>
            </w:r>
            <w:proofErr w:type="spellStart"/>
            <w:r w:rsidRPr="00EE0884">
              <w:t>Ex</w:t>
            </w:r>
            <w:proofErr w:type="spellEnd"/>
            <w:r w:rsidRPr="00EE0884">
              <w:t xml:space="preserve">: 01, 02 </w:t>
            </w:r>
            <w:proofErr w:type="spellStart"/>
            <w:r w:rsidRPr="00EE0884">
              <w:t>etc</w:t>
            </w:r>
            <w:proofErr w:type="spellEnd"/>
            <w:r w:rsidRPr="00EE0884">
              <w:t xml:space="preserve">   </w:t>
            </w:r>
          </w:p>
        </w:tc>
      </w:tr>
      <w:tr w:rsidR="00631089" w:rsidRPr="00EE0884" w14:paraId="7F17C1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C3046" w14:textId="4D551BE2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4C745" w14:textId="0B3776DF" w:rsidR="00631089" w:rsidRPr="00EE0884" w:rsidRDefault="00631089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D73BD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DF30C" w14:textId="69D80673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BD118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TIPOS DE CONVÊNIOS </w:t>
            </w:r>
          </w:p>
          <w:p w14:paraId="4AA1803A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027 - ICMS,   </w:t>
            </w:r>
          </w:p>
          <w:p w14:paraId="30C10A50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173 - IPVA , </w:t>
            </w:r>
          </w:p>
          <w:p w14:paraId="78B55F59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174 - OUTRAS RECEITAS TRIBUTÁRIAS, </w:t>
            </w:r>
          </w:p>
          <w:p w14:paraId="6117D3B0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175 - OUTRAS RECEITAS NÃO TRIBUTÁRIAS, </w:t>
            </w:r>
          </w:p>
          <w:p w14:paraId="6A20F89A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316 - GNRE,   </w:t>
            </w:r>
          </w:p>
          <w:p w14:paraId="4CA207F3" w14:textId="66047D9E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607 - SIMPLES NACIONAL </w:t>
            </w:r>
          </w:p>
        </w:tc>
      </w:tr>
    </w:tbl>
    <w:p w14:paraId="62315C33" w14:textId="28C88A22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1" w:name="_Toc448734007"/>
      <w:bookmarkStart w:id="62" w:name="_Toc449604161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Pr="00EE0884">
        <w:t>CONVENIOS_TARIFAS</w:t>
      </w:r>
      <w:bookmarkEnd w:id="61"/>
      <w:bookmarkEnd w:id="62"/>
    </w:p>
    <w:p w14:paraId="1AAAF0F6" w14:textId="77777777" w:rsidR="002C3F22" w:rsidRPr="00EE0884" w:rsidRDefault="002C3F22" w:rsidP="002C3F22"/>
    <w:p w14:paraId="2AEADE71" w14:textId="261CBB0F" w:rsidR="002C3F22" w:rsidRPr="00EE0884" w:rsidRDefault="00811FA8" w:rsidP="002C3F22">
      <w:pPr>
        <w:pStyle w:val="GERERequisito"/>
      </w:pPr>
      <w:bookmarkStart w:id="63" w:name="_Toc448734008"/>
      <w:bookmarkStart w:id="64" w:name="_Toc449604162"/>
      <w:r w:rsidRPr="00EE0884">
        <w:t>[TA</w:t>
      </w:r>
      <w:r w:rsidR="002C3F22" w:rsidRPr="00EE0884">
        <w:t>0</w:t>
      </w:r>
      <w:r w:rsidR="00665B63">
        <w:t>11</w:t>
      </w:r>
      <w:r w:rsidR="002C3F22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CONVENIOS_TARIFAS</w:t>
      </w:r>
      <w:bookmarkEnd w:id="63"/>
      <w:bookmarkEnd w:id="6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B41E0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CC47E4" w14:textId="1016F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EEE17F" w14:textId="25FCFD5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4DC603" w14:textId="545C30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B24B1D" w14:textId="65D683F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9F87232" w14:textId="629950C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860CB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FFE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ID_TARIFA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4C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629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09B0E" w14:textId="4CF0997D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933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Sequencial da Tarifa.</w:t>
            </w:r>
          </w:p>
        </w:tc>
      </w:tr>
      <w:tr w:rsidR="007F52BA" w:rsidRPr="00EE0884" w14:paraId="2FB861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5B1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026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9A4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86131" w14:textId="5A02E2F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56B0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0ECA475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FA509" w14:textId="63ACF3C1" w:rsidR="007F52BA" w:rsidRPr="00EE0884" w:rsidRDefault="00D674EC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B3A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C1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7E7CF" w14:textId="473DDD81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49D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1F9604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6EE73C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54DC95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2D52B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5928D6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17186A6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EEC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62B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CAC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9D3C8" w14:textId="571FC4D4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EA122" w14:textId="620E5AF1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</w:t>
            </w:r>
            <w:r w:rsidR="00EE0884" w:rsidRPr="00EE0884">
              <w:rPr>
                <w:lang w:val="pt-BR"/>
              </w:rPr>
              <w:t>Início</w:t>
            </w:r>
            <w:r w:rsidRPr="00EE0884">
              <w:rPr>
                <w:lang w:val="pt-BR"/>
              </w:rPr>
              <w:t xml:space="preserve"> da Cobrança</w:t>
            </w:r>
          </w:p>
        </w:tc>
      </w:tr>
      <w:tr w:rsidR="007F52BA" w:rsidRPr="00EE0884" w14:paraId="52D58A0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684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8E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4A2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DF516" w14:textId="61EA1DE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0276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Fim da Cobrança da Tarifa</w:t>
            </w:r>
          </w:p>
        </w:tc>
      </w:tr>
      <w:tr w:rsidR="007F52BA" w:rsidRPr="00EE0884" w14:paraId="24CC7F4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C9A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5E7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A70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C6B73" w14:textId="3CF1D458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12E4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Tarifa a ser Comprada</w:t>
            </w:r>
          </w:p>
        </w:tc>
      </w:tr>
    </w:tbl>
    <w:p w14:paraId="5AE26E84" w14:textId="77777777" w:rsidR="007F52BA" w:rsidRPr="00EE0884" w:rsidRDefault="007F52BA" w:rsidP="007F52BA">
      <w:pPr>
        <w:spacing w:before="60" w:after="60"/>
        <w:ind w:left="0"/>
      </w:pPr>
    </w:p>
    <w:p w14:paraId="3BB6A02F" w14:textId="77777777" w:rsidR="007F52BA" w:rsidRPr="00EE0884" w:rsidRDefault="007F52BA" w:rsidP="007F52BA">
      <w:pPr>
        <w:spacing w:before="60" w:after="60"/>
        <w:ind w:left="0"/>
      </w:pPr>
    </w:p>
    <w:p w14:paraId="0FEFAD29" w14:textId="402C89AE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5" w:name="_Toc448734009"/>
      <w:bookmarkStart w:id="66" w:name="_Toc449604163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Pr="00EE0884">
        <w:t>DELEGACIA_AGENCIAS</w:t>
      </w:r>
      <w:bookmarkEnd w:id="65"/>
      <w:bookmarkEnd w:id="66"/>
    </w:p>
    <w:p w14:paraId="78D2B929" w14:textId="77777777" w:rsidR="002C3F22" w:rsidRPr="00EE0884" w:rsidRDefault="002C3F22" w:rsidP="002C3F22"/>
    <w:p w14:paraId="47164DBC" w14:textId="3740F136" w:rsidR="002C3F22" w:rsidRPr="00EE0884" w:rsidRDefault="00811FA8" w:rsidP="002C3F22">
      <w:pPr>
        <w:pStyle w:val="GERERequisito"/>
      </w:pPr>
      <w:bookmarkStart w:id="67" w:name="_Toc448734010"/>
      <w:bookmarkStart w:id="68" w:name="_Toc449604164"/>
      <w:r w:rsidRPr="00EE0884">
        <w:t>[TA</w:t>
      </w:r>
      <w:r w:rsidR="002C3F22" w:rsidRPr="00EE0884">
        <w:t>0</w:t>
      </w:r>
      <w:r w:rsidR="00665B63">
        <w:t>12</w:t>
      </w:r>
      <w:r w:rsidR="002C3F22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DELEGACIA_AGENCIAS</w:t>
      </w:r>
      <w:bookmarkEnd w:id="67"/>
      <w:bookmarkEnd w:id="6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62DA47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FE424D" w14:textId="0029EEF2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2453C" w14:textId="52E97C2C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66F0A8" w14:textId="4159129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2B190C" w14:textId="054E919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6CCE27" w14:textId="2329A73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43219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BD5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3DED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8CA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B90CA" w14:textId="14D441C3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E8E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das Unidade Regionais e ou Postos Fiscais que estão relacionadas com as </w:t>
            </w:r>
            <w:r w:rsidRPr="00EE0884">
              <w:rPr>
                <w:lang w:val="pt-BR"/>
              </w:rPr>
              <w:lastRenderedPageBreak/>
              <w:t>Delegacias Fazendárias</w:t>
            </w:r>
          </w:p>
        </w:tc>
      </w:tr>
      <w:tr w:rsidR="007F52BA" w:rsidRPr="00EE0884" w14:paraId="72C9EAD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D45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C34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D8AD7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r w:rsidR="00116FE1">
              <w:fldChar w:fldCharType="begin"/>
            </w:r>
            <w:r w:rsidR="00116FE1">
              <w:instrText xml:space="preserve"> HYPERLINK \l "05CMkgqGAqACBgOH" </w:instrText>
            </w:r>
            <w:r w:rsidR="00116FE1">
              <w:fldChar w:fldCharType="separate"/>
            </w:r>
            <w:r w:rsidRPr="00DE625C">
              <w:rPr>
                <w:lang w:val="es-419"/>
              </w:rPr>
              <w:t>TA_DELEGACIAS.ID_DELEGACIA</w:t>
            </w:r>
            <w:r w:rsidR="00116FE1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44A93" w14:textId="42A61B94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DB5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41AE654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3EC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726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A71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23D4F" w14:textId="432B2209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6BD7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das Unidades Regionais ou Postos Fiscais</w:t>
            </w:r>
          </w:p>
        </w:tc>
      </w:tr>
    </w:tbl>
    <w:p w14:paraId="5B0FC244" w14:textId="77777777" w:rsidR="002C3F22" w:rsidRPr="00EE0884" w:rsidRDefault="002C3F22" w:rsidP="007F52BA">
      <w:pPr>
        <w:spacing w:before="60" w:after="60"/>
        <w:ind w:left="0"/>
      </w:pPr>
    </w:p>
    <w:p w14:paraId="069C8200" w14:textId="06C7B2ED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9" w:name="_Toc448734011"/>
      <w:bookmarkStart w:id="70" w:name="_Toc449604165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Pr="00EE0884">
        <w:t>DELEGACIA_ENDERECO</w:t>
      </w:r>
      <w:bookmarkEnd w:id="69"/>
      <w:bookmarkEnd w:id="70"/>
    </w:p>
    <w:p w14:paraId="3D33DE91" w14:textId="77777777" w:rsidR="002C3F22" w:rsidRPr="00EE0884" w:rsidRDefault="002C3F22" w:rsidP="002C3F22"/>
    <w:p w14:paraId="09EE2CBB" w14:textId="2F814AA7" w:rsidR="002C3F22" w:rsidRPr="00EE0884" w:rsidRDefault="00811FA8" w:rsidP="002C3F22">
      <w:pPr>
        <w:pStyle w:val="GERERequisito"/>
      </w:pPr>
      <w:bookmarkStart w:id="71" w:name="_Toc448734012"/>
      <w:bookmarkStart w:id="72" w:name="_Toc449604166"/>
      <w:r w:rsidRPr="00EE0884">
        <w:t>[TA</w:t>
      </w:r>
      <w:r w:rsidR="00665B63">
        <w:t>013</w:t>
      </w:r>
      <w:r w:rsidR="002C3F22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DELEGACIA_ENDERECO</w:t>
      </w:r>
      <w:bookmarkEnd w:id="71"/>
      <w:bookmarkEnd w:id="7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82A31D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57B211" w14:textId="66CFD6E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C56FD82" w14:textId="5505B51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0483B12" w14:textId="4C90A0D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0EE905" w14:textId="3FBFC73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0E4998" w14:textId="6555F60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6C61C7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2A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72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5E1BB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r w:rsidR="00116FE1">
              <w:fldChar w:fldCharType="begin"/>
            </w:r>
            <w:r w:rsidR="00116FE1">
              <w:instrText xml:space="preserve"> HYPERLINK \l "05CMkgqGAqACBgOH" </w:instrText>
            </w:r>
            <w:r w:rsidR="00116FE1">
              <w:fldChar w:fldCharType="separate"/>
            </w:r>
            <w:r w:rsidRPr="00DE625C">
              <w:rPr>
                <w:lang w:val="es-419"/>
              </w:rPr>
              <w:t>TA_DELEGACIAS.ID_DELEGACIA</w:t>
            </w:r>
            <w:r w:rsidR="00116FE1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17EE1" w14:textId="3916C613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3D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3E66EA7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111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EA2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77EE8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r w:rsidR="00116FE1">
              <w:fldChar w:fldCharType="begin"/>
            </w:r>
            <w:r w:rsidR="00116FE1">
              <w:instrText xml:space="preserve"> HYPERLINK \l "SNCMkgqGAqACBgOi" </w:instrText>
            </w:r>
            <w:r w:rsidR="00116FE1">
              <w:fldChar w:fldCharType="separate"/>
            </w:r>
            <w:r w:rsidRPr="00DE625C">
              <w:rPr>
                <w:lang w:val="es-419"/>
              </w:rPr>
              <w:t>TA_MUNICIPIOS.ID_MUNICIPIO</w:t>
            </w:r>
            <w:r w:rsidR="00116FE1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C822A" w14:textId="1F502D92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A7712" w14:textId="2AB07512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que pertence</w:t>
            </w:r>
          </w:p>
        </w:tc>
      </w:tr>
      <w:tr w:rsidR="007F52BA" w:rsidRPr="00EE0884" w14:paraId="5FDC45C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CE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529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EF1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B24DB" w14:textId="56175A78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1CD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Federada</w:t>
            </w:r>
          </w:p>
        </w:tc>
      </w:tr>
      <w:tr w:rsidR="007F52BA" w:rsidRPr="00EE0884" w14:paraId="23A9518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EA7B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LOGRADOURO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59E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F3E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36821" w14:textId="0823378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E75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Logradouro : RUA, AVENIDA, ALAMEDA</w:t>
            </w:r>
          </w:p>
        </w:tc>
      </w:tr>
      <w:tr w:rsidR="007F52BA" w:rsidRPr="00EE0884" w14:paraId="2C9FAF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A4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61D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3EF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3B2F0" w14:textId="6F35269C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47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Endereço da Delegacia</w:t>
            </w:r>
          </w:p>
        </w:tc>
      </w:tr>
      <w:tr w:rsidR="007F52BA" w:rsidRPr="00EE0884" w14:paraId="559AF24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948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4C74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E43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28D14" w14:textId="4354913B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AF9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 da Delegacia</w:t>
            </w:r>
          </w:p>
        </w:tc>
      </w:tr>
      <w:tr w:rsidR="007F52BA" w:rsidRPr="00EE0884" w14:paraId="7C20AB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DC9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TELEFONE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1DA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6E6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E55A2C" w14:textId="2621900F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1212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Telefone com DDD</w:t>
            </w:r>
          </w:p>
        </w:tc>
      </w:tr>
      <w:tr w:rsidR="007F52BA" w:rsidRPr="00EE0884" w14:paraId="20C2C0D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290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FAX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F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1098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8149B" w14:textId="53CBFAE0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B42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Fax com DDD</w:t>
            </w:r>
          </w:p>
        </w:tc>
      </w:tr>
      <w:tr w:rsidR="007F52BA" w:rsidRPr="00EE0884" w14:paraId="7B79F43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6D5D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192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C6A8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F1E79" w14:textId="2BA32B5A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0E910" w14:textId="47DDB508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Email</w:t>
            </w:r>
            <w:r w:rsidR="000F116D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>Principal</w:t>
            </w:r>
            <w:proofErr w:type="spellEnd"/>
            <w:r w:rsidRPr="00EE0884">
              <w:rPr>
                <w:lang w:val="pt-BR"/>
              </w:rPr>
              <w:t xml:space="preserve"> da Delegacia </w:t>
            </w:r>
            <w:proofErr w:type="spellStart"/>
            <w:r w:rsidRPr="00EE0884">
              <w:rPr>
                <w:lang w:val="pt-BR"/>
              </w:rPr>
              <w:t>Fazendaria</w:t>
            </w:r>
            <w:proofErr w:type="spellEnd"/>
          </w:p>
        </w:tc>
      </w:tr>
    </w:tbl>
    <w:p w14:paraId="7BEC02B9" w14:textId="77777777" w:rsidR="002C3F22" w:rsidRPr="00EE0884" w:rsidRDefault="002C3F22" w:rsidP="007F52BA">
      <w:pPr>
        <w:spacing w:before="60" w:after="60"/>
        <w:ind w:left="0"/>
      </w:pPr>
    </w:p>
    <w:p w14:paraId="28316CAB" w14:textId="1963C7E7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3" w:name="_Toc448734013"/>
      <w:bookmarkStart w:id="74" w:name="_Toc449604167"/>
      <w:r w:rsidRPr="00EE0884">
        <w:lastRenderedPageBreak/>
        <w:t xml:space="preserve">Tabela </w:t>
      </w:r>
      <w:proofErr w:type="gramStart"/>
      <w:r w:rsidR="00665B63">
        <w:t>TA</w:t>
      </w:r>
      <w:proofErr w:type="gramEnd"/>
      <w:r w:rsidR="00665B63">
        <w:t>_UNIDADE</w:t>
      </w:r>
      <w:r w:rsidR="00C27A2C" w:rsidRPr="00EE0884">
        <w:t>_RECEITAS</w:t>
      </w:r>
      <w:bookmarkEnd w:id="73"/>
      <w:bookmarkEnd w:id="74"/>
    </w:p>
    <w:p w14:paraId="0B22AC13" w14:textId="77777777" w:rsidR="002C3F22" w:rsidRPr="00EE0884" w:rsidRDefault="002C3F22" w:rsidP="002C3F22"/>
    <w:p w14:paraId="4C30011C" w14:textId="0B7EBB77" w:rsidR="002C3F22" w:rsidRPr="00EE0884" w:rsidRDefault="002C3F22" w:rsidP="002C3F22">
      <w:pPr>
        <w:pStyle w:val="GERERequisito"/>
      </w:pPr>
      <w:bookmarkStart w:id="75" w:name="_Toc448734014"/>
      <w:bookmarkStart w:id="76" w:name="_Toc449604168"/>
      <w:r w:rsidRPr="00EE0884">
        <w:t>[TAB0</w:t>
      </w:r>
      <w:r w:rsidR="00665B63">
        <w:t>14</w:t>
      </w:r>
      <w:r w:rsidRPr="00EE0884">
        <w:t xml:space="preserve">] </w:t>
      </w:r>
      <w:proofErr w:type="gramStart"/>
      <w:r w:rsidR="00665B63">
        <w:t>TA</w:t>
      </w:r>
      <w:proofErr w:type="gramEnd"/>
      <w:r w:rsidR="00665B63">
        <w:t>_UNIDADE</w:t>
      </w:r>
      <w:r w:rsidR="00C27A2C" w:rsidRPr="00EE0884">
        <w:t>_RECEITAS</w:t>
      </w:r>
      <w:bookmarkEnd w:id="75"/>
      <w:bookmarkEnd w:id="7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D21A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79070" w14:textId="644EDCC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BCFBBE" w14:textId="005E418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1286CF" w14:textId="5D50EB8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CA846B" w14:textId="273B05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146F92E" w14:textId="1BB1134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6B400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AA55A" w14:textId="14E4F13C" w:rsidR="007F52BA" w:rsidRPr="00EE0884" w:rsidRDefault="00665B63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IDENTIFICACAO_UNID_ORGANIZAC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62FD3" w14:textId="6956D94B" w:rsidR="007F52BA" w:rsidRPr="00EE0884" w:rsidRDefault="00665B63" w:rsidP="00C11738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(10</w:t>
            </w:r>
            <w:r w:rsidR="007F52BA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55D5F" w14:textId="081548F9" w:rsidR="007F52BA" w:rsidRPr="00DE625C" w:rsidRDefault="007F52BA" w:rsidP="003D1DED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r w:rsidR="00116FE1">
              <w:fldChar w:fldCharType="begin"/>
            </w:r>
            <w:r w:rsidR="00116FE1">
              <w:instrText xml:space="preserve"> HYPERLINK \l "05CMkgqGAqACBgOH" </w:instrText>
            </w:r>
            <w:r w:rsidR="00116FE1">
              <w:fldChar w:fldCharType="separate"/>
            </w:r>
            <w:r w:rsidRPr="00DE625C">
              <w:rPr>
                <w:lang w:val="es-419"/>
              </w:rPr>
              <w:t>TA_</w:t>
            </w:r>
            <w:r w:rsidR="003D1DED">
              <w:rPr>
                <w:lang w:val="es-419"/>
              </w:rPr>
              <w:t>UNIDADE_RECEITA</w:t>
            </w:r>
            <w:r w:rsidRPr="00DE625C">
              <w:rPr>
                <w:lang w:val="es-419"/>
              </w:rPr>
              <w:t>.</w:t>
            </w:r>
            <w:r w:rsidR="003D1DED">
              <w:rPr>
                <w:lang w:val="es-419"/>
              </w:rPr>
              <w:t>IDENTIFICACAO_UNID_ORGANIZAC</w:t>
            </w:r>
            <w:r w:rsidR="00116FE1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BF20B" w14:textId="2BAE564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1812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215B795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E07A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7BF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F1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50EC4" w14:textId="404415C4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433F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</w:tbl>
    <w:p w14:paraId="457BF0C5" w14:textId="6DA30617" w:rsidR="00665B63" w:rsidRPr="00EE0884" w:rsidRDefault="00665B63" w:rsidP="00665B63">
      <w:pPr>
        <w:pStyle w:val="Ttulo3"/>
        <w:widowControl/>
        <w:numPr>
          <w:ilvl w:val="0"/>
          <w:numId w:val="0"/>
        </w:numPr>
        <w:autoSpaceDE/>
        <w:autoSpaceDN/>
        <w:spacing w:after="60"/>
        <w:jc w:val="both"/>
      </w:pPr>
      <w:bookmarkStart w:id="77" w:name="_Toc448734017"/>
      <w:bookmarkStart w:id="78" w:name="_Toc449604171"/>
      <w:r w:rsidRPr="00EE0884">
        <w:t xml:space="preserve"> </w:t>
      </w:r>
    </w:p>
    <w:p w14:paraId="51420784" w14:textId="09BC0713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C9429E" w:rsidRPr="00EE0884">
        <w:t>ESTATISTISCAS</w:t>
      </w:r>
      <w:r w:rsidR="00C27A2C" w:rsidRPr="00EE0884">
        <w:t>_ARRECADACAO</w:t>
      </w:r>
      <w:bookmarkEnd w:id="77"/>
      <w:bookmarkEnd w:id="78"/>
    </w:p>
    <w:p w14:paraId="6D2738C7" w14:textId="77777777" w:rsidR="002C3F22" w:rsidRPr="00EE0884" w:rsidRDefault="002C3F22" w:rsidP="002C3F22"/>
    <w:p w14:paraId="14BA24BB" w14:textId="6885F9A1" w:rsidR="002C3F22" w:rsidRPr="00EE0884" w:rsidRDefault="00811FA8" w:rsidP="002C3F22">
      <w:pPr>
        <w:pStyle w:val="GERERequisito"/>
      </w:pPr>
      <w:bookmarkStart w:id="79" w:name="_Toc448734018"/>
      <w:bookmarkStart w:id="80" w:name="_Toc449604172"/>
      <w:r w:rsidRPr="00EE0884">
        <w:t>[TA</w:t>
      </w:r>
      <w:r w:rsidR="002C3F22" w:rsidRPr="00EE0884">
        <w:t>0</w:t>
      </w:r>
      <w:r w:rsidR="00665B63">
        <w:t>1</w:t>
      </w:r>
      <w:r w:rsidR="003D1DED">
        <w:t>5</w:t>
      </w:r>
      <w:r w:rsidR="002C3F22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29E" w:rsidRPr="00EE0884">
        <w:t>ESTATISTICAS</w:t>
      </w:r>
      <w:r w:rsidR="00C27A2C" w:rsidRPr="00EE0884">
        <w:t>_ARRECADACAO</w:t>
      </w:r>
      <w:bookmarkEnd w:id="79"/>
      <w:bookmarkEnd w:id="8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66A97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DEDE38" w14:textId="5CA51B41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FEC0D" w14:textId="23ECA65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C0F832A" w14:textId="631CC56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27D74B" w14:textId="7FBD8E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7B4DF5" w14:textId="5BC2C493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0ECD173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7DD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35B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452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FA2F1" w14:textId="1360B451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AC1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7F52BA" w:rsidRPr="00EE0884" w14:paraId="066095C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F9C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926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117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04B8" w14:textId="0E9EB57E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7ED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Fechamento da Arrecadação</w:t>
            </w:r>
          </w:p>
        </w:tc>
      </w:tr>
      <w:tr w:rsidR="007F52BA" w:rsidRPr="00EE0884" w14:paraId="1CD5BE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ED3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PERIODO_ARREC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658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4CDD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8DD7C" w14:textId="58FB8F20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5C2F9" w14:textId="1ECA1900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</w:t>
            </w:r>
            <w:r w:rsidR="007F52BA" w:rsidRPr="00EE0884">
              <w:rPr>
                <w:lang w:val="pt-BR"/>
              </w:rPr>
              <w:t xml:space="preserve"> de Referência da Arrecadação</w:t>
            </w:r>
          </w:p>
        </w:tc>
      </w:tr>
      <w:tr w:rsidR="007F52BA" w:rsidRPr="00EE0884" w14:paraId="7743CE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E6BD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048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51A6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34B7" w14:textId="57694FE6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A3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Fechou a Arrecadação</w:t>
            </w:r>
          </w:p>
        </w:tc>
      </w:tr>
      <w:tr w:rsidR="007F52BA" w:rsidRPr="00EE0884" w14:paraId="3218FC9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44C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036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92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D963C" w14:textId="565C857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45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</w:t>
            </w:r>
          </w:p>
        </w:tc>
      </w:tr>
      <w:tr w:rsidR="007F52BA" w:rsidRPr="00EE0884" w14:paraId="16F98B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F4D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EB2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D09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FEBAE" w14:textId="3E2ED05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132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Arrecadado</w:t>
            </w:r>
          </w:p>
        </w:tc>
      </w:tr>
      <w:tr w:rsidR="007F52BA" w:rsidRPr="00EE0884" w14:paraId="73E077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6E0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B9B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F4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71879" w14:textId="3FE9C33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2D1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Arrecadado</w:t>
            </w:r>
          </w:p>
        </w:tc>
      </w:tr>
      <w:tr w:rsidR="007F52BA" w:rsidRPr="00EE0884" w14:paraId="5B4F93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0D4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419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49B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DCF16" w14:textId="03DB15E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E7F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Multas Arrecadado</w:t>
            </w:r>
          </w:p>
        </w:tc>
      </w:tr>
      <w:tr w:rsidR="007F52BA" w:rsidRPr="00EE0884" w14:paraId="119ADD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BAA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B4B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F0D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7DA20" w14:textId="1EA41A5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D9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 Arrecadado</w:t>
            </w:r>
          </w:p>
        </w:tc>
      </w:tr>
      <w:tr w:rsidR="007F52BA" w:rsidRPr="00EE0884" w14:paraId="5524D3F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F66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C1F3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62C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0CC25" w14:textId="7AA8E89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471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 Monetária Arrecadado</w:t>
            </w:r>
          </w:p>
        </w:tc>
      </w:tr>
      <w:tr w:rsidR="007F52BA" w:rsidRPr="00EE0884" w14:paraId="229A4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559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237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2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5ADED" w14:textId="73E2554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E13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</w:tbl>
    <w:p w14:paraId="66D5D670" w14:textId="77777777" w:rsidR="007F52BA" w:rsidRPr="00EE0884" w:rsidRDefault="007F52BA" w:rsidP="007F52BA">
      <w:pPr>
        <w:ind w:left="0"/>
      </w:pPr>
    </w:p>
    <w:p w14:paraId="6D48E1EB" w14:textId="6308C19F" w:rsidR="00C27A2C" w:rsidRPr="00EE0884" w:rsidRDefault="007F52BA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81" w:name="_Toc448734019"/>
      <w:bookmarkStart w:id="82" w:name="_Toc449604173"/>
      <w:r w:rsidR="00C27A2C" w:rsidRPr="00EE0884">
        <w:lastRenderedPageBreak/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C27A2C" w:rsidRPr="00EE0884">
        <w:t>GRUPOS_CNAE</w:t>
      </w:r>
      <w:bookmarkEnd w:id="81"/>
      <w:bookmarkEnd w:id="82"/>
    </w:p>
    <w:p w14:paraId="200FF27A" w14:textId="77777777" w:rsidR="00C27A2C" w:rsidRPr="00EE0884" w:rsidRDefault="00C27A2C" w:rsidP="00C27A2C"/>
    <w:p w14:paraId="1ED600C6" w14:textId="3BAB9600" w:rsidR="00C27A2C" w:rsidRPr="00EE0884" w:rsidRDefault="00811FA8" w:rsidP="00C27A2C">
      <w:pPr>
        <w:pStyle w:val="GERERequisito"/>
      </w:pPr>
      <w:bookmarkStart w:id="83" w:name="_Toc448734020"/>
      <w:bookmarkStart w:id="84" w:name="_Toc449604174"/>
      <w:r w:rsidRPr="00EE0884">
        <w:t>[TA</w:t>
      </w:r>
      <w:r w:rsidR="00C27A2C" w:rsidRPr="00EE0884">
        <w:t>0</w:t>
      </w:r>
      <w:r w:rsidR="003D1DED">
        <w:t>16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27A2C" w:rsidRPr="00EE0884">
        <w:t>GRUPOS_CNAE</w:t>
      </w:r>
      <w:bookmarkEnd w:id="83"/>
      <w:bookmarkEnd w:id="8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1E1970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60A1EE" w14:textId="1406650C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312005" w14:textId="239ED8C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CA643B3" w14:textId="60F941C1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7FE260" w14:textId="761F12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1C4722" w14:textId="37A2335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4823F9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CB4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DBB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BBE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243E3" w14:textId="3E0528EE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30F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42C9436A" w14:textId="2BFFCDD6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</w:t>
            </w:r>
            <w:r w:rsidR="00016E22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/</w:t>
            </w:r>
            <w:r w:rsidR="00016E22">
              <w:rPr>
                <w:lang w:val="pt-BR"/>
              </w:rPr>
              <w:t xml:space="preserve"> </w:t>
            </w:r>
            <w:proofErr w:type="spellStart"/>
            <w:r w:rsidRPr="00EE0884">
              <w:rPr>
                <w:lang w:val="pt-BR"/>
              </w:rPr>
              <w:t>Explor</w:t>
            </w:r>
            <w:proofErr w:type="spellEnd"/>
            <w:r w:rsidRPr="00EE0884">
              <w:rPr>
                <w:lang w:val="pt-BR"/>
              </w:rPr>
              <w:t xml:space="preserve">, </w:t>
            </w:r>
          </w:p>
          <w:p w14:paraId="3E2BFF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8F831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7F52BA" w:rsidRPr="00EE0884" w14:paraId="193A0CC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F6E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ACF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83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0132A" w14:textId="069D066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DBE70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CNAES QUE COMPÕEM OS GRUPOS</w:t>
            </w:r>
          </w:p>
        </w:tc>
      </w:tr>
    </w:tbl>
    <w:p w14:paraId="7F9C92E2" w14:textId="77777777" w:rsidR="00C27A2C" w:rsidRPr="00EE0884" w:rsidRDefault="00C27A2C" w:rsidP="007F52BA">
      <w:pPr>
        <w:spacing w:before="60" w:after="60"/>
        <w:ind w:left="0"/>
      </w:pPr>
    </w:p>
    <w:p w14:paraId="34BBF651" w14:textId="54EE1AAB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5" w:name="_Toc448734021"/>
      <w:bookmarkStart w:id="86" w:name="_Toc449604175"/>
      <w:r w:rsidRPr="00EE0884">
        <w:t xml:space="preserve">Tabela </w:t>
      </w:r>
      <w:proofErr w:type="gramStart"/>
      <w:r w:rsidR="002173A8" w:rsidRPr="00EE0884">
        <w:t>TA</w:t>
      </w:r>
      <w:proofErr w:type="gramEnd"/>
      <w:r w:rsidR="002173A8" w:rsidRPr="00EE0884">
        <w:t>_</w:t>
      </w:r>
      <w:r w:rsidR="00A01BF5" w:rsidRPr="00EE0884">
        <w:t>LOTES_PAGOS</w:t>
      </w:r>
      <w:bookmarkEnd w:id="85"/>
      <w:bookmarkEnd w:id="86"/>
    </w:p>
    <w:p w14:paraId="29E56036" w14:textId="77777777" w:rsidR="00C27A2C" w:rsidRPr="00EE0884" w:rsidRDefault="00C27A2C" w:rsidP="00C27A2C"/>
    <w:p w14:paraId="5FA8C8D6" w14:textId="45C18497" w:rsidR="00C27A2C" w:rsidRPr="00EE0884" w:rsidRDefault="00811FA8" w:rsidP="00C27A2C">
      <w:pPr>
        <w:pStyle w:val="GERERequisito"/>
      </w:pPr>
      <w:bookmarkStart w:id="87" w:name="_Toc448734022"/>
      <w:bookmarkStart w:id="88" w:name="_Toc449604176"/>
      <w:r w:rsidRPr="00EE0884">
        <w:t>[TA</w:t>
      </w:r>
      <w:r w:rsidR="00C27A2C" w:rsidRPr="00EE0884">
        <w:t>0</w:t>
      </w:r>
      <w:r w:rsidR="003D1DED">
        <w:t>17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A01BF5" w:rsidRPr="00EE0884">
        <w:t>LOTES_PAGOS</w:t>
      </w:r>
      <w:bookmarkEnd w:id="87"/>
      <w:bookmarkEnd w:id="8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47BC8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63B59F" w14:textId="66C10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3B5E30" w14:textId="0AE69A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957F0" w14:textId="55A02D0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F7FCF" w14:textId="2C1A3EE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66F813" w14:textId="6D73E53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4E2775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78544" w14:textId="1A4A78AD" w:rsidR="007F52BA" w:rsidRPr="00EE0884" w:rsidRDefault="009A7B7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</w:t>
            </w:r>
            <w:r w:rsidR="007F52BA" w:rsidRPr="00EE0884">
              <w:rPr>
                <w:lang w:val="pt-BR"/>
              </w:rPr>
              <w:t>DAR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06A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F1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36DB5" w14:textId="1ACCC38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486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BDAR</w:t>
            </w:r>
          </w:p>
        </w:tc>
      </w:tr>
      <w:tr w:rsidR="007F52BA" w:rsidRPr="00EE0884" w14:paraId="47BE0D2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883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958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B918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86A8D" w14:textId="76A6D42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C50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TPAR</w:t>
            </w:r>
          </w:p>
        </w:tc>
      </w:tr>
    </w:tbl>
    <w:p w14:paraId="64AE418A" w14:textId="77777777" w:rsidR="00C27A2C" w:rsidRPr="00EE0884" w:rsidRDefault="00C27A2C" w:rsidP="007F52BA">
      <w:pPr>
        <w:spacing w:before="60" w:after="60"/>
        <w:ind w:left="0"/>
      </w:pPr>
    </w:p>
    <w:p w14:paraId="0C1548DE" w14:textId="6819DCF7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9" w:name="_Toc448734023"/>
      <w:bookmarkStart w:id="90" w:name="_Toc449604177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A01BF5" w:rsidRPr="00EE0884">
        <w:t>LOTES</w:t>
      </w:r>
      <w:r w:rsidR="007F52BA" w:rsidRPr="00EE0884">
        <w:t>_</w:t>
      </w:r>
      <w:r w:rsidR="00A01BF5" w:rsidRPr="00EE0884">
        <w:t>PAGOS_ARREC</w:t>
      </w:r>
      <w:bookmarkEnd w:id="89"/>
      <w:bookmarkEnd w:id="90"/>
    </w:p>
    <w:p w14:paraId="2799182F" w14:textId="77777777" w:rsidR="00C27A2C" w:rsidRPr="00EE0884" w:rsidRDefault="00C27A2C" w:rsidP="00C27A2C"/>
    <w:p w14:paraId="37418B02" w14:textId="5CECD8EB" w:rsidR="00C27A2C" w:rsidRPr="00EE0884" w:rsidRDefault="00811FA8" w:rsidP="00C27A2C">
      <w:pPr>
        <w:pStyle w:val="GERERequisito"/>
      </w:pPr>
      <w:bookmarkStart w:id="91" w:name="_Toc448734024"/>
      <w:bookmarkStart w:id="92" w:name="_Toc449604178"/>
      <w:r w:rsidRPr="00EE0884">
        <w:t>[TA</w:t>
      </w:r>
      <w:r w:rsidR="00C27A2C" w:rsidRPr="00EE0884">
        <w:t>0</w:t>
      </w:r>
      <w:r w:rsidR="003D1DED">
        <w:t>18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A01BF5" w:rsidRPr="00EE0884">
        <w:t>LOTES</w:t>
      </w:r>
      <w:r w:rsidR="00861DEE" w:rsidRPr="00EE0884">
        <w:t>_</w:t>
      </w:r>
      <w:r w:rsidR="00A01BF5" w:rsidRPr="00EE0884">
        <w:t>PAGOS_ARREC</w:t>
      </w:r>
      <w:bookmarkEnd w:id="91"/>
      <w:bookmarkEnd w:id="9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701"/>
        <w:gridCol w:w="1329"/>
        <w:gridCol w:w="1579"/>
        <w:gridCol w:w="1579"/>
      </w:tblGrid>
      <w:tr w:rsidR="007F52BA" w:rsidRPr="00EE0884" w14:paraId="3A57E20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B73F8F0" w14:textId="146A75B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221A08" w14:textId="2D4EB4D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4D6EB6" w14:textId="3292C24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9D12BB" w14:textId="3D88F6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E48F3C" w14:textId="77D504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9B54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6789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DEB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4B1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B1E1B" w14:textId="30D16C7F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7EA41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Sequencial gerado do BDAR ou TPAR</w:t>
            </w:r>
          </w:p>
        </w:tc>
      </w:tr>
      <w:tr w:rsidR="007F52BA" w:rsidRPr="00EE0884" w14:paraId="5FDA749F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B99F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D7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C28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66715" w14:textId="35963A2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9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 da transação (1-bdar, 2-tpar)</w:t>
            </w:r>
          </w:p>
        </w:tc>
      </w:tr>
      <w:tr w:rsidR="007F52BA" w:rsidRPr="00EE0884" w14:paraId="14D21769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8F2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E99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BD0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17CD4" w14:textId="7FDD03C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E8D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Recepção do Pagamento</w:t>
            </w:r>
          </w:p>
        </w:tc>
      </w:tr>
      <w:tr w:rsidR="007F52BA" w:rsidRPr="00EE0884" w14:paraId="7C8BB0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8E43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91B3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57D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B58E0D" w14:textId="0E7C1B00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76B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7E5EF3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3B6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E1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D39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640CC" w14:textId="75B133DC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08B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E1FFE67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073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3274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73F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4BC73" w14:textId="14AD685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E60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7F52BA" w:rsidRPr="00EE0884" w14:paraId="1233C8C1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65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4F0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96E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FA7F7" w14:textId="1ED96EA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B6D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realizado o processamento do arquivo</w:t>
            </w:r>
          </w:p>
        </w:tc>
      </w:tr>
      <w:tr w:rsidR="007F52BA" w:rsidRPr="00EE0884" w14:paraId="046AF6C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5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F6E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0C8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B917A" w14:textId="5283E31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6EEE9" w14:textId="77777777" w:rsidR="007F52BA" w:rsidRPr="00EE0884" w:rsidRDefault="007F52B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861DEE" w:rsidRPr="00EE0884">
              <w:rPr>
                <w:lang w:val="pt-BR"/>
              </w:rPr>
              <w:t>Recepcionada</w:t>
            </w:r>
            <w:r w:rsidRPr="00EE0884">
              <w:rPr>
                <w:lang w:val="pt-BR"/>
              </w:rPr>
              <w:t xml:space="preserve"> no TPAR e ou BDAR</w:t>
            </w:r>
          </w:p>
          <w:p w14:paraId="51D8C784" w14:textId="4C7F0558" w:rsidR="00BC465A" w:rsidRPr="00EE0884" w:rsidRDefault="00BC465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(Somatório das Colunas quantidade </w:t>
            </w:r>
            <w:proofErr w:type="spellStart"/>
            <w:r w:rsidRPr="00EE0884">
              <w:rPr>
                <w:lang w:val="pt-BR"/>
              </w:rPr>
              <w:t>docs</w:t>
            </w:r>
            <w:proofErr w:type="spellEnd"/>
            <w:r w:rsidRPr="00EE0884">
              <w:rPr>
                <w:lang w:val="pt-BR"/>
              </w:rPr>
              <w:t xml:space="preserve"> + Quantidade Erros )</w:t>
            </w:r>
          </w:p>
        </w:tc>
      </w:tr>
      <w:tr w:rsidR="007F52BA" w:rsidRPr="00EE0884" w14:paraId="35E7EC9D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94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5A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91E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53181" w14:textId="4A2DC70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69F0B" w14:textId="77777777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r w:rsidR="00BC465A" w:rsidRPr="00EE0884">
              <w:rPr>
                <w:lang w:val="pt-BR"/>
              </w:rPr>
              <w:t>Recepcionado</w:t>
            </w:r>
            <w:r w:rsidRPr="00EE0884">
              <w:rPr>
                <w:lang w:val="pt-BR"/>
              </w:rPr>
              <w:t xml:space="preserve"> para o TPAR e ou BDAR</w:t>
            </w:r>
          </w:p>
          <w:p w14:paraId="1459037F" w14:textId="1B631D93" w:rsidR="00BC465A" w:rsidRPr="00EE0884" w:rsidRDefault="00BC465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(Somatório das Colunas Valor Lotes + Valor Erros )</w:t>
            </w:r>
          </w:p>
        </w:tc>
      </w:tr>
      <w:tr w:rsidR="007F52BA" w:rsidRPr="00EE0884" w14:paraId="1590E8F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D15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B5B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16B7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858FE" w14:textId="06B479E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FACCD6" w14:textId="5CDFD40D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de registros </w:t>
            </w:r>
            <w:r w:rsidR="00BC465A" w:rsidRPr="00EE0884">
              <w:rPr>
                <w:lang w:val="pt-BR"/>
              </w:rPr>
              <w:t>processados</w:t>
            </w:r>
            <w:r w:rsidRPr="00EE0884">
              <w:rPr>
                <w:lang w:val="pt-BR"/>
              </w:rPr>
              <w:t xml:space="preserve"> </w:t>
            </w:r>
            <w:r w:rsidR="00BC465A" w:rsidRPr="00EE0884">
              <w:rPr>
                <w:lang w:val="pt-BR"/>
              </w:rPr>
              <w:t xml:space="preserve">sem Erros </w:t>
            </w:r>
            <w:r w:rsidRPr="00EE0884">
              <w:rPr>
                <w:lang w:val="pt-BR"/>
              </w:rPr>
              <w:t>no TPAR e ou BDAR</w:t>
            </w:r>
          </w:p>
        </w:tc>
      </w:tr>
      <w:tr w:rsidR="007F52BA" w:rsidRPr="00EE0884" w14:paraId="2567D6A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505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854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D1A6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05C6D" w14:textId="4660A4A2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68137" w14:textId="2695D381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Total do Valor </w:t>
            </w:r>
            <w:r w:rsidR="00BC465A" w:rsidRPr="00EE0884">
              <w:rPr>
                <w:lang w:val="pt-BR"/>
              </w:rPr>
              <w:t>processado sem Erros</w:t>
            </w:r>
            <w:r w:rsidRPr="00EE0884">
              <w:rPr>
                <w:lang w:val="pt-BR"/>
              </w:rPr>
              <w:t xml:space="preserve"> para o TPAR ou BDAR</w:t>
            </w:r>
          </w:p>
        </w:tc>
      </w:tr>
      <w:tr w:rsidR="007F52BA" w:rsidRPr="00EE0884" w14:paraId="1154128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1821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ESTADO_LOTE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81DD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CD1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0A270" w14:textId="73F67DD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480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1-Aberto,2-Fechado</w:t>
            </w:r>
          </w:p>
        </w:tc>
      </w:tr>
      <w:tr w:rsidR="007F52BA" w:rsidRPr="00EE0884" w14:paraId="62CC79CA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6D89F" w14:textId="36F14FA6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QUANTIDADE_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2B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0AB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4ED7F" w14:textId="1B767FA0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7E8D8" w14:textId="7572B84E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  <w:tr w:rsidR="007F52BA" w:rsidRPr="00EE0884" w14:paraId="43097286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9139F" w14:textId="4AAED2D3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2A1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733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FA717" w14:textId="363C3241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A0548" w14:textId="4E35271A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</w:tbl>
    <w:p w14:paraId="687E8D96" w14:textId="77777777" w:rsidR="00C27A2C" w:rsidRPr="00EE0884" w:rsidRDefault="00C27A2C" w:rsidP="007F52BA">
      <w:pPr>
        <w:spacing w:before="60" w:after="60"/>
        <w:ind w:left="0"/>
      </w:pPr>
    </w:p>
    <w:p w14:paraId="3464189A" w14:textId="0CA148D6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3" w:name="_Toc448734025"/>
      <w:bookmarkStart w:id="94" w:name="_Toc449604179"/>
      <w:r w:rsidRPr="00EE0884">
        <w:t xml:space="preserve">Tabela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E470B5" w:rsidRPr="00EE0884">
        <w:t>MUNICIPIOS</w:t>
      </w:r>
      <w:bookmarkEnd w:id="93"/>
      <w:bookmarkEnd w:id="94"/>
    </w:p>
    <w:p w14:paraId="7F10996B" w14:textId="77777777" w:rsidR="00C27A2C" w:rsidRPr="00EE0884" w:rsidRDefault="00C27A2C" w:rsidP="00C27A2C"/>
    <w:p w14:paraId="3ADA9708" w14:textId="18BAE011" w:rsidR="00C27A2C" w:rsidRPr="00EE0884" w:rsidRDefault="00C27A2C" w:rsidP="00C27A2C">
      <w:pPr>
        <w:pStyle w:val="GERERequisito"/>
      </w:pPr>
      <w:bookmarkStart w:id="95" w:name="_Toc448734026"/>
      <w:bookmarkStart w:id="96" w:name="_Toc449604180"/>
      <w:r w:rsidRPr="00EE0884">
        <w:t>[TA0</w:t>
      </w:r>
      <w:r w:rsidR="003D1DED">
        <w:t>19</w:t>
      </w:r>
      <w:r w:rsidRPr="00EE0884">
        <w:t xml:space="preserve">]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E470B5" w:rsidRPr="00EE0884">
        <w:t>MUNICIPIOS</w:t>
      </w:r>
      <w:bookmarkEnd w:id="95"/>
      <w:bookmarkEnd w:id="9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6AED69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F3C856" w14:textId="7A9D7DD7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5965AE" w14:textId="4CFE075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9EA744" w14:textId="518F579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83BAA4" w14:textId="65A6594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9BDE60" w14:textId="4A19CDB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85993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AAD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FA74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0E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D9D31" w14:textId="7AB9C2D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4F79" w14:textId="1190DAF4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1E7001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4A93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D99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A0B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11691" w14:textId="3D2B1654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B8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Unidade Federada.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>: MA,TO,GO</w:t>
            </w:r>
          </w:p>
        </w:tc>
      </w:tr>
      <w:tr w:rsidR="007F52BA" w:rsidRPr="00EE0884" w14:paraId="7255DE3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40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8E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52C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A611A" w14:textId="5465439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BF2FF" w14:textId="27778D8D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Descrição do Nome do </w:t>
            </w:r>
            <w:r w:rsidR="00016E22" w:rsidRPr="00EE0884">
              <w:rPr>
                <w:lang w:val="pt-BR"/>
              </w:rPr>
              <w:t>Município</w:t>
            </w:r>
          </w:p>
        </w:tc>
      </w:tr>
      <w:tr w:rsidR="007F52BA" w:rsidRPr="00EE0884" w14:paraId="502F7B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B3CB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ID_MUNICIPIO_SERPRO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657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(9)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933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2214" w14:textId="6F51DCF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86C" w14:textId="528FD2AA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3BCB2C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9FA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CAPITAL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771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609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3F790" w14:textId="7DBD67B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D1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Indicador se é capital da Unidade Federada ou Não. </w:t>
            </w:r>
          </w:p>
          <w:p w14:paraId="20F6EC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 0 OR NULL - NÃO</w:t>
            </w:r>
          </w:p>
        </w:tc>
      </w:tr>
    </w:tbl>
    <w:p w14:paraId="342248B6" w14:textId="6293282C" w:rsidR="00016E22" w:rsidRPr="00EE0884" w:rsidRDefault="00016E22" w:rsidP="007F52BA">
      <w:pPr>
        <w:spacing w:before="60" w:after="60"/>
        <w:ind w:left="0"/>
      </w:pPr>
    </w:p>
    <w:p w14:paraId="050B3BEC" w14:textId="236AA130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7" w:name="_Toc448734027"/>
      <w:bookmarkStart w:id="98" w:name="_Toc449604181"/>
      <w:r w:rsidRPr="00EE0884">
        <w:t xml:space="preserve">Tabela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FC1C4A" w:rsidRPr="00EE0884">
        <w:t>MUNICIPIOS_CONTAS</w:t>
      </w:r>
      <w:bookmarkEnd w:id="97"/>
      <w:bookmarkEnd w:id="98"/>
    </w:p>
    <w:p w14:paraId="1B068CF3" w14:textId="77777777" w:rsidR="00C27A2C" w:rsidRPr="00EE0884" w:rsidRDefault="00C27A2C" w:rsidP="00C27A2C"/>
    <w:p w14:paraId="655A134D" w14:textId="36208FF6" w:rsidR="00C27A2C" w:rsidRPr="00EE0884" w:rsidRDefault="00E81A27" w:rsidP="00C27A2C">
      <w:pPr>
        <w:pStyle w:val="GERERequisito"/>
      </w:pPr>
      <w:bookmarkStart w:id="99" w:name="_Toc448734028"/>
      <w:bookmarkStart w:id="100" w:name="_Toc449604182"/>
      <w:r w:rsidRPr="00EE0884">
        <w:t>[TA</w:t>
      </w:r>
      <w:r w:rsidR="00C27A2C" w:rsidRPr="00EE0884">
        <w:t>0</w:t>
      </w:r>
      <w:r w:rsidR="003D1DED">
        <w:t>20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FC1C4A" w:rsidRPr="00EE0884">
        <w:t>MUNICIPIOS_CONTAS</w:t>
      </w:r>
      <w:bookmarkEnd w:id="99"/>
      <w:bookmarkEnd w:id="10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2E6E6CC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CA038" w14:textId="7EF14394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9B4F1E" w14:textId="0400CFA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373CBE" w14:textId="0ADFECC2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220ED4" w14:textId="53390DD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FB1A1" w14:textId="7969E33A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1B78CA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0728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663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E5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3FAC6" w14:textId="6BAA97E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85A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ICMS, 2- IPVA, 3- MULTAS E RENAINF</w:t>
            </w:r>
          </w:p>
        </w:tc>
      </w:tr>
      <w:tr w:rsidR="007F52BA" w:rsidRPr="00EE0884" w14:paraId="61F7374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CB0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953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386666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r w:rsidR="00116FE1">
              <w:fldChar w:fldCharType="begin"/>
            </w:r>
            <w:r w:rsidR="00116FE1">
              <w:instrText xml:space="preserve"> HYPERLINK \l "SNCMkgqGAqACBgOi" </w:instrText>
            </w:r>
            <w:r w:rsidR="00116FE1">
              <w:fldChar w:fldCharType="separate"/>
            </w:r>
            <w:r w:rsidRPr="00DE625C">
              <w:rPr>
                <w:lang w:val="es-419"/>
              </w:rPr>
              <w:t>TA_MUNICIPIOS.ID_MUNICIPIO</w:t>
            </w:r>
            <w:r w:rsidR="00116FE1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D1F5D" w14:textId="2145B87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8F11F" w14:textId="2E2181B9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2F60F2B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FC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3602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DA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48AAB" w14:textId="726606B2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A2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</w:t>
            </w:r>
          </w:p>
        </w:tc>
      </w:tr>
      <w:tr w:rsidR="007F52BA" w:rsidRPr="00EE0884" w14:paraId="4ECE13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CE5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4732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1F535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r w:rsidR="00116FE1">
              <w:fldChar w:fldCharType="begin"/>
            </w:r>
            <w:r w:rsidR="00116FE1">
              <w:instrText xml:space="preserve"> HYPERLINK \l "VFCMkgqGAqACBgOS" </w:instrText>
            </w:r>
            <w:r w:rsidR="00116FE1">
              <w:fldChar w:fldCharType="separate"/>
            </w:r>
            <w:r w:rsidRPr="00DE625C">
              <w:rPr>
                <w:lang w:val="es-419"/>
              </w:rPr>
              <w:t>TA_BANCO_AGENCIAS.ID_AGENCIA</w:t>
            </w:r>
            <w:r w:rsidR="00116FE1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D6E2" w14:textId="7AC2272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873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  <w:tr w:rsidR="007F52BA" w:rsidRPr="00EE0884" w14:paraId="6B40A26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115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9BB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82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868CD5" w14:textId="0F5EC3E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984E" w14:textId="1479541D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da Agência Bancária</w:t>
            </w:r>
          </w:p>
        </w:tc>
      </w:tr>
    </w:tbl>
    <w:p w14:paraId="78783546" w14:textId="77777777" w:rsidR="00C27A2C" w:rsidRPr="00EE0884" w:rsidRDefault="00C27A2C" w:rsidP="007F52BA">
      <w:pPr>
        <w:spacing w:before="60" w:after="60"/>
        <w:ind w:left="0"/>
      </w:pPr>
    </w:p>
    <w:p w14:paraId="36A0C4B4" w14:textId="06D1853C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1" w:name="_Toc448734029"/>
      <w:bookmarkStart w:id="102" w:name="_Toc449604183"/>
      <w:r w:rsidRPr="00EE0884">
        <w:t xml:space="preserve">Tabela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FC1C4A" w:rsidRPr="00EE0884">
        <w:t>PAGOS_AJUSTES_REPASSE</w:t>
      </w:r>
      <w:bookmarkEnd w:id="101"/>
      <w:bookmarkEnd w:id="102"/>
    </w:p>
    <w:p w14:paraId="50A6F40C" w14:textId="77777777" w:rsidR="00C27A2C" w:rsidRPr="00EE0884" w:rsidRDefault="00C27A2C" w:rsidP="00C27A2C"/>
    <w:p w14:paraId="2FED5537" w14:textId="14C563B5" w:rsidR="00C27A2C" w:rsidRPr="00EE0884" w:rsidRDefault="00C27A2C" w:rsidP="00C27A2C">
      <w:pPr>
        <w:pStyle w:val="GERERequisito"/>
      </w:pPr>
      <w:bookmarkStart w:id="103" w:name="_Toc448734030"/>
      <w:bookmarkStart w:id="104" w:name="_Toc449604184"/>
      <w:r w:rsidRPr="00EE0884">
        <w:t>[TA0</w:t>
      </w:r>
      <w:r w:rsidR="003D1DED">
        <w:t>21</w:t>
      </w:r>
      <w:r w:rsidRPr="00EE0884">
        <w:t xml:space="preserve">]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FC1C4A" w:rsidRPr="00EE0884">
        <w:t>PAGOS_AJUSTES_REPASSE</w:t>
      </w:r>
      <w:bookmarkEnd w:id="103"/>
      <w:bookmarkEnd w:id="10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FE150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1971CA" w14:textId="750DA11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F3D3B" w14:textId="2D8B08E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4CDB06" w14:textId="1A9462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7B3FD0" w14:textId="04A32CE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4BBEBF" w14:textId="08633252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FAEB34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D15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00C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D9A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F159" w14:textId="7687CFC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3BCCD" w14:textId="7D87BA4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Sequencial de Ajustes. Sempre que houver ajuste de pagamentos corrigidos e restituições este campo será preenchido</w:t>
            </w:r>
          </w:p>
        </w:tc>
      </w:tr>
      <w:tr w:rsidR="007F52BA" w:rsidRPr="00EE0884" w14:paraId="7B3010C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17E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0BC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A3E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71836" w14:textId="00D4706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880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do </w:t>
            </w:r>
            <w:proofErr w:type="gramStart"/>
            <w:r w:rsidRPr="00EE0884">
              <w:rPr>
                <w:lang w:val="pt-BR"/>
              </w:rPr>
              <w:t>Ajuste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3F90E5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Solicitação de Correção de Pagamento, </w:t>
            </w:r>
          </w:p>
          <w:p w14:paraId="34BD601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Restituição de Pagamento, </w:t>
            </w:r>
          </w:p>
          <w:p w14:paraId="601CD4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 de </w:t>
            </w:r>
            <w:r w:rsidRPr="00EE0884">
              <w:rPr>
                <w:lang w:val="pt-BR"/>
              </w:rPr>
              <w:lastRenderedPageBreak/>
              <w:t xml:space="preserve">Instituição Financeira </w:t>
            </w:r>
          </w:p>
          <w:p w14:paraId="4D1BE8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Restituição de Recurso </w:t>
            </w:r>
          </w:p>
          <w:p w14:paraId="42C0D8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5 - Correção de Pagamento Manual,</w:t>
            </w:r>
          </w:p>
        </w:tc>
      </w:tr>
      <w:tr w:rsidR="007F52BA" w:rsidRPr="00EE0884" w14:paraId="5A28437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165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9A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B4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25A41" w14:textId="2F7686CA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2F1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Positivo; </w:t>
            </w:r>
          </w:p>
          <w:p w14:paraId="3783E6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 Negativo;</w:t>
            </w:r>
          </w:p>
        </w:tc>
      </w:tr>
      <w:tr w:rsidR="007F52BA" w:rsidRPr="00EE0884" w14:paraId="6A67DD8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003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2D0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626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93E35" w14:textId="1AFB878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43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Inclusão do Ajuste</w:t>
            </w:r>
          </w:p>
        </w:tc>
      </w:tr>
      <w:tr w:rsidR="007F52BA" w:rsidRPr="00EE0884" w14:paraId="43373AF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AAEB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80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B967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DDF07" w14:textId="266DF6C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1DD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</w:t>
            </w:r>
          </w:p>
        </w:tc>
      </w:tr>
      <w:tr w:rsidR="007F52BA" w:rsidRPr="00EE0884" w14:paraId="59F17CB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DF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F3A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3AAA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72BB3" w14:textId="3A02077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5A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</w:t>
            </w:r>
          </w:p>
        </w:tc>
      </w:tr>
      <w:tr w:rsidR="007F52BA" w:rsidRPr="00EE0884" w14:paraId="36C6400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9B6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5AD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C69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6E1C0" w14:textId="5E4109B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F6E46" w14:textId="2BCEA53E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7F52BA" w:rsidRPr="00EE0884">
              <w:rPr>
                <w:lang w:val="pt-BR"/>
              </w:rPr>
              <w:t>lor Multa</w:t>
            </w:r>
          </w:p>
        </w:tc>
      </w:tr>
      <w:tr w:rsidR="007F52BA" w:rsidRPr="00EE0884" w14:paraId="19C2126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258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EF2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2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B3ECB" w14:textId="45BB92A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4C7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</w:t>
            </w:r>
          </w:p>
        </w:tc>
      </w:tr>
      <w:tr w:rsidR="007F52BA" w:rsidRPr="00EE0884" w14:paraId="331A571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8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2DA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8C1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3F41C" w14:textId="2853303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8C1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</w:t>
            </w:r>
          </w:p>
        </w:tc>
      </w:tr>
      <w:tr w:rsidR="007F52BA" w:rsidRPr="00EE0884" w14:paraId="7D51A71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BF8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A7C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B05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40FA1" w14:textId="0F63BC1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88EF9" w14:textId="09A32091" w:rsidR="007F52BA" w:rsidRPr="00EE0884" w:rsidRDefault="00A320B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</w:t>
            </w:r>
          </w:p>
        </w:tc>
      </w:tr>
      <w:tr w:rsidR="007F52BA" w:rsidRPr="00EE0884" w14:paraId="3ACF796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520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5C05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171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9B17" w14:textId="31FB6B1D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37940" w14:textId="00BCAB5D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A320B8" w:rsidRPr="00EE0884">
              <w:rPr>
                <w:lang w:val="pt-BR"/>
              </w:rPr>
              <w:t>lor do Sequencial do BDAR ou TPAR</w:t>
            </w:r>
          </w:p>
        </w:tc>
      </w:tr>
      <w:tr w:rsidR="007F52BA" w:rsidRPr="00EE0884" w14:paraId="55E3585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1F0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A67B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A06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2F5AD" w14:textId="2ADCA19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7CA29" w14:textId="435B636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E26478" w:rsidRPr="00EE0884" w14:paraId="03F90F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1497E" w14:textId="77F48A4D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ID_RTC_REPASSE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D1635" w14:textId="0E88B138" w:rsidR="00E26478" w:rsidRPr="00EE0884" w:rsidRDefault="00E2647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9A1E8" w14:textId="77777777" w:rsidR="00E26478" w:rsidRPr="00EE0884" w:rsidRDefault="00E2647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51308" w14:textId="6E01B777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7D3E7" w14:textId="7D75932A" w:rsidR="00E26478" w:rsidRPr="00EE0884" w:rsidRDefault="00E26478" w:rsidP="00016E2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Numero da </w:t>
            </w:r>
            <w:proofErr w:type="spellStart"/>
            <w:r w:rsidRPr="00EE0884">
              <w:rPr>
                <w:lang w:val="pt-BR"/>
              </w:rPr>
              <w:t>Rtc</w:t>
            </w:r>
            <w:proofErr w:type="spellEnd"/>
            <w:r w:rsidRPr="00EE0884">
              <w:rPr>
                <w:lang w:val="pt-BR"/>
              </w:rPr>
              <w:t xml:space="preserve"> que gerou o repasse </w:t>
            </w:r>
          </w:p>
        </w:tc>
      </w:tr>
      <w:tr w:rsidR="007F52BA" w:rsidRPr="00EE0884" w14:paraId="0638294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0E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BF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1E8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3B2DA" w14:textId="753ACCC4" w:rsidR="007F52BA" w:rsidRPr="00EE0884" w:rsidRDefault="0061645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14D88" w14:textId="03BE72A6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Correções de Erros que o pagamento sofreu. Sempre a </w:t>
            </w:r>
            <w:r w:rsidRPr="00EE0884">
              <w:rPr>
                <w:lang w:val="pt-BR"/>
              </w:rPr>
              <w:t>última</w:t>
            </w:r>
            <w:r w:rsidR="007F52BA"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trará os valores das sequencias anteriores corrigidos.</w:t>
            </w:r>
          </w:p>
        </w:tc>
      </w:tr>
    </w:tbl>
    <w:p w14:paraId="50107E4A" w14:textId="77777777" w:rsidR="00E81A27" w:rsidRPr="00EE0884" w:rsidRDefault="00E81A27" w:rsidP="007F52BA">
      <w:pPr>
        <w:spacing w:before="60" w:after="60"/>
        <w:ind w:left="0"/>
      </w:pPr>
    </w:p>
    <w:p w14:paraId="3D2F8EC0" w14:textId="38EDE874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5" w:name="_Toc448734031"/>
      <w:bookmarkStart w:id="106" w:name="_Toc449604185"/>
      <w:r w:rsidRPr="00EE0884">
        <w:lastRenderedPageBreak/>
        <w:t xml:space="preserve">Tabela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FC1C4A" w:rsidRPr="00EE0884">
        <w:t>PAGOS_ARREC</w:t>
      </w:r>
      <w:bookmarkEnd w:id="105"/>
      <w:bookmarkEnd w:id="106"/>
    </w:p>
    <w:p w14:paraId="64843F54" w14:textId="77777777" w:rsidR="00C27A2C" w:rsidRPr="00EE0884" w:rsidRDefault="00C27A2C" w:rsidP="00C27A2C"/>
    <w:p w14:paraId="407E6E2E" w14:textId="4B216660" w:rsidR="00C27A2C" w:rsidRPr="00EE0884" w:rsidRDefault="00E81A27" w:rsidP="00C27A2C">
      <w:pPr>
        <w:pStyle w:val="GERERequisito"/>
      </w:pPr>
      <w:bookmarkStart w:id="107" w:name="_Toc448734032"/>
      <w:bookmarkStart w:id="108" w:name="_Toc449604186"/>
      <w:r w:rsidRPr="00EE0884">
        <w:t>[TA</w:t>
      </w:r>
      <w:r w:rsidR="00C27A2C" w:rsidRPr="00EE0884">
        <w:t>0</w:t>
      </w:r>
      <w:r w:rsidR="003D1DED">
        <w:t>22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FC1C4A" w:rsidRPr="00EE0884">
        <w:t>PAGOS_ARREC</w:t>
      </w:r>
      <w:bookmarkEnd w:id="107"/>
      <w:bookmarkEnd w:id="10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E43AF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C19733C" w14:textId="1802BD69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6697E4" w14:textId="77E11AC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DDF086" w14:textId="058D6D2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6137B3" w14:textId="7DE3F7F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27A89" w14:textId="489C2C57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C09CA2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300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068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CB2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sDCMkgqGAqACBgOu" w:history="1">
              <w:r w:rsidRPr="00EE0884">
                <w:rPr>
                  <w:lang w:val="pt-BR"/>
                </w:rPr>
                <w:t>TA_LOTESPAGOS_ARREC.ID_BDAR_TPAR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04721" w14:textId="0A32AF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5AF7B" w14:textId="1CDF7D8B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TPAR</w:t>
            </w:r>
          </w:p>
        </w:tc>
      </w:tr>
      <w:tr w:rsidR="007F52BA" w:rsidRPr="00EE0884" w14:paraId="34F6348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C93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DE0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886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0437D" w14:textId="394E4EB6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19F5C4" w14:textId="4B2573A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7F52BA" w:rsidRPr="00EE0884" w14:paraId="440459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8D3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A2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6C6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5DD5F" w14:textId="6C143952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A6E1E" w14:textId="1A8240C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Responsável</w:t>
            </w:r>
            <w:r w:rsidR="007F52BA" w:rsidRPr="00EE0884">
              <w:rPr>
                <w:lang w:val="pt-BR"/>
              </w:rPr>
              <w:t xml:space="preserve"> pelo Pagamento do DARE, podendo ser uma Inscrição Estadual ou CPF ou CPNJ ou RENAVAN. </w:t>
            </w:r>
          </w:p>
          <w:p w14:paraId="3EBF1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Cadastrados na Tabela de Contribuintes do IPVA, EXTRACADASTRO ou IPVA</w:t>
            </w:r>
          </w:p>
        </w:tc>
      </w:tr>
      <w:tr w:rsidR="007F52BA" w:rsidRPr="00EE0884" w14:paraId="0B9B824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720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F18D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9CF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95676" w14:textId="051A08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6D7A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1-INSCRICAO,2-CNPJ,3-CPF,4-RENAVAN</w:t>
            </w:r>
          </w:p>
        </w:tc>
      </w:tr>
      <w:tr w:rsidR="007F52BA" w:rsidRPr="00EE0884" w14:paraId="63CE9D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18D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F0BC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9CD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CBECB" w14:textId="0A70F1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065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Pagamento</w:t>
            </w:r>
          </w:p>
        </w:tc>
      </w:tr>
      <w:tr w:rsidR="007F52BA" w:rsidRPr="00EE0884" w14:paraId="7F3815D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8C69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38C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1D1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7901F" w14:textId="3DB1728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0FF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0E7FE9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BEAD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E45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76D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EDA3A" w14:textId="77CE541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6A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F52BA" w:rsidRPr="00EE0884" w14:paraId="78554AC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0D4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860A5" w14:textId="3DE7BDB2" w:rsidR="007F52BA" w:rsidRPr="00EE0884" w:rsidRDefault="00BF38A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0983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B928D" w14:textId="62E30C4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203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Código informado quando ocorrer mudança no </w:t>
            </w:r>
            <w:proofErr w:type="spellStart"/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lastRenderedPageBreak/>
              <w:t>subcodigo</w:t>
            </w:r>
            <w:proofErr w:type="spellEnd"/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 da receita.</w:t>
            </w:r>
          </w:p>
        </w:tc>
      </w:tr>
      <w:tr w:rsidR="007F52BA" w:rsidRPr="00EE0884" w14:paraId="648346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23E46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E31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B79C1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FA43" w14:textId="33F23C8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FBE45" w14:textId="349BAE1A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pagamento podendo ser de um Auto de Infração, Parcelamento, Declaração e </w:t>
            </w:r>
            <w:proofErr w:type="gramStart"/>
            <w:r w:rsidR="007F52BA" w:rsidRPr="00EE0884">
              <w:rPr>
                <w:lang w:val="pt-BR"/>
              </w:rPr>
              <w:t>etc..</w:t>
            </w:r>
            <w:proofErr w:type="gramEnd"/>
            <w:r w:rsidR="007F52BA" w:rsidRPr="00EE0884">
              <w:rPr>
                <w:lang w:val="pt-BR"/>
              </w:rPr>
              <w:t xml:space="preserve"> Será identificado o </w:t>
            </w:r>
            <w:r w:rsidRPr="00EE0884">
              <w:rPr>
                <w:lang w:val="pt-BR"/>
              </w:rPr>
              <w:t>documento</w:t>
            </w:r>
            <w:r w:rsidR="007F52BA" w:rsidRPr="00EE0884">
              <w:rPr>
                <w:lang w:val="pt-BR"/>
              </w:rPr>
              <w:t xml:space="preserve"> em conjunto com o código de receita especificado.</w:t>
            </w:r>
          </w:p>
        </w:tc>
      </w:tr>
      <w:tr w:rsidR="007F52BA" w:rsidRPr="00EE0884" w14:paraId="058F44E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139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B9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F68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99F7C" w14:textId="62AB3F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843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 será informado quando for uma receita especifica para parcelamentos ativos.</w:t>
            </w:r>
          </w:p>
        </w:tc>
      </w:tr>
      <w:tr w:rsidR="007F52BA" w:rsidRPr="00EE0884" w14:paraId="3C55620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2198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DATA_VENCIMENTO_INFORMADO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9DC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C3A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80044" w14:textId="1E3441F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EFB8E" w14:textId="2781DC9B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Vencimento do </w:t>
            </w:r>
            <w:r w:rsidR="00016E22" w:rsidRPr="00EE0884">
              <w:rPr>
                <w:lang w:val="pt-BR"/>
              </w:rPr>
              <w:t>DARE</w:t>
            </w:r>
          </w:p>
        </w:tc>
      </w:tr>
      <w:tr w:rsidR="007F52BA" w:rsidRPr="00EE0884" w14:paraId="022DD7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EB8E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75F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195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C8666" w14:textId="377D8CB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CE0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Pagamento</w:t>
            </w:r>
          </w:p>
        </w:tc>
      </w:tr>
      <w:tr w:rsidR="007F52BA" w:rsidRPr="00EE0884" w14:paraId="7522B6F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526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A43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B1C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5EB49" w14:textId="0E096C9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01C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ou Valor do Imposto informado no pagamento.</w:t>
            </w:r>
          </w:p>
        </w:tc>
      </w:tr>
      <w:tr w:rsidR="007F52BA" w:rsidRPr="00EE0884" w14:paraId="4DC0669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2BB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E76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52E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58CBD" w14:textId="74162F5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4F6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informado no pagamento.</w:t>
            </w:r>
          </w:p>
        </w:tc>
      </w:tr>
      <w:tr w:rsidR="007F52BA" w:rsidRPr="00EE0884" w14:paraId="10F65A8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B851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CD1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DD7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8B1C2" w14:textId="6AEF22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8677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informado no pagamento.</w:t>
            </w:r>
          </w:p>
        </w:tc>
      </w:tr>
      <w:tr w:rsidR="007F52BA" w:rsidRPr="00EE0884" w14:paraId="2619B8D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B0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808F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D3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056BB" w14:textId="45F9810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C1335" w14:textId="54DF3ADC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Correção </w:t>
            </w:r>
            <w:r w:rsidR="00016E22" w:rsidRPr="00EE0884">
              <w:rPr>
                <w:lang w:val="pt-BR"/>
              </w:rPr>
              <w:t>Monetária</w:t>
            </w:r>
            <w:r w:rsidRPr="00EE0884">
              <w:rPr>
                <w:lang w:val="pt-BR"/>
              </w:rPr>
              <w:t xml:space="preserve"> informada no pagamento.</w:t>
            </w:r>
          </w:p>
        </w:tc>
      </w:tr>
      <w:tr w:rsidR="007F52BA" w:rsidRPr="00EE0884" w14:paraId="30CC7A7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4C8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53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CA8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21380" w14:textId="70D1BE1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2FAC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 informada no pagamento.</w:t>
            </w:r>
          </w:p>
        </w:tc>
      </w:tr>
      <w:tr w:rsidR="007F52BA" w:rsidRPr="00EE0884" w14:paraId="2FC909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3F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8CF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66D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7693C" w14:textId="33240E4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EF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Tipo de Convênio </w:t>
            </w:r>
          </w:p>
          <w:p w14:paraId="2ED801C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1-GNRE,2-DARE,3-IPVA</w:t>
            </w:r>
          </w:p>
        </w:tc>
      </w:tr>
      <w:tr w:rsidR="007F52BA" w:rsidRPr="00EE0884" w14:paraId="542ABFA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30E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F3C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F4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0248D2" w14:textId="34A1C11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0A4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7F9F4C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D51F7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2-Arrecadação Eletrônica </w:t>
            </w:r>
          </w:p>
          <w:p w14:paraId="6CA382A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7D7D6B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4-Outros Meios </w:t>
            </w:r>
          </w:p>
          <w:p w14:paraId="0E54541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6E3A1A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69C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B844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F1F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278F9" w14:textId="268C762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7A8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1-ERRO, NULL OU 0 - OK</w:t>
            </w:r>
          </w:p>
        </w:tc>
      </w:tr>
      <w:tr w:rsidR="007F52BA" w:rsidRPr="00EE0884" w14:paraId="6A49F8F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A67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1829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D0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B8E0" w14:textId="39B5C25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55D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Transação do Banco. Efetivado o Pagamento</w:t>
            </w:r>
          </w:p>
        </w:tc>
      </w:tr>
      <w:tr w:rsidR="007F52BA" w:rsidRPr="00EE0884" w14:paraId="4DBE88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03B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NSU_BARRA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CD5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17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2EF2C" w14:textId="37249E5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4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Único de pagamento, fornecido pelo banco.</w:t>
            </w:r>
          </w:p>
        </w:tc>
      </w:tr>
      <w:tr w:rsidR="007F52BA" w:rsidRPr="00EE0884" w14:paraId="044A8E6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4E37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654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45B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7CAD2" w14:textId="29CA5D5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CC2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Nosso Número gerado pela SEFAZ</w:t>
            </w:r>
          </w:p>
        </w:tc>
      </w:tr>
      <w:tr w:rsidR="002F23F1" w:rsidRPr="00EE0884" w14:paraId="50C9CB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A87E3" w14:textId="6883C94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BDAD9" w14:textId="22CD530E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75FF8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7C38" w14:textId="39F804A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7720E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Sequencial incrementado por cada registro que foi vinculado ao ID_NOSSO_N</w:t>
            </w: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UMERO_DARE. </w:t>
            </w:r>
          </w:p>
          <w:p w14:paraId="30AF5ECD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proofErr w:type="gram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Exemplo :</w:t>
            </w:r>
            <w:proofErr w:type="gram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ID_NOSSO_NUMERO foi gerado com 2 Receitas de Tributos de Débitos, onde um terá  a sequencia 1 e o outro terá sequencia 2. </w:t>
            </w:r>
          </w:p>
          <w:p w14:paraId="594F42FD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0B56483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54A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D5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DD9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10497" w14:textId="7F65B05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9D0A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 que foi recepcionado o Pagamento</w:t>
            </w:r>
          </w:p>
        </w:tc>
      </w:tr>
      <w:tr w:rsidR="007F52BA" w:rsidRPr="00EE0884" w14:paraId="3714875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C82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TRANSFERIDO_PAGAMENTO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653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871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5DA50" w14:textId="1F0DCAD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4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Transferido o Pagamento para as Contas dos Contribuintes. </w:t>
            </w:r>
          </w:p>
          <w:p w14:paraId="649EB1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0 OU NULL - NÃO</w:t>
            </w:r>
          </w:p>
        </w:tc>
      </w:tr>
      <w:tr w:rsidR="007F52BA" w:rsidRPr="00EE0884" w14:paraId="19503D2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897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DARE_RESTITUIDO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B93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00BC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FF79A" w14:textId="13F78A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ABE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 se pagamento já sofreu restituições. </w:t>
            </w:r>
          </w:p>
          <w:p w14:paraId="3929F2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SIM, 0 ou </w:t>
            </w:r>
            <w:proofErr w:type="spellStart"/>
            <w:r w:rsidRPr="00EE0884">
              <w:rPr>
                <w:lang w:val="pt-BR"/>
              </w:rPr>
              <w:t>Null</w:t>
            </w:r>
            <w:proofErr w:type="spellEnd"/>
            <w:r w:rsidRPr="00EE0884">
              <w:rPr>
                <w:lang w:val="pt-BR"/>
              </w:rPr>
              <w:t xml:space="preserve"> - NÃO</w:t>
            </w:r>
          </w:p>
        </w:tc>
      </w:tr>
      <w:tr w:rsidR="007F52BA" w:rsidRPr="00EE0884" w14:paraId="56DC14E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7CF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1C8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49B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3C754" w14:textId="6E27E5E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2B1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 ( Arquivo de Registros de Pagos )</w:t>
            </w:r>
          </w:p>
        </w:tc>
      </w:tr>
      <w:tr w:rsidR="007F52BA" w:rsidRPr="00EE0884" w14:paraId="33D5CA1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BD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5516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0FCE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379B2" w14:textId="41D2D33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06F9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RTC- Repartição de Transferências Constitucionais quando o pagamento já sofreu o repasse.</w:t>
            </w:r>
          </w:p>
        </w:tc>
      </w:tr>
    </w:tbl>
    <w:p w14:paraId="27BA693C" w14:textId="77777777" w:rsidR="00127B26" w:rsidRPr="00EE0884" w:rsidRDefault="00127B26" w:rsidP="00127B26">
      <w:pPr>
        <w:spacing w:before="60" w:after="60"/>
        <w:ind w:left="0"/>
      </w:pPr>
    </w:p>
    <w:p w14:paraId="3563E423" w14:textId="31A98CB2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lastRenderedPageBreak/>
        <w:t xml:space="preserve"> </w:t>
      </w:r>
      <w:bookmarkStart w:id="109" w:name="_Toc448734033"/>
      <w:bookmarkStart w:id="110" w:name="_Toc449604187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_DARE</w:t>
      </w:r>
      <w:bookmarkEnd w:id="109"/>
      <w:bookmarkEnd w:id="110"/>
    </w:p>
    <w:p w14:paraId="5433D52D" w14:textId="77777777" w:rsidR="00127B26" w:rsidRPr="00EE0884" w:rsidRDefault="00127B26" w:rsidP="00127B26"/>
    <w:p w14:paraId="6385FD9B" w14:textId="41450014" w:rsidR="00127B26" w:rsidRPr="00EE0884" w:rsidRDefault="003D1DED" w:rsidP="00127B26">
      <w:pPr>
        <w:pStyle w:val="GERERequisito"/>
      </w:pPr>
      <w:bookmarkStart w:id="111" w:name="_Toc448734034"/>
      <w:bookmarkStart w:id="112" w:name="_Toc449604188"/>
      <w:r>
        <w:t>[TA023</w:t>
      </w:r>
      <w:r w:rsidR="00127B26" w:rsidRPr="00EE0884">
        <w:t xml:space="preserve">] </w:t>
      </w:r>
      <w:proofErr w:type="gramStart"/>
      <w:r w:rsidR="00127B26" w:rsidRPr="00EE0884">
        <w:t>TA</w:t>
      </w:r>
      <w:proofErr w:type="gramEnd"/>
      <w:r w:rsidR="00127B26" w:rsidRPr="00EE0884">
        <w:t>_DARE</w:t>
      </w:r>
      <w:bookmarkEnd w:id="111"/>
      <w:bookmarkEnd w:id="112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127B26" w:rsidRPr="00EE0884" w14:paraId="5217A70C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5F107B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8080B1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79F1580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08B1A9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19451E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6E7DF01A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048CE" w14:textId="69D78827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F1B0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A150" w14:textId="55D2C811" w:rsidR="00127B26" w:rsidRPr="00EE0884" w:rsidRDefault="00947B8F" w:rsidP="00947B8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PK </w:t>
            </w:r>
            <w:r w:rsidR="00127B26" w:rsidRPr="00EE0884">
              <w:rPr>
                <w:lang w:val="pt-BR"/>
              </w:rPr>
              <w:t>(</w:t>
            </w:r>
            <w:hyperlink w:anchor="pVCMkgqGAqACBgOg" w:history="1">
              <w:r w:rsidR="00127B26" w:rsidRPr="00EE0884">
                <w:rPr>
                  <w:lang w:val="pt-BR"/>
                </w:rPr>
                <w:t>TA_</w:t>
              </w:r>
              <w:r w:rsidRPr="00EE0884">
                <w:rPr>
                  <w:lang w:val="pt-BR"/>
                </w:rPr>
                <w:t>DARE</w:t>
              </w:r>
            </w:hyperlink>
            <w:r w:rsidRPr="00EE0884">
              <w:rPr>
                <w:lang w:val="pt-BR"/>
              </w:rPr>
              <w:t>.IDNOSSO_NUMERO_DARE</w:t>
            </w:r>
            <w:r w:rsidR="00127B26"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A52A1" w14:textId="72942E3E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7D19D" w14:textId="77777777" w:rsidR="00B50C97" w:rsidRPr="00EE0884" w:rsidRDefault="00B50C97" w:rsidP="00B50C97">
            <w:pPr>
              <w:pStyle w:val="NormalWeb"/>
            </w:pPr>
            <w:r w:rsidRPr="00EE0884">
              <w:t xml:space="preserve">Número Sequencial gerado por ano para identificação do DARE emitido nos sistemas da SEFAZ-TO. </w:t>
            </w:r>
          </w:p>
          <w:p w14:paraId="4C114136" w14:textId="77777777" w:rsidR="00B50C97" w:rsidRPr="00EE0884" w:rsidRDefault="00B50C97" w:rsidP="00B50C97">
            <w:pPr>
              <w:pStyle w:val="NormalWeb"/>
            </w:pPr>
            <w:r w:rsidRPr="00EE0884">
              <w:t>Formato de AAAAI</w:t>
            </w:r>
            <w:proofErr w:type="gramStart"/>
            <w:r w:rsidRPr="00EE0884">
              <w:t>0000000000 ,</w:t>
            </w:r>
            <w:proofErr w:type="gramEnd"/>
            <w:r w:rsidRPr="00EE0884">
              <w:t xml:space="preserve"> </w:t>
            </w:r>
          </w:p>
          <w:p w14:paraId="4CFF91E7" w14:textId="77777777" w:rsidR="00B50C97" w:rsidRPr="00EE0884" w:rsidRDefault="00B50C97" w:rsidP="00B50C97">
            <w:pPr>
              <w:pStyle w:val="NormalWeb"/>
            </w:pPr>
            <w:r w:rsidRPr="00EE0884">
              <w:t xml:space="preserve">AAAA - Ano de Geração da Sequenciai </w:t>
            </w:r>
          </w:p>
          <w:p w14:paraId="1AC0B8CA" w14:textId="63AE8F65" w:rsidR="00127B26" w:rsidRPr="00EE0884" w:rsidRDefault="00A62913" w:rsidP="00A62913">
            <w:pPr>
              <w:pStyle w:val="NormalWeb"/>
            </w:pPr>
            <w:r w:rsidRPr="00EE0884">
              <w:t>I - 1 - Em</w:t>
            </w:r>
            <w:r w:rsidR="00B50C97" w:rsidRPr="00EE0884">
              <w:t xml:space="preserve">itido pelo SIAT, 2 - Emitido pela Internet. 0000000000 - Sequencial gerado por Ano. </w:t>
            </w:r>
          </w:p>
        </w:tc>
      </w:tr>
      <w:tr w:rsidR="00127B26" w:rsidRPr="00EE0884" w14:paraId="08D555B7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103AA" w14:textId="4FEFC770" w:rsidR="00127B26" w:rsidRPr="00EE0884" w:rsidRDefault="00116FE1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IDENTIFICACAO</w:t>
            </w:r>
            <w:r w:rsidR="00127B26" w:rsidRPr="00EE0884">
              <w:rPr>
                <w:lang w:val="pt-BR"/>
              </w:rPr>
              <w:t>_</w:t>
            </w:r>
            <w:r>
              <w:rPr>
                <w:lang w:val="pt-BR"/>
              </w:rPr>
              <w:t>UNID_ORGANIZAC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67217" w14:textId="1F7DAA6E" w:rsidR="00127B26" w:rsidRPr="00EE0884" w:rsidRDefault="00127B26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</w:t>
            </w:r>
            <w:r w:rsidR="00116FE1">
              <w:rPr>
                <w:lang w:val="pt-BR"/>
              </w:rPr>
              <w:t>umber</w:t>
            </w:r>
            <w:proofErr w:type="spellEnd"/>
            <w:r w:rsidR="00116FE1">
              <w:rPr>
                <w:lang w:val="pt-BR"/>
              </w:rPr>
              <w:t>(10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73B466" w14:textId="6BAE9CC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C70F0" w14:textId="42495F08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596C2" w14:textId="4750C18A" w:rsidR="00127B26" w:rsidRPr="00EE0884" w:rsidRDefault="00947B8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Orgão</w:t>
            </w:r>
            <w:proofErr w:type="spellEnd"/>
            <w:r w:rsidRPr="00EE0884">
              <w:rPr>
                <w:lang w:val="pt-BR"/>
              </w:rPr>
              <w:t xml:space="preserve"> emissor do DARE</w:t>
            </w:r>
          </w:p>
        </w:tc>
      </w:tr>
      <w:tr w:rsidR="00127B26" w:rsidRPr="00EE0884" w14:paraId="066F7017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45FAA9" w14:textId="068F42B6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138A" w14:textId="274E41DE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06F93" w14:textId="24C27A2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51719" w14:textId="0967B7E4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3D281" w14:textId="64036C00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Vencimento do </w:t>
            </w:r>
            <w:proofErr w:type="spellStart"/>
            <w:r w:rsidRPr="00EE0884">
              <w:rPr>
                <w:lang w:val="pt-BR"/>
              </w:rPr>
              <w:t>Dare</w:t>
            </w:r>
            <w:proofErr w:type="spellEnd"/>
          </w:p>
        </w:tc>
      </w:tr>
      <w:tr w:rsidR="00947B8F" w:rsidRPr="00EE0884" w14:paraId="2DB47A2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70DB6" w14:textId="7EF4ED4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5BC6A" w14:textId="1540EF88" w:rsidR="00947B8F" w:rsidRPr="00EE0884" w:rsidRDefault="00947B8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9D1F3" w14:textId="57274D93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82DE5" w14:textId="2E6D14C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841FC" w14:textId="77777777" w:rsidR="00947B8F" w:rsidRPr="00EE0884" w:rsidRDefault="00947B8F" w:rsidP="00947B8F">
            <w:pPr>
              <w:pStyle w:val="NormalWeb"/>
              <w:spacing w:before="0" w:beforeAutospacing="0"/>
            </w:pPr>
            <w:r w:rsidRPr="00EE0884">
              <w:t xml:space="preserve">Responsável pelo Pagamento do DARE, podendo ser uma Inscrição Estadual ou CPF ou CPNJ ou RENAVAN. </w:t>
            </w:r>
          </w:p>
          <w:p w14:paraId="68F58321" w14:textId="327034CC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Cadastrados na Tabela de Contribuintes do IPVA, EXTRACADASTRO ou IPVA </w:t>
            </w:r>
          </w:p>
        </w:tc>
      </w:tr>
      <w:tr w:rsidR="00947B8F" w:rsidRPr="00EE0884" w14:paraId="343723D0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D7282" w14:textId="18B84698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ED6AC" w14:textId="7078E5D8" w:rsidR="00947B8F" w:rsidRPr="00EE0884" w:rsidRDefault="00947B8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E381D" w14:textId="6B064D50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B69C8" w14:textId="6F6B4377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7AE1B" w14:textId="77777777" w:rsidR="00B50C97" w:rsidRPr="00EE0884" w:rsidRDefault="00B50C97" w:rsidP="00947B8F">
            <w:pPr>
              <w:pStyle w:val="NormalWeb"/>
              <w:spacing w:before="0" w:beforeAutospacing="0"/>
            </w:pPr>
            <w:r w:rsidRPr="00EE0884">
              <w:t>Tipo de Pessoa</w:t>
            </w:r>
          </w:p>
          <w:p w14:paraId="12D5EECF" w14:textId="6E724FE7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1-INSCRICAO,2-CNPJ,3-CPF,4-RENAVAN </w:t>
            </w:r>
          </w:p>
        </w:tc>
      </w:tr>
      <w:tr w:rsidR="00947B8F" w:rsidRPr="00EE0884" w14:paraId="2E9AB55C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4350BF" w14:textId="3C09EDF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D72C0" w14:textId="63FC2B59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7EE8B" w14:textId="673AB1FD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7149A" w14:textId="48EF12C2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E2412" w14:textId="6DEE8E28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Unidade Federada que </w:t>
            </w:r>
            <w:r w:rsidRPr="00EE0884">
              <w:rPr>
                <w:lang w:val="pt-BR"/>
              </w:rPr>
              <w:lastRenderedPageBreak/>
              <w:t xml:space="preserve">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240C4C4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2181F" w14:textId="37D7498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44D81" w14:textId="6BA590CC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E2B73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5AF99" w14:textId="16AF898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E4BBD" w14:textId="2165BED0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 que 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765C9610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4728" w14:textId="592C7B9C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885B2" w14:textId="629A2141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DF8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F28E8" w14:textId="6F08020B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153E8" w14:textId="14F005EE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C44371" w:rsidRPr="00EE0884">
              <w:rPr>
                <w:lang w:val="pt-BR"/>
              </w:rPr>
              <w:t xml:space="preserve"> e Hora de </w:t>
            </w:r>
            <w:r w:rsidRPr="00EE0884">
              <w:rPr>
                <w:lang w:val="pt-BR"/>
              </w:rPr>
              <w:t>Emissão do DARE</w:t>
            </w:r>
          </w:p>
        </w:tc>
      </w:tr>
      <w:tr w:rsidR="00947B8F" w:rsidRPr="00EE0884" w14:paraId="0E048BB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3A5E2" w14:textId="1A8EF90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USUARIO_EMISSOR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FA5F2" w14:textId="4DFA9966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DFC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89378" w14:textId="21434E3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E4831" w14:textId="119BDDA4" w:rsidR="00B50C97" w:rsidRPr="00EE0884" w:rsidRDefault="00C44371" w:rsidP="00C44371">
            <w:pPr>
              <w:pStyle w:val="NormalWeb"/>
            </w:pPr>
            <w:r w:rsidRPr="00EE0884">
              <w:t xml:space="preserve">Usuário que Emitiu o DARE. Quando for pelo sistema será o CPF ou CNPJ da pessoa que está </w:t>
            </w:r>
            <w:proofErr w:type="spellStart"/>
            <w:r w:rsidRPr="00EE0884">
              <w:t>logada</w:t>
            </w:r>
            <w:proofErr w:type="spellEnd"/>
            <w:r w:rsidRPr="00EE0884">
              <w:t xml:space="preserve"> no Sistema e quando for emitido pelo Portal ficará como Usuário FIXO "INTERNET" </w:t>
            </w:r>
          </w:p>
        </w:tc>
      </w:tr>
      <w:tr w:rsidR="00947B8F" w:rsidRPr="00EE0884" w14:paraId="388B3CFF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4B358" w14:textId="79F41D7D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QUANTIDADE_DEBITOS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11CA5" w14:textId="1891D439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4D270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9ED20" w14:textId="2E1C755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AC7AF" w14:textId="6D6FA0A2" w:rsidR="00947B8F" w:rsidRPr="00EE0884" w:rsidRDefault="00C44371" w:rsidP="004B2381">
            <w:pPr>
              <w:pStyle w:val="NormalWeb"/>
            </w:pPr>
            <w:r w:rsidRPr="00EE0884">
              <w:t xml:space="preserve">Quantidade de Débitos Relacionados na tabela </w:t>
            </w:r>
            <w:proofErr w:type="gramStart"/>
            <w:r w:rsidRPr="00EE0884">
              <w:t>TA</w:t>
            </w:r>
            <w:proofErr w:type="gramEnd"/>
            <w:r w:rsidRPr="00EE0884">
              <w:t xml:space="preserve">_DARE_DETALHE. </w:t>
            </w:r>
          </w:p>
        </w:tc>
      </w:tr>
      <w:tr w:rsidR="00947B8F" w:rsidRPr="00EE0884" w14:paraId="656B8B2B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09BB7" w14:textId="251C3B19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325E65" w14:textId="544468B1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5C3B42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A2267" w14:textId="14CD560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9192" w14:textId="12B1BB4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do </w:t>
            </w:r>
            <w:proofErr w:type="spellStart"/>
            <w:r w:rsidRPr="00EE0884">
              <w:rPr>
                <w:lang w:val="pt-BR"/>
              </w:rPr>
              <w:t>Dare</w:t>
            </w:r>
            <w:proofErr w:type="spellEnd"/>
            <w:r w:rsidR="00C44371" w:rsidRPr="00EE0884">
              <w:rPr>
                <w:lang w:val="pt-BR"/>
              </w:rPr>
              <w:t xml:space="preserve"> Emitido</w:t>
            </w:r>
          </w:p>
        </w:tc>
      </w:tr>
      <w:tr w:rsidR="00947B8F" w:rsidRPr="00EE0884" w14:paraId="1C7A56C4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45B6" w14:textId="4713FD22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BARRA_DARE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21C6D" w14:textId="69C8B442" w:rsidR="00947B8F" w:rsidRPr="00EE0884" w:rsidRDefault="00B053AF" w:rsidP="00947B8F">
            <w:pPr>
              <w:pStyle w:val="TableContent"/>
              <w:jc w:val="center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(46</w:t>
            </w:r>
            <w:r w:rsidR="00947B8F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95C1D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F8831" w14:textId="246A2DD3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28C0D4" w14:textId="3BA2E419" w:rsidR="00947B8F" w:rsidRPr="00EE0884" w:rsidRDefault="00C44371" w:rsidP="00C44371">
            <w:pPr>
              <w:pStyle w:val="NormalWeb"/>
            </w:pPr>
            <w:r w:rsidRPr="00EE0884">
              <w:t xml:space="preserve">Código da Barra Gerada e impressa no DARE </w:t>
            </w:r>
          </w:p>
        </w:tc>
      </w:tr>
      <w:tr w:rsidR="008218EA" w:rsidRPr="00EE0884" w14:paraId="27149ABF" w14:textId="77777777" w:rsidTr="00116FE1">
        <w:trPr>
          <w:trHeight w:val="721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72F03" w14:textId="5C815BB7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353F0" w14:textId="6D03C631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13D4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D6663" w14:textId="44D737EB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DAA8D" w14:textId="6F0D0358" w:rsidR="008218EA" w:rsidRPr="00EE0884" w:rsidRDefault="008218EA" w:rsidP="00C44371">
            <w:pPr>
              <w:pStyle w:val="NormalWeb"/>
            </w:pPr>
            <w:r w:rsidRPr="00EE0884">
              <w:t>Data e hora em que foi efetivado o pagamento.</w:t>
            </w:r>
          </w:p>
        </w:tc>
      </w:tr>
      <w:tr w:rsidR="008218EA" w:rsidRPr="00EE0884" w14:paraId="7024F70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41ACF" w14:textId="5525253A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NOME_RAZAO_SOCIAL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542A7" w14:textId="04E5F7BC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1AD723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C24B9" w14:textId="055DA651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979DD" w14:textId="6FE5149C" w:rsidR="008218EA" w:rsidRPr="00EE0884" w:rsidRDefault="008218EA" w:rsidP="008218EA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Nome ou Razão Social Informado na emissão do DARE. </w:t>
            </w:r>
          </w:p>
        </w:tc>
      </w:tr>
    </w:tbl>
    <w:p w14:paraId="5FBA314B" w14:textId="77777777" w:rsidR="00127B26" w:rsidRPr="00EE0884" w:rsidRDefault="00127B26" w:rsidP="00127B26">
      <w:pPr>
        <w:spacing w:before="60" w:after="60"/>
        <w:ind w:left="0"/>
      </w:pPr>
    </w:p>
    <w:p w14:paraId="050206B5" w14:textId="1FEAD560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3" w:name="_Toc448734035"/>
      <w:bookmarkStart w:id="114" w:name="_Toc449604189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_DARE_DETALHE</w:t>
      </w:r>
      <w:bookmarkEnd w:id="113"/>
      <w:bookmarkEnd w:id="114"/>
    </w:p>
    <w:p w14:paraId="39C7F5EB" w14:textId="77777777" w:rsidR="00127B26" w:rsidRPr="00EE0884" w:rsidRDefault="00127B26" w:rsidP="00127B26"/>
    <w:p w14:paraId="4731F9A2" w14:textId="3D2F1794" w:rsidR="00127B26" w:rsidRPr="00EE0884" w:rsidRDefault="003D1DED" w:rsidP="00127B26">
      <w:pPr>
        <w:pStyle w:val="GERERequisito"/>
      </w:pPr>
      <w:bookmarkStart w:id="115" w:name="_Toc448734036"/>
      <w:bookmarkStart w:id="116" w:name="_Toc449604190"/>
      <w:r>
        <w:t>[TA024</w:t>
      </w:r>
      <w:r w:rsidR="00127B26" w:rsidRPr="00EE0884">
        <w:t xml:space="preserve">] </w:t>
      </w:r>
      <w:proofErr w:type="gramStart"/>
      <w:r w:rsidR="00127B26" w:rsidRPr="00EE0884">
        <w:t>TA</w:t>
      </w:r>
      <w:proofErr w:type="gramEnd"/>
      <w:r w:rsidR="00127B26" w:rsidRPr="00EE0884">
        <w:t>_DARE_DETALHE</w:t>
      </w:r>
      <w:bookmarkEnd w:id="115"/>
      <w:bookmarkEnd w:id="1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27B26" w:rsidRPr="00EE0884" w14:paraId="19FA7CD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429DB5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A90B23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1D0426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34F5C1" w14:textId="77777777" w:rsidR="00127B26" w:rsidRPr="00EE0884" w:rsidRDefault="00127B26" w:rsidP="004B2381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C4BFAF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0B8945E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4C70F" w14:textId="6F30DA0F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5AB3" w14:textId="6B511E45" w:rsidR="00127B26" w:rsidRPr="00EE0884" w:rsidRDefault="00C4437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84EF6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31954D1C" w14:textId="74D57C09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BFAF8" w14:textId="3D04627A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A426A" w14:textId="77777777" w:rsidR="00C44371" w:rsidRPr="00EE0884" w:rsidRDefault="00C44371" w:rsidP="00C44371">
            <w:pPr>
              <w:pStyle w:val="NormalWeb"/>
            </w:pPr>
            <w:r w:rsidRPr="00EE0884">
              <w:t>Formato de AAAAI</w:t>
            </w:r>
            <w:proofErr w:type="gramStart"/>
            <w:r w:rsidRPr="00EE0884">
              <w:t>0000000000 ,</w:t>
            </w:r>
            <w:proofErr w:type="gramEnd"/>
            <w:r w:rsidRPr="00EE0884">
              <w:t xml:space="preserve"> </w:t>
            </w:r>
          </w:p>
          <w:p w14:paraId="0522B65A" w14:textId="77777777" w:rsidR="00C44371" w:rsidRPr="00EE0884" w:rsidRDefault="00C44371" w:rsidP="00C44371">
            <w:pPr>
              <w:pStyle w:val="NormalWeb"/>
            </w:pPr>
            <w:r w:rsidRPr="00EE0884">
              <w:lastRenderedPageBreak/>
              <w:t xml:space="preserve">AAAA - Ano de Geração da Sequenciai </w:t>
            </w:r>
          </w:p>
          <w:p w14:paraId="1FBA4602" w14:textId="77777777" w:rsidR="00C44371" w:rsidRPr="00EE0884" w:rsidRDefault="00C44371" w:rsidP="00C44371">
            <w:pPr>
              <w:pStyle w:val="NormalWeb"/>
            </w:pPr>
            <w:r w:rsidRPr="00EE0884">
              <w:t xml:space="preserve">I - 1 - Emitido pelo SIAT, 2 - Emitido pela Internet. </w:t>
            </w:r>
          </w:p>
          <w:p w14:paraId="481C6DC1" w14:textId="77777777" w:rsidR="00C44371" w:rsidRPr="00EE0884" w:rsidRDefault="00C44371" w:rsidP="00C44371">
            <w:pPr>
              <w:pStyle w:val="NormalWeb"/>
            </w:pPr>
            <w:r w:rsidRPr="00EE0884">
              <w:t xml:space="preserve">0000000000 - Sequencial gerado por Ano. </w:t>
            </w:r>
          </w:p>
          <w:p w14:paraId="1197E718" w14:textId="663562E9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09EF2A6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B17D" w14:textId="332A3239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7DFB4" w14:textId="2203212C" w:rsidR="00127B26" w:rsidRPr="00EE0884" w:rsidRDefault="00C4437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08BD1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1F9DC752" w14:textId="482C5C93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460D8" w14:textId="6C42A9E0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3622" w14:textId="77777777" w:rsidR="00C44371" w:rsidRPr="00EE0884" w:rsidRDefault="00C44371" w:rsidP="00C44371">
            <w:pPr>
              <w:pStyle w:val="NormalWeb"/>
            </w:pPr>
            <w:r w:rsidRPr="00EE0884">
              <w:t xml:space="preserve">Sequencial incrementado por cada registro que foi vinculado ao ID_NOSSO_NUMERO_DARE. </w:t>
            </w:r>
          </w:p>
          <w:p w14:paraId="4ECE9057" w14:textId="77777777" w:rsidR="00C44371" w:rsidRPr="00EE0884" w:rsidRDefault="00C44371" w:rsidP="00C44371">
            <w:pPr>
              <w:pStyle w:val="NormalWeb"/>
            </w:pPr>
            <w:proofErr w:type="gramStart"/>
            <w:r w:rsidRPr="00EE0884">
              <w:t>Exemplo :</w:t>
            </w:r>
            <w:proofErr w:type="gramEnd"/>
            <w:r w:rsidRPr="00EE0884">
              <w:t xml:space="preserve"> ID_NOSSO_NUMERO foi gerado com 2 Receitas de Tributos de Débitos, onde um terá  a sequencia 1 e o outro </w:t>
            </w:r>
            <w:proofErr w:type="spellStart"/>
            <w:r w:rsidRPr="00EE0884">
              <w:t>tera</w:t>
            </w:r>
            <w:proofErr w:type="spellEnd"/>
            <w:r w:rsidRPr="00EE0884">
              <w:t xml:space="preserve"> sequencia 2. </w:t>
            </w:r>
          </w:p>
          <w:p w14:paraId="7433FFF4" w14:textId="63BA0E60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4BF2412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A9E71" w14:textId="1A41843B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D138A" w14:textId="0F27F4FB" w:rsidR="00127B26" w:rsidRPr="00EE0884" w:rsidRDefault="00C4437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381B4" w14:textId="108CC396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3B7CC" w14:textId="0AEDFE2E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F8744C" w14:textId="77777777" w:rsidR="00C44371" w:rsidRPr="00EE0884" w:rsidRDefault="00C44371" w:rsidP="00C44371">
            <w:pPr>
              <w:pStyle w:val="NormalWeb"/>
            </w:pPr>
            <w:r w:rsidRPr="00EE0884">
              <w:t xml:space="preserve">Código de Receita para quitação do Débito </w:t>
            </w:r>
          </w:p>
          <w:p w14:paraId="1F3EEC0C" w14:textId="1AA1678C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2FEF87D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04391" w14:textId="77216BA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CD8B6" w14:textId="75F7E2F8" w:rsidR="00127B26" w:rsidRPr="00EE0884" w:rsidRDefault="00BF38AA" w:rsidP="00947B8F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3C244F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27916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C18F6" w14:textId="3AA37372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F73B1C" w14:textId="77777777" w:rsidR="003C244F" w:rsidRPr="00EE0884" w:rsidRDefault="003C244F" w:rsidP="003C244F">
            <w:pPr>
              <w:pStyle w:val="NormalWeb"/>
            </w:pPr>
            <w:proofErr w:type="spellStart"/>
            <w:r w:rsidRPr="00EE0884">
              <w:t>SubCodigo</w:t>
            </w:r>
            <w:proofErr w:type="spellEnd"/>
            <w:r w:rsidRPr="00EE0884">
              <w:t xml:space="preserve"> </w:t>
            </w:r>
            <w:proofErr w:type="spellStart"/>
            <w:r w:rsidRPr="00EE0884">
              <w:t>Alinea</w:t>
            </w:r>
            <w:proofErr w:type="spellEnd"/>
            <w:r w:rsidRPr="00EE0884">
              <w:t xml:space="preserve"> da Receita </w:t>
            </w:r>
          </w:p>
          <w:p w14:paraId="45E65249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688F2C5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5EECC" w14:textId="7EE90FBB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6CA0D" w14:textId="4E0D6A26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Varchar2(1000)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20235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B688C" w14:textId="73AE1F5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68CA9" w14:textId="4611C0CC" w:rsidR="00127B26" w:rsidRPr="00EE0884" w:rsidRDefault="003C244F" w:rsidP="004B2381">
            <w:pPr>
              <w:pStyle w:val="NormalWeb"/>
            </w:pPr>
            <w:r w:rsidRPr="00EE0884">
              <w:t xml:space="preserve">Informações Complementares </w:t>
            </w:r>
          </w:p>
        </w:tc>
      </w:tr>
      <w:tr w:rsidR="00127B26" w:rsidRPr="00EE0884" w14:paraId="3E29F11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73256" w14:textId="30E3705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311F2" w14:textId="26C1F794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4186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8F6B1" w14:textId="7A43B8A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CC4E3" w14:textId="154FF79D" w:rsidR="00127B26" w:rsidRPr="00EE0884" w:rsidRDefault="003C244F" w:rsidP="004B2381">
            <w:pPr>
              <w:pStyle w:val="NormalWeb"/>
            </w:pPr>
            <w:r w:rsidRPr="00EE0884">
              <w:t xml:space="preserve">Período de Referência </w:t>
            </w:r>
            <w:r w:rsidR="005B3261" w:rsidRPr="00EE0884">
              <w:t xml:space="preserve">/ Ano de Exercício </w:t>
            </w:r>
            <w:r w:rsidRPr="00EE0884">
              <w:t xml:space="preserve">do Débito </w:t>
            </w:r>
          </w:p>
        </w:tc>
      </w:tr>
      <w:tr w:rsidR="00127B26" w:rsidRPr="00EE0884" w14:paraId="232211D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982DF" w14:textId="157780F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E6F0B" w14:textId="2733AE2C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6BE2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9D11C" w14:textId="67DEE564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7EB14" w14:textId="4D745054" w:rsidR="00127B26" w:rsidRPr="00EE0884" w:rsidRDefault="003C244F" w:rsidP="004B2381">
            <w:pPr>
              <w:pStyle w:val="NormalWeb"/>
            </w:pPr>
            <w:r w:rsidRPr="00EE0884">
              <w:t xml:space="preserve">Número do Documento, podendo ser um Auto, Parcelamento e </w:t>
            </w:r>
            <w:proofErr w:type="spellStart"/>
            <w:r w:rsidRPr="00EE0884">
              <w:t>etc</w:t>
            </w:r>
            <w:proofErr w:type="spellEnd"/>
            <w:r w:rsidRPr="00EE0884">
              <w:t xml:space="preserve">... </w:t>
            </w:r>
          </w:p>
        </w:tc>
      </w:tr>
      <w:tr w:rsidR="00127B26" w:rsidRPr="00EE0884" w14:paraId="52D8DDA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8AF98" w14:textId="707D3DB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553AD" w14:textId="1602757B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7FE8B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D0D83" w14:textId="3A82C49F" w:rsidR="00127B26" w:rsidRPr="00EE0884" w:rsidRDefault="005B3261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 xml:space="preserve"> </w:t>
            </w:r>
            <w:r w:rsidR="003C244F"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C2D75" w14:textId="023A798A" w:rsidR="00127B26" w:rsidRPr="00EE0884" w:rsidRDefault="003C244F" w:rsidP="004B2381">
            <w:pPr>
              <w:pStyle w:val="NormalWeb"/>
            </w:pPr>
            <w:r w:rsidRPr="00EE0884">
              <w:t xml:space="preserve">Número da Parcela do IPVA ou Parcelamento </w:t>
            </w:r>
          </w:p>
        </w:tc>
      </w:tr>
      <w:tr w:rsidR="00127B26" w:rsidRPr="00EE0884" w14:paraId="412AF0ED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7D290" w14:textId="65FAD2D6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VALOR_IMPOSTO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A31A" w14:textId="4E1E7CA0" w:rsidR="00127B26" w:rsidRPr="00EE0884" w:rsidRDefault="003C244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EC62E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B337" w14:textId="79F52F24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94363" w14:textId="18556080" w:rsidR="00127B26" w:rsidRPr="00EE0884" w:rsidRDefault="003C244F" w:rsidP="004B2381">
            <w:pPr>
              <w:pStyle w:val="NormalWeb"/>
            </w:pPr>
            <w:r w:rsidRPr="00EE0884">
              <w:t xml:space="preserve">Valor do Imposto a pagar </w:t>
            </w:r>
          </w:p>
        </w:tc>
      </w:tr>
      <w:tr w:rsidR="003C244F" w:rsidRPr="00EE0884" w14:paraId="0D5D320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96D20" w14:textId="4C3D02EF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C2404" w14:textId="46B45F41" w:rsidR="003C244F" w:rsidRPr="00EE0884" w:rsidRDefault="003C244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E7A8F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86E9" w14:textId="5BA66AA9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44CA4" w14:textId="1E63DF47" w:rsidR="003C244F" w:rsidRPr="00EE0884" w:rsidRDefault="003C244F" w:rsidP="004B2381">
            <w:pPr>
              <w:pStyle w:val="NormalWeb"/>
            </w:pPr>
            <w:r w:rsidRPr="00EE0884">
              <w:t xml:space="preserve">Valor da Multa a Pagar </w:t>
            </w:r>
          </w:p>
        </w:tc>
      </w:tr>
      <w:tr w:rsidR="003C244F" w:rsidRPr="00EE0884" w14:paraId="3CED0E5E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1BA23" w14:textId="703FFD82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E8863" w14:textId="64249508" w:rsidR="003C244F" w:rsidRPr="00EE0884" w:rsidRDefault="003C244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3163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8AE39" w14:textId="6A76316A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0A3E9" w14:textId="787969ED" w:rsidR="003C244F" w:rsidRPr="00EE0884" w:rsidRDefault="003C244F" w:rsidP="004B2381">
            <w:pPr>
              <w:pStyle w:val="NormalWeb"/>
            </w:pPr>
            <w:r w:rsidRPr="00EE0884">
              <w:t xml:space="preserve">Valor do Juros a Pagar </w:t>
            </w:r>
          </w:p>
        </w:tc>
      </w:tr>
      <w:tr w:rsidR="003C244F" w:rsidRPr="00EE0884" w14:paraId="11176824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A2156" w14:textId="0841B245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D8DDF" w14:textId="623FF84E" w:rsidR="003C244F" w:rsidRPr="00EE0884" w:rsidRDefault="003C244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8959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01CE0" w14:textId="4B25ADA3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806E62" w14:textId="64E19FB5" w:rsidR="003C244F" w:rsidRPr="00EE0884" w:rsidRDefault="003C244F" w:rsidP="004B2381">
            <w:pPr>
              <w:pStyle w:val="NormalWeb"/>
            </w:pPr>
            <w:r w:rsidRPr="00EE0884">
              <w:t xml:space="preserve">Valor Atualização Monetária a Pagar </w:t>
            </w:r>
          </w:p>
        </w:tc>
      </w:tr>
      <w:tr w:rsidR="003C244F" w:rsidRPr="00EE0884" w14:paraId="5AD4B4E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04423" w14:textId="7D51C205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2BDCB" w14:textId="5AFD0AB2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7EEBC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E81E7" w14:textId="38902A3A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A726D" w14:textId="75334C90" w:rsidR="003C244F" w:rsidRPr="00EE0884" w:rsidRDefault="001A4840" w:rsidP="001A4840">
            <w:pPr>
              <w:pStyle w:val="NormalWeb"/>
            </w:pPr>
            <w:r w:rsidRPr="00EE0884">
              <w:t xml:space="preserve">Valor da Taxa a Pagar </w:t>
            </w:r>
          </w:p>
        </w:tc>
      </w:tr>
      <w:tr w:rsidR="003C244F" w:rsidRPr="00EE0884" w14:paraId="308D925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D19AF" w14:textId="3D3AF9FB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</w:t>
            </w:r>
            <w:r w:rsidR="005B3261" w:rsidRPr="00EE0884">
              <w:rPr>
                <w:lang w:val="pt-BR"/>
              </w:rPr>
              <w:t>AO_MULTA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F32FB" w14:textId="7583AD9C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389F3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FDCAE" w14:textId="57A821BF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20244" w14:textId="2357EF36" w:rsidR="003C244F" w:rsidRPr="00EE0884" w:rsidRDefault="005B3261" w:rsidP="004B2381">
            <w:pPr>
              <w:pStyle w:val="NormalWeb"/>
            </w:pPr>
            <w:r w:rsidRPr="00EE0884">
              <w:t>Valor das Reduções Multas</w:t>
            </w:r>
            <w:r w:rsidR="001A4840" w:rsidRPr="00EE0884">
              <w:t xml:space="preserve"> </w:t>
            </w:r>
          </w:p>
        </w:tc>
      </w:tr>
      <w:tr w:rsidR="003C244F" w:rsidRPr="00EE0884" w14:paraId="2C9FBFD3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6889D" w14:textId="2D69DA60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53DB9A" w14:textId="62DF607E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CAAB8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E0D6B" w14:textId="2E85A8E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E3F82" w14:textId="77777777" w:rsidR="005B3261" w:rsidRPr="00EE0884" w:rsidRDefault="005B3261" w:rsidP="005B326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Total a Pagar =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Valor_Imposto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+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Valor_Correcao_Monetaria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+ </w:t>
            </w:r>
            <w:proofErr w:type="gram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( Valor</w:t>
            </w:r>
            <w:proofErr w:type="gram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MUlta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-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VAlor_Reducao_MUlta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) + ( Valor Juros -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Valor_reducao_Juros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) +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Valor_Taxa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06E57AAC" w14:textId="04BDDEF0" w:rsidR="003C244F" w:rsidRPr="00EE0884" w:rsidRDefault="003C244F" w:rsidP="001A4840">
            <w:pPr>
              <w:pStyle w:val="NormalWeb"/>
            </w:pPr>
          </w:p>
        </w:tc>
      </w:tr>
      <w:tr w:rsidR="003C244F" w:rsidRPr="00EE0884" w14:paraId="6965DAE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23A3E" w14:textId="041DDDD3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INFORMADO_CONTRIBUINTE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1650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E2F0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F5685" w14:textId="7DDED79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6F585" w14:textId="53414132" w:rsidR="003C244F" w:rsidRPr="00EE0884" w:rsidRDefault="001A4840" w:rsidP="004B2381">
            <w:pPr>
              <w:pStyle w:val="NormalWeb"/>
            </w:pPr>
            <w:r w:rsidRPr="00EE0884">
              <w:t xml:space="preserve">Valor Informado pelo Contribuinte 1 - SIM , NULL - Gerado pelo DARE </w:t>
            </w:r>
          </w:p>
        </w:tc>
      </w:tr>
      <w:tr w:rsidR="003C244F" w:rsidRPr="00EE0884" w14:paraId="36C8368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211C1" w14:textId="48B1747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01C76" w14:textId="5ACE858C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0C4BD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879C0" w14:textId="3FE63728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39496" w14:textId="096F020B" w:rsidR="003C244F" w:rsidRPr="00EE0884" w:rsidRDefault="001A4840" w:rsidP="004B2381">
            <w:pPr>
              <w:pStyle w:val="NormalWeb"/>
            </w:pPr>
            <w:r w:rsidRPr="00EE0884">
              <w:t xml:space="preserve">Pessoa Referenciada no </w:t>
            </w:r>
            <w:proofErr w:type="spellStart"/>
            <w:r w:rsidRPr="00EE0884">
              <w:t>Dare</w:t>
            </w:r>
            <w:proofErr w:type="spellEnd"/>
            <w:r w:rsidRPr="00EE0884">
              <w:t xml:space="preserve"> responsável pela conta corrente que irá abater o Débito, Podendo ser um CPF, CNPJ, Inscrição Estadual ou RENAVAN </w:t>
            </w:r>
          </w:p>
        </w:tc>
      </w:tr>
      <w:tr w:rsidR="003C244F" w:rsidRPr="00EE0884" w14:paraId="5980D09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8E67F" w14:textId="05196F3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F6FE8" w14:textId="21CAC367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4BB9E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EA046" w14:textId="7AB70E45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B0B08" w14:textId="77777777" w:rsidR="001A4840" w:rsidRPr="00EE0884" w:rsidRDefault="001A4840" w:rsidP="001A4840">
            <w:pPr>
              <w:pStyle w:val="NormalWeb"/>
            </w:pPr>
            <w:r w:rsidRPr="00EE0884">
              <w:t xml:space="preserve">Tipo de Pessoa Referenciada </w:t>
            </w:r>
          </w:p>
          <w:p w14:paraId="71E7825B" w14:textId="02AE2289" w:rsidR="003C244F" w:rsidRPr="00EE0884" w:rsidRDefault="001A4840" w:rsidP="004B2381">
            <w:pPr>
              <w:pStyle w:val="NormalWeb"/>
            </w:pPr>
            <w:r w:rsidRPr="00EE0884">
              <w:t xml:space="preserve">1 - Inscrição Estadual, 2 - CNPJ, 3 - CPF, 4 - RENAVAM </w:t>
            </w:r>
          </w:p>
        </w:tc>
      </w:tr>
      <w:tr w:rsidR="003C244F" w:rsidRPr="00EE0884" w14:paraId="7C6D3A4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7BF80" w14:textId="63D4FBF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A5935" w14:textId="59D4FFD7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D1992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AF5A4" w14:textId="5B67D443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E7B4F" w14:textId="3473A349" w:rsidR="003C244F" w:rsidRPr="00EE0884" w:rsidRDefault="001A4840" w:rsidP="001A4840">
            <w:pPr>
              <w:pStyle w:val="NormalWeb"/>
            </w:pPr>
            <w:r w:rsidRPr="00EE0884">
              <w:t xml:space="preserve">Número da Chave Primárias das Contas Correntes dos Contribuintes </w:t>
            </w:r>
          </w:p>
        </w:tc>
      </w:tr>
      <w:tr w:rsidR="003C244F" w:rsidRPr="00EE0884" w14:paraId="17DD73E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B4779" w14:textId="02DBD1F1" w:rsidR="003C244F" w:rsidRPr="00EE0884" w:rsidRDefault="004B238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61E598" w14:textId="3A647D3D" w:rsidR="003C244F" w:rsidRPr="00EE0884" w:rsidRDefault="004B238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1BCA0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E401D" w14:textId="47F84EE9" w:rsidR="003C244F" w:rsidRPr="00EE0884" w:rsidRDefault="004B238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0E40EC" w14:textId="169E0A28" w:rsidR="003C244F" w:rsidRPr="00EE0884" w:rsidRDefault="004B2381" w:rsidP="004B2381">
            <w:pPr>
              <w:pStyle w:val="NormalWeb"/>
            </w:pPr>
            <w:r w:rsidRPr="00EE0884">
              <w:t xml:space="preserve">Código do Município que será </w:t>
            </w:r>
            <w:proofErr w:type="spellStart"/>
            <w:r w:rsidRPr="00EE0884">
              <w:t>prenchido</w:t>
            </w:r>
            <w:proofErr w:type="spellEnd"/>
            <w:r w:rsidRPr="00EE0884">
              <w:t xml:space="preserve"> sempre que for de uma receita do imposto IPVA </w:t>
            </w:r>
          </w:p>
        </w:tc>
      </w:tr>
      <w:tr w:rsidR="005B3261" w:rsidRPr="00EE0884" w14:paraId="4BD7E79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953BA" w14:textId="157EAC97" w:rsidR="005B3261" w:rsidRPr="00EE0884" w:rsidRDefault="005B3261" w:rsidP="005B326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VALOR_REDUCAO_JUROS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DD851" w14:textId="311108A4" w:rsidR="005B3261" w:rsidRPr="00EE0884" w:rsidRDefault="005B326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07BC9" w14:textId="77777777" w:rsidR="005B3261" w:rsidRPr="00EE0884" w:rsidRDefault="005B3261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9981F" w14:textId="75854ED2" w:rsidR="005B3261" w:rsidRPr="00EE0884" w:rsidRDefault="005B326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DCFC0" w14:textId="71B7FD71" w:rsidR="005B3261" w:rsidRPr="00EE0884" w:rsidRDefault="005B3261" w:rsidP="005B3261">
            <w:pPr>
              <w:pStyle w:val="NormalWeb"/>
            </w:pPr>
            <w:r w:rsidRPr="00EE0884">
              <w:t xml:space="preserve">Valor das Reduções Juros </w:t>
            </w:r>
          </w:p>
        </w:tc>
      </w:tr>
    </w:tbl>
    <w:p w14:paraId="45E43B0D" w14:textId="77777777" w:rsidR="00127B26" w:rsidRDefault="00127B26" w:rsidP="00127B26"/>
    <w:p w14:paraId="45160C3A" w14:textId="77777777" w:rsidR="00116FE1" w:rsidRPr="00EE0884" w:rsidRDefault="00116FE1" w:rsidP="00116FE1">
      <w:pPr>
        <w:spacing w:before="60" w:after="60"/>
        <w:ind w:left="0"/>
      </w:pPr>
    </w:p>
    <w:p w14:paraId="79DFE4A9" w14:textId="34D40D0A" w:rsidR="00116FE1" w:rsidRPr="00EE0884" w:rsidRDefault="00116FE1" w:rsidP="00116FE1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t xml:space="preserve"> Tabela </w:t>
      </w:r>
      <w:proofErr w:type="gramStart"/>
      <w:r w:rsidRPr="00EE0884">
        <w:t>TA</w:t>
      </w:r>
      <w:proofErr w:type="gramEnd"/>
      <w:r w:rsidRPr="00EE0884">
        <w:t>_DARE</w:t>
      </w:r>
      <w:r w:rsidR="00665B63">
        <w:t>_ORIGEM_DEBITO</w:t>
      </w:r>
    </w:p>
    <w:p w14:paraId="1D540E33" w14:textId="77777777" w:rsidR="00116FE1" w:rsidRPr="00EE0884" w:rsidRDefault="00116FE1" w:rsidP="00116FE1"/>
    <w:p w14:paraId="3CB17619" w14:textId="21432154" w:rsidR="00116FE1" w:rsidRPr="00EE0884" w:rsidRDefault="00116FE1" w:rsidP="00116FE1">
      <w:pPr>
        <w:pStyle w:val="GERERequisito"/>
      </w:pPr>
      <w:r w:rsidRPr="00EE0884">
        <w:t>[TA02</w:t>
      </w:r>
      <w:r w:rsidR="003D1DED">
        <w:t>5</w:t>
      </w:r>
      <w:r w:rsidRPr="00EE0884">
        <w:t xml:space="preserve">] </w:t>
      </w:r>
      <w:proofErr w:type="gramStart"/>
      <w:r w:rsidRPr="00EE0884">
        <w:t>TA</w:t>
      </w:r>
      <w:proofErr w:type="gramEnd"/>
      <w:r w:rsidRPr="00EE0884">
        <w:t>_DARE</w:t>
      </w:r>
      <w:r w:rsidR="00665B63">
        <w:t>_ORIGEM_DEBITO</w:t>
      </w:r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116FE1" w:rsidRPr="00EE0884" w14:paraId="2519F73B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0C6010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CE54DA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99FF98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EF403D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802BB7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16FE1" w:rsidRPr="00EE0884" w14:paraId="43985BA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2E4D8D" w14:textId="7BB0E513" w:rsidR="00116FE1" w:rsidRPr="00EE0884" w:rsidRDefault="00116FE1" w:rsidP="00665B6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 w:rsidR="00665B63">
              <w:rPr>
                <w:lang w:val="pt-BR"/>
              </w:rPr>
              <w:t>ORIGEM_DEBITO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20020" w14:textId="11AD268A" w:rsidR="00116FE1" w:rsidRPr="00EE0884" w:rsidRDefault="00665B63" w:rsidP="00116FE1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(3</w:t>
            </w:r>
            <w:r w:rsidR="00116FE1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A6AA" w14:textId="60DC5C7E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 (</w:t>
            </w:r>
            <w:hyperlink w:anchor="pVCMkgqGAqACBgOg" w:history="1">
              <w:r w:rsidRPr="00EE0884">
                <w:rPr>
                  <w:lang w:val="pt-BR"/>
                </w:rPr>
                <w:t>TA_DARE</w:t>
              </w:r>
            </w:hyperlink>
            <w:r w:rsidR="00665B63">
              <w:rPr>
                <w:lang w:val="pt-BR"/>
              </w:rPr>
              <w:t>_ORIGEM_DEBITO.IDORIGEM_DEBITO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2595D6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1F090" w14:textId="6623640D" w:rsidR="00665B63" w:rsidRPr="00EE0884" w:rsidRDefault="00665B63" w:rsidP="00665B63">
            <w:pPr>
              <w:pStyle w:val="NormalWeb"/>
            </w:pPr>
          </w:p>
          <w:p w14:paraId="030DCDAF" w14:textId="50C5A66D" w:rsidR="00116FE1" w:rsidRPr="00EE0884" w:rsidRDefault="00116FE1" w:rsidP="00116FE1">
            <w:pPr>
              <w:pStyle w:val="NormalWeb"/>
            </w:pPr>
            <w:r w:rsidRPr="00EE0884">
              <w:t xml:space="preserve"> </w:t>
            </w:r>
            <w:r w:rsidR="00665B63">
              <w:t>Código da origem do débito</w:t>
            </w:r>
          </w:p>
        </w:tc>
      </w:tr>
      <w:tr w:rsidR="00116FE1" w:rsidRPr="00EE0884" w14:paraId="17FE8054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0445F" w14:textId="59AA7A40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DESCRICAO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BDE47" w14:textId="2478FECD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B4DF8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AE674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7D54C" w14:textId="269D53F2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Descrição da origem do débito</w:t>
            </w:r>
          </w:p>
        </w:tc>
      </w:tr>
      <w:tr w:rsidR="00665B63" w:rsidRPr="00EE0884" w14:paraId="68C2758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805C6" w14:textId="498E7DA9" w:rsidR="00665B63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SITUACAO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25EB5" w14:textId="7C034D3D" w:rsidR="00665B63" w:rsidRDefault="00665B63" w:rsidP="00116FE1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84787" w14:textId="77777777" w:rsidR="00665B63" w:rsidRPr="00EE0884" w:rsidRDefault="00665B63" w:rsidP="00116FE1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CF6F7" w14:textId="25B71E6A" w:rsidR="00665B63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B0B04" w14:textId="7D1688B8" w:rsidR="00665B63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1-Ativo, 2- Cancelado</w:t>
            </w:r>
          </w:p>
        </w:tc>
      </w:tr>
    </w:tbl>
    <w:p w14:paraId="0727F175" w14:textId="77777777" w:rsidR="00116FE1" w:rsidRPr="00EE0884" w:rsidRDefault="00116FE1" w:rsidP="00116FE1">
      <w:pPr>
        <w:spacing w:before="60" w:after="60"/>
        <w:ind w:left="0"/>
      </w:pPr>
    </w:p>
    <w:p w14:paraId="2851CC0D" w14:textId="68B6FFC6" w:rsidR="003D1DED" w:rsidRPr="00EE0884" w:rsidRDefault="003D1DED" w:rsidP="003D1DE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_DARE</w:t>
      </w:r>
      <w:r>
        <w:t>_ORIGEM_</w:t>
      </w:r>
      <w:r>
        <w:t>RECEITA</w:t>
      </w:r>
    </w:p>
    <w:p w14:paraId="650DDBAC" w14:textId="77777777" w:rsidR="003D1DED" w:rsidRPr="00EE0884" w:rsidRDefault="003D1DED" w:rsidP="003D1DED"/>
    <w:p w14:paraId="5FB1443A" w14:textId="13CFABA2" w:rsidR="003D1DED" w:rsidRPr="00EE0884" w:rsidRDefault="003D1DED" w:rsidP="003D1DED">
      <w:pPr>
        <w:pStyle w:val="GERERequisito"/>
      </w:pPr>
      <w:r w:rsidRPr="00EE0884">
        <w:t>[TA02</w:t>
      </w:r>
      <w:r>
        <w:t>6</w:t>
      </w:r>
      <w:r w:rsidRPr="00EE0884">
        <w:t xml:space="preserve">] </w:t>
      </w:r>
      <w:proofErr w:type="gramStart"/>
      <w:r w:rsidRPr="00EE0884">
        <w:t>TA</w:t>
      </w:r>
      <w:proofErr w:type="gramEnd"/>
      <w:r w:rsidRPr="00EE0884">
        <w:t>_DARE</w:t>
      </w:r>
      <w:r>
        <w:t>_ORIGEM_RECEITA</w:t>
      </w:r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3D1DED" w:rsidRPr="00EE0884" w14:paraId="58508272" w14:textId="77777777" w:rsidTr="003B02DE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E9350BE" w14:textId="77777777" w:rsidR="003D1DED" w:rsidRPr="00EE0884" w:rsidRDefault="003D1DED" w:rsidP="003B02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D6389" w14:textId="77777777" w:rsidR="003D1DED" w:rsidRPr="00EE0884" w:rsidRDefault="003D1DED" w:rsidP="003B02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3068CC" w14:textId="77777777" w:rsidR="003D1DED" w:rsidRPr="00EE0884" w:rsidRDefault="003D1DED" w:rsidP="003B02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310E69" w14:textId="77777777" w:rsidR="003D1DED" w:rsidRPr="00EE0884" w:rsidRDefault="003D1DED" w:rsidP="003B02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02A3BE" w14:textId="77777777" w:rsidR="003D1DED" w:rsidRPr="00EE0884" w:rsidRDefault="003D1DED" w:rsidP="003B02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3D1DED" w:rsidRPr="00EE0884" w14:paraId="3F89B005" w14:textId="77777777" w:rsidTr="003B02DE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921C3" w14:textId="77777777" w:rsidR="003D1DED" w:rsidRPr="00EE0884" w:rsidRDefault="003D1DED" w:rsidP="003B02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>
              <w:rPr>
                <w:lang w:val="pt-BR"/>
              </w:rPr>
              <w:t>ORIGEM_DEBITO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810138" w14:textId="77777777" w:rsidR="003D1DED" w:rsidRPr="00EE0884" w:rsidRDefault="003D1DED" w:rsidP="003B02DE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(3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890D8" w14:textId="77777777" w:rsidR="003D1DED" w:rsidRPr="00EE0884" w:rsidRDefault="003D1DED" w:rsidP="003B02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 (</w:t>
            </w:r>
            <w:hyperlink w:anchor="pVCMkgqGAqACBgOg" w:history="1">
              <w:r w:rsidRPr="00EE0884">
                <w:rPr>
                  <w:lang w:val="pt-BR"/>
                </w:rPr>
                <w:t>TA_DARE</w:t>
              </w:r>
            </w:hyperlink>
            <w:r>
              <w:rPr>
                <w:lang w:val="pt-BR"/>
              </w:rPr>
              <w:t>_ORIGEM_DEBITO.IDORIGEM_DEBITO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97D97" w14:textId="77777777" w:rsidR="003D1DED" w:rsidRPr="00EE0884" w:rsidRDefault="003D1DED" w:rsidP="003B02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402DE" w14:textId="77777777" w:rsidR="003D1DED" w:rsidRPr="00EE0884" w:rsidRDefault="003D1DED" w:rsidP="003B02DE">
            <w:pPr>
              <w:pStyle w:val="NormalWeb"/>
            </w:pPr>
          </w:p>
          <w:p w14:paraId="5E7EBF9C" w14:textId="77777777" w:rsidR="003D1DED" w:rsidRPr="00EE0884" w:rsidRDefault="003D1DED" w:rsidP="003B02DE">
            <w:pPr>
              <w:pStyle w:val="NormalWeb"/>
            </w:pPr>
            <w:r w:rsidRPr="00EE0884">
              <w:t xml:space="preserve"> </w:t>
            </w:r>
            <w:r>
              <w:t>Código da origem do débito</w:t>
            </w:r>
          </w:p>
        </w:tc>
      </w:tr>
      <w:tr w:rsidR="003D1DED" w:rsidRPr="00EE0884" w14:paraId="2A524044" w14:textId="77777777" w:rsidTr="003B02DE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27C52" w14:textId="0D00F4E6" w:rsidR="003D1DED" w:rsidRPr="00EE0884" w:rsidRDefault="003D1DED" w:rsidP="003B02DE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ID_RECEITA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81AB9" w14:textId="73A6BE5B" w:rsidR="003D1DED" w:rsidRPr="00EE0884" w:rsidRDefault="003D1DED" w:rsidP="003B02DE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6093E" w14:textId="4F7F2E03" w:rsidR="003D1DED" w:rsidRPr="00EE0884" w:rsidRDefault="003D1DED" w:rsidP="003B02DE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D67C9" w14:textId="77777777" w:rsidR="003D1DED" w:rsidRPr="00EE0884" w:rsidRDefault="003D1DED" w:rsidP="003B02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3892C" w14:textId="59E03042" w:rsidR="003D1DED" w:rsidRPr="00EE0884" w:rsidRDefault="003D1DED" w:rsidP="003B02DE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Código da Receita</w:t>
            </w:r>
          </w:p>
        </w:tc>
      </w:tr>
    </w:tbl>
    <w:p w14:paraId="6741097E" w14:textId="77777777" w:rsidR="00116FE1" w:rsidRPr="00EE0884" w:rsidRDefault="00116FE1" w:rsidP="00127B26"/>
    <w:p w14:paraId="56632DC8" w14:textId="35F2F329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7" w:name="_Toc448734037"/>
      <w:bookmarkStart w:id="118" w:name="_Toc449604191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FC1C4A" w:rsidRPr="00EE0884">
        <w:t>PAGOS_CORRIGIDOS</w:t>
      </w:r>
      <w:bookmarkEnd w:id="117"/>
      <w:bookmarkEnd w:id="118"/>
    </w:p>
    <w:p w14:paraId="35E02ECB" w14:textId="77777777" w:rsidR="00C27A2C" w:rsidRPr="00EE0884" w:rsidRDefault="00C27A2C" w:rsidP="00C27A2C"/>
    <w:p w14:paraId="746FF31E" w14:textId="37519375" w:rsidR="00C27A2C" w:rsidRPr="00EE0884" w:rsidRDefault="00C27A2C" w:rsidP="00C27A2C">
      <w:pPr>
        <w:pStyle w:val="GERERequisito"/>
      </w:pPr>
      <w:bookmarkStart w:id="119" w:name="_Toc448734038"/>
      <w:bookmarkStart w:id="120" w:name="_Toc449604192"/>
      <w:r w:rsidRPr="00EE0884">
        <w:lastRenderedPageBreak/>
        <w:t>[T</w:t>
      </w:r>
      <w:r w:rsidR="000B4FB6" w:rsidRPr="00EE0884">
        <w:t>A</w:t>
      </w:r>
      <w:r w:rsidRPr="00EE0884">
        <w:t>0</w:t>
      </w:r>
      <w:r w:rsidR="00665B63">
        <w:t>27</w:t>
      </w:r>
      <w:r w:rsidRPr="00EE0884">
        <w:t xml:space="preserve">]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FC1C4A" w:rsidRPr="00EE0884">
        <w:t>PAGOS_CORRIGIDOS</w:t>
      </w:r>
      <w:bookmarkEnd w:id="119"/>
      <w:bookmarkEnd w:id="12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84C308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A9DDB0" w14:textId="10ECEE90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6AA833B" w14:textId="3A48AA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791D30" w14:textId="4655EA2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61A176" w14:textId="792897D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7C22B4" w14:textId="6F0FA18C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B3B69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E7C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7D2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EFE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CFD1A" w14:textId="5FB78F6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6A8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7F52BA" w:rsidRPr="00EE0884" w14:paraId="5525D9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6D0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77D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B97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052E" w14:textId="109B6F4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671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7F52BA" w:rsidRPr="00EE0884" w14:paraId="11C79F9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0B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68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266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461C7" w14:textId="65339E6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7DF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Correções de Erros que o pagamento sofreu. Sempre a ultima sequencia trará os valores das sequencias anteriores corrigidos..</w:t>
            </w:r>
          </w:p>
        </w:tc>
      </w:tr>
      <w:tr w:rsidR="007F52BA" w:rsidRPr="00EE0884" w14:paraId="5951083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1C0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54A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3DE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6CBAC" w14:textId="3581103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06F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  <w:tr w:rsidR="007F52BA" w:rsidRPr="00EE0884" w14:paraId="29EAE43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615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22D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67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E6EB2B" w14:textId="344721C6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8A9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Receita Corrigido</w:t>
            </w:r>
          </w:p>
        </w:tc>
      </w:tr>
      <w:tr w:rsidR="007F52BA" w:rsidRPr="00EE0884" w14:paraId="5884CB1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220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AD46" w14:textId="2B6187E1" w:rsidR="007F52BA" w:rsidRPr="00EE0884" w:rsidRDefault="00BF38A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2033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30677" w14:textId="76B61B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BCBC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Código informado quando ocorrer mudança no </w:t>
            </w:r>
            <w:proofErr w:type="spellStart"/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subcodigo</w:t>
            </w:r>
            <w:proofErr w:type="spellEnd"/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 da receita.</w:t>
            </w:r>
          </w:p>
        </w:tc>
      </w:tr>
      <w:tr w:rsidR="007F52BA" w:rsidRPr="00EE0884" w14:paraId="097FF03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FDD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B1D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A1C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88739" w14:textId="0593E21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8867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Responsável pelo Pagamento do DARE, podendo ser uma Inscrição Estadual ou CPF ou CPNJ ou RENAVAN. </w:t>
            </w:r>
          </w:p>
          <w:p w14:paraId="526BB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Cadastrados na Tabela de </w:t>
            </w:r>
            <w:r w:rsidRPr="00EE0884">
              <w:rPr>
                <w:lang w:val="pt-BR"/>
              </w:rPr>
              <w:lastRenderedPageBreak/>
              <w:t>Contribuintes do IPVA, EXTRACADASTRO ou IPVA</w:t>
            </w:r>
          </w:p>
        </w:tc>
      </w:tr>
      <w:tr w:rsidR="007F52BA" w:rsidRPr="00EE0884" w14:paraId="1DCD668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F11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6731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ADA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79F17" w14:textId="29893E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EFA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56166B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33B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71F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4A2A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19C1D" w14:textId="3EC233C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F9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Número do Documento, podendo ser de um </w:t>
            </w:r>
            <w:proofErr w:type="spellStart"/>
            <w:r w:rsidRPr="00EE0884">
              <w:rPr>
                <w:lang w:val="pt-BR"/>
              </w:rPr>
              <w:t>parcelamenot</w:t>
            </w:r>
            <w:proofErr w:type="spellEnd"/>
            <w:r w:rsidRPr="00EE0884">
              <w:rPr>
                <w:lang w:val="pt-BR"/>
              </w:rPr>
              <w:t xml:space="preserve">, auto de infração, </w:t>
            </w:r>
            <w:proofErr w:type="spellStart"/>
            <w:r w:rsidRPr="00EE0884">
              <w:rPr>
                <w:lang w:val="pt-BR"/>
              </w:rPr>
              <w:t>declaracao</w:t>
            </w:r>
            <w:proofErr w:type="spellEnd"/>
            <w:r w:rsidRPr="00EE0884">
              <w:rPr>
                <w:lang w:val="pt-BR"/>
              </w:rPr>
              <w:t xml:space="preserve"> e demais tipos.</w:t>
            </w:r>
          </w:p>
        </w:tc>
      </w:tr>
      <w:tr w:rsidR="007F52BA" w:rsidRPr="00EE0884" w14:paraId="27A7054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32A2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266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D56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9C787" w14:textId="04D932E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7A4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</w:t>
            </w:r>
          </w:p>
        </w:tc>
      </w:tr>
      <w:tr w:rsidR="007F52BA" w:rsidRPr="00EE0884" w14:paraId="2F6AF7C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8148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3F2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6A61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EB060" w14:textId="6C08CA8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11B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 Corrigido</w:t>
            </w:r>
          </w:p>
        </w:tc>
      </w:tr>
      <w:tr w:rsidR="007F52BA" w:rsidRPr="00EE0884" w14:paraId="132FA20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00A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354B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6C9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0E4D9" w14:textId="49DC28A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832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correção do pagamento</w:t>
            </w:r>
          </w:p>
        </w:tc>
      </w:tr>
      <w:tr w:rsidR="007F52BA" w:rsidRPr="00EE0884" w14:paraId="13F1F66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7BB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CE92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9B87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77124" w14:textId="21FD404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C7B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correção do pagamento</w:t>
            </w:r>
          </w:p>
        </w:tc>
      </w:tr>
      <w:tr w:rsidR="007F52BA" w:rsidRPr="00EE0884" w14:paraId="143A74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5F2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7B9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9D7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ED5CE" w14:textId="583B970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D0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15F172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53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5F0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6DEF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3E9BE" w14:textId="0BF5E03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F3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alteração do pagamento</w:t>
            </w:r>
          </w:p>
        </w:tc>
      </w:tr>
      <w:tr w:rsidR="007F52BA" w:rsidRPr="00EE0884" w14:paraId="1E0675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4AD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ULTIMA_ALTERACAO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44E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6C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14439" w14:textId="7690B2E7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2F6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Sinalizador de última alteração realizada para o pagamento. </w:t>
            </w:r>
          </w:p>
          <w:p w14:paraId="5236DE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SIM, 0 ou </w:t>
            </w:r>
            <w:proofErr w:type="spellStart"/>
            <w:r w:rsidRPr="00EE0884">
              <w:rPr>
                <w:lang w:val="pt-BR"/>
              </w:rPr>
              <w:t>Null</w:t>
            </w:r>
            <w:proofErr w:type="spellEnd"/>
            <w:r w:rsidRPr="00EE0884">
              <w:rPr>
                <w:lang w:val="pt-BR"/>
              </w:rPr>
              <w:t xml:space="preserve"> - Será utilizado para as correções anteriores.</w:t>
            </w:r>
          </w:p>
        </w:tc>
      </w:tr>
    </w:tbl>
    <w:p w14:paraId="5F2A7201" w14:textId="77777777" w:rsidR="00C27A2C" w:rsidRPr="00EE0884" w:rsidRDefault="00C27A2C" w:rsidP="007F52BA">
      <w:pPr>
        <w:spacing w:before="60" w:after="60"/>
        <w:ind w:left="0"/>
      </w:pPr>
    </w:p>
    <w:p w14:paraId="7A647F7B" w14:textId="66ED2DA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1" w:name="_Toc448734039"/>
      <w:bookmarkStart w:id="122" w:name="_Toc449604193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5D17E1" w:rsidRPr="00EE0884">
        <w:t>PAGOS_RESTITUICAO</w:t>
      </w:r>
      <w:bookmarkEnd w:id="121"/>
      <w:bookmarkEnd w:id="122"/>
    </w:p>
    <w:p w14:paraId="7C7B79D5" w14:textId="77777777" w:rsidR="00FC1C4A" w:rsidRPr="00EE0884" w:rsidRDefault="00FC1C4A" w:rsidP="00FC1C4A"/>
    <w:p w14:paraId="27FDCCCD" w14:textId="3A877ECF" w:rsidR="00FC1C4A" w:rsidRPr="00EE0884" w:rsidRDefault="000B4FB6" w:rsidP="00FC1C4A">
      <w:pPr>
        <w:pStyle w:val="GERERequisito"/>
      </w:pPr>
      <w:bookmarkStart w:id="123" w:name="_Toc448734040"/>
      <w:bookmarkStart w:id="124" w:name="_Toc449604194"/>
      <w:r w:rsidRPr="00EE0884">
        <w:t>[TA</w:t>
      </w:r>
      <w:r w:rsidR="00FC1C4A" w:rsidRPr="00EE0884">
        <w:t>0</w:t>
      </w:r>
      <w:r w:rsidR="003D1DED">
        <w:t>28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5D17E1" w:rsidRPr="00EE0884">
        <w:t>PAGOS_RESTITUICAO</w:t>
      </w:r>
      <w:bookmarkEnd w:id="123"/>
      <w:bookmarkEnd w:id="1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BB5B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EF5E51" w14:textId="588BF606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060A" w14:textId="629B6DAC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AEABCF" w14:textId="01DFC81E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1FE7" w14:textId="755D0AEB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8EDCD9" w14:textId="5D365648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4D4D35A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05D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3D16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63E6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3EBC6" w14:textId="3F8ABE0C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8F1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C11738" w:rsidRPr="00EE0884" w14:paraId="67AD8A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FB04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ED4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ED5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410C2" w14:textId="3068306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3C9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C11738" w:rsidRPr="00EE0884" w14:paraId="28D37AC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C48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464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72EA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5FECF" w14:textId="503AD36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D16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1-Correçao de Pagamentos, 2- Estornos bancários, 3- Devolução de Cheques, 4- </w:t>
            </w:r>
            <w:proofErr w:type="spellStart"/>
            <w:r w:rsidRPr="00EE0884">
              <w:rPr>
                <w:lang w:val="pt-BR"/>
              </w:rPr>
              <w:t>Creditos</w:t>
            </w:r>
            <w:proofErr w:type="spellEnd"/>
            <w:r w:rsidRPr="00EE0884">
              <w:rPr>
                <w:lang w:val="pt-BR"/>
              </w:rPr>
              <w:t xml:space="preserve"> de </w:t>
            </w:r>
            <w:proofErr w:type="spellStart"/>
            <w:r w:rsidRPr="00EE0884">
              <w:rPr>
                <w:lang w:val="pt-BR"/>
              </w:rPr>
              <w:t>Declaracao</w:t>
            </w:r>
            <w:proofErr w:type="spellEnd"/>
          </w:p>
        </w:tc>
      </w:tr>
      <w:tr w:rsidR="00C11738" w:rsidRPr="00EE0884" w14:paraId="6C7FA2C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8D66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58E7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7912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731F1" w14:textId="30277CE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3E90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o cadastro da restituição</w:t>
            </w:r>
          </w:p>
        </w:tc>
      </w:tr>
      <w:tr w:rsidR="00C11738" w:rsidRPr="00EE0884" w14:paraId="678FDDD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3D7E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F64D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5D039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FB68F" w14:textId="0B5A7F8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B6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realizada a restituição</w:t>
            </w:r>
          </w:p>
        </w:tc>
      </w:tr>
      <w:tr w:rsidR="00C11738" w:rsidRPr="00EE0884" w14:paraId="777F39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E47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C8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924C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42E9E" w14:textId="44B19FFA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D652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 do Parecer de Analise</w:t>
            </w:r>
          </w:p>
        </w:tc>
      </w:tr>
      <w:tr w:rsidR="00C11738" w:rsidRPr="00EE0884" w14:paraId="432908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D22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3F1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089E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879B4" w14:textId="2531E292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1CD2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que foi apresentado o parecer</w:t>
            </w:r>
          </w:p>
        </w:tc>
      </w:tr>
      <w:tr w:rsidR="00C11738" w:rsidRPr="00EE0884" w14:paraId="7C6A64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A9EF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1EA2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00A3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4E774" w14:textId="4295229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010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processo</w:t>
            </w:r>
          </w:p>
        </w:tc>
      </w:tr>
      <w:tr w:rsidR="00C11738" w:rsidRPr="00EE0884" w14:paraId="3FEE53B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1B8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3D8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63E5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155B6" w14:textId="2611CABE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1E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banco a ser depositado</w:t>
            </w:r>
          </w:p>
        </w:tc>
      </w:tr>
      <w:tr w:rsidR="00C11738" w:rsidRPr="00EE0884" w14:paraId="0241E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F70A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6154D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183D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BBBFA" w14:textId="55AA68A6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73CB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de deposito</w:t>
            </w:r>
          </w:p>
        </w:tc>
      </w:tr>
      <w:tr w:rsidR="00C11738" w:rsidRPr="00EE0884" w14:paraId="78DE6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22BD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849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B8E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E4768" w14:textId="3BF94B7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6462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do Solicitante</w:t>
            </w:r>
          </w:p>
        </w:tc>
      </w:tr>
      <w:tr w:rsidR="00C11738" w:rsidRPr="00EE0884" w14:paraId="6338EA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CA9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CPF_CNPJ_CONTA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DD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492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9A7B0" w14:textId="28A0E093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2D9C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Cpf</w:t>
            </w:r>
            <w:proofErr w:type="spellEnd"/>
            <w:r w:rsidRPr="00EE0884">
              <w:rPr>
                <w:lang w:val="pt-BR"/>
              </w:rPr>
              <w:t xml:space="preserve"> ou </w:t>
            </w:r>
            <w:proofErr w:type="spellStart"/>
            <w:r w:rsidRPr="00EE0884">
              <w:rPr>
                <w:lang w:val="pt-BR"/>
              </w:rPr>
              <w:t>Cnpj</w:t>
            </w:r>
            <w:proofErr w:type="spellEnd"/>
            <w:r w:rsidRPr="00EE0884">
              <w:rPr>
                <w:lang w:val="pt-BR"/>
              </w:rPr>
              <w:t xml:space="preserve"> da conta a ser transferida</w:t>
            </w:r>
          </w:p>
        </w:tc>
      </w:tr>
      <w:tr w:rsidR="00C11738" w:rsidRPr="00EE0884" w14:paraId="7C42BBD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B4A4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NOME_CREDOR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CFD8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17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1CA44" w14:textId="64154F9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9703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Dono da Conta</w:t>
            </w:r>
          </w:p>
        </w:tc>
      </w:tr>
      <w:tr w:rsidR="00C11738" w:rsidRPr="00EE0884" w14:paraId="35A395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2CA9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54C6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0D20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52809" w14:textId="0A9FB14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DB98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</w:t>
            </w:r>
            <w:proofErr w:type="spellStart"/>
            <w:r w:rsidRPr="00EE0884">
              <w:rPr>
                <w:lang w:val="pt-BR"/>
              </w:rPr>
              <w:t>Restituido</w:t>
            </w:r>
            <w:proofErr w:type="spellEnd"/>
          </w:p>
        </w:tc>
      </w:tr>
      <w:tr w:rsidR="00C11738" w:rsidRPr="00EE0884" w14:paraId="2717DB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D72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12EE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0A9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F40E5" w14:textId="4160746E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4A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Principal </w:t>
            </w:r>
            <w:proofErr w:type="spellStart"/>
            <w:r w:rsidRPr="00EE0884">
              <w:rPr>
                <w:lang w:val="pt-BR"/>
              </w:rPr>
              <w:t>Restituido</w:t>
            </w:r>
            <w:proofErr w:type="spellEnd"/>
          </w:p>
        </w:tc>
      </w:tr>
      <w:tr w:rsidR="00C11738" w:rsidRPr="00EE0884" w14:paraId="5778F8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0A12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73DB9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B27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989A4" w14:textId="64778EA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52399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Restituição</w:t>
            </w:r>
          </w:p>
        </w:tc>
      </w:tr>
      <w:tr w:rsidR="00C11738" w:rsidRPr="00EE0884" w14:paraId="276AB39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3D78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0A2E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61C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6ED7D" w14:textId="3F642C4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1A24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Restituição</w:t>
            </w:r>
          </w:p>
        </w:tc>
      </w:tr>
      <w:tr w:rsidR="00C11738" w:rsidRPr="00EE0884" w14:paraId="6B3D24F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96E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582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8B5E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77539" w14:textId="7598E704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C8F3C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Correção</w:t>
            </w:r>
          </w:p>
        </w:tc>
      </w:tr>
      <w:tr w:rsidR="00C11738" w:rsidRPr="00EE0884" w14:paraId="528464A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BFBB0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69D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5C1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59BA" w14:textId="00826B11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2207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Valor da Taxa</w:t>
            </w:r>
          </w:p>
        </w:tc>
      </w:tr>
      <w:tr w:rsidR="00C11738" w:rsidRPr="00EE0884" w14:paraId="1EAF8D7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611F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C0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9115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B64AA" w14:textId="3937C9C7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1A5B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</w:tbl>
    <w:p w14:paraId="11CCE41D" w14:textId="77777777" w:rsidR="005D17E1" w:rsidRPr="00EE0884" w:rsidRDefault="005D17E1" w:rsidP="005D17E1">
      <w:pPr>
        <w:spacing w:before="60" w:after="60"/>
        <w:ind w:left="0"/>
      </w:pPr>
    </w:p>
    <w:p w14:paraId="7C57DA3D" w14:textId="7E7036C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5" w:name="_Toc448734041"/>
      <w:bookmarkStart w:id="126" w:name="_Toc449604195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27471C" w:rsidRPr="00EE0884">
        <w:t>PEDIDO_AREAS</w:t>
      </w:r>
      <w:bookmarkEnd w:id="125"/>
      <w:bookmarkEnd w:id="126"/>
    </w:p>
    <w:p w14:paraId="515C4EB8" w14:textId="77777777" w:rsidR="00FC1C4A" w:rsidRPr="00EE0884" w:rsidRDefault="00FC1C4A" w:rsidP="00FC1C4A"/>
    <w:p w14:paraId="5D44CCB9" w14:textId="78B1A2A2" w:rsidR="00FC1C4A" w:rsidRPr="00EE0884" w:rsidRDefault="000B4FB6" w:rsidP="00FC1C4A">
      <w:pPr>
        <w:pStyle w:val="GERERequisito"/>
      </w:pPr>
      <w:bookmarkStart w:id="127" w:name="_Toc448734042"/>
      <w:bookmarkStart w:id="128" w:name="_Toc449604196"/>
      <w:r w:rsidRPr="00EE0884">
        <w:t>[TA</w:t>
      </w:r>
      <w:r w:rsidR="00FC1C4A" w:rsidRPr="00EE0884">
        <w:t>0</w:t>
      </w:r>
      <w:r w:rsidR="003D1DED">
        <w:t>29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7471C" w:rsidRPr="00EE0884">
        <w:t>PEDIDO_AREAS</w:t>
      </w:r>
      <w:bookmarkEnd w:id="127"/>
      <w:bookmarkEnd w:id="1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6294396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432519" w14:textId="5E817250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F2F937" w14:textId="345A003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4F713F" w14:textId="642E118A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B8558F" w14:textId="6FF7D17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B706FF" w14:textId="707B3342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3E3B87E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A28C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B8C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A764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81113" w14:textId="3843FB2E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8408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39FFF45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ABBE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6A1B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606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B98C0" w14:textId="0179142D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FD81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7DF2C3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547AAF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976977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259E03A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C11738" w:rsidRPr="00EE0884" w14:paraId="58D95D1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C938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5770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4AD4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</w:t>
              </w:r>
              <w:r w:rsidRPr="00EE0884">
                <w:rPr>
                  <w:lang w:val="pt-BR"/>
                </w:rPr>
                <w:lastRenderedPageBreak/>
                <w:t>AS.ID_DELEGACIA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82CD2" w14:textId="4B0DFA61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C5E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C11738" w:rsidRPr="00EE0884" w14:paraId="7E570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4AB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8C70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94B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TA_DELEGACIA_AGENCIAS.ID_UNIDADE_DELEGACIA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647E1" w14:textId="4924EEB7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05B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das Unidade Regionais e ou Postos Fiscais que estão relacionadas com as Delegacias Fazendárias</w:t>
            </w:r>
          </w:p>
        </w:tc>
      </w:tr>
      <w:tr w:rsidR="00C11738" w:rsidRPr="00EE0884" w14:paraId="0319F9C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F207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E97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47F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7D41C" w14:textId="1B6C5CF3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0FA9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área responsável pela o último parecer</w:t>
            </w:r>
          </w:p>
        </w:tc>
      </w:tr>
      <w:tr w:rsidR="00C11738" w:rsidRPr="00EE0884" w14:paraId="41F868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F098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C49A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311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7B4D6" w14:textId="4572BF5C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158C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</w:tr>
      <w:tr w:rsidR="00C11738" w:rsidRPr="00EE0884" w14:paraId="3E2F15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CEA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9BA73" w14:textId="34E4FDB5" w:rsidR="00C11738" w:rsidRPr="00EE0884" w:rsidRDefault="0023725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</w:t>
            </w:r>
            <w:r w:rsidR="00C11738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2B4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F134F" w14:textId="3E1F1654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49A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Sequência que será </w:t>
            </w:r>
            <w:proofErr w:type="spellStart"/>
            <w:r w:rsidRPr="00EE0884">
              <w:rPr>
                <w:lang w:val="pt-BR"/>
              </w:rPr>
              <w:t>encminhada</w:t>
            </w:r>
            <w:proofErr w:type="spellEnd"/>
            <w:r w:rsidRPr="00EE0884">
              <w:rPr>
                <w:lang w:val="pt-BR"/>
              </w:rPr>
              <w:t xml:space="preserve"> para as áreas que estarão dando parecer</w:t>
            </w:r>
          </w:p>
        </w:tc>
      </w:tr>
      <w:tr w:rsidR="00C11738" w:rsidRPr="00EE0884" w14:paraId="198235B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3C9A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EXIGE_PARECER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B29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FE1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891D6" w14:textId="293E9CA5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F7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Parecer ou somente Ciência </w:t>
            </w:r>
          </w:p>
          <w:p w14:paraId="2326908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, 2- NÃO</w:t>
            </w:r>
          </w:p>
        </w:tc>
      </w:tr>
      <w:tr w:rsidR="00C11738" w:rsidRPr="00EE0884" w14:paraId="2B1491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3CF0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3A0AB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92FA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4C240" w14:textId="5A4B9102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CE2C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que a área dispõe para analisar o pedido</w:t>
            </w:r>
          </w:p>
        </w:tc>
      </w:tr>
      <w:tr w:rsidR="00C11738" w:rsidRPr="00EE0884" w14:paraId="63B3221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A331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PERMITE_ENCAMINHAMENTO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2604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91B8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17AAE" w14:textId="47B97C09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C5C5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a Área encaminhar para outra área. </w:t>
            </w:r>
          </w:p>
          <w:p w14:paraId="506F94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 , 2- NÃO</w:t>
            </w:r>
          </w:p>
        </w:tc>
      </w:tr>
      <w:tr w:rsidR="00C11738" w:rsidRPr="00EE0884" w14:paraId="0906A3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EF1E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EXIGE_SUPERVISOR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394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7BF3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EC2B8" w14:textId="50E2BC5E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0F9D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Verifica se Exige Avaliação do Supervisor da </w:t>
            </w:r>
            <w:proofErr w:type="spellStart"/>
            <w:r w:rsidRPr="00EE0884">
              <w:rPr>
                <w:lang w:val="pt-BR"/>
              </w:rPr>
              <w:t>Area</w:t>
            </w:r>
            <w:proofErr w:type="spellEnd"/>
            <w:r w:rsidRPr="00EE0884">
              <w:rPr>
                <w:lang w:val="pt-BR"/>
              </w:rPr>
              <w:t xml:space="preserve"> </w:t>
            </w:r>
          </w:p>
          <w:p w14:paraId="606E783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3010EDC4" w14:textId="77777777" w:rsidR="00FC1C4A" w:rsidRPr="00EE0884" w:rsidRDefault="00FC1C4A" w:rsidP="0027471C">
      <w:pPr>
        <w:spacing w:before="60" w:after="60"/>
        <w:ind w:left="0"/>
      </w:pPr>
    </w:p>
    <w:p w14:paraId="288CCDB4" w14:textId="50FBE48D" w:rsidR="00814CE8" w:rsidRPr="00EE0884" w:rsidRDefault="00814CE8" w:rsidP="00814CE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9" w:name="_Toc448734043"/>
      <w:bookmarkStart w:id="130" w:name="_Toc449604197"/>
      <w:r w:rsidRPr="00EE0884">
        <w:lastRenderedPageBreak/>
        <w:t xml:space="preserve">Tabela </w:t>
      </w:r>
      <w:proofErr w:type="gramStart"/>
      <w:r w:rsidRPr="00EE0884">
        <w:t>TA</w:t>
      </w:r>
      <w:proofErr w:type="gramEnd"/>
      <w:r w:rsidRPr="00EE0884">
        <w:t>_PEDIDO_</w:t>
      </w:r>
      <w:r w:rsidR="005D4988" w:rsidRPr="00EE0884">
        <w:t>RECEITA</w:t>
      </w:r>
      <w:bookmarkEnd w:id="129"/>
      <w:bookmarkEnd w:id="130"/>
    </w:p>
    <w:p w14:paraId="5C55188D" w14:textId="454FF22E" w:rsidR="00814CE8" w:rsidRPr="00EE0884" w:rsidRDefault="00814CE8" w:rsidP="00814CE8">
      <w:pPr>
        <w:pStyle w:val="GERERequisito"/>
      </w:pPr>
      <w:bookmarkStart w:id="131" w:name="_Toc448734044"/>
      <w:bookmarkStart w:id="132" w:name="_Toc449604198"/>
      <w:r w:rsidRPr="00EE0884">
        <w:t>[TA0</w:t>
      </w:r>
      <w:r w:rsidR="003D1DED">
        <w:t>30</w:t>
      </w:r>
      <w:r w:rsidRPr="00EE0884">
        <w:t xml:space="preserve">] </w:t>
      </w:r>
      <w:proofErr w:type="gramStart"/>
      <w:r w:rsidRPr="00EE0884">
        <w:t>TA</w:t>
      </w:r>
      <w:proofErr w:type="gramEnd"/>
      <w:r w:rsidRPr="00EE0884">
        <w:t>_PEDIDO_</w:t>
      </w:r>
      <w:r w:rsidR="005D4988" w:rsidRPr="00EE0884">
        <w:t>RECEITA</w:t>
      </w:r>
      <w:bookmarkEnd w:id="131"/>
      <w:bookmarkEnd w:id="1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14CE8" w:rsidRPr="00EE0884" w14:paraId="2C5365B7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BC7F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533A6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9F45BEF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77A37C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C7A6B5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14CE8" w:rsidRPr="00EE0884" w14:paraId="42AE442E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1EFE8" w14:textId="7A32D7D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D4344" w14:textId="034F357D" w:rsidR="00814CE8" w:rsidRPr="00EE0884" w:rsidRDefault="00814CE8" w:rsidP="00B053AF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A5316" w14:textId="40370FAC" w:rsidR="00814CE8" w:rsidRPr="00EE0884" w:rsidRDefault="00814CE8" w:rsidP="00814C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21C21" w14:textId="44F8DC6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FA576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proofErr w:type="spellStart"/>
            <w:r w:rsidRPr="00EE0884">
              <w:t>Codigo</w:t>
            </w:r>
            <w:proofErr w:type="spellEnd"/>
            <w:r w:rsidRPr="00EE0884">
              <w:t xml:space="preserve"> do Tipo do Pedido </w:t>
            </w:r>
          </w:p>
          <w:p w14:paraId="758B89E3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1 - Pedido de Correção de Pagamentos </w:t>
            </w:r>
          </w:p>
          <w:p w14:paraId="0535CA7F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2 - Pedido de Restituição de Pagamentos </w:t>
            </w:r>
          </w:p>
          <w:p w14:paraId="7BA61584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3 - Pedido de Restituição de Instituição Bancária </w:t>
            </w:r>
          </w:p>
          <w:p w14:paraId="2D946FAD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4 - Pedido de Restituição de Recurso </w:t>
            </w:r>
          </w:p>
          <w:p w14:paraId="00EDED1E" w14:textId="4DB3018F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434F0D40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A7FF7" w14:textId="371420E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BF136" w14:textId="2D6C0EBF" w:rsidR="00814CE8" w:rsidRPr="00EE0884" w:rsidRDefault="00814CE8" w:rsidP="00814CE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16D39" w14:textId="7F4AA1A6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7FDEC" w14:textId="5AC5E9E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C92BF" w14:textId="77777777" w:rsidR="00814CE8" w:rsidRPr="00EE0884" w:rsidRDefault="00814CE8" w:rsidP="00814CE8">
            <w:pPr>
              <w:pStyle w:val="NormalWeb"/>
            </w:pPr>
            <w:r w:rsidRPr="00EE0884">
              <w:t xml:space="preserve">Código de Receita </w:t>
            </w:r>
          </w:p>
          <w:p w14:paraId="059514E3" w14:textId="103E3CBB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6B2BD675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C2059" w14:textId="189DD4DF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1D6D7" w14:textId="2B116B20" w:rsidR="00814CE8" w:rsidRPr="00EE0884" w:rsidRDefault="00BF38AA" w:rsidP="00B053AF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814CE8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BCE25" w14:textId="1B611BA5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04BB0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48E81" w14:textId="3A9A4E61" w:rsidR="00814CE8" w:rsidRPr="00EE0884" w:rsidRDefault="00814CE8" w:rsidP="00814CE8">
            <w:pPr>
              <w:pStyle w:val="NormalWeb"/>
            </w:pPr>
            <w:r w:rsidRPr="00EE0884">
              <w:t xml:space="preserve">Sub Código da Receita, caso a Receita não </w:t>
            </w:r>
            <w:proofErr w:type="spellStart"/>
            <w:r w:rsidRPr="00EE0884">
              <w:t>exiga</w:t>
            </w:r>
            <w:proofErr w:type="spellEnd"/>
            <w:r w:rsidRPr="00EE0884">
              <w:t xml:space="preserve"> informar zero para grava na PK </w:t>
            </w:r>
          </w:p>
        </w:tc>
      </w:tr>
      <w:tr w:rsidR="00814CE8" w:rsidRPr="00EE0884" w14:paraId="7E83914B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21F32" w14:textId="1869E07C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37E87" w14:textId="30D5C0C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9F82E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2CF36" w14:textId="1A2CCF9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3FD92" w14:textId="2D4E6516" w:rsidR="00814CE8" w:rsidRPr="00EE0884" w:rsidRDefault="00814CE8" w:rsidP="00814CE8">
            <w:pPr>
              <w:pStyle w:val="NormalWeb"/>
            </w:pPr>
            <w:r w:rsidRPr="00EE0884">
              <w:t xml:space="preserve">Situação : 1 - ATIVO, 2 - CANCELADO </w:t>
            </w:r>
          </w:p>
        </w:tc>
      </w:tr>
    </w:tbl>
    <w:p w14:paraId="50A6C2D2" w14:textId="77777777" w:rsidR="00814CE8" w:rsidRPr="00EE0884" w:rsidRDefault="00814CE8" w:rsidP="00814CE8">
      <w:pPr>
        <w:pStyle w:val="Ttulo3"/>
        <w:widowControl/>
        <w:numPr>
          <w:ilvl w:val="0"/>
          <w:numId w:val="0"/>
        </w:numPr>
        <w:autoSpaceDE/>
        <w:autoSpaceDN/>
        <w:spacing w:after="60"/>
        <w:ind w:left="720"/>
        <w:jc w:val="both"/>
      </w:pPr>
    </w:p>
    <w:p w14:paraId="147E5797" w14:textId="7BB2026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3" w:name="_Toc448734045"/>
      <w:bookmarkStart w:id="134" w:name="_Toc449604199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27471C" w:rsidRPr="00EE0884">
        <w:t>PEDIDO_AREAS_FAIXA_VALOR</w:t>
      </w:r>
      <w:bookmarkEnd w:id="133"/>
      <w:bookmarkEnd w:id="134"/>
    </w:p>
    <w:p w14:paraId="4DF2F819" w14:textId="77777777" w:rsidR="00FC1C4A" w:rsidRPr="00EE0884" w:rsidRDefault="00FC1C4A" w:rsidP="00FC1C4A"/>
    <w:p w14:paraId="7D24B26B" w14:textId="5D952A8B" w:rsidR="00FC1C4A" w:rsidRPr="00EE0884" w:rsidRDefault="000B4FB6" w:rsidP="00FC1C4A">
      <w:pPr>
        <w:pStyle w:val="GERERequisito"/>
      </w:pPr>
      <w:bookmarkStart w:id="135" w:name="_Toc448734046"/>
      <w:bookmarkStart w:id="136" w:name="_Toc449604200"/>
      <w:r w:rsidRPr="00EE0884">
        <w:t>[TA</w:t>
      </w:r>
      <w:r w:rsidR="00FC1C4A" w:rsidRPr="00EE0884">
        <w:t>0</w:t>
      </w:r>
      <w:r w:rsidR="003D1DED">
        <w:t>31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7471C" w:rsidRPr="00EE0884">
        <w:t>PEDIDO_AREAS_FAIXA_VALOR</w:t>
      </w:r>
      <w:bookmarkEnd w:id="135"/>
      <w:bookmarkEnd w:id="1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59E08B9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474E5C" w14:textId="79BF41CE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60240" w14:textId="7E84E593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BE1417E" w14:textId="4E441D1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9A5C82" w14:textId="45C65255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BDBC9FC" w14:textId="27431C0E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F7E24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8A8F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664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781E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EF659" w14:textId="637E593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D8B1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4D4F458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5CB3E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VALOR_INICIAL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E8A2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696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B0C73" w14:textId="5D0969E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959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proofErr w:type="spellStart"/>
            <w:r w:rsidRPr="00EE0884">
              <w:rPr>
                <w:lang w:val="pt-BR"/>
              </w:rPr>
              <w:t>Minimo</w:t>
            </w:r>
            <w:proofErr w:type="spellEnd"/>
            <w:r w:rsidRPr="00EE0884">
              <w:rPr>
                <w:lang w:val="pt-BR"/>
              </w:rPr>
              <w:t xml:space="preserve"> permitido para área dar parecer</w:t>
            </w:r>
          </w:p>
        </w:tc>
      </w:tr>
      <w:tr w:rsidR="00C11738" w:rsidRPr="00EE0884" w14:paraId="13A50F5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2AD5F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F7AB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471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05D73" w14:textId="6D5F5ECB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DE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Máximo permitido </w:t>
            </w:r>
            <w:r w:rsidRPr="00EE0884">
              <w:rPr>
                <w:lang w:val="pt-BR"/>
              </w:rPr>
              <w:lastRenderedPageBreak/>
              <w:t>para área dar parecer</w:t>
            </w:r>
          </w:p>
        </w:tc>
      </w:tr>
    </w:tbl>
    <w:p w14:paraId="139E60B8" w14:textId="77777777" w:rsidR="00FC1C4A" w:rsidRPr="00EE0884" w:rsidRDefault="00FC1C4A" w:rsidP="00C11738">
      <w:pPr>
        <w:spacing w:before="60" w:after="60"/>
        <w:ind w:left="0"/>
      </w:pPr>
    </w:p>
    <w:p w14:paraId="3DF13BF9" w14:textId="1E0F05D1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7" w:name="_Toc448734047"/>
      <w:bookmarkStart w:id="138" w:name="_Toc449604201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27471C" w:rsidRPr="00EE0884">
        <w:t>PEDIDO_AREAS_SERVIDORES</w:t>
      </w:r>
      <w:bookmarkEnd w:id="137"/>
      <w:bookmarkEnd w:id="138"/>
    </w:p>
    <w:p w14:paraId="6A96A415" w14:textId="77777777" w:rsidR="00FC1C4A" w:rsidRPr="00EE0884" w:rsidRDefault="00FC1C4A" w:rsidP="00FC1C4A"/>
    <w:p w14:paraId="3021B7A9" w14:textId="6635C5D1" w:rsidR="00FC1C4A" w:rsidRPr="00EE0884" w:rsidRDefault="000B4FB6" w:rsidP="00FC1C4A">
      <w:pPr>
        <w:pStyle w:val="GERERequisito"/>
      </w:pPr>
      <w:bookmarkStart w:id="139" w:name="_Toc448734048"/>
      <w:bookmarkStart w:id="140" w:name="_Toc449604202"/>
      <w:r w:rsidRPr="00EE0884">
        <w:t>[TA</w:t>
      </w:r>
      <w:r w:rsidR="00FC1C4A" w:rsidRPr="00EE0884">
        <w:t>0</w:t>
      </w:r>
      <w:r w:rsidR="003D1DED">
        <w:t>32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7471C" w:rsidRPr="00EE0884">
        <w:t>PEDIDO_AREAS_SERVIDORES</w:t>
      </w:r>
      <w:bookmarkEnd w:id="139"/>
      <w:bookmarkEnd w:id="1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35D30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FDB9B6" w14:textId="4605DFF7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7CA4152" w14:textId="753707BF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38EE90" w14:textId="197954F2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24C2E3" w14:textId="22C14FF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553742" w14:textId="65C596DF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32FB1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E0E5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8B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5C6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2BB7A" w14:textId="55CC8CD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F03C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2488F13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1B8E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081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67E5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EA4B" w14:textId="57A7F19F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AE25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  <w:tr w:rsidR="00C11738" w:rsidRPr="00EE0884" w14:paraId="29471F4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A1F1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6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4A8E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149C3" w14:textId="0B634FCA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7AA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Email</w:t>
            </w:r>
            <w:proofErr w:type="spellEnd"/>
            <w:r w:rsidRPr="00EE0884">
              <w:rPr>
                <w:lang w:val="pt-BR"/>
              </w:rPr>
              <w:t xml:space="preserve"> do Servidor</w:t>
            </w:r>
          </w:p>
        </w:tc>
      </w:tr>
      <w:tr w:rsidR="00C11738" w:rsidRPr="00EE0884" w14:paraId="0E5C2DE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856F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C15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226B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50583" w14:textId="0D562F10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15F2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Servidor </w:t>
            </w:r>
          </w:p>
          <w:p w14:paraId="75EC894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Habilitado, 2- Desabilitado</w:t>
            </w:r>
          </w:p>
        </w:tc>
      </w:tr>
      <w:tr w:rsidR="00C11738" w:rsidRPr="00EE0884" w14:paraId="26976F0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F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928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83F5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2E16B" w14:textId="59B8CCC2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EA68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188F95CE" w14:textId="77777777" w:rsidR="00FC1C4A" w:rsidRPr="00EE0884" w:rsidRDefault="00FC1C4A" w:rsidP="00C11738">
      <w:pPr>
        <w:spacing w:before="60" w:after="60"/>
        <w:ind w:left="0"/>
      </w:pPr>
    </w:p>
    <w:p w14:paraId="5772B748" w14:textId="77777777" w:rsidR="00FC1C4A" w:rsidRPr="00EE0884" w:rsidRDefault="00FC1C4A" w:rsidP="00FC1C4A">
      <w:pPr>
        <w:spacing w:before="60" w:after="60"/>
      </w:pPr>
    </w:p>
    <w:p w14:paraId="7D96242F" w14:textId="7EB6397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1" w:name="_Toc448734049"/>
      <w:bookmarkStart w:id="142" w:name="_Toc449604203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1"/>
      <w:bookmarkEnd w:id="142"/>
    </w:p>
    <w:p w14:paraId="03F713F7" w14:textId="77777777" w:rsidR="00FC1C4A" w:rsidRPr="00EE0884" w:rsidRDefault="00FC1C4A" w:rsidP="00FC1C4A"/>
    <w:p w14:paraId="38C5ABFE" w14:textId="7A81EBDB" w:rsidR="00FC1C4A" w:rsidRPr="00EE0884" w:rsidRDefault="000B4FB6" w:rsidP="00FC1C4A">
      <w:pPr>
        <w:pStyle w:val="GERERequisito"/>
      </w:pPr>
      <w:bookmarkStart w:id="143" w:name="_Toc448734050"/>
      <w:bookmarkStart w:id="144" w:name="_Toc449604204"/>
      <w:r w:rsidRPr="00EE0884">
        <w:t>[TA</w:t>
      </w:r>
      <w:r w:rsidR="00FC1C4A" w:rsidRPr="00EE0884">
        <w:t>0</w:t>
      </w:r>
      <w:r w:rsidR="003D1DED">
        <w:t>33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3"/>
      <w:bookmarkEnd w:id="14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641EE54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82582E" w14:textId="16219DA2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7DCFF4" w14:textId="073060B5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9F8533" w14:textId="01EA4514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C5F342" w14:textId="4361AF6F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11FCE1" w14:textId="0B6AD191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9CBBDFB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FC9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47D3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39F8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7NCMkgqGAqACBgOj" w:history="1">
              <w:r w:rsidRPr="00EE0884">
                <w:rPr>
                  <w:lang w:val="pt-BR"/>
                </w:rPr>
                <w:t>TA_PEDIDO_CAMPOS_ACOES.ID_CAMPO_PEDIDO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B2ED9" w14:textId="01BA0C9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0EE8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do Campo</w:t>
            </w:r>
          </w:p>
        </w:tc>
      </w:tr>
      <w:tr w:rsidR="008A5FDE" w:rsidRPr="00EE0884" w14:paraId="62C9F5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439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18B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B2C4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49CMkgqGAqACBgOr" w:history="1">
              <w:r w:rsidRPr="00EE0884">
                <w:rPr>
                  <w:lang w:val="pt-BR"/>
                </w:rPr>
                <w:t>TA_PEDIDO_PAGOS.ID_PEDIDO_PAGOS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1F6104" w14:textId="5ACD32CD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97E2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dos Tipos de Campos sujeitos a </w:t>
            </w:r>
            <w:r w:rsidRPr="00EE0884">
              <w:rPr>
                <w:lang w:val="pt-BR"/>
              </w:rPr>
              <w:lastRenderedPageBreak/>
              <w:t>alteração ou restituição</w:t>
            </w:r>
          </w:p>
        </w:tc>
      </w:tr>
      <w:tr w:rsidR="008A5FDE" w:rsidRPr="00EE0884" w14:paraId="122225E9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99DF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VALOR_SOLICITADO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E8D4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F00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4B63B" w14:textId="088AFBA5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FDF9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Solicitação</w:t>
            </w:r>
          </w:p>
        </w:tc>
      </w:tr>
      <w:tr w:rsidR="008A5FDE" w:rsidRPr="00EE0884" w14:paraId="29AC0963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5250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VALOR_HOMOLOGADO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9442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9174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F3A6A" w14:textId="19D337BF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0C7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Homologado no Parecer Final</w:t>
            </w:r>
          </w:p>
        </w:tc>
      </w:tr>
    </w:tbl>
    <w:p w14:paraId="29902B1A" w14:textId="77777777" w:rsidR="00FC1C4A" w:rsidRPr="00EE0884" w:rsidRDefault="00FC1C4A" w:rsidP="000039E9">
      <w:pPr>
        <w:spacing w:before="60" w:after="60"/>
        <w:ind w:left="0"/>
      </w:pPr>
    </w:p>
    <w:p w14:paraId="1AD249AF" w14:textId="73318439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5" w:name="_Toc448734051"/>
      <w:bookmarkStart w:id="146" w:name="_Toc449604205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0039E9" w:rsidRPr="00EE0884">
        <w:t>PEDIDO_CAMPO_ACOES</w:t>
      </w:r>
      <w:bookmarkEnd w:id="145"/>
      <w:bookmarkEnd w:id="146"/>
    </w:p>
    <w:p w14:paraId="10616BC2" w14:textId="77777777" w:rsidR="00FC1C4A" w:rsidRPr="00EE0884" w:rsidRDefault="00FC1C4A" w:rsidP="00FC1C4A"/>
    <w:p w14:paraId="046FB943" w14:textId="38EAC847" w:rsidR="00FC1C4A" w:rsidRPr="00EE0884" w:rsidRDefault="000B4FB6" w:rsidP="00FC1C4A">
      <w:pPr>
        <w:pStyle w:val="GERERequisito"/>
      </w:pPr>
      <w:bookmarkStart w:id="147" w:name="_Toc448734052"/>
      <w:bookmarkStart w:id="148" w:name="_Toc449604206"/>
      <w:r w:rsidRPr="00EE0884">
        <w:t>[TA</w:t>
      </w:r>
      <w:r w:rsidR="00FC1C4A" w:rsidRPr="00EE0884">
        <w:t>0</w:t>
      </w:r>
      <w:r w:rsidR="003D1DED">
        <w:t>34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0039E9" w:rsidRPr="00EE0884">
        <w:t>PEDIDO_CAMPO_ACOES</w:t>
      </w:r>
      <w:bookmarkEnd w:id="147"/>
      <w:bookmarkEnd w:id="14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561DF1D2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183D4" w14:textId="4BB1BF81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8B37F4" w14:textId="5FB1B979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EE609D" w14:textId="35D3BA11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FD19C3" w14:textId="6C500D57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D2268E" w14:textId="586F322C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9B56E7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2F62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93E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1173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48D7F" w14:textId="48578E5B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505E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Inscrição Estadual </w:t>
            </w:r>
          </w:p>
          <w:p w14:paraId="0980FED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CPF/CNPJ </w:t>
            </w:r>
          </w:p>
          <w:p w14:paraId="34BD11E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Documento </w:t>
            </w:r>
          </w:p>
          <w:p w14:paraId="5464098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Período de Referência </w:t>
            </w:r>
          </w:p>
          <w:p w14:paraId="1CCD841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</w:t>
            </w:r>
            <w:proofErr w:type="spellStart"/>
            <w:r w:rsidRPr="00EE0884">
              <w:rPr>
                <w:lang w:val="pt-BR"/>
              </w:rPr>
              <w:t>Renavan</w:t>
            </w:r>
            <w:proofErr w:type="spellEnd"/>
            <w:r w:rsidRPr="00EE0884">
              <w:rPr>
                <w:lang w:val="pt-BR"/>
              </w:rPr>
              <w:t xml:space="preserve"> </w:t>
            </w:r>
          </w:p>
          <w:p w14:paraId="135215B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Código de Receita </w:t>
            </w:r>
          </w:p>
          <w:p w14:paraId="4F18DF4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 </w:t>
            </w:r>
          </w:p>
          <w:p w14:paraId="0839BA8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8 - </w:t>
            </w:r>
            <w:proofErr w:type="spellStart"/>
            <w:r w:rsidRPr="00EE0884">
              <w:rPr>
                <w:lang w:val="pt-BR"/>
              </w:rPr>
              <w:t>Nro</w:t>
            </w:r>
            <w:proofErr w:type="spellEnd"/>
            <w:r w:rsidRPr="00EE0884">
              <w:rPr>
                <w:lang w:val="pt-BR"/>
              </w:rPr>
              <w:t xml:space="preserve"> da Parcela</w:t>
            </w:r>
          </w:p>
        </w:tc>
      </w:tr>
      <w:tr w:rsidR="008A5FDE" w:rsidRPr="00EE0884" w14:paraId="1988D70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B7F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9F6A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8255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CFE5A" w14:textId="434F644C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69FAF" w14:textId="1F1AEF54" w:rsidR="008A5FDE" w:rsidRPr="00EE0884" w:rsidRDefault="008A5FDE" w:rsidP="009E0F4A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8A5FDE" w:rsidRPr="00EE0884" w14:paraId="07D4A25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D7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TIPO_CAMPO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A7739" w14:textId="11728A6D" w:rsidR="008A5FDE" w:rsidRPr="00EE0884" w:rsidRDefault="009E0F4A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</w:t>
            </w:r>
            <w:r w:rsidR="008A5FDE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CBD4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6BC31" w14:textId="5820DC4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6776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Tipo do Campo: </w:t>
            </w:r>
          </w:p>
          <w:p w14:paraId="69DDA10A" w14:textId="23DE18F0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1 -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Nro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. Documento                               2 -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Periodo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de Referência </w:t>
            </w:r>
          </w:p>
          <w:p w14:paraId="7677F0D8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                              3 -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Nro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. Parcela </w:t>
            </w:r>
          </w:p>
          <w:p w14:paraId="725F841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4 -Inscrição Estadual </w:t>
            </w:r>
          </w:p>
          <w:p w14:paraId="555BE08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                              5 - CPF/CNPJ </w:t>
            </w:r>
          </w:p>
          <w:p w14:paraId="40C1FB27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6 –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Renavan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6CCCEC05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7 -Valor Total </w:t>
            </w:r>
          </w:p>
          <w:p w14:paraId="0C876864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8 - Numero Autenticação </w:t>
            </w:r>
          </w:p>
          <w:p w14:paraId="41BC7F7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9 - Valor Autenticado </w:t>
            </w:r>
          </w:p>
          <w:p w14:paraId="77721E50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 10 -NSU </w:t>
            </w:r>
          </w:p>
          <w:p w14:paraId="7001E476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           11 - Numero Pedido Indeferido </w:t>
            </w:r>
          </w:p>
          <w:p w14:paraId="242A5A3D" w14:textId="7796F9AF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</w:tr>
      <w:tr w:rsidR="008A5FDE" w:rsidRPr="00EE0884" w14:paraId="04F2450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503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CAMPO_OBRIGATORIO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3C4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5FDAC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90D1C" w14:textId="0ADC8D0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8DF1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o Preenchimento na Solicitação. </w:t>
            </w:r>
          </w:p>
          <w:p w14:paraId="487328D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SIM, 2- NÃO</w:t>
            </w:r>
          </w:p>
        </w:tc>
      </w:tr>
    </w:tbl>
    <w:p w14:paraId="19460430" w14:textId="77777777" w:rsidR="00FC1C4A" w:rsidRPr="00EE0884" w:rsidRDefault="00FC1C4A" w:rsidP="000039E9">
      <w:pPr>
        <w:spacing w:before="60" w:after="60"/>
        <w:ind w:left="0"/>
      </w:pPr>
    </w:p>
    <w:p w14:paraId="2E1B5F0F" w14:textId="31EFC1A8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9" w:name="_Toc448734053"/>
      <w:bookmarkStart w:id="150" w:name="_Toc449604207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0039E9" w:rsidRPr="00EE0884">
        <w:t>PEDIDO_CONTA_TRIBUTARIA</w:t>
      </w:r>
      <w:bookmarkEnd w:id="149"/>
      <w:bookmarkEnd w:id="150"/>
    </w:p>
    <w:p w14:paraId="6B1A9013" w14:textId="77777777" w:rsidR="00FC1C4A" w:rsidRPr="00EE0884" w:rsidRDefault="00FC1C4A" w:rsidP="00FC1C4A"/>
    <w:p w14:paraId="751609A2" w14:textId="2C51B400" w:rsidR="00FC1C4A" w:rsidRPr="00EE0884" w:rsidRDefault="002A6CF5" w:rsidP="00FC1C4A">
      <w:pPr>
        <w:pStyle w:val="GERERequisito"/>
      </w:pPr>
      <w:bookmarkStart w:id="151" w:name="_Toc448734054"/>
      <w:bookmarkStart w:id="152" w:name="_Toc449604208"/>
      <w:r w:rsidRPr="00EE0884">
        <w:t>[TA</w:t>
      </w:r>
      <w:r w:rsidR="00FC1C4A" w:rsidRPr="00EE0884">
        <w:t>0</w:t>
      </w:r>
      <w:r w:rsidR="003D1DED">
        <w:t>35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0039E9" w:rsidRPr="00EE0884">
        <w:t>PEDIDO_CONTA_TRIBUTARIA</w:t>
      </w:r>
      <w:bookmarkEnd w:id="151"/>
      <w:bookmarkEnd w:id="15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12E9A6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DC464E" w14:textId="6458ADEB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821A58" w14:textId="6EE4A73C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9396D0C" w14:textId="13C87293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193F59" w14:textId="277E9B8D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018F1" w14:textId="287A27FE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CB3571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CF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01B1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B71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C248A" w14:textId="5C6336B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273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304860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21118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ID_CTACTE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AA5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FB15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3D224" w14:textId="10789583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18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de Identificação da Conta Corrente</w:t>
            </w:r>
          </w:p>
        </w:tc>
      </w:tr>
      <w:tr w:rsidR="008A5FDE" w:rsidRPr="00EE0884" w14:paraId="7BB78BD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8536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4380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786A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530B3" w14:textId="60513069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A04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da Conta Corrente</w:t>
            </w:r>
          </w:p>
        </w:tc>
      </w:tr>
      <w:tr w:rsidR="008A5FDE" w:rsidRPr="00EE0884" w14:paraId="1C620D1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C564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6AA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47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5D1B6" w14:textId="1348E191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B081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Número da Conta Corrente.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 xml:space="preserve">: 1 - </w:t>
            </w:r>
            <w:proofErr w:type="spellStart"/>
            <w:r w:rsidRPr="00EE0884">
              <w:rPr>
                <w:lang w:val="pt-BR"/>
              </w:rPr>
              <w:t>Declarão</w:t>
            </w:r>
            <w:proofErr w:type="spellEnd"/>
            <w:r w:rsidRPr="00EE0884">
              <w:rPr>
                <w:lang w:val="pt-BR"/>
              </w:rPr>
              <w:t xml:space="preserve"> de ICMS </w:t>
            </w:r>
            <w:proofErr w:type="spellStart"/>
            <w:r w:rsidRPr="00EE0884">
              <w:rPr>
                <w:lang w:val="pt-BR"/>
              </w:rPr>
              <w:t>NOrmal</w:t>
            </w:r>
            <w:proofErr w:type="spellEnd"/>
            <w:r w:rsidRPr="00EE0884">
              <w:rPr>
                <w:lang w:val="pt-BR"/>
              </w:rPr>
              <w:t>, 2- Declaração de ICMS ST</w:t>
            </w:r>
          </w:p>
        </w:tc>
      </w:tr>
      <w:tr w:rsidR="008A5FDE" w:rsidRPr="00EE0884" w14:paraId="3CC940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CB7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2873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9C6C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CC2C7" w14:textId="64F080D2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FC0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Documento : Parcelamento, Declaração, Auto de Infração e etc..</w:t>
            </w:r>
          </w:p>
        </w:tc>
      </w:tr>
    </w:tbl>
    <w:p w14:paraId="6EBCFA89" w14:textId="77777777" w:rsidR="00FC1C4A" w:rsidRPr="00EE0884" w:rsidRDefault="00FC1C4A" w:rsidP="008A5FDE">
      <w:pPr>
        <w:spacing w:before="60" w:after="60"/>
        <w:ind w:left="0"/>
      </w:pPr>
    </w:p>
    <w:p w14:paraId="62E448E3" w14:textId="2B1FA20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3" w:name="_Toc448734055"/>
      <w:bookmarkStart w:id="154" w:name="_Toc449604209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C94633" w:rsidRPr="00EE0884">
        <w:t>PEDIDO_DETALHE_PARECER</w:t>
      </w:r>
      <w:bookmarkEnd w:id="153"/>
      <w:bookmarkEnd w:id="154"/>
    </w:p>
    <w:p w14:paraId="6ACD14B0" w14:textId="77777777" w:rsidR="00FC1C4A" w:rsidRPr="00EE0884" w:rsidRDefault="00FC1C4A" w:rsidP="00FC1C4A"/>
    <w:p w14:paraId="589F972D" w14:textId="3F4F2757" w:rsidR="00FC1C4A" w:rsidRPr="00EE0884" w:rsidRDefault="002A6CF5" w:rsidP="00FC1C4A">
      <w:pPr>
        <w:pStyle w:val="GERERequisito"/>
      </w:pPr>
      <w:bookmarkStart w:id="155" w:name="_Toc448734056"/>
      <w:bookmarkStart w:id="156" w:name="_Toc449604210"/>
      <w:r w:rsidRPr="00EE0884">
        <w:t>[TA</w:t>
      </w:r>
      <w:r w:rsidR="00FC1C4A" w:rsidRPr="00EE0884">
        <w:t>0</w:t>
      </w:r>
      <w:r w:rsidR="003D1DED">
        <w:t>36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633" w:rsidRPr="00EE0884">
        <w:t>PEDIDO_DETALHE_PARECER</w:t>
      </w:r>
      <w:bookmarkEnd w:id="155"/>
      <w:bookmarkEnd w:id="15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2CB20A3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E80F1F" w14:textId="733EA1B7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98EE81" w14:textId="2D14F367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2A753" w14:textId="32524DA2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D9FA8A" w14:textId="21607AE9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6D3C60" w14:textId="16512124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8FC953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EA3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5C56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1A3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FE07B" w14:textId="01D86AC6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3A48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8A5FDE" w:rsidRPr="00EE0884" w14:paraId="63FBDDA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4DFE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D9B7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2379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C66E4" w14:textId="32D9A97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3FF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291D809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14C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E1BD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DEEA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857D4" w14:textId="10EDD9CC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E227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8A5FDE" w:rsidRPr="00EE0884" w14:paraId="2FAAC15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A9AE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ID_SERVIDOR_RECEPCAO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6B59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22C5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CCDF2" w14:textId="433410F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6E7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Matricula do Servidor que está responsável em dar o parecer pela área</w:t>
            </w:r>
          </w:p>
        </w:tc>
      </w:tr>
      <w:tr w:rsidR="008A5FDE" w:rsidRPr="00EE0884" w14:paraId="48B9B19C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8DE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2684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76C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3A604" w14:textId="11ED8AE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4BDF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da Análise</w:t>
            </w:r>
          </w:p>
        </w:tc>
      </w:tr>
      <w:tr w:rsidR="008A5FDE" w:rsidRPr="00EE0884" w14:paraId="458874F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F7C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AD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645B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C7B8E" w14:textId="6F6FB96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CD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Análise</w:t>
            </w:r>
          </w:p>
        </w:tc>
      </w:tr>
      <w:tr w:rsidR="008A5FDE" w:rsidRPr="00EE0884" w14:paraId="150080A8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B1D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719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5775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FAA3B" w14:textId="2F6B2C0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275A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611911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19D2F9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 xml:space="preserve">2-Deferido </w:t>
            </w:r>
          </w:p>
          <w:p w14:paraId="4DB4327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3-Indeferido</w:t>
            </w:r>
          </w:p>
        </w:tc>
      </w:tr>
      <w:tr w:rsidR="008A5FDE" w:rsidRPr="00EE0884" w14:paraId="33FE04B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471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F2F0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BD9A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B0CFA" w14:textId="5BE8A9A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DBD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Observação ou Parecer da Área</w:t>
            </w:r>
          </w:p>
        </w:tc>
      </w:tr>
      <w:tr w:rsidR="008A5FDE" w:rsidRPr="00EE0884" w14:paraId="6C44D98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6C2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BF96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BA90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4040" w14:textId="4B1F25D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A99A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opcional do Parecer da Área</w:t>
            </w:r>
          </w:p>
        </w:tc>
      </w:tr>
      <w:tr w:rsidR="008A5FDE" w:rsidRPr="00EE0884" w14:paraId="3069342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91B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ID_AREA_ENCAMINHADA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3999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7D0F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8FDBC" w14:textId="4405BF9B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AD2E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Informado quando houver solicitação de Parecer para outra Área.</w:t>
            </w:r>
          </w:p>
        </w:tc>
      </w:tr>
      <w:tr w:rsidR="008A5FDE" w:rsidRPr="00EE0884" w14:paraId="662BF04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235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ID_SERVIDOR_ENCAMINHADO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E22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B752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A84AF" w14:textId="7A72158D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0D8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</w:tbl>
    <w:p w14:paraId="017645A2" w14:textId="77777777" w:rsidR="008A5FDE" w:rsidRPr="00EE0884" w:rsidRDefault="008A5FDE" w:rsidP="008A5FDE">
      <w:pPr>
        <w:ind w:left="0"/>
      </w:pPr>
    </w:p>
    <w:p w14:paraId="1775C31A" w14:textId="1182059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7" w:name="_Toc448734057"/>
      <w:bookmarkStart w:id="158" w:name="_Toc449604211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C94633" w:rsidRPr="00EE0884">
        <w:t>PEDIDO_DOCS</w:t>
      </w:r>
      <w:bookmarkEnd w:id="157"/>
      <w:bookmarkEnd w:id="158"/>
    </w:p>
    <w:p w14:paraId="1BCA6DAD" w14:textId="77777777" w:rsidR="00FC1C4A" w:rsidRPr="00EE0884" w:rsidRDefault="00FC1C4A" w:rsidP="00FC1C4A"/>
    <w:p w14:paraId="3FDE4649" w14:textId="098C9890" w:rsidR="00FC1C4A" w:rsidRPr="00EE0884" w:rsidRDefault="002A6CF5" w:rsidP="00FC1C4A">
      <w:pPr>
        <w:pStyle w:val="GERERequisito"/>
      </w:pPr>
      <w:bookmarkStart w:id="159" w:name="_Toc448734058"/>
      <w:bookmarkStart w:id="160" w:name="_Toc449604212"/>
      <w:r w:rsidRPr="00EE0884">
        <w:t>[TA</w:t>
      </w:r>
      <w:r w:rsidR="00FC1C4A" w:rsidRPr="00EE0884">
        <w:t>0</w:t>
      </w:r>
      <w:r w:rsidR="003D1DED">
        <w:t>37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633" w:rsidRPr="00EE0884">
        <w:t>PEDIDO_DOCS</w:t>
      </w:r>
      <w:bookmarkEnd w:id="159"/>
      <w:bookmarkEnd w:id="16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1CCE35B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20DC7" w14:textId="7B5100D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73780" w14:textId="51941F92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58909C8" w14:textId="322EF4B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492728" w14:textId="029DBBB0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6FF9C9" w14:textId="2918887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C43691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063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481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9115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A6083" w14:textId="0D0CDD7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66B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0B63729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401B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343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C3E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8BD8DE" w14:textId="3F3F078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0B6D0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de Tipo de Documentos Exigidos</w:t>
            </w:r>
          </w:p>
        </w:tc>
      </w:tr>
      <w:tr w:rsidR="00AC18A2" w:rsidRPr="00EE0884" w14:paraId="760B54C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0407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26AAE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75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1C62D" w14:textId="2F5DF7F5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71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Anexado</w:t>
            </w:r>
          </w:p>
        </w:tc>
      </w:tr>
    </w:tbl>
    <w:p w14:paraId="36E785E1" w14:textId="77777777" w:rsidR="00AC18A2" w:rsidRPr="00EE0884" w:rsidRDefault="00AC18A2" w:rsidP="00AC18A2">
      <w:pPr>
        <w:ind w:left="0"/>
      </w:pPr>
    </w:p>
    <w:p w14:paraId="618AE1B6" w14:textId="58DACCB6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1" w:name="_Toc448734059"/>
      <w:bookmarkStart w:id="162" w:name="_Toc449604213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C94633" w:rsidRPr="00EE0884">
        <w:t>PEDIDO_DOCS_EXIGIDOS</w:t>
      </w:r>
      <w:bookmarkEnd w:id="161"/>
      <w:bookmarkEnd w:id="162"/>
    </w:p>
    <w:p w14:paraId="2801EA4C" w14:textId="77777777" w:rsidR="00FC1C4A" w:rsidRPr="00EE0884" w:rsidRDefault="00FC1C4A" w:rsidP="00FC1C4A"/>
    <w:p w14:paraId="6C861DA7" w14:textId="42148AEC" w:rsidR="00FC1C4A" w:rsidRPr="00EE0884" w:rsidRDefault="002A6CF5" w:rsidP="00FC1C4A">
      <w:pPr>
        <w:pStyle w:val="GERERequisito"/>
      </w:pPr>
      <w:bookmarkStart w:id="163" w:name="_Toc448734060"/>
      <w:bookmarkStart w:id="164" w:name="_Toc449604214"/>
      <w:r w:rsidRPr="00EE0884">
        <w:t>[TA</w:t>
      </w:r>
      <w:r w:rsidR="00FC1C4A" w:rsidRPr="00EE0884">
        <w:t>0</w:t>
      </w:r>
      <w:r w:rsidR="003D1DED">
        <w:t>38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633" w:rsidRPr="00EE0884">
        <w:t>PEDIDO_DOCS_EXIGIDOS</w:t>
      </w:r>
      <w:bookmarkEnd w:id="163"/>
      <w:bookmarkEnd w:id="16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00A10CB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7F8B3A" w14:textId="678D963D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0D0DBB" w14:textId="273E566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D49AB8" w14:textId="299D37E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D40723D" w14:textId="48F965D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6B6F7E" w14:textId="77792111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023F84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7291F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597E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631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BDD" w14:textId="2DE78F37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088F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3E9330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2FC1A7A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3349F8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37DE8F1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6D01C20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9ED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CC89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727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2972" w14:textId="417FC488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6BF0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de Tipo de Documentos Exigidos</w:t>
            </w:r>
          </w:p>
        </w:tc>
      </w:tr>
      <w:tr w:rsidR="00AC18A2" w:rsidRPr="00EE0884" w14:paraId="16AB006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CC94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1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9062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E7831" w14:textId="6439FB2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597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Documento </w:t>
            </w:r>
            <w:proofErr w:type="gramStart"/>
            <w:r w:rsidRPr="00EE0884">
              <w:rPr>
                <w:lang w:val="pt-BR"/>
              </w:rPr>
              <w:t>é Obrigatório</w:t>
            </w:r>
            <w:proofErr w:type="gramEnd"/>
            <w:r w:rsidRPr="00EE0884">
              <w:rPr>
                <w:lang w:val="pt-BR"/>
              </w:rPr>
              <w:t xml:space="preserve"> para o Tipo do Pedido. 1- SIM , 2 - NÃO</w:t>
            </w:r>
          </w:p>
        </w:tc>
      </w:tr>
      <w:tr w:rsidR="00AC18A2" w:rsidRPr="00EE0884" w14:paraId="116B751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A777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A4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E9D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0225" w14:textId="1F04893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112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1- ATIVO, 2- INATIVO</w:t>
            </w:r>
          </w:p>
        </w:tc>
      </w:tr>
    </w:tbl>
    <w:p w14:paraId="101FD01C" w14:textId="77777777" w:rsidR="00AC18A2" w:rsidRPr="00EE0884" w:rsidRDefault="00AC18A2" w:rsidP="00AC18A2">
      <w:pPr>
        <w:ind w:left="0"/>
      </w:pPr>
    </w:p>
    <w:p w14:paraId="0BDED4DF" w14:textId="0E941E02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5" w:name="_Toc448734061"/>
      <w:bookmarkStart w:id="166" w:name="_Toc449604215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C94633" w:rsidRPr="00EE0884">
        <w:t>PEDIDO_EXIGENCIA_PARECER</w:t>
      </w:r>
      <w:bookmarkEnd w:id="165"/>
      <w:bookmarkEnd w:id="166"/>
    </w:p>
    <w:p w14:paraId="7E991931" w14:textId="77777777" w:rsidR="00FC1C4A" w:rsidRPr="00EE0884" w:rsidRDefault="00FC1C4A" w:rsidP="00FC1C4A"/>
    <w:p w14:paraId="5268771E" w14:textId="28401224" w:rsidR="00FC1C4A" w:rsidRPr="00EE0884" w:rsidRDefault="002A6CF5" w:rsidP="004F5E2B">
      <w:pPr>
        <w:pStyle w:val="GERERequisito"/>
      </w:pPr>
      <w:bookmarkStart w:id="167" w:name="_Toc448734062"/>
      <w:bookmarkStart w:id="168" w:name="_Toc449604216"/>
      <w:r w:rsidRPr="00EE0884">
        <w:t>[TA</w:t>
      </w:r>
      <w:r w:rsidR="00FC1C4A" w:rsidRPr="00EE0884">
        <w:t>0</w:t>
      </w:r>
      <w:r w:rsidR="003D1DED">
        <w:t>39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633" w:rsidRPr="00EE0884">
        <w:t>PEDIDO_EXIGENCIA_PARECER</w:t>
      </w:r>
      <w:bookmarkEnd w:id="167"/>
      <w:bookmarkEnd w:id="16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6857BCD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220DBA" w14:textId="76A3D24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757183" w14:textId="3F7642B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90795E" w14:textId="3DAD0B7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A8CEFA0" w14:textId="7E613AD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D1BD4A" w14:textId="177471D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F6863C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5433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0D2D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5B35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CCDCB" w14:textId="60AB873E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FB4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Exigência de Parecer</w:t>
            </w:r>
          </w:p>
        </w:tc>
      </w:tr>
      <w:tr w:rsidR="00AC18A2" w:rsidRPr="00EE0884" w14:paraId="5CE085E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7AD8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888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AD6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9VCMkgqGAqACBgOh" w:history="1">
              <w:r w:rsidRPr="00EE0884">
                <w:rPr>
                  <w:lang w:val="pt-BR"/>
                </w:rPr>
                <w:t>TA_PEDIDO_DETALHE_PARECER.ID_PARECER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602AC" w14:textId="7EAA8AE2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14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AC18A2" w:rsidRPr="00EE0884" w14:paraId="3059A1F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ED6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1F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0A9C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EF0F1" w14:textId="4214FF7F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E34B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Exigência</w:t>
            </w:r>
          </w:p>
        </w:tc>
      </w:tr>
      <w:tr w:rsidR="00AC18A2" w:rsidRPr="00EE0884" w14:paraId="0290216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7EE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5E4A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1732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C21AB" w14:textId="550EBAF0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4904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Exigência</w:t>
            </w:r>
          </w:p>
        </w:tc>
      </w:tr>
      <w:tr w:rsidR="00AC18A2" w:rsidRPr="00EE0884" w14:paraId="33A3958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E40E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E0C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F29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664CA" w14:textId="2CB6E6E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579D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Exigência </w:t>
            </w:r>
          </w:p>
          <w:p w14:paraId="293F180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1 -Exigências Solicitadas </w:t>
            </w:r>
          </w:p>
          <w:p w14:paraId="748880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2 -Exigências Respondidas</w:t>
            </w:r>
          </w:p>
        </w:tc>
      </w:tr>
      <w:tr w:rsidR="00AC18A2" w:rsidRPr="00EE0884" w14:paraId="2012B96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D57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A7C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8A66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4A950" w14:textId="58C7CB5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0517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com as Exigências Solicitadas</w:t>
            </w:r>
          </w:p>
        </w:tc>
      </w:tr>
      <w:tr w:rsidR="00AC18A2" w:rsidRPr="00EE0884" w14:paraId="17F8AA5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020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083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DC1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F2A49" w14:textId="636816B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601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Retorno da Exigência</w:t>
            </w:r>
          </w:p>
        </w:tc>
      </w:tr>
      <w:tr w:rsidR="00AC18A2" w:rsidRPr="00EE0884" w14:paraId="2630066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C8B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CAB3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00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C051E" w14:textId="76B709A8" w:rsidR="00AC18A2" w:rsidRPr="00EE0884" w:rsidRDefault="00515A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D26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 da Exigência</w:t>
            </w:r>
          </w:p>
        </w:tc>
      </w:tr>
      <w:tr w:rsidR="00AC18A2" w:rsidRPr="00EE0884" w14:paraId="33979C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2E2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FF7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B10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462A8" w14:textId="5BA9E8D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9A0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de Retorno da Exigência</w:t>
            </w:r>
          </w:p>
        </w:tc>
      </w:tr>
      <w:tr w:rsidR="00AC18A2" w:rsidRPr="00EE0884" w14:paraId="376FD6D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CAB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FF78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8AF0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F21A4" w14:textId="44624F1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A6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Resposta da Exigência</w:t>
            </w:r>
          </w:p>
        </w:tc>
      </w:tr>
    </w:tbl>
    <w:p w14:paraId="2BC12EBD" w14:textId="77777777" w:rsidR="00AC18A2" w:rsidRPr="00EE0884" w:rsidRDefault="00AC18A2" w:rsidP="00AC18A2">
      <w:pPr>
        <w:ind w:left="0"/>
      </w:pPr>
    </w:p>
    <w:p w14:paraId="40C34911" w14:textId="5D90B2E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9" w:name="_Toc448734063"/>
      <w:bookmarkStart w:id="170" w:name="_Toc449604217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1078DB" w:rsidRPr="00EE0884">
        <w:t>PEDIDO_PAGOS</w:t>
      </w:r>
      <w:bookmarkEnd w:id="169"/>
      <w:bookmarkEnd w:id="170"/>
    </w:p>
    <w:p w14:paraId="1ED6F283" w14:textId="77777777" w:rsidR="00FC1C4A" w:rsidRPr="00EE0884" w:rsidRDefault="00FC1C4A" w:rsidP="00FC1C4A"/>
    <w:p w14:paraId="37223D31" w14:textId="7A607F44" w:rsidR="00FC1C4A" w:rsidRPr="00EE0884" w:rsidRDefault="002A6CF5" w:rsidP="00FC1C4A">
      <w:pPr>
        <w:pStyle w:val="GERERequisito"/>
      </w:pPr>
      <w:bookmarkStart w:id="171" w:name="_Toc448734064"/>
      <w:bookmarkStart w:id="172" w:name="_Toc449604218"/>
      <w:r w:rsidRPr="00EE0884">
        <w:t>[TA</w:t>
      </w:r>
      <w:r w:rsidR="00FC1C4A" w:rsidRPr="00EE0884">
        <w:t>0</w:t>
      </w:r>
      <w:r w:rsidR="003D1DED">
        <w:t>40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PEDIDO_PAGOS</w:t>
      </w:r>
      <w:bookmarkEnd w:id="171"/>
      <w:bookmarkEnd w:id="17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255F13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BF8BF6" w14:textId="4A38398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690F78" w14:textId="4AF3203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8343C9" w14:textId="7EA0608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C6404" w14:textId="1298639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25B9CE" w14:textId="506AC04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7041566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2F17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5539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3C1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37E47" w14:textId="6E8426B8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052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dos Pagamentos Selecionados</w:t>
            </w:r>
          </w:p>
        </w:tc>
      </w:tr>
      <w:tr w:rsidR="00AC18A2" w:rsidRPr="00EE0884" w14:paraId="3B36117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5CEF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266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E846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9ED9" w14:textId="2E4E3C7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99C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398C54B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93E8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0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C25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114264" w14:textId="54A30E9A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CAA4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AC18A2" w:rsidRPr="00EE0884" w14:paraId="741966E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B70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95D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1DE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20228" w14:textId="1773BD2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989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</w:tbl>
    <w:p w14:paraId="79CC74CA" w14:textId="77777777" w:rsidR="001078DB" w:rsidRPr="00EE0884" w:rsidRDefault="001078DB" w:rsidP="00AC18A2">
      <w:pPr>
        <w:spacing w:before="60" w:after="60"/>
        <w:ind w:left="0"/>
      </w:pPr>
    </w:p>
    <w:p w14:paraId="33A969BC" w14:textId="475E13AB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73" w:name="_Toc448734065"/>
      <w:bookmarkStart w:id="174" w:name="_Toc449604219"/>
      <w:r w:rsidRPr="00EE0884">
        <w:lastRenderedPageBreak/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1078DB" w:rsidRPr="00EE0884">
        <w:t>PEDIDO_RESTITUICAO</w:t>
      </w:r>
      <w:bookmarkEnd w:id="173"/>
      <w:bookmarkEnd w:id="174"/>
    </w:p>
    <w:p w14:paraId="054A30FC" w14:textId="77777777" w:rsidR="00FC1C4A" w:rsidRPr="00EE0884" w:rsidRDefault="00FC1C4A" w:rsidP="00FC1C4A"/>
    <w:p w14:paraId="0A45E54E" w14:textId="772349F5" w:rsidR="00FC1C4A" w:rsidRPr="00EE0884" w:rsidRDefault="002A6CF5" w:rsidP="00FC1C4A">
      <w:pPr>
        <w:pStyle w:val="GERERequisito"/>
      </w:pPr>
      <w:bookmarkStart w:id="175" w:name="_Toc448734066"/>
      <w:bookmarkStart w:id="176" w:name="_Toc449604220"/>
      <w:r w:rsidRPr="00EE0884">
        <w:t>[TA</w:t>
      </w:r>
      <w:r w:rsidR="00FC1C4A" w:rsidRPr="00EE0884">
        <w:t>0</w:t>
      </w:r>
      <w:r w:rsidR="003D1DED">
        <w:t>41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PEDIDO_RESTITUICAO</w:t>
      </w:r>
      <w:bookmarkEnd w:id="175"/>
      <w:bookmarkEnd w:id="17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4A31D6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49080" w14:textId="21612AA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86B86" w14:textId="3D5E7F3F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1B23F" w14:textId="63580BA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DFE810" w14:textId="28D3FF37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D68B19" w14:textId="1E37764A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09B6E99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B60F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3C3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3F2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8344E" w14:textId="42B85C3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7B7EA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6D08B54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472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577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6719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18014" w14:textId="25B23BD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B7C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AC18A2" w:rsidRPr="00EE0884" w14:paraId="6939BBC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E621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6FB2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CFF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TA_BANCO_AGENCIAS.ID_AGENCIA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01707" w14:textId="5A0F29B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0304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AC18A2" w:rsidRPr="00EE0884" w14:paraId="52E32FD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E4EDB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1A44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84D9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14DE23" w14:textId="61A68E9C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AC77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1-Conta </w:t>
            </w:r>
            <w:proofErr w:type="spellStart"/>
            <w:r w:rsidRPr="00EE0884">
              <w:rPr>
                <w:lang w:val="pt-BR"/>
              </w:rPr>
              <w:t>Corrrente</w:t>
            </w:r>
            <w:proofErr w:type="spellEnd"/>
            <w:r w:rsidRPr="00EE0884">
              <w:rPr>
                <w:lang w:val="pt-BR"/>
              </w:rPr>
              <w:t>, 2 - Poupança</w:t>
            </w:r>
          </w:p>
        </w:tc>
      </w:tr>
      <w:tr w:rsidR="00AC18A2" w:rsidRPr="00EE0884" w14:paraId="2A0B12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039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52C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91F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EA034" w14:textId="701BB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C08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do Solicitante</w:t>
            </w:r>
          </w:p>
        </w:tc>
      </w:tr>
      <w:tr w:rsidR="00AC18A2" w:rsidRPr="00EE0884" w14:paraId="614C32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E8D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CPFCNPJ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69FE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10BB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AC75D" w14:textId="285E376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F25D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 ou CNPJ da Conta do Solicitante</w:t>
            </w:r>
          </w:p>
        </w:tc>
      </w:tr>
      <w:tr w:rsidR="00AC18A2" w:rsidRPr="00EE0884" w14:paraId="79D45AF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BE1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NOME_RAZAO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C1B4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E54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880FC" w14:textId="6855CAE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8F24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ou Razão Social do Solicitante</w:t>
            </w:r>
          </w:p>
        </w:tc>
      </w:tr>
    </w:tbl>
    <w:p w14:paraId="367A85D4" w14:textId="77777777" w:rsidR="00FC1C4A" w:rsidRPr="00EE0884" w:rsidRDefault="00FC1C4A" w:rsidP="00AC18A2">
      <w:pPr>
        <w:spacing w:before="60" w:after="60"/>
        <w:ind w:left="0"/>
      </w:pPr>
    </w:p>
    <w:p w14:paraId="21264503" w14:textId="2D7DAEC0" w:rsidR="001078DB" w:rsidRPr="00EE0884" w:rsidRDefault="000D4D5C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r w:rsidRPr="00EE0884">
        <w:lastRenderedPageBreak/>
        <w:t xml:space="preserve"> </w:t>
      </w:r>
      <w:bookmarkStart w:id="177" w:name="_Toc448734067"/>
      <w:bookmarkStart w:id="178" w:name="_Toc449604221"/>
      <w:r w:rsidR="001078DB"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1078DB" w:rsidRPr="00EE0884">
        <w:t>PEDIDO_SOLICITACAO</w:t>
      </w:r>
      <w:bookmarkEnd w:id="177"/>
      <w:bookmarkEnd w:id="178"/>
    </w:p>
    <w:p w14:paraId="54324D98" w14:textId="77777777" w:rsidR="001078DB" w:rsidRPr="00EE0884" w:rsidRDefault="001078DB" w:rsidP="001078DB"/>
    <w:p w14:paraId="28D7A154" w14:textId="6B6634E5" w:rsidR="001078DB" w:rsidRPr="00EE0884" w:rsidRDefault="002A6CF5" w:rsidP="001078DB">
      <w:pPr>
        <w:pStyle w:val="GERERequisito"/>
      </w:pPr>
      <w:bookmarkStart w:id="179" w:name="_Toc448734068"/>
      <w:bookmarkStart w:id="180" w:name="_Toc449604222"/>
      <w:r w:rsidRPr="00EE0884">
        <w:t>[TA</w:t>
      </w:r>
      <w:r w:rsidR="001078DB" w:rsidRPr="00EE0884">
        <w:t>0</w:t>
      </w:r>
      <w:r w:rsidR="003D1DED">
        <w:t>42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PEDIDO_SOLICITACAO</w:t>
      </w:r>
      <w:bookmarkEnd w:id="179"/>
      <w:bookmarkEnd w:id="18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4DCCBD8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67D471" w14:textId="6CBFA201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4DB956" w14:textId="760700A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BDA42" w14:textId="4BB2F7C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80CA6D" w14:textId="619A8E23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E29721" w14:textId="35162D0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560F01D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FDD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162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10B2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6B694" w14:textId="7D3C886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747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72AFC83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5D45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0F6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8FE7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6242C" w14:textId="2DB3148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66DC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4D7E0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77729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3631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0CC1679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0AE0F14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2022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39C0A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1884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53CE6" w14:textId="71C09889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DEC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Ação parametrizado para ser realizado no pedido. Crédito em conta corrente, Crédito em Conta Tributária e etc..</w:t>
            </w:r>
          </w:p>
        </w:tc>
      </w:tr>
      <w:tr w:rsidR="00AC18A2" w:rsidRPr="00EE0884" w14:paraId="26FB60B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5BF2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262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BF2C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C992C" w14:textId="55950AC3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D1C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da </w:t>
            </w:r>
            <w:proofErr w:type="gramStart"/>
            <w:r w:rsidRPr="00EE0884">
              <w:rPr>
                <w:lang w:val="pt-BR"/>
              </w:rPr>
              <w:t>Solicitação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7D2018B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INTERNET,   </w:t>
            </w:r>
          </w:p>
          <w:p w14:paraId="53600DB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2- ATENDIMENTO PRESENCIAL</w:t>
            </w:r>
          </w:p>
        </w:tc>
      </w:tr>
      <w:tr w:rsidR="00AC18A2" w:rsidRPr="00EE0884" w14:paraId="6CC2600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A96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ID_PESSOA_SOLICITANTE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481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98F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E6A56" w14:textId="69EF5875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24E4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Identificação do Solicitante, podendo ser Inscrição Estadual, CPF ou CNPJ</w:t>
            </w:r>
          </w:p>
        </w:tc>
      </w:tr>
      <w:tr w:rsidR="00AC18A2" w:rsidRPr="00EE0884" w14:paraId="15EBFA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B8D2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378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609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3B553" w14:textId="02907CC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00A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531144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588638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2-Deferido </w:t>
            </w:r>
          </w:p>
          <w:p w14:paraId="3044015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3-Indeferido </w:t>
            </w:r>
          </w:p>
          <w:p w14:paraId="3BF46D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4-Cancelado </w:t>
            </w:r>
          </w:p>
          <w:p w14:paraId="2B2718B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5-Recurso</w:t>
            </w:r>
          </w:p>
        </w:tc>
      </w:tr>
      <w:tr w:rsidR="00AC18A2" w:rsidRPr="00EE0884" w14:paraId="1C4941D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68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89B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5DB7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2D0FB" w14:textId="59B4333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F807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Solicitação do Pedido</w:t>
            </w:r>
          </w:p>
        </w:tc>
      </w:tr>
      <w:tr w:rsidR="00AC18A2" w:rsidRPr="00EE0884" w14:paraId="2FF1024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EC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690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C2F8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8F4D0" w14:textId="128BF33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84991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de Solicitação</w:t>
            </w:r>
          </w:p>
        </w:tc>
      </w:tr>
      <w:tr w:rsidR="00AC18A2" w:rsidRPr="00EE0884" w14:paraId="623F9AB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16D9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5B66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3A65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173C1" w14:textId="3BEE3C0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2A1A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da Solicitação do Pedido</w:t>
            </w:r>
          </w:p>
        </w:tc>
      </w:tr>
      <w:tr w:rsidR="00AC18A2" w:rsidRPr="00EE0884" w14:paraId="31E0385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E662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17E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40F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49C72" w14:textId="1206EE7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279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Conclusão do Pedido</w:t>
            </w:r>
          </w:p>
        </w:tc>
      </w:tr>
      <w:tr w:rsidR="00AC18A2" w:rsidRPr="00EE0884" w14:paraId="3E62AAB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B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F60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2791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C2A32" w14:textId="6956486E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B74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Concluiu o Pedido</w:t>
            </w:r>
          </w:p>
        </w:tc>
      </w:tr>
      <w:tr w:rsidR="00AC18A2" w:rsidRPr="00EE0884" w14:paraId="072C60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B635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E603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ECC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596B6" w14:textId="720F93D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3951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 Final de Conclusão do Pedido.</w:t>
            </w:r>
          </w:p>
        </w:tc>
      </w:tr>
      <w:tr w:rsidR="00AC18A2" w:rsidRPr="00EE0884" w14:paraId="3971089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FA42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8C1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291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845DD" w14:textId="714BA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CF2F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Cancelamento do Pedido</w:t>
            </w:r>
          </w:p>
        </w:tc>
      </w:tr>
      <w:tr w:rsidR="00AC18A2" w:rsidRPr="00EE0884" w14:paraId="3B52DBC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2E7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AD3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B9C9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38B53" w14:textId="0BBBA13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4BEA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Cancelamento de Pedido</w:t>
            </w:r>
          </w:p>
        </w:tc>
      </w:tr>
      <w:tr w:rsidR="00AC18A2" w:rsidRPr="00EE0884" w14:paraId="018A11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6CD6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ID_PEDIDO_ANTERIOR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C25C9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67F4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E3ECD" w14:textId="4857C4A2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478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Pedido Anterior de Referência, informado apenas quando o tipo de pedido </w:t>
            </w:r>
            <w:proofErr w:type="gramStart"/>
            <w:r w:rsidRPr="00EE0884">
              <w:rPr>
                <w:lang w:val="pt-BR"/>
              </w:rPr>
              <w:t>for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71C083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</w:t>
            </w:r>
            <w:proofErr w:type="spellStart"/>
            <w:r w:rsidRPr="00EE0884">
              <w:rPr>
                <w:lang w:val="pt-BR"/>
              </w:rPr>
              <w:t>Restiuição</w:t>
            </w:r>
            <w:proofErr w:type="spellEnd"/>
            <w:r w:rsidRPr="00EE0884">
              <w:rPr>
                <w:lang w:val="pt-BR"/>
              </w:rPr>
              <w:t xml:space="preserve"> de Pedidos </w:t>
            </w:r>
            <w:proofErr w:type="spellStart"/>
            <w:r w:rsidRPr="00EE0884">
              <w:rPr>
                <w:lang w:val="pt-BR"/>
              </w:rPr>
              <w:t>Viar</w:t>
            </w:r>
            <w:proofErr w:type="spellEnd"/>
            <w:r w:rsidRPr="00EE0884">
              <w:rPr>
                <w:lang w:val="pt-BR"/>
              </w:rPr>
              <w:t xml:space="preserve"> Recurso</w:t>
            </w:r>
          </w:p>
        </w:tc>
      </w:tr>
    </w:tbl>
    <w:p w14:paraId="147862B2" w14:textId="77777777" w:rsidR="001078DB" w:rsidRPr="00EE0884" w:rsidRDefault="001078DB" w:rsidP="00AC18A2">
      <w:pPr>
        <w:spacing w:before="60" w:after="60"/>
        <w:ind w:left="0"/>
      </w:pPr>
    </w:p>
    <w:p w14:paraId="696EF63E" w14:textId="0DDC260A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1" w:name="_Toc448734069"/>
      <w:bookmarkStart w:id="182" w:name="_Toc449604223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PEDIDO_TIPO_ACOES</w:t>
      </w:r>
      <w:bookmarkEnd w:id="181"/>
      <w:bookmarkEnd w:id="182"/>
    </w:p>
    <w:p w14:paraId="60E98F79" w14:textId="77777777" w:rsidR="001078DB" w:rsidRPr="00EE0884" w:rsidRDefault="001078DB" w:rsidP="001078DB"/>
    <w:p w14:paraId="7B3204D2" w14:textId="10468B72" w:rsidR="001078DB" w:rsidRPr="00EE0884" w:rsidRDefault="002A6CF5" w:rsidP="001078DB">
      <w:pPr>
        <w:pStyle w:val="GERERequisito"/>
      </w:pPr>
      <w:bookmarkStart w:id="183" w:name="_Toc448734070"/>
      <w:bookmarkStart w:id="184" w:name="_Toc449604224"/>
      <w:r w:rsidRPr="00EE0884">
        <w:t>[TA</w:t>
      </w:r>
      <w:r w:rsidR="001078DB" w:rsidRPr="00EE0884">
        <w:t>0</w:t>
      </w:r>
      <w:r w:rsidR="003D1DED">
        <w:t>43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PEDIDO_TIPO_ACOES</w:t>
      </w:r>
      <w:bookmarkEnd w:id="183"/>
      <w:bookmarkEnd w:id="18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2119DB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5A73E9" w14:textId="1DC2EAAB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1D5B27" w14:textId="0A99DF5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3ED923" w14:textId="36950CC5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1CD1D4" w14:textId="534B6307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AAA21D" w14:textId="2BEC5A2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761229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2E45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F1B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F762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4C1D6" w14:textId="0F24F2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CF86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A33547" w:rsidRPr="00EE0884" w14:paraId="4DB7696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7F27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E22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96B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E490C" w14:textId="40DE5D38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51D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057ECC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C7C40C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5CE16C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7E4C3C6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50570A1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8B9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BBF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1F85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0F706" w14:textId="12318AE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17D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CORRIGIR PAGAMENTO </w:t>
            </w:r>
          </w:p>
          <w:p w14:paraId="6390BBD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CREDITAR EM CONTA TRIBUTÁRIA </w:t>
            </w:r>
          </w:p>
          <w:p w14:paraId="4282B8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CRÉDITAR EM CONTA CONTRIBUINTE </w:t>
            </w:r>
          </w:p>
          <w:p w14:paraId="2BFAD20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ESTORNAR PAGAMENTO ( INSTITUIÇÃO  BANCÁRIA )</w:t>
            </w:r>
          </w:p>
        </w:tc>
      </w:tr>
      <w:tr w:rsidR="00A33547" w:rsidRPr="00EE0884" w14:paraId="61FE3F4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9ED4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021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A210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2AB4A" w14:textId="76C8E05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22AB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1 - ATIVO, 2 - CANCELADA</w:t>
            </w:r>
          </w:p>
        </w:tc>
      </w:tr>
    </w:tbl>
    <w:p w14:paraId="19EA7507" w14:textId="77777777" w:rsidR="001078DB" w:rsidRPr="00EE0884" w:rsidRDefault="001078DB" w:rsidP="001078DB">
      <w:pPr>
        <w:spacing w:before="60" w:after="60"/>
        <w:ind w:left="0"/>
      </w:pPr>
    </w:p>
    <w:p w14:paraId="52984058" w14:textId="1088C0CD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5" w:name="_Toc448734071"/>
      <w:bookmarkStart w:id="186" w:name="_Toc449604225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PEDIDO_TIPO_DOCS</w:t>
      </w:r>
      <w:bookmarkEnd w:id="185"/>
      <w:bookmarkEnd w:id="186"/>
    </w:p>
    <w:p w14:paraId="35E94FA7" w14:textId="77777777" w:rsidR="001078DB" w:rsidRPr="00EE0884" w:rsidRDefault="001078DB" w:rsidP="001078DB"/>
    <w:p w14:paraId="52A191C8" w14:textId="728A5DCC" w:rsidR="001078DB" w:rsidRPr="00EE0884" w:rsidRDefault="002A6CF5" w:rsidP="001078DB">
      <w:pPr>
        <w:pStyle w:val="GERERequisito"/>
      </w:pPr>
      <w:bookmarkStart w:id="187" w:name="_Toc448734072"/>
      <w:bookmarkStart w:id="188" w:name="_Toc449604226"/>
      <w:r w:rsidRPr="00EE0884">
        <w:t>[TA</w:t>
      </w:r>
      <w:r w:rsidR="001078DB" w:rsidRPr="00EE0884">
        <w:t>0</w:t>
      </w:r>
      <w:r w:rsidR="003D1DED">
        <w:t>44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PEDIDO_TIPO_DOCS</w:t>
      </w:r>
      <w:bookmarkEnd w:id="187"/>
      <w:bookmarkEnd w:id="18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1FDEDD7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48F4E8" w14:textId="0694991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E81BD6" w14:textId="708BE32A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809305" w14:textId="1DD3671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94FC16" w14:textId="6C03C52E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7A698" w14:textId="59C9A111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15932C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262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A1E5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AFF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ECF3C" w14:textId="2243090B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0DEE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de Tipo de Documentos Exigidos</w:t>
            </w:r>
          </w:p>
        </w:tc>
      </w:tr>
      <w:tr w:rsidR="00A33547" w:rsidRPr="00EE0884" w14:paraId="21F8648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BAD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9921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717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80F4" w14:textId="2C4DF412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BD6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Documento</w:t>
            </w:r>
          </w:p>
        </w:tc>
      </w:tr>
      <w:tr w:rsidR="00A33547" w:rsidRPr="00EE0884" w14:paraId="39A3DC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435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7327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820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B5D94" w14:textId="1D416030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1B5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Documento </w:t>
            </w:r>
          </w:p>
          <w:p w14:paraId="6361CA8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</w:tbl>
    <w:p w14:paraId="17868E96" w14:textId="4B87D22F" w:rsidR="00A33547" w:rsidRPr="00EE0884" w:rsidRDefault="00A33547" w:rsidP="00A33547">
      <w:pPr>
        <w:spacing w:before="60" w:after="60"/>
        <w:ind w:left="0"/>
      </w:pPr>
    </w:p>
    <w:p w14:paraId="152F1D68" w14:textId="77777777" w:rsidR="001078DB" w:rsidRPr="00EE0884" w:rsidRDefault="00A33547" w:rsidP="00A33547">
      <w:pPr>
        <w:spacing w:before="60" w:after="60"/>
        <w:ind w:left="0"/>
      </w:pPr>
      <w:r w:rsidRPr="00EE0884">
        <w:br w:type="column"/>
      </w:r>
    </w:p>
    <w:p w14:paraId="2018D4D4" w14:textId="37BC3312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9" w:name="_Toc448734073"/>
      <w:bookmarkStart w:id="190" w:name="_Toc449604227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PEDIDO_TIPOS</w:t>
      </w:r>
      <w:bookmarkEnd w:id="189"/>
      <w:bookmarkEnd w:id="190"/>
    </w:p>
    <w:p w14:paraId="73A995AA" w14:textId="77777777" w:rsidR="001078DB" w:rsidRPr="00EE0884" w:rsidRDefault="001078DB" w:rsidP="001078DB"/>
    <w:p w14:paraId="4BDF93FE" w14:textId="69832234" w:rsidR="001078DB" w:rsidRPr="00EE0884" w:rsidRDefault="002A6CF5" w:rsidP="001078DB">
      <w:pPr>
        <w:pStyle w:val="GERERequisito"/>
      </w:pPr>
      <w:bookmarkStart w:id="191" w:name="_Toc448734074"/>
      <w:bookmarkStart w:id="192" w:name="_Toc449604228"/>
      <w:r w:rsidRPr="00EE0884">
        <w:t>[TA</w:t>
      </w:r>
      <w:r w:rsidR="001078DB" w:rsidRPr="00EE0884">
        <w:t>0</w:t>
      </w:r>
      <w:r w:rsidR="003D1DED">
        <w:t>45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PEDIDO_TIPOS</w:t>
      </w:r>
      <w:bookmarkEnd w:id="191"/>
      <w:bookmarkEnd w:id="19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45A8858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832C54" w14:textId="41F15D0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484A7C" w14:textId="4E92675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5E6B30" w14:textId="0B3E6CC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42EFD3" w14:textId="77D381E3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0F72DE6" w14:textId="365FBAD0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50C6B59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75F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664F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C53E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B047C" w14:textId="41DAB22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7B46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7DA1C05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415BD4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AE2842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5EF3F9E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737E1E0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1FF5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D3B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6D63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55760" w14:textId="30B6BB24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C25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Tipo de Pedido</w:t>
            </w:r>
          </w:p>
        </w:tc>
      </w:tr>
      <w:tr w:rsidR="00A33547" w:rsidRPr="00EE0884" w14:paraId="0CE25A4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223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PARECER_AUTOMATICO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1206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447F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89115" w14:textId="4E988F91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2DD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Pedido </w:t>
            </w:r>
            <w:proofErr w:type="spellStart"/>
            <w:r w:rsidRPr="00EE0884">
              <w:rPr>
                <w:lang w:val="pt-BR"/>
              </w:rPr>
              <w:t>Possue</w:t>
            </w:r>
            <w:proofErr w:type="spellEnd"/>
            <w:r w:rsidRPr="00EE0884">
              <w:rPr>
                <w:lang w:val="pt-BR"/>
              </w:rPr>
              <w:t xml:space="preserve"> Parecer Automático </w:t>
            </w:r>
          </w:p>
          <w:p w14:paraId="5188EC6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  <w:tr w:rsidR="00A33547" w:rsidRPr="00EE0884" w14:paraId="28EBB5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F13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9E19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07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30377" w14:textId="1FE431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8CD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Tipo do Pedido </w:t>
            </w:r>
          </w:p>
          <w:p w14:paraId="04BB85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2- CANCELADO</w:t>
            </w:r>
          </w:p>
        </w:tc>
      </w:tr>
      <w:tr w:rsidR="00A33547" w:rsidRPr="00EE0884" w14:paraId="4F2054C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E429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VALOR_MINIMO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E88C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325C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CD5BB" w14:textId="1CF3ACE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00E4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proofErr w:type="spellStart"/>
            <w:r w:rsidRPr="00EE0884">
              <w:rPr>
                <w:lang w:val="pt-BR"/>
              </w:rPr>
              <w:t>Minimo</w:t>
            </w:r>
            <w:proofErr w:type="spellEnd"/>
            <w:r w:rsidRPr="00EE0884">
              <w:rPr>
                <w:lang w:val="pt-BR"/>
              </w:rPr>
              <w:t xml:space="preserve"> para Solicitação do Pedido</w:t>
            </w:r>
          </w:p>
        </w:tc>
      </w:tr>
      <w:tr w:rsidR="00A33547" w:rsidRPr="00EE0884" w14:paraId="481D517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0C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006C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1D3A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12D5F" w14:textId="7B4C37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6537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para Conclusão do Pedido</w:t>
            </w:r>
          </w:p>
        </w:tc>
      </w:tr>
    </w:tbl>
    <w:p w14:paraId="657221AC" w14:textId="77777777" w:rsidR="001078DB" w:rsidRPr="00EE0884" w:rsidRDefault="001078DB" w:rsidP="00A33547">
      <w:pPr>
        <w:spacing w:before="60" w:after="60"/>
        <w:ind w:left="0"/>
      </w:pPr>
    </w:p>
    <w:p w14:paraId="6682A603" w14:textId="77777777" w:rsidR="004F5E2B" w:rsidRPr="00EE0884" w:rsidRDefault="004F5E2B" w:rsidP="00C50898">
      <w:pPr>
        <w:spacing w:before="60" w:after="60"/>
      </w:pPr>
    </w:p>
    <w:p w14:paraId="3D27BBD3" w14:textId="77777777" w:rsidR="004F5E2B" w:rsidRPr="00EE0884" w:rsidRDefault="004F5E2B" w:rsidP="00C50898">
      <w:pPr>
        <w:spacing w:before="60" w:after="60"/>
      </w:pPr>
    </w:p>
    <w:p w14:paraId="385D555C" w14:textId="77777777" w:rsidR="004F5E2B" w:rsidRPr="00EE0884" w:rsidRDefault="004F5E2B" w:rsidP="00C50898">
      <w:pPr>
        <w:spacing w:before="60" w:after="60"/>
      </w:pPr>
    </w:p>
    <w:p w14:paraId="6FA07DBD" w14:textId="13EF43FC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3" w:name="_Toc448734075"/>
      <w:bookmarkStart w:id="194" w:name="_Toc449604229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PLAN0_CONTAS</w:t>
      </w:r>
      <w:bookmarkEnd w:id="193"/>
      <w:bookmarkEnd w:id="194"/>
    </w:p>
    <w:p w14:paraId="7B04BB42" w14:textId="77777777" w:rsidR="001078DB" w:rsidRPr="00EE0884" w:rsidRDefault="001078DB" w:rsidP="001078DB"/>
    <w:p w14:paraId="7F90E010" w14:textId="0CCA472A" w:rsidR="001078DB" w:rsidRPr="00EE0884" w:rsidRDefault="002A6CF5" w:rsidP="001078DB">
      <w:pPr>
        <w:pStyle w:val="GERERequisito"/>
      </w:pPr>
      <w:bookmarkStart w:id="195" w:name="_Toc448734076"/>
      <w:bookmarkStart w:id="196" w:name="_Toc449604230"/>
      <w:r w:rsidRPr="00EE0884">
        <w:t>[TA</w:t>
      </w:r>
      <w:r w:rsidR="001078DB" w:rsidRPr="00EE0884">
        <w:t>0</w:t>
      </w:r>
      <w:r w:rsidR="003D1DED">
        <w:t>46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PLANO_CONTAS</w:t>
      </w:r>
      <w:bookmarkEnd w:id="195"/>
      <w:bookmarkEnd w:id="19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68"/>
        <w:gridCol w:w="1568"/>
        <w:gridCol w:w="1329"/>
        <w:gridCol w:w="1579"/>
        <w:gridCol w:w="1579"/>
      </w:tblGrid>
      <w:tr w:rsidR="00A33547" w:rsidRPr="00EE0884" w14:paraId="3CC278FE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BD31DE" w14:textId="596BC04D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2EE26B" w14:textId="6ECA33D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B11BBA" w14:textId="342DEE2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81AE52" w14:textId="6EA1E02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097461" w14:textId="227C0852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62B95C4F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8744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09C22" w14:textId="06BB3A94" w:rsidR="00A33547" w:rsidRPr="00EE0884" w:rsidRDefault="00BF38AA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298D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F78A7" w14:textId="27304843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4901C" w14:textId="19E1F876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BF38AA" w:rsidRPr="00EE0884" w14:paraId="17370A9A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D4D53" w14:textId="4EC7FD2E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CODIGO_PLANO_CONTAS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C6DB4" w14:textId="73F51DB3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9524E" w14:textId="57C2EF32" w:rsidR="00BF38AA" w:rsidRPr="00EE0884" w:rsidRDefault="00BF38AA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751DB" w14:textId="77A0F129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0BF807" w14:textId="1BF8924A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Plano de Contas</w:t>
            </w:r>
          </w:p>
        </w:tc>
      </w:tr>
      <w:tr w:rsidR="00A33547" w:rsidRPr="00EE0884" w14:paraId="1D26FC33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730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2A9C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8A0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3DF7F" w14:textId="0D6CEEDB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1CD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0BDDC55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4-Sivilcultura/</w:t>
            </w:r>
            <w:proofErr w:type="spellStart"/>
            <w:r w:rsidRPr="00EE0884">
              <w:rPr>
                <w:lang w:val="pt-BR"/>
              </w:rPr>
              <w:t>Explor</w:t>
            </w:r>
            <w:proofErr w:type="spellEnd"/>
            <w:r w:rsidRPr="00EE0884">
              <w:rPr>
                <w:lang w:val="pt-BR"/>
              </w:rPr>
              <w:t xml:space="preserve">, </w:t>
            </w:r>
          </w:p>
          <w:p w14:paraId="55E931B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6E25046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A33547" w:rsidRPr="00EE0884" w14:paraId="14C09FC1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5F21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533B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124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F1D7B" w14:textId="543DEF3E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AD7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Conta do Plano</w:t>
            </w:r>
          </w:p>
        </w:tc>
      </w:tr>
      <w:tr w:rsidR="00A33547" w:rsidRPr="00EE0884" w14:paraId="53238AA9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D606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CONTA_HIERARQUICA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8B04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F719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60AAB" w14:textId="2FF4320B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4274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 do Plano de Contas Hierárquico</w:t>
            </w:r>
          </w:p>
        </w:tc>
      </w:tr>
      <w:tr w:rsidR="00A33547" w:rsidRPr="00EE0884" w14:paraId="6F762530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B545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EF9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D2F8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5F590" w14:textId="46F69E65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A57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da Classificação Contábil</w:t>
            </w:r>
          </w:p>
        </w:tc>
      </w:tr>
      <w:tr w:rsidR="00A33547" w:rsidRPr="00EE0884" w14:paraId="6FBE6BF7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8F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B202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E234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C5F32" w14:textId="4F9D9A34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CB31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1-Sintética, 2-Analitica</w:t>
            </w:r>
          </w:p>
        </w:tc>
      </w:tr>
      <w:tr w:rsidR="00A33547" w:rsidRPr="00EE0884" w14:paraId="693CBBAD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0C5E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RATEIO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4E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019E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F03AC" w14:textId="4899E5F7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1C92E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2 -NÃO</w:t>
            </w:r>
          </w:p>
        </w:tc>
      </w:tr>
      <w:tr w:rsidR="00A33547" w:rsidRPr="00EE0884" w14:paraId="439B8B96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8BD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E65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F812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99C51" w14:textId="476D1EB7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944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2 -CANCELADO</w:t>
            </w:r>
          </w:p>
        </w:tc>
      </w:tr>
    </w:tbl>
    <w:p w14:paraId="144E337B" w14:textId="77777777" w:rsidR="001078DB" w:rsidRPr="00EE0884" w:rsidRDefault="001078DB" w:rsidP="00A33547">
      <w:pPr>
        <w:spacing w:before="60" w:after="60"/>
        <w:ind w:left="0"/>
      </w:pPr>
    </w:p>
    <w:p w14:paraId="1719B9F2" w14:textId="5587F127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7" w:name="_Toc448734077"/>
      <w:bookmarkStart w:id="198" w:name="_Toc449604231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197"/>
      <w:bookmarkEnd w:id="198"/>
    </w:p>
    <w:p w14:paraId="50FF3E99" w14:textId="77777777" w:rsidR="001078DB" w:rsidRPr="00EE0884" w:rsidRDefault="001078DB" w:rsidP="001078DB"/>
    <w:p w14:paraId="6B114A92" w14:textId="1BA4329F" w:rsidR="001078DB" w:rsidRPr="00EE0884" w:rsidRDefault="001078DB" w:rsidP="001078DB">
      <w:pPr>
        <w:pStyle w:val="GERERequisito"/>
      </w:pPr>
      <w:bookmarkStart w:id="199" w:name="_Toc448734078"/>
      <w:bookmarkStart w:id="200" w:name="_Toc449604232"/>
      <w:r w:rsidRPr="00EE0884">
        <w:lastRenderedPageBreak/>
        <w:t>[TA0</w:t>
      </w:r>
      <w:r w:rsidR="003D1DED">
        <w:t>47</w:t>
      </w:r>
      <w:r w:rsidRPr="00EE0884">
        <w:t xml:space="preserve">]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199"/>
      <w:bookmarkEnd w:id="20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008DCD6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F941FD" w14:textId="13F415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658204" w14:textId="6F64C48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039BE14" w14:textId="2A03E6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23DCB06" w14:textId="292964E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A28325" w14:textId="4A30834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07F139B0" w14:textId="77777777" w:rsidTr="00503335">
        <w:trPr>
          <w:trHeight w:val="1095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CB8C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9D9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7558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964B3" w14:textId="7A35CDA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9118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A33547" w:rsidRPr="00EE0884" w14:paraId="5A9E76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D4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5A6D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E6A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7A721" w14:textId="218C55E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3632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 que permite o recebimento de Receitas por Arquivos Bancários.</w:t>
            </w:r>
          </w:p>
        </w:tc>
      </w:tr>
    </w:tbl>
    <w:p w14:paraId="75DC70C1" w14:textId="77777777" w:rsidR="001078DB" w:rsidRPr="00EE0884" w:rsidRDefault="001078DB" w:rsidP="00A33547">
      <w:pPr>
        <w:spacing w:before="60" w:after="60"/>
        <w:ind w:left="0"/>
      </w:pPr>
    </w:p>
    <w:p w14:paraId="24DE80AB" w14:textId="5E1B739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1" w:name="_Toc448734079"/>
      <w:bookmarkStart w:id="202" w:name="_Toc449604233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RECEITAS</w:t>
      </w:r>
      <w:bookmarkEnd w:id="201"/>
      <w:bookmarkEnd w:id="202"/>
    </w:p>
    <w:p w14:paraId="06FAF0F9" w14:textId="77777777" w:rsidR="001078DB" w:rsidRPr="00EE0884" w:rsidRDefault="001078DB" w:rsidP="001078DB"/>
    <w:p w14:paraId="63FB338E" w14:textId="1E2623BD" w:rsidR="001078DB" w:rsidRPr="00EE0884" w:rsidRDefault="002A6CF5" w:rsidP="001078DB">
      <w:pPr>
        <w:pStyle w:val="GERERequisito"/>
      </w:pPr>
      <w:bookmarkStart w:id="203" w:name="_Toc448734080"/>
      <w:bookmarkStart w:id="204" w:name="_Toc449604234"/>
      <w:r w:rsidRPr="00EE0884">
        <w:t>[TA</w:t>
      </w:r>
      <w:r w:rsidR="001078DB" w:rsidRPr="00EE0884">
        <w:t>0</w:t>
      </w:r>
      <w:r w:rsidR="003D1DED">
        <w:t>48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RECEITA</w:t>
      </w:r>
      <w:r w:rsidR="00A33547" w:rsidRPr="00EE0884">
        <w:t>S</w:t>
      </w:r>
      <w:bookmarkEnd w:id="203"/>
      <w:bookmarkEnd w:id="20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559"/>
        <w:gridCol w:w="1329"/>
        <w:gridCol w:w="1579"/>
        <w:gridCol w:w="1579"/>
      </w:tblGrid>
      <w:tr w:rsidR="00C654C4" w:rsidRPr="00EE0884" w14:paraId="5017DDB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E6BA64" w14:textId="2701FC6F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898E4E" w14:textId="5B40ABD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52978" w14:textId="15EAF33D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B49FFB" w14:textId="04B0344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6A53A5" w14:textId="2BF2615C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3FAD0A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0E0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37CD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889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E9E23" w14:textId="5B1130D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561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24FD586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3BE2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ID_PLANO_CONTAS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1F6EB" w14:textId="40E0AC42" w:rsidR="00C654C4" w:rsidRPr="00EE0884" w:rsidRDefault="00D80C1A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</w:t>
            </w:r>
            <w:r w:rsidR="00C654C4" w:rsidRPr="00EE0884">
              <w:rPr>
                <w:lang w:val="pt-BR"/>
              </w:rPr>
              <w:t>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A63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lCMkgqGAqACBgOa" w:history="1">
              <w:r w:rsidRPr="00EE0884">
                <w:rPr>
                  <w:lang w:val="pt-BR"/>
                </w:rPr>
                <w:t>TA_PLANO_CONTAS.ID_PLANOCONTAS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E9035" w14:textId="186CF44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F091D" w14:textId="77D51029" w:rsidR="00C654C4" w:rsidRPr="00EE0884" w:rsidRDefault="00D80C1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2DF7B0D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644F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05269" w14:textId="06B8E32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</w:t>
            </w:r>
            <w:r w:rsidR="00C654C4" w:rsidRPr="00EE0884">
              <w:rPr>
                <w:lang w:val="pt-BR"/>
              </w:rPr>
              <w:t>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62C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EF0AE" w14:textId="7EB3237F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408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Receita</w:t>
            </w:r>
          </w:p>
        </w:tc>
      </w:tr>
      <w:tr w:rsidR="00C654C4" w:rsidRPr="00EE0884" w14:paraId="3AF1DCF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79F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D1D4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9BE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2C9AC" w14:textId="0E5EEA75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FC4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da Receita </w:t>
            </w:r>
          </w:p>
          <w:p w14:paraId="20A67D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1-Imposto, </w:t>
            </w:r>
          </w:p>
          <w:p w14:paraId="2E2B0C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Multa, </w:t>
            </w:r>
          </w:p>
          <w:p w14:paraId="449E61C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3-Juros, </w:t>
            </w:r>
          </w:p>
          <w:p w14:paraId="0B19487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4-Correção Monetária, </w:t>
            </w:r>
          </w:p>
          <w:p w14:paraId="63FEA4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5-Outras Receitas</w:t>
            </w:r>
          </w:p>
        </w:tc>
      </w:tr>
      <w:tr w:rsidR="00C654C4" w:rsidRPr="00EE0884" w14:paraId="0C697D8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7A6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CLASSIFICACAO_RECEITA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C9A53" w14:textId="6B6CA673" w:rsidR="00C654C4" w:rsidRPr="00EE0884" w:rsidRDefault="00C07981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</w:t>
            </w:r>
            <w:r w:rsidR="00C654C4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6A2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A015B" w14:textId="652EA13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02D9D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Classificação das Receitas: </w:t>
            </w:r>
          </w:p>
          <w:p w14:paraId="586B3E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ICMS </w:t>
            </w:r>
          </w:p>
          <w:p w14:paraId="2544069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IPVA </w:t>
            </w:r>
          </w:p>
          <w:p w14:paraId="3DBCDCE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ITCD </w:t>
            </w:r>
          </w:p>
          <w:p w14:paraId="1172E61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 xml:space="preserve">4 - OUTRAS RECEITAS </w:t>
            </w:r>
          </w:p>
          <w:p w14:paraId="7FF2540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DEDUÇÕES </w:t>
            </w:r>
          </w:p>
          <w:p w14:paraId="0E8E6F8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ICMS DIVIDA ATIVA </w:t>
            </w:r>
          </w:p>
          <w:p w14:paraId="095A5A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IPVA DIVIDA ATIVA </w:t>
            </w:r>
          </w:p>
          <w:p w14:paraId="6A48F8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8 - ITCD DIVIDA ATIVA</w:t>
            </w:r>
          </w:p>
        </w:tc>
      </w:tr>
      <w:tr w:rsidR="00C654C4" w:rsidRPr="00EE0884" w14:paraId="4D0EF07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0A3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IMPRIME_DARE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0724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CD6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CC124" w14:textId="76D15DF7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A4C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 a Receita pode ser </w:t>
            </w:r>
            <w:proofErr w:type="spellStart"/>
            <w:r w:rsidRPr="00EE0884">
              <w:rPr>
                <w:lang w:val="pt-BR"/>
              </w:rPr>
              <w:t>impresa</w:t>
            </w:r>
            <w:proofErr w:type="spellEnd"/>
            <w:r w:rsidRPr="00EE0884">
              <w:rPr>
                <w:lang w:val="pt-BR"/>
              </w:rPr>
              <w:t xml:space="preserve"> pela consulta pública e ou é Receita para impressão em DARES. </w:t>
            </w:r>
          </w:p>
          <w:p w14:paraId="30C693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2 - NÃO</w:t>
            </w:r>
          </w:p>
        </w:tc>
      </w:tr>
      <w:tr w:rsidR="00C654C4" w:rsidRPr="00EE0884" w14:paraId="3AA0361C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B8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363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47C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1919B" w14:textId="24384845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BB5E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Pagamento do Imposto </w:t>
            </w:r>
            <w:proofErr w:type="spellStart"/>
            <w:r w:rsidRPr="00EE0884">
              <w:rPr>
                <w:lang w:val="pt-BR"/>
              </w:rPr>
              <w:t>vinculos</w:t>
            </w:r>
            <w:proofErr w:type="spellEnd"/>
            <w:r w:rsidRPr="00EE0884">
              <w:rPr>
                <w:lang w:val="pt-BR"/>
              </w:rPr>
              <w:t xml:space="preserve"> com Taxas de Prestação de Serviços. </w:t>
            </w:r>
          </w:p>
          <w:p w14:paraId="37AE73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2- NÃO</w:t>
            </w:r>
          </w:p>
        </w:tc>
      </w:tr>
      <w:tr w:rsidR="00C654C4" w:rsidRPr="00EE0884" w14:paraId="424264EB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8B2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1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E793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D2DC9" w14:textId="1D4F5CFD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26D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</w:t>
            </w:r>
            <w:proofErr w:type="gramStart"/>
            <w:r w:rsidRPr="00EE0884">
              <w:rPr>
                <w:lang w:val="pt-BR"/>
              </w:rPr>
              <w:t>Receita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790EA7A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1-ATIVA, 2- CANCELADA</w:t>
            </w:r>
          </w:p>
        </w:tc>
      </w:tr>
      <w:tr w:rsidR="00C654C4" w:rsidRPr="00EE0884" w14:paraId="2D77B86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66E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ID_BARRA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A0A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8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83ECD" w14:textId="414C6701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DFB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resumido do Código de Receita para uso na Barra do DARE.</w:t>
            </w:r>
          </w:p>
        </w:tc>
      </w:tr>
      <w:tr w:rsidR="00C654C4" w:rsidRPr="00EE0884" w14:paraId="6775967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9DD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ID_RECEITA_MULTA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9E7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B4A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EDB12" w14:textId="6145ED8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670CB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</w:t>
            </w:r>
            <w:r w:rsidRPr="00EE0884">
              <w:rPr>
                <w:lang w:val="pt-BR"/>
              </w:rPr>
              <w:lastRenderedPageBreak/>
              <w:t xml:space="preserve">multas </w:t>
            </w:r>
            <w:proofErr w:type="spellStart"/>
            <w:r w:rsidRPr="00EE0884">
              <w:rPr>
                <w:lang w:val="pt-BR"/>
              </w:rPr>
              <w:t>ultilizando</w:t>
            </w:r>
            <w:proofErr w:type="spellEnd"/>
            <w:r w:rsidRPr="00EE0884">
              <w:rPr>
                <w:lang w:val="pt-BR"/>
              </w:rPr>
              <w:t xml:space="preserve"> o código Principal.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 xml:space="preserve">: Quando o valor pago for do </w:t>
            </w:r>
            <w:proofErr w:type="spellStart"/>
            <w:r w:rsidRPr="00EE0884">
              <w:rPr>
                <w:lang w:val="pt-BR"/>
              </w:rPr>
              <w:t>icms</w:t>
            </w:r>
            <w:proofErr w:type="spellEnd"/>
            <w:r w:rsidRPr="00EE0884">
              <w:rPr>
                <w:lang w:val="pt-BR"/>
              </w:rPr>
              <w:t xml:space="preserve"> contendo Valor Principal + Valor da Multa, o valor acrescentado para a Multa será colocado neste código lógico. </w:t>
            </w:r>
          </w:p>
          <w:p w14:paraId="6D5EC3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72BBCE4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24D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ID_RECEITA_JUROS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3AB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4BA0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1B6BA" w14:textId="42D4676E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BADA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</w:t>
            </w:r>
            <w:proofErr w:type="spellStart"/>
            <w:r w:rsidRPr="00EE0884">
              <w:rPr>
                <w:lang w:val="pt-BR"/>
              </w:rPr>
              <w:t>ultilizando</w:t>
            </w:r>
            <w:proofErr w:type="spellEnd"/>
            <w:r w:rsidRPr="00EE0884">
              <w:rPr>
                <w:lang w:val="pt-BR"/>
              </w:rPr>
              <w:t xml:space="preserve"> o código Principal.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 xml:space="preserve">: Quando o valor pago for do </w:t>
            </w:r>
            <w:proofErr w:type="spellStart"/>
            <w:r w:rsidRPr="00EE0884">
              <w:rPr>
                <w:lang w:val="pt-BR"/>
              </w:rPr>
              <w:t>icms</w:t>
            </w:r>
            <w:proofErr w:type="spellEnd"/>
            <w:r w:rsidRPr="00EE0884">
              <w:rPr>
                <w:lang w:val="pt-BR"/>
              </w:rPr>
              <w:t xml:space="preserve"> contendo Valor Principal + Valor da Juros o valor acrescentado para o Juros será o colocado neste código lógico. </w:t>
            </w:r>
          </w:p>
          <w:p w14:paraId="764290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Este procedimento é utilizado no Fechamento </w:t>
            </w:r>
            <w:r w:rsidRPr="00EE0884">
              <w:rPr>
                <w:lang w:val="pt-BR"/>
              </w:rPr>
              <w:lastRenderedPageBreak/>
              <w:t>da Arrecadação.</w:t>
            </w:r>
          </w:p>
        </w:tc>
      </w:tr>
      <w:tr w:rsidR="00C654C4" w:rsidRPr="00EE0884" w14:paraId="0F9465DF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5D7A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ID_RECEITA_CORRECAO_MONETARIA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F1B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7844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ADCED" w14:textId="73831026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A6C5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</w:t>
            </w:r>
            <w:proofErr w:type="spellStart"/>
            <w:r w:rsidRPr="00EE0884">
              <w:rPr>
                <w:lang w:val="pt-BR"/>
              </w:rPr>
              <w:t>ultilizando</w:t>
            </w:r>
            <w:proofErr w:type="spellEnd"/>
            <w:r w:rsidRPr="00EE0884">
              <w:rPr>
                <w:lang w:val="pt-BR"/>
              </w:rPr>
              <w:t xml:space="preserve"> o código Principal.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 xml:space="preserve">: Quando o valor pago for do </w:t>
            </w:r>
            <w:proofErr w:type="spellStart"/>
            <w:r w:rsidRPr="00EE0884">
              <w:rPr>
                <w:lang w:val="pt-BR"/>
              </w:rPr>
              <w:t>icms</w:t>
            </w:r>
            <w:proofErr w:type="spellEnd"/>
            <w:r w:rsidRPr="00EE0884">
              <w:rPr>
                <w:lang w:val="pt-BR"/>
              </w:rPr>
              <w:t xml:space="preserve"> contendo Valor Principal + Valor da </w:t>
            </w:r>
            <w:proofErr w:type="spellStart"/>
            <w:r w:rsidRPr="00EE0884">
              <w:rPr>
                <w:lang w:val="pt-BR"/>
              </w:rPr>
              <w:t>Correcção</w:t>
            </w:r>
            <w:proofErr w:type="spellEnd"/>
            <w:r w:rsidRPr="00EE0884">
              <w:rPr>
                <w:lang w:val="pt-BR"/>
              </w:rPr>
              <w:t xml:space="preserve"> Monetária, o valor acrescentado para a Correção será colocado neste código lógico. </w:t>
            </w:r>
          </w:p>
          <w:p w14:paraId="60AAB2A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430B8D4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4CE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3502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A4CF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84D78" w14:textId="1883208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0B9FA" w14:textId="4800EBC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taxa</w:t>
            </w:r>
          </w:p>
        </w:tc>
      </w:tr>
      <w:tr w:rsidR="00C07981" w:rsidRPr="00EE0884" w14:paraId="08301A2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641CB" w14:textId="38691E4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6FBB0" w14:textId="33BB027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25AFD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983C3" w14:textId="2859D74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0A03E" w14:textId="7FD1E34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da Inclusão ou da última Alteração</w:t>
            </w:r>
          </w:p>
        </w:tc>
      </w:tr>
      <w:tr w:rsidR="00C07981" w:rsidRPr="00EE0884" w14:paraId="552B3554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16D72" w14:textId="75A9BF7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08DDF" w14:textId="0C22296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F8D9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078AC8" w14:textId="159BBFE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40BF2" w14:textId="080D92E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</w:tbl>
    <w:p w14:paraId="0E58B514" w14:textId="77777777" w:rsidR="001078DB" w:rsidRPr="00EE0884" w:rsidRDefault="001078DB" w:rsidP="00C654C4">
      <w:pPr>
        <w:spacing w:before="60" w:after="60"/>
        <w:ind w:left="0"/>
      </w:pPr>
    </w:p>
    <w:p w14:paraId="5D7F6822" w14:textId="2D38A8E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5" w:name="_Toc448734081"/>
      <w:bookmarkStart w:id="206" w:name="_Toc449604235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Pr="00EE0884">
        <w:t>RECEITA</w:t>
      </w:r>
      <w:r w:rsidR="00C654C4" w:rsidRPr="00EE0884">
        <w:t>S</w:t>
      </w:r>
      <w:r w:rsidRPr="00EE0884">
        <w:t>_REPASSE</w:t>
      </w:r>
      <w:bookmarkEnd w:id="205"/>
      <w:bookmarkEnd w:id="206"/>
    </w:p>
    <w:p w14:paraId="7BCAD310" w14:textId="77777777" w:rsidR="001078DB" w:rsidRPr="00EE0884" w:rsidRDefault="001078DB" w:rsidP="001078DB"/>
    <w:p w14:paraId="2F10108A" w14:textId="04E72860" w:rsidR="001078DB" w:rsidRPr="00EE0884" w:rsidRDefault="00FC05C7" w:rsidP="001078DB">
      <w:pPr>
        <w:pStyle w:val="GERERequisito"/>
      </w:pPr>
      <w:bookmarkStart w:id="207" w:name="_Toc448734082"/>
      <w:bookmarkStart w:id="208" w:name="_Toc449604236"/>
      <w:r w:rsidRPr="00EE0884">
        <w:lastRenderedPageBreak/>
        <w:t>[TA</w:t>
      </w:r>
      <w:r w:rsidR="001078DB" w:rsidRPr="00EE0884">
        <w:t>0</w:t>
      </w:r>
      <w:r w:rsidR="003D1DED">
        <w:t>49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RECEITA</w:t>
      </w:r>
      <w:r w:rsidR="009D0709" w:rsidRPr="00EE0884">
        <w:t>S</w:t>
      </w:r>
      <w:r w:rsidR="001078DB" w:rsidRPr="00EE0884">
        <w:t>_REPASSE</w:t>
      </w:r>
      <w:bookmarkEnd w:id="207"/>
      <w:bookmarkEnd w:id="20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451"/>
        <w:gridCol w:w="1579"/>
        <w:gridCol w:w="1579"/>
        <w:gridCol w:w="1579"/>
      </w:tblGrid>
      <w:tr w:rsidR="00C654C4" w:rsidRPr="00EE0884" w14:paraId="2736FA5B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911431F" w14:textId="6EBDFC9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48E503" w14:textId="3050190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867B62" w14:textId="26D5B0C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382988" w14:textId="7DDECDB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9E1276" w14:textId="36EA5E2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3088F62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F45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86F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B2F3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0138D" w14:textId="4BDAFBD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ABA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07AEC19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837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5CA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C94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63681" w14:textId="670101C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598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Repasse UF, 2 - Repasse </w:t>
            </w:r>
            <w:proofErr w:type="spellStart"/>
            <w:r w:rsidRPr="00EE0884">
              <w:rPr>
                <w:lang w:val="pt-BR"/>
              </w:rPr>
              <w:t>Fundeb</w:t>
            </w:r>
            <w:proofErr w:type="spellEnd"/>
            <w:r w:rsidRPr="00EE0884">
              <w:rPr>
                <w:lang w:val="pt-BR"/>
              </w:rPr>
              <w:t xml:space="preserve"> UF, 3 - Repasse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, 4 - Repasse </w:t>
            </w:r>
            <w:proofErr w:type="spellStart"/>
            <w:r w:rsidRPr="00EE0884">
              <w:rPr>
                <w:lang w:val="pt-BR"/>
              </w:rPr>
              <w:t>Fundeb</w:t>
            </w:r>
            <w:proofErr w:type="spellEnd"/>
            <w:r w:rsidRPr="00EE0884">
              <w:rPr>
                <w:lang w:val="pt-BR"/>
              </w:rPr>
              <w:t xml:space="preserve">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</w:p>
        </w:tc>
      </w:tr>
      <w:tr w:rsidR="00C654C4" w:rsidRPr="00EE0884" w14:paraId="39B8AE1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459EB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78D2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1FF3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7B522" w14:textId="223539DA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CD9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de Repasse do Tipo de Receita</w:t>
            </w:r>
          </w:p>
        </w:tc>
      </w:tr>
      <w:tr w:rsidR="00C654C4" w:rsidRPr="00EE0884" w14:paraId="0AEB34F7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AE71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55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E76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352DA" w14:textId="77AA824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E41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Final de Repasse do Tipo de Receita</w:t>
            </w:r>
          </w:p>
        </w:tc>
      </w:tr>
      <w:tr w:rsidR="00C654C4" w:rsidRPr="00EE0884" w14:paraId="1737D7A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B9F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PERCENTUAL_REPASSE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F0AA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9B4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EF6BB" w14:textId="6DB080E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C48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Percentual da Receita a </w:t>
            </w:r>
            <w:proofErr w:type="gramStart"/>
            <w:r w:rsidRPr="00EE0884">
              <w:rPr>
                <w:lang w:val="pt-BR"/>
              </w:rPr>
              <w:t>ser Repassada</w:t>
            </w:r>
            <w:proofErr w:type="gramEnd"/>
            <w:r w:rsidRPr="00EE0884">
              <w:rPr>
                <w:lang w:val="pt-BR"/>
              </w:rPr>
              <w:t xml:space="preserve">. </w:t>
            </w:r>
          </w:p>
          <w:p w14:paraId="1422D45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>: .75 ( 75%)</w:t>
            </w:r>
          </w:p>
        </w:tc>
      </w:tr>
      <w:tr w:rsidR="00C654C4" w:rsidRPr="00EE0884" w14:paraId="54F05FA9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A07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REPARTE_PRINCIPAL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D12DF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C81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5CC96B" w14:textId="48A1ABE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A803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Principal do Imposto participa do Repasse da Receita Informada </w:t>
            </w:r>
          </w:p>
          <w:p w14:paraId="73A9D22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5E99B74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2BE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REPARTE_MULTA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E6E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3CF3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D1134D" w14:textId="31F2B4A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E2B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Multa do Imposto participa do Repasse da Receita Informada </w:t>
            </w:r>
          </w:p>
          <w:p w14:paraId="3342D4C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98FAF6C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D7D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REPARTE_JUROS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CC7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7C4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2969D" w14:textId="3D5AEF63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8DA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Juros do Imposto participa do Repasse da </w:t>
            </w:r>
            <w:r w:rsidRPr="00EE0884">
              <w:rPr>
                <w:lang w:val="pt-BR"/>
              </w:rPr>
              <w:lastRenderedPageBreak/>
              <w:t xml:space="preserve">Receita Informada </w:t>
            </w:r>
          </w:p>
          <w:p w14:paraId="260BB0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A686F3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9799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REPARTE_CORRECAO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B12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0D91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502B4" w14:textId="05A25D9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5617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Correção Monetária do Imposto participa do Repasse da Receita Informada </w:t>
            </w:r>
          </w:p>
          <w:p w14:paraId="68492DA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BCEF52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DF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REPARTE_TAXA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0DD2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107C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42F769" w14:textId="7469DD4D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A6C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Informa se os Valores das Taxas são repartidos. 0-NÃO, 1- SIM</w:t>
            </w:r>
          </w:p>
        </w:tc>
      </w:tr>
      <w:tr w:rsidR="00C654C4" w:rsidRPr="00EE0884" w14:paraId="65A1988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2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A937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8298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EE0A9" w14:textId="0CCC1AA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D967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Ultima Alteração</w:t>
            </w:r>
          </w:p>
        </w:tc>
      </w:tr>
      <w:tr w:rsidR="00C654C4" w:rsidRPr="00EE0884" w14:paraId="34FD3CBE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69D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666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F3B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9EB0B" w14:textId="1A86111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AE62E" w14:textId="042BD840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</w:t>
            </w:r>
            <w:r w:rsidR="00C07981" w:rsidRPr="00EE0884">
              <w:rPr>
                <w:lang w:val="pt-BR"/>
              </w:rPr>
              <w:t xml:space="preserve"> e Hora </w:t>
            </w:r>
            <w:r w:rsidRPr="00EE0884">
              <w:rPr>
                <w:lang w:val="pt-BR"/>
              </w:rPr>
              <w:t>da Última Atualização</w:t>
            </w:r>
          </w:p>
        </w:tc>
      </w:tr>
    </w:tbl>
    <w:p w14:paraId="257E5258" w14:textId="77777777" w:rsidR="001078DB" w:rsidRPr="00EE0884" w:rsidRDefault="001078DB" w:rsidP="00C654C4">
      <w:pPr>
        <w:spacing w:before="60" w:after="60"/>
        <w:ind w:left="0"/>
      </w:pPr>
    </w:p>
    <w:p w14:paraId="2F867EDD" w14:textId="6C6379A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9" w:name="_Toc448734083"/>
      <w:bookmarkStart w:id="210" w:name="_Toc449604237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Pr="00EE0884">
        <w:t>RECEITA</w:t>
      </w:r>
      <w:r w:rsidR="00C654C4" w:rsidRPr="00EE0884">
        <w:t>S</w:t>
      </w:r>
      <w:r w:rsidRPr="00EE0884">
        <w:t>_TAXAS</w:t>
      </w:r>
      <w:bookmarkEnd w:id="209"/>
      <w:bookmarkEnd w:id="210"/>
    </w:p>
    <w:p w14:paraId="55BDC0AC" w14:textId="77777777" w:rsidR="001078DB" w:rsidRPr="00EE0884" w:rsidRDefault="001078DB" w:rsidP="001078DB"/>
    <w:p w14:paraId="6B955EE6" w14:textId="54D10222" w:rsidR="001078DB" w:rsidRPr="00EE0884" w:rsidRDefault="00FC05C7" w:rsidP="001078DB">
      <w:pPr>
        <w:pStyle w:val="GERERequisito"/>
      </w:pPr>
      <w:bookmarkStart w:id="211" w:name="_Toc448734084"/>
      <w:bookmarkStart w:id="212" w:name="_Toc449604238"/>
      <w:r w:rsidRPr="00EE0884">
        <w:t>[TA</w:t>
      </w:r>
      <w:r w:rsidR="001078DB" w:rsidRPr="00EE0884">
        <w:t>0</w:t>
      </w:r>
      <w:r w:rsidR="003D1DED">
        <w:t>50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RECEITA</w:t>
      </w:r>
      <w:r w:rsidR="00C654C4" w:rsidRPr="00EE0884">
        <w:t>S</w:t>
      </w:r>
      <w:r w:rsidR="001078DB" w:rsidRPr="00EE0884">
        <w:t>_TAXAS</w:t>
      </w:r>
      <w:bookmarkEnd w:id="211"/>
      <w:bookmarkEnd w:id="21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95BB65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D1B40E" w14:textId="7ED4DF76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2F561F0" w14:textId="1C2ACCB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BB20C2" w14:textId="6A9919DE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E493F6" w14:textId="2C59FDC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0D03E8" w14:textId="00AD3F62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1266D6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E35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5439C" w14:textId="0CB528D1" w:rsidR="00C654C4" w:rsidRPr="00EE0884" w:rsidRDefault="00BF38AA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C654C4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FC03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CEFD7" w14:textId="6B404DA8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9F55B" w14:textId="15CE68D6" w:rsidR="00C654C4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76CAC07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04EA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1734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C343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C6012" w14:textId="02764EA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E8BE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241FB" w:rsidRPr="00EE0884" w14:paraId="436CD8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F8935" w14:textId="422C59FB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FA347" w14:textId="661802B2" w:rsidR="007241FB" w:rsidRPr="00EE0884" w:rsidRDefault="007241FB" w:rsidP="007241FB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79948" w14:textId="77777777" w:rsidR="007241FB" w:rsidRPr="00EE0884" w:rsidRDefault="007241FB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04BBA" w14:textId="7E6E34E4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6000D" w14:textId="2AFB1C02" w:rsidR="007241FB" w:rsidRPr="00EE0884" w:rsidRDefault="007241FB" w:rsidP="007241FB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do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SubCodigo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</w:tc>
      </w:tr>
      <w:tr w:rsidR="00C654C4" w:rsidRPr="00EE0884" w14:paraId="7C4A0FB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6660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407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DBE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46232" w14:textId="5B546D5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80F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Descrição da Taxa ou </w:t>
            </w:r>
            <w:proofErr w:type="spellStart"/>
            <w:r w:rsidRPr="00EE0884">
              <w:rPr>
                <w:lang w:val="pt-BR"/>
              </w:rPr>
              <w:t>SubCódigo</w:t>
            </w:r>
            <w:proofErr w:type="spellEnd"/>
          </w:p>
        </w:tc>
      </w:tr>
      <w:tr w:rsidR="00C654C4" w:rsidRPr="00EE0884" w14:paraId="7FBB07A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A34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UNIDADE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17C70" w14:textId="34654EE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D4D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420C7" w14:textId="427E42C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A5D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de Medida</w:t>
            </w:r>
          </w:p>
        </w:tc>
      </w:tr>
      <w:tr w:rsidR="00C654C4" w:rsidRPr="00EE0884" w14:paraId="71AAA71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0A1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VALOR_UNITARIO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EE7E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3D8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8D37E" w14:textId="40A1E40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67B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Unitário</w:t>
            </w:r>
          </w:p>
        </w:tc>
      </w:tr>
      <w:tr w:rsidR="00C654C4" w:rsidRPr="00EE0884" w14:paraId="4E29091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A48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VALOR_LIMITE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46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93EF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1739A" w14:textId="6134A25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CCE0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Máximo a Cobrar</w:t>
            </w:r>
          </w:p>
        </w:tc>
      </w:tr>
      <w:tr w:rsidR="00C654C4" w:rsidRPr="00EE0884" w14:paraId="30C7ABF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F48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VALOR_ACRESCIMO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A5F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C49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F028F" w14:textId="4B297A1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1F3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Acréscimos</w:t>
            </w:r>
          </w:p>
        </w:tc>
      </w:tr>
      <w:tr w:rsidR="00C07981" w:rsidRPr="00EE0884" w14:paraId="231576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1A0DB" w14:textId="6F9ADB5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4B78B" w14:textId="22DC6DD9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21BFF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8F0F0" w14:textId="7D6ED2F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FDEDB" w14:textId="1F9FD287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da Inclusão ou da última Alteração</w:t>
            </w:r>
          </w:p>
        </w:tc>
      </w:tr>
      <w:tr w:rsidR="00C07981" w:rsidRPr="00EE0884" w14:paraId="79CF11C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1ECDC" w14:textId="515C507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87E53" w14:textId="5D88EE9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E31E2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89C81" w14:textId="69367B4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8CEB7" w14:textId="6A257F1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  <w:tr w:rsidR="00090B5C" w:rsidRPr="00EE0884" w14:paraId="2C07BFB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D8FD9" w14:textId="4053E016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45E08" w14:textId="6CC87814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384FD1" w14:textId="77777777" w:rsidR="00090B5C" w:rsidRPr="00EE0884" w:rsidRDefault="00090B5C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AE8E2" w14:textId="61B395BE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4E592" w14:textId="7F03F8E3" w:rsidR="00090B5C" w:rsidRPr="00EE0884" w:rsidRDefault="00090B5C" w:rsidP="00090B5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Situação do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SubCódigo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: 1- ATIVO, 2 - INATIVO ; </w:t>
            </w:r>
          </w:p>
        </w:tc>
      </w:tr>
    </w:tbl>
    <w:p w14:paraId="192D3029" w14:textId="2AC4676D" w:rsidR="00C654C4" w:rsidRPr="00EE0884" w:rsidRDefault="00C654C4" w:rsidP="00C654C4">
      <w:pPr>
        <w:spacing w:before="60" w:after="60"/>
        <w:ind w:left="0"/>
      </w:pPr>
    </w:p>
    <w:p w14:paraId="44451F09" w14:textId="4BC07B31" w:rsidR="001078DB" w:rsidRPr="00EE0884" w:rsidRDefault="001078DB" w:rsidP="00C654C4">
      <w:pPr>
        <w:spacing w:before="60" w:after="60"/>
        <w:ind w:left="0"/>
      </w:pPr>
    </w:p>
    <w:p w14:paraId="759D5C4C" w14:textId="3242E24A" w:rsidR="001078DB" w:rsidRPr="00EE0884" w:rsidRDefault="00C654C4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13" w:name="_Toc448734085"/>
      <w:bookmarkStart w:id="214" w:name="_Toc449604239"/>
      <w:r w:rsidR="001078DB" w:rsidRPr="00EE0884">
        <w:lastRenderedPageBreak/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="001078DB" w:rsidRPr="00EE0884">
        <w:t>RESUMO_ARRECADACAO</w:t>
      </w:r>
      <w:bookmarkEnd w:id="213"/>
      <w:bookmarkEnd w:id="214"/>
    </w:p>
    <w:p w14:paraId="30EAD3C9" w14:textId="77777777" w:rsidR="001078DB" w:rsidRPr="00EE0884" w:rsidRDefault="001078DB" w:rsidP="001078DB"/>
    <w:p w14:paraId="3BCB8961" w14:textId="7E30CFF2" w:rsidR="001078DB" w:rsidRPr="00EE0884" w:rsidRDefault="00FC05C7" w:rsidP="001078DB">
      <w:pPr>
        <w:pStyle w:val="GERERequisito"/>
      </w:pPr>
      <w:bookmarkStart w:id="215" w:name="_Toc448734086"/>
      <w:bookmarkStart w:id="216" w:name="_Toc449604240"/>
      <w:r w:rsidRPr="00EE0884">
        <w:t>[TA</w:t>
      </w:r>
      <w:r w:rsidR="001078DB" w:rsidRPr="00EE0884">
        <w:t>0</w:t>
      </w:r>
      <w:r w:rsidR="003D1DED">
        <w:t>51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RESUMO_ARRECADACAO</w:t>
      </w:r>
      <w:bookmarkEnd w:id="215"/>
      <w:bookmarkEnd w:id="2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625CE25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24FD80" w14:textId="20C75B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1DF994" w14:textId="79361457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FC9A0E" w14:textId="38FA5AA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AEC528" w14:textId="6ACF2A91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CE609B" w14:textId="747AC7B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FB91B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06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ID_RESUMO_ARRECADACAO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3DA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B20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B1E6" w14:textId="2C56C1A3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7B0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Tabela de Resumo de Fechamento da Arrecadação</w:t>
            </w:r>
          </w:p>
        </w:tc>
      </w:tr>
      <w:tr w:rsidR="00C654C4" w:rsidRPr="00EE0884" w14:paraId="16368BA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2A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B9C6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B4B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MFCMkgqGAqACBgOO" w:history="1">
              <w:r w:rsidRPr="00EE0884">
                <w:rPr>
                  <w:lang w:val="pt-BR"/>
                </w:rPr>
                <w:t>TA_ESTATISTICAS_ARRECADACAO.ID_ARRECADACAO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C5AEE" w14:textId="5976B902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906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692865" w:rsidRPr="00EE0884" w14:paraId="3EACB5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83AFA" w14:textId="02BCA170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6AC1" w14:textId="4790C21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6B311A" w14:textId="77777777" w:rsidR="00692865" w:rsidRPr="00EE0884" w:rsidRDefault="00692865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774C2" w14:textId="17726C3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706CC" w14:textId="6973D96D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Arrecadação</w:t>
            </w:r>
          </w:p>
        </w:tc>
      </w:tr>
      <w:tr w:rsidR="00C654C4" w:rsidRPr="00EE0884" w14:paraId="6D478D5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7C9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FD28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D3E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813AE" w14:textId="52EB86B6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7E3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da Receita</w:t>
            </w:r>
          </w:p>
        </w:tc>
      </w:tr>
      <w:tr w:rsidR="00C654C4" w:rsidRPr="00EE0884" w14:paraId="31EEC158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717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3026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F3C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72424" w14:textId="65C2CFF5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238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 da Arrecadação</w:t>
            </w:r>
          </w:p>
        </w:tc>
      </w:tr>
      <w:tr w:rsidR="00C654C4" w:rsidRPr="00EE0884" w14:paraId="70ADE9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C28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C1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A5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3EA4F" w14:textId="02E5952B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A0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</w:p>
        </w:tc>
      </w:tr>
      <w:tr w:rsidR="00C654C4" w:rsidRPr="00EE0884" w14:paraId="1EB6EA9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346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1C6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2D79F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C8EB0" w14:textId="391C3AE1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AB1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da Atividade </w:t>
            </w:r>
            <w:proofErr w:type="spellStart"/>
            <w:r w:rsidRPr="00EE0884">
              <w:rPr>
                <w:lang w:val="pt-BR"/>
              </w:rPr>
              <w:t>Economica</w:t>
            </w:r>
            <w:proofErr w:type="spellEnd"/>
          </w:p>
        </w:tc>
      </w:tr>
      <w:tr w:rsidR="00C654C4" w:rsidRPr="00EE0884" w14:paraId="40631D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5190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AC1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154E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42C90" w14:textId="54E9007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E850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Banco</w:t>
            </w:r>
          </w:p>
        </w:tc>
      </w:tr>
      <w:tr w:rsidR="00C654C4" w:rsidRPr="00EE0884" w14:paraId="232C6B0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2F3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D3F2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CAF0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2B285" w14:textId="384D3B9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78D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</w:tbl>
    <w:p w14:paraId="10D31EB7" w14:textId="77777777" w:rsidR="001078DB" w:rsidRPr="00EE0884" w:rsidRDefault="001078DB" w:rsidP="001078DB">
      <w:pPr>
        <w:spacing w:before="60" w:after="60"/>
        <w:ind w:left="0"/>
      </w:pPr>
    </w:p>
    <w:p w14:paraId="0E4DFC5E" w14:textId="14410D2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17" w:name="_Toc448734087"/>
      <w:bookmarkStart w:id="218" w:name="_Toc449604241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Pr="00EE0884">
        <w:t>RTC_FINANCEIRO</w:t>
      </w:r>
      <w:bookmarkEnd w:id="217"/>
      <w:bookmarkEnd w:id="218"/>
    </w:p>
    <w:p w14:paraId="60D76A3A" w14:textId="77777777" w:rsidR="001078DB" w:rsidRPr="00EE0884" w:rsidRDefault="001078DB" w:rsidP="001078DB"/>
    <w:p w14:paraId="4313293B" w14:textId="586E6014" w:rsidR="001078DB" w:rsidRPr="00EE0884" w:rsidRDefault="00FC05C7" w:rsidP="001078DB">
      <w:pPr>
        <w:pStyle w:val="GERERequisito"/>
      </w:pPr>
      <w:bookmarkStart w:id="219" w:name="_Toc448734088"/>
      <w:bookmarkStart w:id="220" w:name="_Toc449604242"/>
      <w:r w:rsidRPr="00EE0884">
        <w:t>[TA</w:t>
      </w:r>
      <w:r w:rsidR="001078DB" w:rsidRPr="00EE0884">
        <w:t>0</w:t>
      </w:r>
      <w:r w:rsidR="003D1DED">
        <w:t>52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RTC_FINANCEIRO</w:t>
      </w:r>
      <w:bookmarkEnd w:id="219"/>
      <w:bookmarkEnd w:id="22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31BA348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ABD8BF7" w14:textId="0E25B47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AF341C" w14:textId="56AF1EA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06EE48B" w14:textId="5B53FF1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42A88C" w14:textId="42E6F75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48ED09" w14:textId="1FD7287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4CDEC65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D28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AAF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3E8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2B453" w14:textId="68179A7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CA7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2A74E9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B491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F3F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258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531CB" w14:textId="6902670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407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em que Foi </w:t>
            </w:r>
            <w:r w:rsidRPr="00EE0884">
              <w:rPr>
                <w:lang w:val="pt-BR"/>
              </w:rPr>
              <w:lastRenderedPageBreak/>
              <w:t>Processado o Arquivo.</w:t>
            </w:r>
          </w:p>
        </w:tc>
      </w:tr>
      <w:tr w:rsidR="00C654C4" w:rsidRPr="00EE0884" w14:paraId="3FA6937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B034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929B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1F51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39818" w14:textId="7F98F95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A16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1-Aguardando Processamento, 2 - Processado </w:t>
            </w:r>
          </w:p>
          <w:p w14:paraId="459351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3-Problema de Envio</w:t>
            </w:r>
          </w:p>
        </w:tc>
      </w:tr>
      <w:tr w:rsidR="00C654C4" w:rsidRPr="00EE0884" w14:paraId="0D2A7D3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50F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ARQUIVO_FINANCEIRO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673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6FC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2D3D" w14:textId="0C98844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4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Gerado com os códigos contábeis para processamento no financeiro.</w:t>
            </w:r>
          </w:p>
        </w:tc>
      </w:tr>
    </w:tbl>
    <w:p w14:paraId="2BE56180" w14:textId="77777777" w:rsidR="001078DB" w:rsidRPr="00EE0884" w:rsidRDefault="001078DB" w:rsidP="00C654C4">
      <w:pPr>
        <w:spacing w:before="60" w:after="60"/>
        <w:ind w:left="0"/>
      </w:pPr>
    </w:p>
    <w:p w14:paraId="19DA2CC4" w14:textId="33CA4E13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1" w:name="_Toc448734089"/>
      <w:bookmarkStart w:id="222" w:name="_Toc449604243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Pr="00EE0884">
        <w:t>RTC_REPASSE</w:t>
      </w:r>
      <w:bookmarkEnd w:id="221"/>
      <w:bookmarkEnd w:id="222"/>
    </w:p>
    <w:p w14:paraId="61F416B2" w14:textId="77777777" w:rsidR="001078DB" w:rsidRPr="00EE0884" w:rsidRDefault="001078DB" w:rsidP="001078DB"/>
    <w:p w14:paraId="6C178D0B" w14:textId="5663E90A" w:rsidR="001078DB" w:rsidRPr="00EE0884" w:rsidRDefault="00FC05C7" w:rsidP="001078DB">
      <w:pPr>
        <w:pStyle w:val="GERERequisito"/>
      </w:pPr>
      <w:bookmarkStart w:id="223" w:name="_Toc448734090"/>
      <w:bookmarkStart w:id="224" w:name="_Toc449604244"/>
      <w:r w:rsidRPr="00EE0884">
        <w:t>[TA</w:t>
      </w:r>
      <w:r w:rsidR="001078DB" w:rsidRPr="00EE0884">
        <w:t>0</w:t>
      </w:r>
      <w:r w:rsidR="003D1DED">
        <w:t>53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RTC_REPASSE</w:t>
      </w:r>
      <w:bookmarkEnd w:id="223"/>
      <w:bookmarkEnd w:id="2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5682F17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58BB07" w14:textId="1FDB453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E0BD0AA" w14:textId="6CCE239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50CA6C" w14:textId="37077630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261B6" w14:textId="2EDC40F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1B39BD" w14:textId="31AE75D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C2F8F0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601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935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5E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1D989" w14:textId="3A125B8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337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179021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FBC4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64E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511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6B07E" w14:textId="50156E8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DA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</w:t>
            </w:r>
            <w:proofErr w:type="gramStart"/>
            <w:r w:rsidRPr="00EE0884">
              <w:rPr>
                <w:lang w:val="pt-BR"/>
              </w:rPr>
              <w:t>RTC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1292749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NORMAL, 2- COMPLEMENTAR</w:t>
            </w:r>
          </w:p>
        </w:tc>
      </w:tr>
      <w:tr w:rsidR="00C654C4" w:rsidRPr="00EE0884" w14:paraId="67CAB54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2C28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C5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767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5E49" w14:textId="3944DF2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CEA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Inicial da Geração da RTC.</w:t>
            </w:r>
          </w:p>
        </w:tc>
      </w:tr>
      <w:tr w:rsidR="00C654C4" w:rsidRPr="00EE0884" w14:paraId="7CFC2EE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A83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FED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D81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FB4C6" w14:textId="7065BE67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6CC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RTC</w:t>
            </w:r>
          </w:p>
        </w:tc>
      </w:tr>
      <w:tr w:rsidR="00C654C4" w:rsidRPr="00EE0884" w14:paraId="1E31834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16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5E50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082D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7E2D2" w14:textId="48C84CC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56A0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Valor Arrecadado</w:t>
            </w:r>
          </w:p>
        </w:tc>
      </w:tr>
      <w:tr w:rsidR="00C654C4" w:rsidRPr="00EE0884" w14:paraId="1EBFBB2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63AD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C5A9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7B4E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77FA40" w14:textId="19886D95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843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de Ajustes realizados no intervalo informado</w:t>
            </w:r>
          </w:p>
        </w:tc>
      </w:tr>
      <w:tr w:rsidR="00C654C4" w:rsidRPr="00EE0884" w14:paraId="762EC72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CB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C12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6E7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F02AC" w14:textId="406D1844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63C9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Gerada a RTC</w:t>
            </w:r>
          </w:p>
        </w:tc>
      </w:tr>
      <w:tr w:rsidR="00C654C4" w:rsidRPr="00EE0884" w14:paraId="69B2590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B887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USUARIO_INCLUSAO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E76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D74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9A5DB" w14:textId="6778B35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B6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Inclusão</w:t>
            </w:r>
          </w:p>
        </w:tc>
      </w:tr>
    </w:tbl>
    <w:p w14:paraId="15F113A1" w14:textId="77777777" w:rsidR="001078DB" w:rsidRPr="00EE0884" w:rsidRDefault="001078DB" w:rsidP="001078DB">
      <w:pPr>
        <w:spacing w:before="60" w:after="60"/>
        <w:ind w:left="0"/>
      </w:pPr>
    </w:p>
    <w:p w14:paraId="5C8AB8A4" w14:textId="43A6C01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5" w:name="_Toc448734091"/>
      <w:bookmarkStart w:id="226" w:name="_Toc449604245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="00C97267" w:rsidRPr="00EE0884">
        <w:t>RTC_REPASSE_DETALHE</w:t>
      </w:r>
      <w:bookmarkEnd w:id="225"/>
      <w:bookmarkEnd w:id="226"/>
    </w:p>
    <w:p w14:paraId="50DA4B69" w14:textId="77777777" w:rsidR="001078DB" w:rsidRPr="00EE0884" w:rsidRDefault="001078DB" w:rsidP="001078DB"/>
    <w:p w14:paraId="618BE132" w14:textId="7FD9CFED" w:rsidR="001078DB" w:rsidRPr="00EE0884" w:rsidRDefault="00FC05C7" w:rsidP="001078DB">
      <w:pPr>
        <w:pStyle w:val="GERERequisito"/>
      </w:pPr>
      <w:bookmarkStart w:id="227" w:name="_Toc448734092"/>
      <w:bookmarkStart w:id="228" w:name="_Toc449604246"/>
      <w:r w:rsidRPr="00EE0884">
        <w:t>[TA</w:t>
      </w:r>
      <w:r w:rsidR="001078DB" w:rsidRPr="00EE0884">
        <w:t>0</w:t>
      </w:r>
      <w:r w:rsidR="003D1DED">
        <w:t>54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7267" w:rsidRPr="00EE0884">
        <w:t>RTC_REPASSE_DETALHE</w:t>
      </w:r>
      <w:bookmarkEnd w:id="227"/>
      <w:bookmarkEnd w:id="2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C8EE8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3B02EF" w14:textId="0A3EEA4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EC6F74" w14:textId="1505C43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7C8CCE" w14:textId="2B31E38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32A89C" w14:textId="780B61B5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B2032" w14:textId="48F78B7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24A887B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A0AC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D63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9E1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D7307" w14:textId="56A9A46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280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523E43D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C5B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7FD5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F58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A41205" w14:textId="389C03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440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</w:t>
            </w:r>
          </w:p>
        </w:tc>
      </w:tr>
      <w:tr w:rsidR="00C654C4" w:rsidRPr="00EE0884" w14:paraId="04D565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E1D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C9D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A187C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30D3A" w14:textId="2780E73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7F306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do </w:t>
            </w:r>
            <w:proofErr w:type="gramStart"/>
            <w:r w:rsidRPr="00EE0884">
              <w:rPr>
                <w:lang w:val="pt-BR"/>
              </w:rPr>
              <w:t>Repasse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6E71B4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Repasse UF, </w:t>
            </w:r>
          </w:p>
          <w:p w14:paraId="1B3758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</w:t>
            </w:r>
            <w:proofErr w:type="spellStart"/>
            <w:r w:rsidRPr="00EE0884">
              <w:rPr>
                <w:lang w:val="pt-BR"/>
              </w:rPr>
              <w:t>Fundeb</w:t>
            </w:r>
            <w:proofErr w:type="spellEnd"/>
            <w:r w:rsidRPr="00EE0884">
              <w:rPr>
                <w:lang w:val="pt-BR"/>
              </w:rPr>
              <w:t xml:space="preserve"> UF, </w:t>
            </w:r>
          </w:p>
          <w:p w14:paraId="3541228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Repasse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, </w:t>
            </w:r>
          </w:p>
          <w:p w14:paraId="1ED5A2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Repasse </w:t>
            </w:r>
            <w:proofErr w:type="spellStart"/>
            <w:r w:rsidRPr="00EE0884">
              <w:rPr>
                <w:lang w:val="pt-BR"/>
              </w:rPr>
              <w:t>Fundeb</w:t>
            </w:r>
            <w:proofErr w:type="spellEnd"/>
            <w:r w:rsidRPr="00EE0884">
              <w:rPr>
                <w:lang w:val="pt-BR"/>
              </w:rPr>
              <w:t xml:space="preserve">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</w:p>
        </w:tc>
      </w:tr>
      <w:tr w:rsidR="00C654C4" w:rsidRPr="00EE0884" w14:paraId="4902AE5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4220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DD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EF1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0E9FF" w14:textId="7E60ED9C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D97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Contábil utilizado pelo Financeiro</w:t>
            </w:r>
          </w:p>
        </w:tc>
      </w:tr>
      <w:tr w:rsidR="00C654C4" w:rsidRPr="00EE0884" w14:paraId="4EA7CED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6E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196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1F9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51D4B" w14:textId="789BC4D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1BB3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Arrecadado da Receita</w:t>
            </w:r>
          </w:p>
        </w:tc>
      </w:tr>
      <w:tr w:rsidR="00C654C4" w:rsidRPr="00EE0884" w14:paraId="1D539F6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7389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1F5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1663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BED82" w14:textId="282B990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342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Repasse</w:t>
            </w:r>
          </w:p>
        </w:tc>
      </w:tr>
      <w:tr w:rsidR="00C654C4" w:rsidRPr="00EE0884" w14:paraId="5428D7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5F5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7B3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EB2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2B561" w14:textId="03763D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53DB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0 - Operação Normal; </w:t>
            </w:r>
          </w:p>
          <w:p w14:paraId="722CF8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PG Estornos; </w:t>
            </w:r>
          </w:p>
          <w:p w14:paraId="424E1B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Negativo </w:t>
            </w:r>
            <w:proofErr w:type="gramStart"/>
            <w:r w:rsidRPr="00EE0884">
              <w:rPr>
                <w:lang w:val="pt-BR"/>
              </w:rPr>
              <w:t>( M</w:t>
            </w:r>
            <w:proofErr w:type="gramEnd"/>
            <w:r w:rsidRPr="00EE0884">
              <w:rPr>
                <w:lang w:val="pt-BR"/>
              </w:rPr>
              <w:t xml:space="preserve"> -&gt; E ) ; </w:t>
            </w:r>
          </w:p>
          <w:p w14:paraId="4975B5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Restituição; </w:t>
            </w:r>
          </w:p>
          <w:p w14:paraId="43BD67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Repasse Negativo ( E -&gt; M );</w:t>
            </w:r>
          </w:p>
        </w:tc>
      </w:tr>
      <w:tr w:rsidR="00C654C4" w:rsidRPr="00EE0884" w14:paraId="3A7A4E8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CD3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A02A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96C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0BD31" w14:textId="4BF01C2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6A8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</w:p>
        </w:tc>
      </w:tr>
      <w:tr w:rsidR="00C654C4" w:rsidRPr="00EE0884" w14:paraId="75AF68F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417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707C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3566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jCMkgqGAqACBgOz" w:history="1">
              <w:r w:rsidRPr="00EE0884">
                <w:rPr>
                  <w:lang w:val="pt-BR"/>
                </w:rPr>
                <w:t>TA_PAGOS_AJUSTES_REPASSE.ID_AJUSTES_REPASSE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6C0A6" w14:textId="60E8444B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99D9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Sequencial de Ajustes. Sempre que houver ajuste de pagamentos corrigidos e restituições este campo será preenchido</w:t>
            </w:r>
          </w:p>
        </w:tc>
      </w:tr>
    </w:tbl>
    <w:p w14:paraId="4E4B2423" w14:textId="77777777" w:rsidR="001078DB" w:rsidRPr="00EE0884" w:rsidRDefault="001078DB" w:rsidP="00C654C4">
      <w:pPr>
        <w:spacing w:before="60" w:after="60"/>
        <w:ind w:left="0"/>
      </w:pPr>
    </w:p>
    <w:p w14:paraId="303DA119" w14:textId="77777777" w:rsidR="001078DB" w:rsidRPr="00EE0884" w:rsidRDefault="001078DB" w:rsidP="00C97267">
      <w:pPr>
        <w:spacing w:before="60" w:after="60"/>
        <w:ind w:left="0"/>
      </w:pPr>
    </w:p>
    <w:p w14:paraId="475A1A6B" w14:textId="7DF9692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9" w:name="_Toc448734093"/>
      <w:bookmarkStart w:id="230" w:name="_Toc449604247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="00C97267" w:rsidRPr="00EE0884">
        <w:t>TIPO_GRUPOS_CNAES</w:t>
      </w:r>
      <w:bookmarkEnd w:id="229"/>
      <w:bookmarkEnd w:id="230"/>
    </w:p>
    <w:p w14:paraId="66B448A5" w14:textId="77777777" w:rsidR="001078DB" w:rsidRPr="00EE0884" w:rsidRDefault="001078DB" w:rsidP="001078DB"/>
    <w:p w14:paraId="2D53D09D" w14:textId="4FC23B2C" w:rsidR="001078DB" w:rsidRPr="00EE0884" w:rsidRDefault="00FC05C7" w:rsidP="001078DB">
      <w:pPr>
        <w:pStyle w:val="GERERequisito"/>
      </w:pPr>
      <w:bookmarkStart w:id="231" w:name="_Toc448734094"/>
      <w:bookmarkStart w:id="232" w:name="_Toc449604248"/>
      <w:r w:rsidRPr="00EE0884">
        <w:t>[TA</w:t>
      </w:r>
      <w:r w:rsidR="001078DB" w:rsidRPr="00EE0884">
        <w:t>0</w:t>
      </w:r>
      <w:r w:rsidR="003D1DED">
        <w:t>55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7267" w:rsidRPr="00EE0884">
        <w:t>TIPO_GRUPOS_CNAES</w:t>
      </w:r>
      <w:bookmarkEnd w:id="231"/>
      <w:bookmarkEnd w:id="2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2FF544D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188C13" w14:textId="15C870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C27D49" w14:textId="79A1472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4D1ED4" w14:textId="6C9953CA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A48588" w14:textId="70C3392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A37612" w14:textId="482C6C0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16E393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EBD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074D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21E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7B306" w14:textId="5E99D48E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BC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72022E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4-Sivilcultura/</w:t>
            </w:r>
            <w:proofErr w:type="spellStart"/>
            <w:r w:rsidRPr="00EE0884">
              <w:rPr>
                <w:lang w:val="pt-BR"/>
              </w:rPr>
              <w:t>Explor</w:t>
            </w:r>
            <w:proofErr w:type="spellEnd"/>
            <w:r w:rsidRPr="00EE0884">
              <w:rPr>
                <w:lang w:val="pt-BR"/>
              </w:rPr>
              <w:t xml:space="preserve">, </w:t>
            </w:r>
          </w:p>
          <w:p w14:paraId="58B86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60FCA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C654C4" w:rsidRPr="00EE0884" w14:paraId="10AB5CF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739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DESCRICAO_GRUPO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342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FABC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E8960" w14:textId="6C29CE18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900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Grupo de CNAE</w:t>
            </w:r>
          </w:p>
        </w:tc>
      </w:tr>
      <w:tr w:rsidR="003D124D" w:rsidRPr="00EE0884" w14:paraId="18254C3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0369E" w14:textId="69E9DDB4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C1C3F" w14:textId="2BEFE26A" w:rsidR="003D124D" w:rsidRPr="00EE0884" w:rsidRDefault="003D124D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4765A" w14:textId="77777777" w:rsidR="003D124D" w:rsidRPr="00EE0884" w:rsidRDefault="003D124D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D2FE3" w14:textId="4E7C2FD7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30576" w14:textId="7A080BDF" w:rsidR="003D124D" w:rsidRPr="00EE0884" w:rsidRDefault="003D124D" w:rsidP="003D124D">
            <w:pPr>
              <w:pStyle w:val="NormalWeb"/>
            </w:pPr>
            <w:r w:rsidRPr="00EE0884">
              <w:t xml:space="preserve">Situação do Tipo de grupo : 1 - ATIVO , 2 - CANCELADO ; </w:t>
            </w:r>
          </w:p>
        </w:tc>
      </w:tr>
    </w:tbl>
    <w:p w14:paraId="389084C7" w14:textId="77777777" w:rsidR="001078DB" w:rsidRPr="00EE0884" w:rsidRDefault="001078DB" w:rsidP="00C654C4">
      <w:pPr>
        <w:spacing w:before="60" w:after="60"/>
        <w:ind w:left="0"/>
      </w:pPr>
    </w:p>
    <w:p w14:paraId="1B429E56" w14:textId="70B771A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33" w:name="_Toc448734095"/>
      <w:bookmarkStart w:id="234" w:name="_Toc449604249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="00C97267" w:rsidRPr="00EE0884">
        <w:t>TIPO_REJEICAO_ARQUIVOS</w:t>
      </w:r>
      <w:bookmarkEnd w:id="233"/>
      <w:bookmarkEnd w:id="234"/>
    </w:p>
    <w:p w14:paraId="65C10D20" w14:textId="77777777" w:rsidR="001078DB" w:rsidRPr="00EE0884" w:rsidRDefault="001078DB" w:rsidP="001078DB"/>
    <w:p w14:paraId="3A217432" w14:textId="546A36CE" w:rsidR="001078DB" w:rsidRPr="00EE0884" w:rsidRDefault="00FC05C7" w:rsidP="001078DB">
      <w:pPr>
        <w:pStyle w:val="GERERequisito"/>
      </w:pPr>
      <w:bookmarkStart w:id="235" w:name="_Toc448734096"/>
      <w:bookmarkStart w:id="236" w:name="_Toc449604250"/>
      <w:r w:rsidRPr="00EE0884">
        <w:t>[TA</w:t>
      </w:r>
      <w:r w:rsidR="001078DB" w:rsidRPr="00EE0884">
        <w:t>0</w:t>
      </w:r>
      <w:r w:rsidR="00D00CD7">
        <w:t>56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7267" w:rsidRPr="00EE0884">
        <w:t>TIPO_REJEICAO_ARQUIVOS</w:t>
      </w:r>
      <w:bookmarkEnd w:id="235"/>
      <w:bookmarkEnd w:id="2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  <w:gridCol w:w="1276"/>
        <w:gridCol w:w="1134"/>
        <w:gridCol w:w="1559"/>
        <w:gridCol w:w="2502"/>
      </w:tblGrid>
      <w:tr w:rsidR="00211023" w:rsidRPr="00EE0884" w14:paraId="71B86E79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E8AFD2" w14:textId="5FD43BB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ADEA72" w14:textId="4B2875F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0080B7B" w14:textId="4A18C45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AD2F05" w14:textId="7CF63F56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F1BBA5" w14:textId="1ED40A5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211023" w:rsidRPr="00EE0884" w14:paraId="428B52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30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ECB9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602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7F8E0" w14:textId="546CA9E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BF5039" w14:textId="77777777" w:rsidR="00CC4841" w:rsidRPr="00EE0884" w:rsidRDefault="00211023" w:rsidP="00CC4841">
            <w:pPr>
              <w:pStyle w:val="NormalWeb"/>
              <w:spacing w:before="0" w:beforeAutospacing="0"/>
            </w:pPr>
            <w:r w:rsidRPr="00EE0884">
              <w:t xml:space="preserve"> </w:t>
            </w:r>
            <w:r w:rsidR="00CC4841" w:rsidRPr="00EE0884">
              <w:t xml:space="preserve">Código de erros no registro Detalhe: </w:t>
            </w:r>
          </w:p>
          <w:p w14:paraId="5475881A" w14:textId="77777777" w:rsidR="00CC4841" w:rsidRPr="00EE0884" w:rsidRDefault="00CC4841" w:rsidP="00CC4841">
            <w:pPr>
              <w:pStyle w:val="NormalWeb"/>
              <w:spacing w:before="0" w:beforeAutospacing="0"/>
            </w:pPr>
            <w:proofErr w:type="gramStart"/>
            <w:r w:rsidRPr="00EE0884">
              <w:t>Código  Descrição</w:t>
            </w:r>
            <w:proofErr w:type="gramEnd"/>
            <w:r w:rsidRPr="00EE0884">
              <w:t xml:space="preserve"> </w:t>
            </w:r>
          </w:p>
          <w:p w14:paraId="3BF32EC7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01 - Data de Juliana de Arrecadação Inferior a Data de Recepção do arquivo ou </w:t>
            </w:r>
            <w:proofErr w:type="gramStart"/>
            <w:r w:rsidRPr="00EE0884">
              <w:t>inválida !</w:t>
            </w:r>
            <w:proofErr w:type="gramEnd"/>
            <w:r w:rsidRPr="00EE0884">
              <w:t xml:space="preserve"> </w:t>
            </w:r>
          </w:p>
          <w:p w14:paraId="7B566041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02 - Código NOSSO NUMERO Não Localizado   </w:t>
            </w:r>
          </w:p>
          <w:p w14:paraId="3BB7A742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03 - Código do Banco Arrecadador inválido ou Não Localizado </w:t>
            </w:r>
          </w:p>
          <w:p w14:paraId="0F985C61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04 - Código da Agência Arrecadadora inválida ou Não Localizada </w:t>
            </w:r>
          </w:p>
          <w:p w14:paraId="631CC110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05 - Tipo de Valor Informativo inválido </w:t>
            </w:r>
          </w:p>
          <w:p w14:paraId="61277C1F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06 - Tipo de documento inválido </w:t>
            </w:r>
          </w:p>
          <w:p w14:paraId="42D18E06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07 - Tipo de Receita inválido </w:t>
            </w:r>
          </w:p>
          <w:p w14:paraId="7C425112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08 - Tipo de Documento não cadastrado </w:t>
            </w:r>
          </w:p>
          <w:p w14:paraId="172D1807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09 - Tipo de Receita não cadastrado </w:t>
            </w:r>
          </w:p>
          <w:p w14:paraId="37FF7B04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10 - Tipo de Valor informativo não cadastrado </w:t>
            </w:r>
          </w:p>
          <w:p w14:paraId="5F1F2450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11 - Versão da Barra Recepcionada Diferente da Atual Homologada </w:t>
            </w:r>
          </w:p>
          <w:p w14:paraId="48C1056D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12 - CPF/CNPJ/Inscrição Estadual/ </w:t>
            </w:r>
            <w:proofErr w:type="spellStart"/>
            <w:r w:rsidRPr="00EE0884">
              <w:t>Renavan</w:t>
            </w:r>
            <w:proofErr w:type="spellEnd"/>
            <w:r w:rsidRPr="00EE0884">
              <w:t xml:space="preserve"> não Localizado </w:t>
            </w:r>
          </w:p>
          <w:p w14:paraId="2FFA03CF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13 - Sistema da SEFAZ, gerador da Barra não Identificado </w:t>
            </w:r>
          </w:p>
          <w:p w14:paraId="2570F48B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14 - NSU Duplicado </w:t>
            </w:r>
          </w:p>
          <w:p w14:paraId="796231E3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lastRenderedPageBreak/>
              <w:t xml:space="preserve">15 - Erro Não Classificado, Verificar Layout da BARRA </w:t>
            </w:r>
          </w:p>
          <w:p w14:paraId="4720D6E9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16 - Data do Repasse Financeiro inválido </w:t>
            </w:r>
          </w:p>
          <w:p w14:paraId="51E195D0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17 - Data do Repasse </w:t>
            </w:r>
            <w:proofErr w:type="spellStart"/>
            <w:r w:rsidRPr="00EE0884">
              <w:t>Financ</w:t>
            </w:r>
            <w:proofErr w:type="spellEnd"/>
            <w:r w:rsidRPr="00EE0884">
              <w:t xml:space="preserve">. </w:t>
            </w:r>
            <w:proofErr w:type="gramStart"/>
            <w:r w:rsidRPr="00EE0884">
              <w:t>maior</w:t>
            </w:r>
            <w:proofErr w:type="gramEnd"/>
            <w:r w:rsidRPr="00EE0884">
              <w:t xml:space="preserve"> que a data corrente </w:t>
            </w:r>
          </w:p>
          <w:p w14:paraId="563D3F5A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18 - Data do Repasse </w:t>
            </w:r>
            <w:proofErr w:type="spellStart"/>
            <w:r w:rsidRPr="00EE0884">
              <w:t>Financ</w:t>
            </w:r>
            <w:proofErr w:type="spellEnd"/>
            <w:r w:rsidRPr="00EE0884">
              <w:t xml:space="preserve">. </w:t>
            </w:r>
            <w:proofErr w:type="gramStart"/>
            <w:r w:rsidRPr="00EE0884">
              <w:t>menor</w:t>
            </w:r>
            <w:proofErr w:type="gramEnd"/>
            <w:r w:rsidRPr="00EE0884">
              <w:t xml:space="preserve"> que </w:t>
            </w:r>
            <w:proofErr w:type="spellStart"/>
            <w:r w:rsidRPr="00EE0884">
              <w:t>dta</w:t>
            </w:r>
            <w:proofErr w:type="spellEnd"/>
            <w:r w:rsidRPr="00EE0884">
              <w:t xml:space="preserve"> arrecadação </w:t>
            </w:r>
          </w:p>
          <w:p w14:paraId="06B44407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19 - Quantidade dos Documentos Repassados divergente do Obtido na Arrecadação </w:t>
            </w:r>
          </w:p>
          <w:p w14:paraId="4CA27C56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20 - Valor do Lançamento Divergente do Valor Informativo Acumulado </w:t>
            </w:r>
          </w:p>
          <w:p w14:paraId="1088C723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21 - Numero de Controle do STR já </w:t>
            </w:r>
            <w:proofErr w:type="gramStart"/>
            <w:r w:rsidRPr="00EE0884">
              <w:t>foi Processado</w:t>
            </w:r>
            <w:proofErr w:type="gramEnd"/>
            <w:r w:rsidRPr="00EE0884">
              <w:t xml:space="preserve"> </w:t>
            </w:r>
          </w:p>
          <w:p w14:paraId="4636E210" w14:textId="0A332E35" w:rsidR="00C654C4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22 - Código do Convênio Bancário  não Localizado </w:t>
            </w:r>
          </w:p>
        </w:tc>
      </w:tr>
      <w:tr w:rsidR="00211023" w:rsidRPr="00EE0884" w14:paraId="05113A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5FA8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MOTIVO_REJEICAO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90B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D7F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7C146" w14:textId="2E05D06F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E5A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Rejeição</w:t>
            </w:r>
          </w:p>
        </w:tc>
      </w:tr>
      <w:tr w:rsidR="00211023" w:rsidRPr="00EE0884" w14:paraId="5F17E040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B025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4C1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28A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6D718" w14:textId="6E6C05C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689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 CANCELADO</w:t>
            </w:r>
          </w:p>
        </w:tc>
      </w:tr>
    </w:tbl>
    <w:p w14:paraId="79086195" w14:textId="77777777" w:rsidR="001078DB" w:rsidRPr="00EE0884" w:rsidRDefault="001078DB" w:rsidP="00C654C4">
      <w:pPr>
        <w:spacing w:before="60" w:after="60"/>
        <w:ind w:left="0"/>
      </w:pPr>
    </w:p>
    <w:p w14:paraId="51947FBA" w14:textId="77777777" w:rsidR="00FC1E12" w:rsidRPr="00EE0884" w:rsidRDefault="00FC1E12" w:rsidP="00FC1E12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237" w:name="_Toc448734097"/>
      <w:bookmarkStart w:id="238" w:name="_Toc449604251"/>
      <w:r w:rsidRPr="00EE0884">
        <w:t xml:space="preserve">Chaves das Tabelas (Primária e </w:t>
      </w:r>
      <w:r w:rsidR="0089787A" w:rsidRPr="00EE0884">
        <w:t>Estrangeira</w:t>
      </w:r>
      <w:r w:rsidRPr="00EE0884">
        <w:t>)</w:t>
      </w:r>
      <w:bookmarkEnd w:id="237"/>
      <w:bookmarkEnd w:id="238"/>
    </w:p>
    <w:p w14:paraId="48F4D105" w14:textId="4B7AD10F" w:rsidR="00FC1E12" w:rsidRPr="00EE0884" w:rsidRDefault="0089787A" w:rsidP="00016E22">
      <w:pPr>
        <w:spacing w:before="60" w:after="60"/>
        <w:ind w:left="0"/>
        <w:jc w:val="both"/>
      </w:pPr>
      <w:r w:rsidRPr="00EE0884">
        <w:t>A relação a seguir mostrar as chaves primárias e estrangeiras das tabelas da arrecadação. Bem como, a referência existente entre a chave estrangeira com a tabela referenciada.</w:t>
      </w:r>
    </w:p>
    <w:p w14:paraId="73038D79" w14:textId="77777777" w:rsidR="0089787A" w:rsidRPr="00EE0884" w:rsidRDefault="0089787A" w:rsidP="00016E22">
      <w:pPr>
        <w:spacing w:before="60" w:after="60"/>
        <w:ind w:left="0"/>
      </w:pPr>
    </w:p>
    <w:tbl>
      <w:tblPr>
        <w:tblW w:w="9440" w:type="dxa"/>
        <w:tblInd w:w="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2080"/>
        <w:gridCol w:w="1400"/>
        <w:gridCol w:w="2980"/>
      </w:tblGrid>
      <w:tr w:rsidR="0089787A" w:rsidRPr="00EE0884" w14:paraId="5C591739" w14:textId="77777777" w:rsidTr="00016E22">
        <w:trPr>
          <w:trHeight w:val="300"/>
          <w:tblHeader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740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2F2E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7F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CHAVE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5CE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 REFERENCIADA</w:t>
            </w:r>
          </w:p>
        </w:tc>
      </w:tr>
      <w:tr w:rsidR="0089787A" w:rsidRPr="00EE0884" w14:paraId="7544871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D4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0CC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2A3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430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CE7D6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FB5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27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F2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501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</w:tr>
      <w:tr w:rsidR="0089787A" w:rsidRPr="00EE0884" w14:paraId="66BB406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7E2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19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IDERRODETALHEARQ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8E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128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6E99C6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215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6C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BCF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680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797E83D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EB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820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28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17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</w:tr>
      <w:tr w:rsidR="0089787A" w:rsidRPr="00EE0884" w14:paraId="270D43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57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90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CB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2B4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903269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FA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455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C3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6F9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08EF0F0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D56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6F4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DB7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740D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081ED55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0963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FED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F4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EF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0DEBB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AE4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E0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53E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8E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9D753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4B0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6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CB4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305C6D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96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BANCOS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F2B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63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0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0B4D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114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6A8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5B7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F8E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2E98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B2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3AF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E8DD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60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79FF168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BD17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F72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C5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28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65E6F63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0F9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F4B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IDTARIFA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536F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DE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2506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0D7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22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67A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A2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588CEF8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00E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D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E3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EE6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CD1E5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D96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469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A53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2A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238D2A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13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A6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93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A4E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044768E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53B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98C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05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A8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673533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FC1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A1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C9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334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23F263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C498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DD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610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52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4FF2E9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B5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20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5BA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5D3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A018F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91CD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48A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BB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71A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E371B4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AD2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AEF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D4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260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6B3CEB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DA6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9F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54A7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6B9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60AE75F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273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0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4CA0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7FA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2A28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188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97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4B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AE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502295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C4C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8C9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EA6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717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7CE19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8F5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FC2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CNAE_FISCAL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29F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2EE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CEAFD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76C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0E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33A4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0468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658A888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9C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058D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13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BB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D5E6D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37B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E77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IDBDDAR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704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BF16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493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7A8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853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94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7D5BFB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A0F5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C1D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D0D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C402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77BFA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93F2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97D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TIPO_CONTA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C4D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2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61638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0C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1B6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10C9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C69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F96815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453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1F5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2EC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D399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56CBA9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C9E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E20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D32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315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067E9A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A9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50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89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4F8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3F855C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A27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E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61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00E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7DDF19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DD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0C3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21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80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68725C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92FF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5DA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26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E7A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4625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03D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4B5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BC1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9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057D88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37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32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F5F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0CF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6CEB09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5F3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43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34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3E7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148488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F2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D8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3BF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BD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</w:tr>
      <w:tr w:rsidR="0089787A" w:rsidRPr="00EE0884" w14:paraId="65BBC0F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19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456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98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3B7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BE2EE6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5D9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CE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881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0EB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77EAB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40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F2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23A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1B1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5674A5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5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50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90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82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809CF9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D60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878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95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8A4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30C885D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E42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16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DD2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0E2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F1C1CD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386F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E51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4DC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3EBD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8CC8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ADC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C6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031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6CA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76BBF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192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AC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30F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A35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59304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5CA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12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1345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225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60B2E35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EC4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91E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73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E45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13D9D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89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F8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4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7C7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2C6875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E60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270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B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B7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785E0C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25F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774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CA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A7F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95B3C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CC4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E1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5FB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77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380D7C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8E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08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1C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E6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BDA163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DA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062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7FD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9E7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4AB2EE4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2EEC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F4E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2F77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C5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8D1542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CE4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3F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F59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65A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</w:tr>
      <w:tr w:rsidR="0089787A" w:rsidRPr="00EE0884" w14:paraId="609A65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508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64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534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1A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2BFFBEB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886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8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2F18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99B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A4B3BF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4218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76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D3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1E5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4FFAD8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799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84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10B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7C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BCC46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E4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3DF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IDSERVIDOR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A099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F2C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A5A7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E01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3F6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0DB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D0C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D334A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F5B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382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147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6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002E98A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0E61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97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F5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2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8FAEBE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9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821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29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0FB7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CD12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CC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54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12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D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</w:tr>
      <w:tr w:rsidR="0089787A" w:rsidRPr="00EE0884" w14:paraId="1028C2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A64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CB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D6B2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4F2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</w:tr>
      <w:tr w:rsidR="0089787A" w:rsidRPr="00EE0884" w14:paraId="59579B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580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119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0E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742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BD9389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45E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780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6F2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9B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12164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EB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8C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75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B09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1608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754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B9E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93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0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58AFA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A5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3C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1A4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702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68EF17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65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15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AE8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65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0A6AB14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259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5D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25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EA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18FDAD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0B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423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18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9D0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475ED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C9C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119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628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82D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D08164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A5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54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6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D4A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1767A3E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CA0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BAE8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78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69D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</w:tr>
      <w:tr w:rsidR="0089787A" w:rsidRPr="00EE0884" w14:paraId="1A31A2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6F7A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6D6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510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45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165C0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1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3FE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B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1A5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302BA4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502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FB5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D94E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DE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7C84D92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1C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A6E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96B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F68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38545A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C53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E88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IDEXIGENCIA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20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C22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C4DE07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FB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40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AE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9D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</w:tr>
      <w:tr w:rsidR="0089787A" w:rsidRPr="00EE0884" w14:paraId="574B6FE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4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35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9F7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9F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D2F185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FC3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1ACF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637B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E84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3D7D2D4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502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B7E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1EA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896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5B0FE88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EE69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1A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C6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B7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49473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94C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77E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EA7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A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083D66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E27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A7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AC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09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18DF95E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605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AA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59C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24F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5ED7D30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744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41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2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C8B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723C756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86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9F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21E0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7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284F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C5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E998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5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787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21CF2F3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B86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212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890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50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6AC58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377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9E8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6E0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1B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6DC3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89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633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F75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C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B33440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1C8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AC5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233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82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07C7D2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A76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676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3B2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FC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6C57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928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F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D0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68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7B7DA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7D8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144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B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09A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4962A9E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1D2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D74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1C3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E76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CE55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67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20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FC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7F3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7AB65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7592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3D5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7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F93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0449063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163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F21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8C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EE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4553E1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16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E5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4AA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C0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1E06CD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E65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690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66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B0D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</w:tr>
      <w:tr w:rsidR="0089787A" w:rsidRPr="00EE0884" w14:paraId="24F7170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D4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E5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DATA_INICIO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DCA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AAB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DD91D1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1E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640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687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1D9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CB6B25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C14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C1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AD4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C1F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A2E67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58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FD1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36A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B42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550F414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36A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445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IDRECEITA_TAXA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556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B2D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2E011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85E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55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29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CE7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0BFA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752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84D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DA3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FE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1A7B1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998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896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IDRESUMOARREC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36F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0D8D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B2C3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8D72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71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35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C1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</w:tr>
      <w:tr w:rsidR="0089787A" w:rsidRPr="00EE0884" w14:paraId="08FB80A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6F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B9C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3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57C4C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6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FDC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12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A6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54579F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5BF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4A9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06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D7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2EC8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78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117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AF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6B5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468D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18A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A7F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A1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ECC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ED3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4B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C7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4F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B1B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478D96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E2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6B8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54D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8F8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F15DE0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7E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2A13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E86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FA0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</w:tr>
      <w:tr w:rsidR="0089787A" w:rsidRPr="00EE0884" w14:paraId="096667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378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TIPO_GRUPOS_CNAES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39F8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82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83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9646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A1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A74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2EE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0D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</w:tbl>
    <w:p w14:paraId="25182C4C" w14:textId="77777777" w:rsidR="0089787A" w:rsidRPr="00EE0884" w:rsidRDefault="0089787A" w:rsidP="00FC1E12">
      <w:pPr>
        <w:spacing w:before="60" w:after="60"/>
      </w:pPr>
    </w:p>
    <w:sectPr w:rsidR="0089787A" w:rsidRPr="00EE0884" w:rsidSect="003F5576">
      <w:headerReference w:type="default" r:id="rId9"/>
      <w:footerReference w:type="default" r:id="rId10"/>
      <w:pgSz w:w="11907" w:h="16839" w:code="9"/>
      <w:pgMar w:top="1807" w:right="1440" w:bottom="1417" w:left="1440" w:header="720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AE5A6E" w14:textId="77777777" w:rsidR="00855761" w:rsidRDefault="00855761">
      <w:r>
        <w:separator/>
      </w:r>
    </w:p>
  </w:endnote>
  <w:endnote w:type="continuationSeparator" w:id="0">
    <w:p w14:paraId="2F49C659" w14:textId="77777777" w:rsidR="00855761" w:rsidRDefault="00855761">
      <w:r>
        <w:continuationSeparator/>
      </w:r>
    </w:p>
  </w:endnote>
  <w:endnote w:type="continuationNotice" w:id="1">
    <w:p w14:paraId="24A9BF82" w14:textId="77777777" w:rsidR="00855761" w:rsidRDefault="00855761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 New (W1)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ialog">
    <w:altName w:val="Times New Roman"/>
    <w:panose1 w:val="00000000000000000000"/>
    <w:charset w:val="00"/>
    <w:family w:val="roman"/>
    <w:notTrueType/>
    <w:pitch w:val="default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26FB91" w14:textId="3B797EFA" w:rsidR="00116FE1" w:rsidRPr="001F108F" w:rsidRDefault="00116FE1" w:rsidP="003F5576">
    <w:pPr>
      <w:pStyle w:val="Rodap"/>
      <w:rPr>
        <w:b/>
      </w:rPr>
    </w:pPr>
    <w:r>
      <w:rPr>
        <w:b/>
        <w:noProof/>
        <w:snapToGrid/>
        <w:lang w:eastAsia="pt-BR"/>
      </w:rPr>
      <w:drawing>
        <wp:anchor distT="0" distB="0" distL="114300" distR="114300" simplePos="0" relativeHeight="251657728" behindDoc="0" locked="0" layoutInCell="1" allowOverlap="1" wp14:anchorId="6B72DB7D" wp14:editId="00D89C9B">
          <wp:simplePos x="0" y="0"/>
          <wp:positionH relativeFrom="column">
            <wp:posOffset>3494405</wp:posOffset>
          </wp:positionH>
          <wp:positionV relativeFrom="paragraph">
            <wp:posOffset>-65405</wp:posOffset>
          </wp:positionV>
          <wp:extent cx="2682875" cy="455930"/>
          <wp:effectExtent l="0" t="0" r="3175" b="127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82875" cy="455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F108F">
      <w:rPr>
        <w:b/>
      </w:rPr>
      <w:tab/>
    </w:r>
    <w:r w:rsidRPr="001F108F">
      <w:rPr>
        <w:b/>
      </w:rPr>
      <w:fldChar w:fldCharType="begin"/>
    </w:r>
    <w:r w:rsidRPr="001F108F">
      <w:rPr>
        <w:b/>
      </w:rPr>
      <w:instrText>PAGE   \* MERGEFORMAT</w:instrText>
    </w:r>
    <w:r w:rsidRPr="001F108F">
      <w:rPr>
        <w:b/>
      </w:rPr>
      <w:fldChar w:fldCharType="separate"/>
    </w:r>
    <w:r w:rsidR="00EC0FD1">
      <w:rPr>
        <w:b/>
        <w:noProof/>
      </w:rPr>
      <w:t>81</w:t>
    </w:r>
    <w:r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60B08D" w14:textId="77777777" w:rsidR="00855761" w:rsidRDefault="00855761">
      <w:r>
        <w:separator/>
      </w:r>
    </w:p>
  </w:footnote>
  <w:footnote w:type="continuationSeparator" w:id="0">
    <w:p w14:paraId="613DC009" w14:textId="77777777" w:rsidR="00855761" w:rsidRDefault="00855761">
      <w:r>
        <w:continuationSeparator/>
      </w:r>
    </w:p>
  </w:footnote>
  <w:footnote w:type="continuationNotice" w:id="1">
    <w:p w14:paraId="3F6B3847" w14:textId="77777777" w:rsidR="00855761" w:rsidRDefault="00855761">
      <w:pPr>
        <w:spacing w:after="0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60AAC" w14:textId="7661827A" w:rsidR="00116FE1" w:rsidRPr="000A2EDD" w:rsidRDefault="00550213" w:rsidP="003F5576">
    <w:pPr>
      <w:pStyle w:val="Cabealho"/>
      <w:ind w:left="0"/>
      <w:jc w:val="right"/>
      <w:rPr>
        <w:color w:val="4F81BD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59776" behindDoc="1" locked="0" layoutInCell="1" allowOverlap="1" wp14:anchorId="7B7E57BE" wp14:editId="45090403">
          <wp:simplePos x="0" y="0"/>
          <wp:positionH relativeFrom="page">
            <wp:posOffset>4318000</wp:posOffset>
          </wp:positionH>
          <wp:positionV relativeFrom="page">
            <wp:posOffset>-111760</wp:posOffset>
          </wp:positionV>
          <wp:extent cx="3479165" cy="1299210"/>
          <wp:effectExtent l="0" t="0" r="635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79165" cy="1299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60800" behindDoc="1" locked="0" layoutInCell="1" allowOverlap="1" wp14:anchorId="45AF50A5" wp14:editId="12F46666">
          <wp:simplePos x="0" y="0"/>
          <wp:positionH relativeFrom="page">
            <wp:posOffset>318135</wp:posOffset>
          </wp:positionH>
          <wp:positionV relativeFrom="page">
            <wp:posOffset>38100</wp:posOffset>
          </wp:positionV>
          <wp:extent cx="1348740" cy="1132205"/>
          <wp:effectExtent l="0" t="0" r="0" b="10795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1673"/>
                  <a:stretch>
                    <a:fillRect/>
                  </a:stretch>
                </pic:blipFill>
                <pic:spPr bwMode="auto">
                  <a:xfrm>
                    <a:off x="0" y="0"/>
                    <a:ext cx="1348740" cy="1132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6FE1" w:rsidRPr="00B35DD4">
      <w:rPr>
        <w:color w:val="4F81BD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00381B7A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0A245AC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>
    <w:nsid w:val="1CC01C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F6526D3"/>
    <w:multiLevelType w:val="hybridMultilevel"/>
    <w:tmpl w:val="52FE52AA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FC32514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D7405D1"/>
    <w:multiLevelType w:val="singleLevel"/>
    <w:tmpl w:val="9E54A60A"/>
    <w:lvl w:ilvl="0">
      <w:start w:val="1"/>
      <w:numFmt w:val="none"/>
      <w:lvlText w:val="?"/>
      <w:legacy w:legacy="1" w:legacySpace="0" w:legacyIndent="432"/>
      <w:lvlJc w:val="left"/>
      <w:pPr>
        <w:ind w:left="720" w:hanging="432"/>
      </w:pPr>
      <w:rPr>
        <w:rFonts w:ascii="Symbol" w:hAnsi="Symbol" w:hint="default"/>
        <w:sz w:val="16"/>
      </w:rPr>
    </w:lvl>
  </w:abstractNum>
  <w:abstractNum w:abstractNumId="7">
    <w:nsid w:val="32CB5D6D"/>
    <w:multiLevelType w:val="hybridMultilevel"/>
    <w:tmpl w:val="C9623208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>
    <w:nsid w:val="3874682D"/>
    <w:multiLevelType w:val="hybridMultilevel"/>
    <w:tmpl w:val="AA56372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E160048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75A0BE2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87D265F"/>
    <w:multiLevelType w:val="hybridMultilevel"/>
    <w:tmpl w:val="672A3826"/>
    <w:lvl w:ilvl="0" w:tplc="8C8074C8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2">
    <w:nsid w:val="4F257B66"/>
    <w:multiLevelType w:val="singleLevel"/>
    <w:tmpl w:val="B8C6F782"/>
    <w:lvl w:ilvl="0">
      <w:start w:val="1"/>
      <w:numFmt w:val="none"/>
      <w:lvlText w:val="?"/>
      <w:legacy w:legacy="1" w:legacySpace="0" w:legacyIndent="360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</w:abstractNum>
  <w:abstractNum w:abstractNumId="13">
    <w:nsid w:val="50FE5CE3"/>
    <w:multiLevelType w:val="hybridMultilevel"/>
    <w:tmpl w:val="9A1806D8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3397B09"/>
    <w:multiLevelType w:val="hybridMultilevel"/>
    <w:tmpl w:val="9DE865D2"/>
    <w:lvl w:ilvl="0" w:tplc="04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5">
    <w:nsid w:val="5EBA55F3"/>
    <w:multiLevelType w:val="hybridMultilevel"/>
    <w:tmpl w:val="4C06D1F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EFF2CE0"/>
    <w:multiLevelType w:val="hybridMultilevel"/>
    <w:tmpl w:val="7472BEE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F156B4F"/>
    <w:multiLevelType w:val="multilevel"/>
    <w:tmpl w:val="823EFC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8">
    <w:nsid w:val="63905FE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6AD52925"/>
    <w:multiLevelType w:val="multilevel"/>
    <w:tmpl w:val="1E74CFF4"/>
    <w:lvl w:ilvl="0">
      <w:start w:val="1"/>
      <w:numFmt w:val="decimal"/>
      <w:pStyle w:val="Ttulo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70762035"/>
    <w:multiLevelType w:val="multilevel"/>
    <w:tmpl w:val="733682B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12"/>
  </w:num>
  <w:num w:numId="5">
    <w:abstractNumId w:val="2"/>
  </w:num>
  <w:num w:numId="6">
    <w:abstractNumId w:val="11"/>
  </w:num>
  <w:num w:numId="7">
    <w:abstractNumId w:val="17"/>
  </w:num>
  <w:num w:numId="8">
    <w:abstractNumId w:val="21"/>
  </w:num>
  <w:num w:numId="9">
    <w:abstractNumId w:val="19"/>
  </w:num>
  <w:num w:numId="10">
    <w:abstractNumId w:val="18"/>
  </w:num>
  <w:num w:numId="11">
    <w:abstractNumId w:val="3"/>
  </w:num>
  <w:num w:numId="12">
    <w:abstractNumId w:val="19"/>
  </w:num>
  <w:num w:numId="13">
    <w:abstractNumId w:val="19"/>
  </w:num>
  <w:num w:numId="14">
    <w:abstractNumId w:val="20"/>
  </w:num>
  <w:num w:numId="15">
    <w:abstractNumId w:val="19"/>
  </w:num>
  <w:num w:numId="16">
    <w:abstractNumId w:val="19"/>
  </w:num>
  <w:num w:numId="17">
    <w:abstractNumId w:val="19"/>
  </w:num>
  <w:num w:numId="18">
    <w:abstractNumId w:val="7"/>
  </w:num>
  <w:num w:numId="19">
    <w:abstractNumId w:val="1"/>
  </w:num>
  <w:num w:numId="20">
    <w:abstractNumId w:val="10"/>
  </w:num>
  <w:num w:numId="21">
    <w:abstractNumId w:val="8"/>
  </w:num>
  <w:num w:numId="22">
    <w:abstractNumId w:val="5"/>
  </w:num>
  <w:num w:numId="23">
    <w:abstractNumId w:val="9"/>
  </w:num>
  <w:num w:numId="24">
    <w:abstractNumId w:val="13"/>
  </w:num>
  <w:num w:numId="25">
    <w:abstractNumId w:val="16"/>
  </w:num>
  <w:num w:numId="26">
    <w:abstractNumId w:val="15"/>
  </w:num>
  <w:num w:numId="27">
    <w:abstractNumId w:val="4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9BD"/>
    <w:rsid w:val="000009A5"/>
    <w:rsid w:val="000039E9"/>
    <w:rsid w:val="00013E72"/>
    <w:rsid w:val="00016E22"/>
    <w:rsid w:val="000175FB"/>
    <w:rsid w:val="00017DDD"/>
    <w:rsid w:val="00021EFA"/>
    <w:rsid w:val="000270BD"/>
    <w:rsid w:val="00035CB2"/>
    <w:rsid w:val="00044E9D"/>
    <w:rsid w:val="000601E8"/>
    <w:rsid w:val="00066AF5"/>
    <w:rsid w:val="000822E7"/>
    <w:rsid w:val="000847EE"/>
    <w:rsid w:val="00085B41"/>
    <w:rsid w:val="00090B5C"/>
    <w:rsid w:val="000941DB"/>
    <w:rsid w:val="00095B56"/>
    <w:rsid w:val="000A5C03"/>
    <w:rsid w:val="000B4FB6"/>
    <w:rsid w:val="000B61E4"/>
    <w:rsid w:val="000B7FE2"/>
    <w:rsid w:val="000C40D7"/>
    <w:rsid w:val="000D4D5C"/>
    <w:rsid w:val="000F116D"/>
    <w:rsid w:val="000F1994"/>
    <w:rsid w:val="000F3269"/>
    <w:rsid w:val="001078DB"/>
    <w:rsid w:val="00112216"/>
    <w:rsid w:val="00112A21"/>
    <w:rsid w:val="001167F1"/>
    <w:rsid w:val="00116FE1"/>
    <w:rsid w:val="001240E9"/>
    <w:rsid w:val="00127B26"/>
    <w:rsid w:val="0013090F"/>
    <w:rsid w:val="0013190C"/>
    <w:rsid w:val="00141C1A"/>
    <w:rsid w:val="00154D82"/>
    <w:rsid w:val="00166749"/>
    <w:rsid w:val="00180116"/>
    <w:rsid w:val="00191072"/>
    <w:rsid w:val="001915D8"/>
    <w:rsid w:val="001973A5"/>
    <w:rsid w:val="001A2C86"/>
    <w:rsid w:val="001A4840"/>
    <w:rsid w:val="001B6DD2"/>
    <w:rsid w:val="001C2A1D"/>
    <w:rsid w:val="001C58E0"/>
    <w:rsid w:val="001C6CF5"/>
    <w:rsid w:val="001D2ABA"/>
    <w:rsid w:val="001D6422"/>
    <w:rsid w:val="001D76AD"/>
    <w:rsid w:val="001E083E"/>
    <w:rsid w:val="001E309A"/>
    <w:rsid w:val="001E795C"/>
    <w:rsid w:val="001F108F"/>
    <w:rsid w:val="001F5AAB"/>
    <w:rsid w:val="001F7FD6"/>
    <w:rsid w:val="0020405B"/>
    <w:rsid w:val="00204437"/>
    <w:rsid w:val="00211023"/>
    <w:rsid w:val="00215CBA"/>
    <w:rsid w:val="002173A8"/>
    <w:rsid w:val="002332F5"/>
    <w:rsid w:val="0023582A"/>
    <w:rsid w:val="002359C7"/>
    <w:rsid w:val="0023725A"/>
    <w:rsid w:val="00244BB3"/>
    <w:rsid w:val="00245543"/>
    <w:rsid w:val="00256B37"/>
    <w:rsid w:val="002669D8"/>
    <w:rsid w:val="002700BE"/>
    <w:rsid w:val="002719CE"/>
    <w:rsid w:val="0027449C"/>
    <w:rsid w:val="0027471C"/>
    <w:rsid w:val="00281E17"/>
    <w:rsid w:val="00283D68"/>
    <w:rsid w:val="0028503E"/>
    <w:rsid w:val="00296C00"/>
    <w:rsid w:val="002A1834"/>
    <w:rsid w:val="002A5630"/>
    <w:rsid w:val="002A6A0C"/>
    <w:rsid w:val="002A6CF5"/>
    <w:rsid w:val="002B16CD"/>
    <w:rsid w:val="002B45AA"/>
    <w:rsid w:val="002C1524"/>
    <w:rsid w:val="002C3F22"/>
    <w:rsid w:val="002D68D6"/>
    <w:rsid w:val="002F22D5"/>
    <w:rsid w:val="002F23F1"/>
    <w:rsid w:val="0031219B"/>
    <w:rsid w:val="00334A51"/>
    <w:rsid w:val="00356107"/>
    <w:rsid w:val="003650B5"/>
    <w:rsid w:val="00365B93"/>
    <w:rsid w:val="00372AAD"/>
    <w:rsid w:val="00375521"/>
    <w:rsid w:val="00375A5E"/>
    <w:rsid w:val="00386805"/>
    <w:rsid w:val="003920CA"/>
    <w:rsid w:val="00395879"/>
    <w:rsid w:val="003B1F4B"/>
    <w:rsid w:val="003C244F"/>
    <w:rsid w:val="003D058D"/>
    <w:rsid w:val="003D0870"/>
    <w:rsid w:val="003D124D"/>
    <w:rsid w:val="003D1DED"/>
    <w:rsid w:val="003D39FD"/>
    <w:rsid w:val="003E6AF9"/>
    <w:rsid w:val="003F5576"/>
    <w:rsid w:val="004034D0"/>
    <w:rsid w:val="00407CB6"/>
    <w:rsid w:val="0041232C"/>
    <w:rsid w:val="00413B6F"/>
    <w:rsid w:val="004271F2"/>
    <w:rsid w:val="00427C0D"/>
    <w:rsid w:val="00441C85"/>
    <w:rsid w:val="00445E12"/>
    <w:rsid w:val="00447118"/>
    <w:rsid w:val="0045775B"/>
    <w:rsid w:val="00475D1E"/>
    <w:rsid w:val="00475D77"/>
    <w:rsid w:val="004819BD"/>
    <w:rsid w:val="00483110"/>
    <w:rsid w:val="00491319"/>
    <w:rsid w:val="00496636"/>
    <w:rsid w:val="004A4D19"/>
    <w:rsid w:val="004B0EC5"/>
    <w:rsid w:val="004B2381"/>
    <w:rsid w:val="004B4CB2"/>
    <w:rsid w:val="004B4CDF"/>
    <w:rsid w:val="004B6BE3"/>
    <w:rsid w:val="004B7D9C"/>
    <w:rsid w:val="004C26C3"/>
    <w:rsid w:val="004C3582"/>
    <w:rsid w:val="004D1FC3"/>
    <w:rsid w:val="004D632C"/>
    <w:rsid w:val="004E1C22"/>
    <w:rsid w:val="004E5EB7"/>
    <w:rsid w:val="004E75E5"/>
    <w:rsid w:val="004F1B67"/>
    <w:rsid w:val="004F39E7"/>
    <w:rsid w:val="004F5E2B"/>
    <w:rsid w:val="00503335"/>
    <w:rsid w:val="00504288"/>
    <w:rsid w:val="00507AEF"/>
    <w:rsid w:val="00510767"/>
    <w:rsid w:val="00510CAE"/>
    <w:rsid w:val="00515AB2"/>
    <w:rsid w:val="00517DAA"/>
    <w:rsid w:val="0052113E"/>
    <w:rsid w:val="005376A9"/>
    <w:rsid w:val="00541FE7"/>
    <w:rsid w:val="005423EC"/>
    <w:rsid w:val="00546E7E"/>
    <w:rsid w:val="00550213"/>
    <w:rsid w:val="00552C26"/>
    <w:rsid w:val="0055581E"/>
    <w:rsid w:val="00560BBD"/>
    <w:rsid w:val="0056205D"/>
    <w:rsid w:val="005679A7"/>
    <w:rsid w:val="00571797"/>
    <w:rsid w:val="00571D04"/>
    <w:rsid w:val="0057275D"/>
    <w:rsid w:val="00572ECF"/>
    <w:rsid w:val="00573114"/>
    <w:rsid w:val="0057322E"/>
    <w:rsid w:val="005739C1"/>
    <w:rsid w:val="00584B06"/>
    <w:rsid w:val="005867F6"/>
    <w:rsid w:val="00597570"/>
    <w:rsid w:val="005A5452"/>
    <w:rsid w:val="005A751D"/>
    <w:rsid w:val="005B0CD7"/>
    <w:rsid w:val="005B1974"/>
    <w:rsid w:val="005B2554"/>
    <w:rsid w:val="005B3261"/>
    <w:rsid w:val="005B5017"/>
    <w:rsid w:val="005D17E1"/>
    <w:rsid w:val="005D3EB0"/>
    <w:rsid w:val="005D4988"/>
    <w:rsid w:val="005D6C9F"/>
    <w:rsid w:val="005D73EF"/>
    <w:rsid w:val="005E4EEE"/>
    <w:rsid w:val="005F57F3"/>
    <w:rsid w:val="005F592B"/>
    <w:rsid w:val="006027B2"/>
    <w:rsid w:val="00613345"/>
    <w:rsid w:val="00616451"/>
    <w:rsid w:val="00623B30"/>
    <w:rsid w:val="00631089"/>
    <w:rsid w:val="0063171B"/>
    <w:rsid w:val="00641ADC"/>
    <w:rsid w:val="006516CB"/>
    <w:rsid w:val="0065379E"/>
    <w:rsid w:val="00656C2D"/>
    <w:rsid w:val="00660F2B"/>
    <w:rsid w:val="006634AF"/>
    <w:rsid w:val="00665B63"/>
    <w:rsid w:val="00666ED0"/>
    <w:rsid w:val="0067371F"/>
    <w:rsid w:val="00677569"/>
    <w:rsid w:val="00683531"/>
    <w:rsid w:val="00686132"/>
    <w:rsid w:val="00692865"/>
    <w:rsid w:val="00693EDE"/>
    <w:rsid w:val="006A450F"/>
    <w:rsid w:val="006A48AD"/>
    <w:rsid w:val="006A6045"/>
    <w:rsid w:val="006A62DD"/>
    <w:rsid w:val="006A7B0A"/>
    <w:rsid w:val="006B1C5D"/>
    <w:rsid w:val="006C1336"/>
    <w:rsid w:val="006C63AF"/>
    <w:rsid w:val="006D54DF"/>
    <w:rsid w:val="006E1426"/>
    <w:rsid w:val="006E528C"/>
    <w:rsid w:val="006E7877"/>
    <w:rsid w:val="006F0B24"/>
    <w:rsid w:val="00700CE4"/>
    <w:rsid w:val="00716154"/>
    <w:rsid w:val="007241FB"/>
    <w:rsid w:val="00725CD0"/>
    <w:rsid w:val="00733580"/>
    <w:rsid w:val="007369D7"/>
    <w:rsid w:val="00741E9E"/>
    <w:rsid w:val="00742846"/>
    <w:rsid w:val="0074293D"/>
    <w:rsid w:val="0077726F"/>
    <w:rsid w:val="0078046B"/>
    <w:rsid w:val="00792FF3"/>
    <w:rsid w:val="007A3BC2"/>
    <w:rsid w:val="007A6CC9"/>
    <w:rsid w:val="007B4F3F"/>
    <w:rsid w:val="007B5E98"/>
    <w:rsid w:val="007C2A1E"/>
    <w:rsid w:val="007C6A5B"/>
    <w:rsid w:val="007D24FE"/>
    <w:rsid w:val="007E615A"/>
    <w:rsid w:val="007F2911"/>
    <w:rsid w:val="007F52BA"/>
    <w:rsid w:val="00800176"/>
    <w:rsid w:val="00811FA8"/>
    <w:rsid w:val="00814CE8"/>
    <w:rsid w:val="008218EA"/>
    <w:rsid w:val="0083240E"/>
    <w:rsid w:val="008339D3"/>
    <w:rsid w:val="00837715"/>
    <w:rsid w:val="00855761"/>
    <w:rsid w:val="00855B5E"/>
    <w:rsid w:val="008572F6"/>
    <w:rsid w:val="00857A9A"/>
    <w:rsid w:val="00861DEE"/>
    <w:rsid w:val="008663C1"/>
    <w:rsid w:val="00877AB1"/>
    <w:rsid w:val="00883EF3"/>
    <w:rsid w:val="0088493D"/>
    <w:rsid w:val="00884BDB"/>
    <w:rsid w:val="00885A3B"/>
    <w:rsid w:val="00886EE3"/>
    <w:rsid w:val="00895CE0"/>
    <w:rsid w:val="0089787A"/>
    <w:rsid w:val="008A37F1"/>
    <w:rsid w:val="008A5FDE"/>
    <w:rsid w:val="008A73D8"/>
    <w:rsid w:val="008B14CB"/>
    <w:rsid w:val="008C0453"/>
    <w:rsid w:val="008C5D42"/>
    <w:rsid w:val="008D0CDC"/>
    <w:rsid w:val="008D19E2"/>
    <w:rsid w:val="008D70BF"/>
    <w:rsid w:val="008D76C5"/>
    <w:rsid w:val="008D77E8"/>
    <w:rsid w:val="008D7B7E"/>
    <w:rsid w:val="008E01AE"/>
    <w:rsid w:val="008E2B71"/>
    <w:rsid w:val="008E2D79"/>
    <w:rsid w:val="008E7B4D"/>
    <w:rsid w:val="008F2B3C"/>
    <w:rsid w:val="00906997"/>
    <w:rsid w:val="00911258"/>
    <w:rsid w:val="00921B6F"/>
    <w:rsid w:val="00922E6B"/>
    <w:rsid w:val="00923E36"/>
    <w:rsid w:val="00927FE3"/>
    <w:rsid w:val="009345F9"/>
    <w:rsid w:val="00937780"/>
    <w:rsid w:val="009405E2"/>
    <w:rsid w:val="009426A9"/>
    <w:rsid w:val="00946590"/>
    <w:rsid w:val="00947B8F"/>
    <w:rsid w:val="00947BCB"/>
    <w:rsid w:val="00960121"/>
    <w:rsid w:val="009670AE"/>
    <w:rsid w:val="009738A1"/>
    <w:rsid w:val="00974D33"/>
    <w:rsid w:val="00982A1C"/>
    <w:rsid w:val="009872C0"/>
    <w:rsid w:val="009A7B75"/>
    <w:rsid w:val="009B139A"/>
    <w:rsid w:val="009C145E"/>
    <w:rsid w:val="009D0709"/>
    <w:rsid w:val="009D118F"/>
    <w:rsid w:val="009D2DBE"/>
    <w:rsid w:val="009D43CD"/>
    <w:rsid w:val="009E0DCD"/>
    <w:rsid w:val="009E0F4A"/>
    <w:rsid w:val="009E49DE"/>
    <w:rsid w:val="009E60B5"/>
    <w:rsid w:val="009F7B84"/>
    <w:rsid w:val="00A00847"/>
    <w:rsid w:val="00A01BF5"/>
    <w:rsid w:val="00A03515"/>
    <w:rsid w:val="00A10A7B"/>
    <w:rsid w:val="00A15242"/>
    <w:rsid w:val="00A17FD0"/>
    <w:rsid w:val="00A214BD"/>
    <w:rsid w:val="00A320B8"/>
    <w:rsid w:val="00A33547"/>
    <w:rsid w:val="00A34078"/>
    <w:rsid w:val="00A4038B"/>
    <w:rsid w:val="00A44DA6"/>
    <w:rsid w:val="00A62913"/>
    <w:rsid w:val="00A736D1"/>
    <w:rsid w:val="00AA0B82"/>
    <w:rsid w:val="00AA69FA"/>
    <w:rsid w:val="00AB4A9A"/>
    <w:rsid w:val="00AC1299"/>
    <w:rsid w:val="00AC18A2"/>
    <w:rsid w:val="00AD46A9"/>
    <w:rsid w:val="00AD7479"/>
    <w:rsid w:val="00AE050A"/>
    <w:rsid w:val="00AF3C08"/>
    <w:rsid w:val="00AF4B8C"/>
    <w:rsid w:val="00B053AF"/>
    <w:rsid w:val="00B111AF"/>
    <w:rsid w:val="00B1318C"/>
    <w:rsid w:val="00B20FCB"/>
    <w:rsid w:val="00B21558"/>
    <w:rsid w:val="00B267B3"/>
    <w:rsid w:val="00B34F8D"/>
    <w:rsid w:val="00B36312"/>
    <w:rsid w:val="00B50C97"/>
    <w:rsid w:val="00B53A09"/>
    <w:rsid w:val="00B55BF2"/>
    <w:rsid w:val="00B57B44"/>
    <w:rsid w:val="00B63418"/>
    <w:rsid w:val="00B63B78"/>
    <w:rsid w:val="00B75ACF"/>
    <w:rsid w:val="00B8331A"/>
    <w:rsid w:val="00B84850"/>
    <w:rsid w:val="00B94A1D"/>
    <w:rsid w:val="00BB2492"/>
    <w:rsid w:val="00BB5E3C"/>
    <w:rsid w:val="00BC28F7"/>
    <w:rsid w:val="00BC465A"/>
    <w:rsid w:val="00BC68CD"/>
    <w:rsid w:val="00BD4D3C"/>
    <w:rsid w:val="00BD70B2"/>
    <w:rsid w:val="00BE1A74"/>
    <w:rsid w:val="00BE7146"/>
    <w:rsid w:val="00BF1F5B"/>
    <w:rsid w:val="00BF38AA"/>
    <w:rsid w:val="00BF5AE6"/>
    <w:rsid w:val="00C063DC"/>
    <w:rsid w:val="00C07981"/>
    <w:rsid w:val="00C11738"/>
    <w:rsid w:val="00C15C09"/>
    <w:rsid w:val="00C17C42"/>
    <w:rsid w:val="00C206FE"/>
    <w:rsid w:val="00C25C16"/>
    <w:rsid w:val="00C27A2C"/>
    <w:rsid w:val="00C32FEC"/>
    <w:rsid w:val="00C333D8"/>
    <w:rsid w:val="00C4141B"/>
    <w:rsid w:val="00C41C54"/>
    <w:rsid w:val="00C44371"/>
    <w:rsid w:val="00C50898"/>
    <w:rsid w:val="00C62C0D"/>
    <w:rsid w:val="00C654C4"/>
    <w:rsid w:val="00C72156"/>
    <w:rsid w:val="00C80D41"/>
    <w:rsid w:val="00C8441C"/>
    <w:rsid w:val="00C9429E"/>
    <w:rsid w:val="00C94633"/>
    <w:rsid w:val="00C953F9"/>
    <w:rsid w:val="00C97267"/>
    <w:rsid w:val="00CB0CE3"/>
    <w:rsid w:val="00CB5045"/>
    <w:rsid w:val="00CB66AC"/>
    <w:rsid w:val="00CC4841"/>
    <w:rsid w:val="00CD4D50"/>
    <w:rsid w:val="00CE5120"/>
    <w:rsid w:val="00CE5807"/>
    <w:rsid w:val="00CF3BD1"/>
    <w:rsid w:val="00D00CD7"/>
    <w:rsid w:val="00D01EE0"/>
    <w:rsid w:val="00D15755"/>
    <w:rsid w:val="00D15B3C"/>
    <w:rsid w:val="00D21244"/>
    <w:rsid w:val="00D25D66"/>
    <w:rsid w:val="00D277FB"/>
    <w:rsid w:val="00D27DF0"/>
    <w:rsid w:val="00D31D0F"/>
    <w:rsid w:val="00D41643"/>
    <w:rsid w:val="00D44D3F"/>
    <w:rsid w:val="00D465F4"/>
    <w:rsid w:val="00D47563"/>
    <w:rsid w:val="00D51E50"/>
    <w:rsid w:val="00D60288"/>
    <w:rsid w:val="00D674EC"/>
    <w:rsid w:val="00D677A5"/>
    <w:rsid w:val="00D703D4"/>
    <w:rsid w:val="00D80C1A"/>
    <w:rsid w:val="00D90504"/>
    <w:rsid w:val="00D96C73"/>
    <w:rsid w:val="00DA061B"/>
    <w:rsid w:val="00DA2F7C"/>
    <w:rsid w:val="00DA3D97"/>
    <w:rsid w:val="00DA54D9"/>
    <w:rsid w:val="00DB3FDF"/>
    <w:rsid w:val="00DB5FBC"/>
    <w:rsid w:val="00DB64F3"/>
    <w:rsid w:val="00DB757C"/>
    <w:rsid w:val="00DC0F10"/>
    <w:rsid w:val="00DD414A"/>
    <w:rsid w:val="00DE40DE"/>
    <w:rsid w:val="00DE4C5F"/>
    <w:rsid w:val="00DE625C"/>
    <w:rsid w:val="00E0037E"/>
    <w:rsid w:val="00E003B1"/>
    <w:rsid w:val="00E0269B"/>
    <w:rsid w:val="00E135A4"/>
    <w:rsid w:val="00E15ABA"/>
    <w:rsid w:val="00E15ADF"/>
    <w:rsid w:val="00E16351"/>
    <w:rsid w:val="00E26478"/>
    <w:rsid w:val="00E32D9B"/>
    <w:rsid w:val="00E35E37"/>
    <w:rsid w:val="00E4215F"/>
    <w:rsid w:val="00E42A8F"/>
    <w:rsid w:val="00E470B5"/>
    <w:rsid w:val="00E53271"/>
    <w:rsid w:val="00E628F8"/>
    <w:rsid w:val="00E63031"/>
    <w:rsid w:val="00E67E92"/>
    <w:rsid w:val="00E81A27"/>
    <w:rsid w:val="00E90614"/>
    <w:rsid w:val="00EA4132"/>
    <w:rsid w:val="00EB43E7"/>
    <w:rsid w:val="00EB4603"/>
    <w:rsid w:val="00EB6CA8"/>
    <w:rsid w:val="00EC0FD1"/>
    <w:rsid w:val="00EC7AB4"/>
    <w:rsid w:val="00ED0EE1"/>
    <w:rsid w:val="00EE0884"/>
    <w:rsid w:val="00F125C7"/>
    <w:rsid w:val="00F17A77"/>
    <w:rsid w:val="00F27EE4"/>
    <w:rsid w:val="00F319DD"/>
    <w:rsid w:val="00F34695"/>
    <w:rsid w:val="00F647C1"/>
    <w:rsid w:val="00F73DFB"/>
    <w:rsid w:val="00F80F4B"/>
    <w:rsid w:val="00F84C84"/>
    <w:rsid w:val="00F8614C"/>
    <w:rsid w:val="00F910E9"/>
    <w:rsid w:val="00FA1366"/>
    <w:rsid w:val="00FA4034"/>
    <w:rsid w:val="00FA4A29"/>
    <w:rsid w:val="00FC05C7"/>
    <w:rsid w:val="00FC082F"/>
    <w:rsid w:val="00FC1C4A"/>
    <w:rsid w:val="00FC1E12"/>
    <w:rsid w:val="00FD0B5F"/>
    <w:rsid w:val="00FD37D2"/>
    <w:rsid w:val="00FE44FF"/>
    <w:rsid w:val="00FF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575CF7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7D2"/>
    <w:pPr>
      <w:widowControl w:val="0"/>
      <w:autoSpaceDE w:val="0"/>
      <w:autoSpaceDN w:val="0"/>
      <w:spacing w:after="120"/>
      <w:ind w:left="680"/>
    </w:pPr>
    <w:rPr>
      <w:rFonts w:ascii="Calibri" w:hAnsi="Calibri"/>
      <w:snapToGrid w:val="0"/>
      <w:sz w:val="24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191072"/>
    <w:pPr>
      <w:keepNext/>
      <w:numPr>
        <w:numId w:val="9"/>
      </w:numPr>
      <w:spacing w:before="240"/>
      <w:outlineLvl w:val="0"/>
    </w:pPr>
    <w:rPr>
      <w:b/>
      <w:bCs/>
      <w:color w:val="17365D"/>
      <w:sz w:val="28"/>
    </w:rPr>
  </w:style>
  <w:style w:type="paragraph" w:styleId="Ttulo2">
    <w:name w:val="heading 2"/>
    <w:basedOn w:val="Ttulo1"/>
    <w:next w:val="Normal"/>
    <w:autoRedefine/>
    <w:qFormat/>
    <w:rsid w:val="00C15C09"/>
    <w:pPr>
      <w:numPr>
        <w:ilvl w:val="1"/>
      </w:numPr>
      <w:outlineLvl w:val="1"/>
    </w:pPr>
    <w:rPr>
      <w:color w:val="365F91"/>
      <w:sz w:val="24"/>
    </w:rPr>
  </w:style>
  <w:style w:type="paragraph" w:styleId="Ttulo3">
    <w:name w:val="heading 3"/>
    <w:basedOn w:val="Ttulo1"/>
    <w:next w:val="Normal"/>
    <w:qFormat/>
    <w:pPr>
      <w:numPr>
        <w:ilvl w:val="2"/>
        <w:numId w:val="7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ilvl w:val="3"/>
        <w:numId w:val="7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pPr>
      <w:numPr>
        <w:ilvl w:val="4"/>
        <w:numId w:val="7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7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7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7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7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71D04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link w:val="SubttuloChar"/>
    <w:uiPriority w:val="11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spacing w:before="120"/>
      <w:ind w:left="0"/>
    </w:pPr>
    <w:rPr>
      <w:b/>
      <w:bCs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after="0"/>
      <w:ind w:left="240"/>
    </w:pPr>
    <w:rPr>
      <w:smallCaps/>
      <w:sz w:val="20"/>
    </w:rPr>
  </w:style>
  <w:style w:type="paragraph" w:styleId="Sumrio3">
    <w:name w:val="toc 3"/>
    <w:basedOn w:val="Normal"/>
    <w:next w:val="Normal"/>
    <w:autoRedefine/>
    <w:uiPriority w:val="39"/>
    <w:pPr>
      <w:spacing w:after="0"/>
      <w:ind w:left="480"/>
    </w:pPr>
    <w:rPr>
      <w:i/>
      <w:iCs/>
      <w:sz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aPgina">
    <w:name w:val="page number"/>
    <w:basedOn w:val="Fontepargpadro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</w:pPr>
  </w:style>
  <w:style w:type="paragraph" w:styleId="Corpodetexto">
    <w:name w:val="Body Text"/>
    <w:basedOn w:val="Normal"/>
    <w:pPr>
      <w:keepLines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derodap">
    <w:name w:val="footnote reference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Sumrio4">
    <w:name w:val="toc 4"/>
    <w:basedOn w:val="Normal"/>
    <w:next w:val="Normal"/>
    <w:autoRedefine/>
    <w:uiPriority w:val="39"/>
    <w:pPr>
      <w:spacing w:after="0"/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pPr>
      <w:spacing w:after="0"/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pPr>
      <w:spacing w:after="0"/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pPr>
      <w:spacing w:after="0"/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pPr>
      <w:spacing w:after="0"/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bCs/>
      <w:kern w:val="28"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</w:style>
  <w:style w:type="paragraph" w:customStyle="1" w:styleId="Bullet">
    <w:name w:val="Bullet"/>
    <w:basedOn w:val="Normal"/>
    <w:pPr>
      <w:widowControl/>
      <w:numPr>
        <w:numId w:val="14"/>
      </w:numPr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Corpodetexto"/>
    <w:link w:val="InfoBlueChar"/>
    <w:autoRedefine/>
    <w:rsid w:val="008D76C5"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</w:rPr>
  </w:style>
  <w:style w:type="character" w:styleId="Hiperlink">
    <w:name w:val="Hyperlink"/>
    <w:uiPriority w:val="99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after="100"/>
    </w:p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customStyle="1" w:styleId="EstiloinfoblueArialEsquerda095cm">
    <w:name w:val="Estilo infoblue + Arial Esquerda:  095 cm"/>
    <w:basedOn w:val="infoblue0"/>
    <w:autoRedefine/>
    <w:rsid w:val="00496636"/>
    <w:pPr>
      <w:autoSpaceDE/>
      <w:autoSpaceDN/>
      <w:spacing w:before="0" w:after="120" w:line="240" w:lineRule="atLeast"/>
      <w:ind w:left="540"/>
      <w:jc w:val="both"/>
    </w:pPr>
    <w:rPr>
      <w:rFonts w:ascii="Arial" w:hAnsi="Arial"/>
      <w:i/>
      <w:iCs/>
      <w:snapToGrid/>
      <w:color w:val="0000FF"/>
      <w:spacing w:val="-6"/>
      <w:lang w:eastAsia="pt-BR"/>
    </w:rPr>
  </w:style>
  <w:style w:type="table" w:styleId="Tabelacomgrade">
    <w:name w:val="Table Grid"/>
    <w:basedOn w:val="Tabelanormal"/>
    <w:rsid w:val="009D118F"/>
    <w:pPr>
      <w:spacing w:before="60" w:after="60"/>
      <w:ind w:firstLine="70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rsid w:val="007D24F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D24FE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CabealhoChar">
    <w:name w:val="Cabeçalho Char"/>
    <w:link w:val="Cabealho"/>
    <w:uiPriority w:val="99"/>
    <w:rsid w:val="00AA69FA"/>
    <w:rPr>
      <w:snapToGrid w:val="0"/>
      <w:lang w:val="en-US" w:eastAsia="en-US"/>
    </w:rPr>
  </w:style>
  <w:style w:type="character" w:customStyle="1" w:styleId="RodapChar">
    <w:name w:val="Rodapé Char"/>
    <w:link w:val="Rodap"/>
    <w:uiPriority w:val="99"/>
    <w:rsid w:val="001F108F"/>
    <w:rPr>
      <w:snapToGrid w:val="0"/>
      <w:lang w:val="en-US" w:eastAsia="en-US"/>
    </w:rPr>
  </w:style>
  <w:style w:type="paragraph" w:customStyle="1" w:styleId="Explicao">
    <w:name w:val="Explicação"/>
    <w:basedOn w:val="InfoBlue"/>
    <w:link w:val="ExplicaoChar"/>
    <w:qFormat/>
    <w:rsid w:val="002332F5"/>
    <w:rPr>
      <w:sz w:val="20"/>
    </w:rPr>
  </w:style>
  <w:style w:type="paragraph" w:customStyle="1" w:styleId="Passos">
    <w:name w:val="Passos"/>
    <w:basedOn w:val="InfoBlue"/>
    <w:link w:val="PassosChar"/>
    <w:qFormat/>
    <w:rsid w:val="002332F5"/>
    <w:rPr>
      <w:rFonts w:ascii="Calibri" w:hAnsi="Calibri"/>
      <w:i w:val="0"/>
      <w:color w:val="auto"/>
    </w:rPr>
  </w:style>
  <w:style w:type="character" w:customStyle="1" w:styleId="InfoBlueChar">
    <w:name w:val="InfoBlue Char"/>
    <w:link w:val="InfoBlue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link w:val="Explicao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paragraph" w:customStyle="1" w:styleId="Subpasso">
    <w:name w:val="Subpasso"/>
    <w:basedOn w:val="InfoBlue"/>
    <w:link w:val="SubpassoChar"/>
    <w:qFormat/>
    <w:rsid w:val="002332F5"/>
    <w:pPr>
      <w:tabs>
        <w:tab w:val="clear" w:pos="1260"/>
        <w:tab w:val="left" w:pos="1134"/>
      </w:tabs>
      <w:ind w:left="993"/>
    </w:pPr>
    <w:rPr>
      <w:rFonts w:ascii="Calibri" w:hAnsi="Calibri"/>
      <w:i w:val="0"/>
      <w:color w:val="auto"/>
    </w:rPr>
  </w:style>
  <w:style w:type="character" w:customStyle="1" w:styleId="PassosChar">
    <w:name w:val="Passos Char"/>
    <w:link w:val="Passos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paragraph" w:customStyle="1" w:styleId="Normal2">
    <w:name w:val="Normal 2"/>
    <w:link w:val="Normal2Char"/>
    <w:autoRedefine/>
    <w:rsid w:val="00741E9E"/>
    <w:pPr>
      <w:spacing w:before="60" w:after="60"/>
      <w:jc w:val="both"/>
    </w:pPr>
    <w:rPr>
      <w:rFonts w:ascii="Calibri" w:hAnsi="Calibri"/>
      <w:snapToGrid w:val="0"/>
      <w:lang w:eastAsia="en-US"/>
    </w:rPr>
  </w:style>
  <w:style w:type="character" w:customStyle="1" w:styleId="SubpassoChar">
    <w:name w:val="Subpasso Char"/>
    <w:link w:val="Subpasso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character" w:styleId="nfase">
    <w:name w:val="Emphasis"/>
    <w:aliases w:val="Texto celula"/>
    <w:qFormat/>
    <w:rsid w:val="00741E9E"/>
    <w:rPr>
      <w:rFonts w:ascii="Calibri" w:hAnsi="Calibri"/>
      <w:i w:val="0"/>
      <w:iCs/>
      <w:sz w:val="20"/>
    </w:rPr>
  </w:style>
  <w:style w:type="character" w:customStyle="1" w:styleId="Normal2Char">
    <w:name w:val="Normal 2 Char"/>
    <w:link w:val="Normal2"/>
    <w:rsid w:val="00741E9E"/>
    <w:rPr>
      <w:rFonts w:ascii="Calibri" w:hAnsi="Calibri"/>
      <w:snapToGrid w:val="0"/>
      <w:lang w:eastAsia="en-US"/>
    </w:rPr>
  </w:style>
  <w:style w:type="character" w:styleId="RefernciaIntensa">
    <w:name w:val="Intense Reference"/>
    <w:uiPriority w:val="32"/>
    <w:qFormat/>
    <w:rsid w:val="00D31D0F"/>
    <w:rPr>
      <w:b/>
      <w:bCs/>
      <w:smallCaps/>
      <w:color w:val="C0504D"/>
      <w:spacing w:val="5"/>
      <w:u w:val="single"/>
    </w:rPr>
  </w:style>
  <w:style w:type="numbering" w:customStyle="1" w:styleId="Estilo1">
    <w:name w:val="Estilo1"/>
    <w:rsid w:val="00191072"/>
    <w:pPr>
      <w:numPr>
        <w:numId w:val="8"/>
      </w:numPr>
    </w:pPr>
  </w:style>
  <w:style w:type="character" w:customStyle="1" w:styleId="SubttuloChar">
    <w:name w:val="Subtítulo Char"/>
    <w:basedOn w:val="Fontepargpadro"/>
    <w:link w:val="Subttulo"/>
    <w:uiPriority w:val="11"/>
    <w:rsid w:val="00D44D3F"/>
    <w:rPr>
      <w:rFonts w:ascii="Arial" w:hAnsi="Arial"/>
      <w:i/>
      <w:iCs/>
      <w:snapToGrid w:val="0"/>
      <w:sz w:val="36"/>
      <w:szCs w:val="36"/>
      <w:lang w:val="en-AU" w:eastAsia="en-US"/>
    </w:rPr>
  </w:style>
  <w:style w:type="paragraph" w:styleId="PargrafodaLista">
    <w:name w:val="List Paragraph"/>
    <w:basedOn w:val="Normal"/>
    <w:uiPriority w:val="34"/>
    <w:qFormat/>
    <w:rsid w:val="00E67E92"/>
    <w:pPr>
      <w:ind w:left="720"/>
      <w:contextualSpacing/>
    </w:pPr>
  </w:style>
  <w:style w:type="paragraph" w:customStyle="1" w:styleId="Activity">
    <w:name w:val="Activity"/>
    <w:basedOn w:val="Corpodetexto"/>
    <w:qFormat/>
    <w:rsid w:val="000F1994"/>
    <w:pPr>
      <w:keepLines w:val="0"/>
      <w:widowControl/>
      <w:autoSpaceDE/>
      <w:autoSpaceDN/>
      <w:spacing w:before="120" w:after="60"/>
      <w:ind w:left="567"/>
    </w:pPr>
    <w:rPr>
      <w:rFonts w:asciiTheme="majorHAnsi" w:eastAsiaTheme="minorEastAsia" w:hAnsiTheme="majorHAnsi" w:cstheme="minorBidi"/>
      <w:b/>
      <w:snapToGrid/>
      <w:sz w:val="22"/>
      <w:szCs w:val="22"/>
      <w:lang w:eastAsia="ja-JP"/>
    </w:rPr>
  </w:style>
  <w:style w:type="character" w:customStyle="1" w:styleId="Ttulo1Char">
    <w:name w:val="Título 1 Char"/>
    <w:basedOn w:val="Fontepargpadro"/>
    <w:link w:val="Ttulo1"/>
    <w:rsid w:val="00510CAE"/>
    <w:rPr>
      <w:rFonts w:ascii="Calibri" w:hAnsi="Calibri"/>
      <w:b/>
      <w:bCs/>
      <w:snapToGrid w:val="0"/>
      <w:color w:val="17365D"/>
      <w:sz w:val="28"/>
      <w:lang w:val="en-US" w:eastAsia="en-US"/>
    </w:rPr>
  </w:style>
  <w:style w:type="paragraph" w:customStyle="1" w:styleId="GERERequisito">
    <w:name w:val="GERE_Requisito"/>
    <w:basedOn w:val="Normal"/>
    <w:next w:val="Normal"/>
    <w:rsid w:val="00510CAE"/>
    <w:pPr>
      <w:widowControl/>
      <w:pBdr>
        <w:top w:val="single" w:sz="4" w:space="1" w:color="auto"/>
        <w:bottom w:val="single" w:sz="4" w:space="1" w:color="auto"/>
      </w:pBdr>
      <w:autoSpaceDE/>
      <w:autoSpaceDN/>
      <w:spacing w:before="120"/>
      <w:ind w:left="0"/>
      <w:jc w:val="center"/>
    </w:pPr>
    <w:rPr>
      <w:rFonts w:ascii="Verdana" w:hAnsi="Verdana"/>
      <w:b/>
      <w:snapToGrid/>
      <w:sz w:val="20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8E01AE"/>
  </w:style>
  <w:style w:type="paragraph" w:customStyle="1" w:styleId="GERETitulo">
    <w:name w:val="GERE_Titulo"/>
    <w:basedOn w:val="Normal"/>
    <w:rsid w:val="00C50898"/>
    <w:pPr>
      <w:widowControl/>
      <w:autoSpaceDE/>
      <w:autoSpaceDN/>
      <w:spacing w:after="0"/>
      <w:ind w:left="0"/>
      <w:jc w:val="center"/>
    </w:pPr>
    <w:rPr>
      <w:rFonts w:ascii="Arial" w:hAnsi="Arial" w:cs="Arial"/>
      <w:b/>
      <w:bCs/>
      <w:snapToGrid/>
      <w:sz w:val="32"/>
      <w:szCs w:val="24"/>
      <w:lang w:eastAsia="pt-BR"/>
    </w:rPr>
  </w:style>
  <w:style w:type="paragraph" w:styleId="Legenda">
    <w:name w:val="caption"/>
    <w:basedOn w:val="Normal"/>
    <w:next w:val="Normal"/>
    <w:qFormat/>
    <w:rsid w:val="00C50898"/>
    <w:pPr>
      <w:widowControl/>
      <w:autoSpaceDE/>
      <w:autoSpaceDN/>
      <w:spacing w:before="120"/>
      <w:ind w:left="0"/>
      <w:jc w:val="both"/>
    </w:pPr>
    <w:rPr>
      <w:rFonts w:ascii="Times New (W1)" w:hAnsi="Times New (W1)"/>
      <w:b/>
      <w:bCs/>
      <w:snapToGrid/>
      <w:sz w:val="20"/>
      <w:lang w:eastAsia="pt-BR"/>
    </w:rPr>
  </w:style>
  <w:style w:type="paragraph" w:customStyle="1" w:styleId="EstiloGERETituloVerdana13pt">
    <w:name w:val="Estilo GERE_Titulo + Verdana 13 pt"/>
    <w:basedOn w:val="GERETitulo"/>
    <w:rsid w:val="00C50898"/>
    <w:rPr>
      <w:rFonts w:ascii="Verdana" w:hAnsi="Verdana"/>
      <w:sz w:val="26"/>
    </w:rPr>
  </w:style>
  <w:style w:type="paragraph" w:customStyle="1" w:styleId="EstiloGERECabecalhoTabelaVerdana9pt">
    <w:name w:val="Estilo GERE_Cabecalho_Tabela + Verdana 9 pt"/>
    <w:basedOn w:val="Normal"/>
    <w:rsid w:val="00C50898"/>
    <w:pPr>
      <w:widowControl/>
      <w:autoSpaceDE/>
      <w:autoSpaceDN/>
      <w:spacing w:after="0"/>
      <w:ind w:left="0"/>
      <w:jc w:val="both"/>
    </w:pPr>
    <w:rPr>
      <w:rFonts w:ascii="Verdana" w:hAnsi="Verdana" w:cs="Arial"/>
      <w:b/>
      <w:bCs/>
      <w:snapToGrid/>
      <w:sz w:val="18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C8441C"/>
    <w:pPr>
      <w:widowControl/>
      <w:autoSpaceDE/>
      <w:autoSpaceDN/>
      <w:spacing w:before="100" w:beforeAutospacing="1" w:after="100" w:afterAutospacing="1"/>
      <w:ind w:left="0"/>
    </w:pPr>
    <w:rPr>
      <w:rFonts w:ascii="Times" w:hAnsi="Times"/>
      <w:snapToGrid/>
      <w:sz w:val="20"/>
    </w:rPr>
  </w:style>
  <w:style w:type="paragraph" w:customStyle="1" w:styleId="TableHeader">
    <w:name w:val="TableHeader"/>
    <w:basedOn w:val="Normal"/>
    <w:rsid w:val="00E32D9B"/>
    <w:pPr>
      <w:widowControl/>
      <w:autoSpaceDE/>
      <w:autoSpaceDN/>
      <w:spacing w:before="120" w:after="80"/>
      <w:ind w:left="144" w:right="144"/>
    </w:pPr>
    <w:rPr>
      <w:rFonts w:ascii="Arial" w:hAnsi="Arial"/>
      <w:b/>
      <w:snapToGrid/>
      <w:color w:val="FFFFFF"/>
      <w:sz w:val="22"/>
      <w:szCs w:val="24"/>
      <w:lang w:val="en-GB" w:eastAsia="en-GB"/>
    </w:rPr>
  </w:style>
  <w:style w:type="paragraph" w:customStyle="1" w:styleId="TableContent">
    <w:name w:val="TableContent"/>
    <w:basedOn w:val="Normal"/>
    <w:rsid w:val="00E32D9B"/>
    <w:pPr>
      <w:widowControl/>
      <w:autoSpaceDE/>
      <w:autoSpaceDN/>
      <w:spacing w:before="80" w:after="40"/>
      <w:ind w:left="144" w:right="144"/>
    </w:pPr>
    <w:rPr>
      <w:rFonts w:ascii="Arial" w:hAnsi="Arial"/>
      <w:snapToGrid/>
      <w:sz w:val="20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ropbox\CIAT\Pad&#227;o\FSW\Modelo%20-%20Especifica&#231;ao%20Caso%20de%20Uso%20-%202015013%20v1.1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0C7497-FA06-8D47-A4D0-EEED5CCC0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F:\Dropbox\CIAT\Padão\FSW\Modelo - Especificaçao Caso de Uso - 2015013 v1.1.dot</Template>
  <TotalTime>513</TotalTime>
  <Pages>81</Pages>
  <Words>13261</Words>
  <Characters>71615</Characters>
  <Application>Microsoft Macintosh Word</Application>
  <DocSecurity>0</DocSecurity>
  <Lines>596</Lines>
  <Paragraphs>169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&lt;Nome da Empresa&gt;</Company>
  <LinksUpToDate>false</LinksUpToDate>
  <CharactersWithSpaces>84707</CharactersWithSpaces>
  <SharedDoc>false</SharedDoc>
  <HLinks>
    <vt:vector size="96" baseType="variant">
      <vt:variant>
        <vt:i4>2031677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_Toc408935243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_Toc408935242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_Toc408935241</vt:lpwstr>
      </vt:variant>
      <vt:variant>
        <vt:i4>2031677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_Toc408935240</vt:lpwstr>
      </vt:variant>
      <vt:variant>
        <vt:i4>1572925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_Toc408935239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_Toc408935238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_Toc408935237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_Toc408935236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_Toc408935235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_Toc408935234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_Toc408935233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_Toc408935232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_Toc408935231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_Toc408935230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_Toc408935229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_Toc408935228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João Paulo Marquez</dc:creator>
  <cp:lastModifiedBy>Edimilson Santos Ahid Neto Ahid</cp:lastModifiedBy>
  <cp:revision>7</cp:revision>
  <cp:lastPrinted>2001-03-15T17:26:00Z</cp:lastPrinted>
  <dcterms:created xsi:type="dcterms:W3CDTF">2015-08-30T02:29:00Z</dcterms:created>
  <dcterms:modified xsi:type="dcterms:W3CDTF">2016-06-24T18:57:00Z</dcterms:modified>
</cp:coreProperties>
</file>