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das tabelas TA_DARE_ORIGEM_DEBITOS, TA_DARE_ORIGEM_RECEITA, TA_UNIDADE_RECEITA e 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FC717B" w:rsidRPr="00EE0884" w14:paraId="3471BD2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4D255" w14:textId="27F2A3C4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14/07/2016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AB71" w14:textId="22816315" w:rsidR="00FC717B" w:rsidRDefault="00FC717B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FC717B">
              <w:rPr>
                <w:color w:val="000000"/>
              </w:rPr>
              <w:t xml:space="preserve">Ajustes nos dicionários de dados e inclusão de comentários nos atributos das tabelas </w:t>
            </w:r>
            <w:proofErr w:type="spellStart"/>
            <w:r w:rsidRPr="00FC717B">
              <w:rPr>
                <w:color w:val="000000"/>
              </w:rPr>
              <w:t>ta_pagos_arrec</w:t>
            </w:r>
            <w:proofErr w:type="spellEnd"/>
            <w:r w:rsidRPr="00FC717B">
              <w:rPr>
                <w:color w:val="000000"/>
              </w:rPr>
              <w:t xml:space="preserve"> e </w:t>
            </w:r>
            <w:proofErr w:type="spellStart"/>
            <w:r w:rsidRPr="00FC717B">
              <w:rPr>
                <w:color w:val="000000"/>
              </w:rPr>
              <w:t>ta_recepcao_arquivos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F0077" w14:textId="3D0C9D13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EE75AD" w:rsidRPr="00EE0884" w14:paraId="2AB93882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0485C" w14:textId="1EB991A5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4DF1E" w14:textId="746447AF" w:rsidR="00EE75AD" w:rsidRPr="00FC717B" w:rsidRDefault="00EE75AD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Complementação dos códigos de rejeição da tabela </w:t>
            </w:r>
            <w:proofErr w:type="spellStart"/>
            <w:r>
              <w:rPr>
                <w:color w:val="000000"/>
              </w:rPr>
              <w:t>ta_tipo_rejeicao_arquivos</w:t>
            </w:r>
            <w:proofErr w:type="spellEnd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E058BE" w14:textId="461F04A0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22490" w:rsidRPr="00EE0884" w14:paraId="195F5B15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346E5" w14:textId="7A35F0A5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17/08/2016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37E5B" w14:textId="0EFD6F3C" w:rsidR="00822490" w:rsidRDefault="00822490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Inclusão do código de rejeição na tabela de rejeição de arquivos e inclusão da </w:t>
            </w:r>
            <w:proofErr w:type="spellStart"/>
            <w:r>
              <w:rPr>
                <w:color w:val="000000"/>
              </w:rPr>
              <w:t>vw_contribuintes</w:t>
            </w:r>
            <w:r w:rsidR="00741C45">
              <w:rPr>
                <w:color w:val="000000"/>
              </w:rPr>
              <w:t>,vw_debitos_conta_corrente</w:t>
            </w:r>
            <w:proofErr w:type="spellEnd"/>
            <w:r w:rsidR="00741C45">
              <w:rPr>
                <w:color w:val="000000"/>
              </w:rPr>
              <w:t xml:space="preserve"> e </w:t>
            </w:r>
            <w:proofErr w:type="spellStart"/>
            <w:r w:rsidR="00741C45">
              <w:rPr>
                <w:color w:val="000000"/>
              </w:rPr>
              <w:t>vw_nfa</w:t>
            </w:r>
            <w:proofErr w:type="spellEnd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3479D" w14:textId="6CB1B83D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D05067" w:rsidRPr="00EE0884" w14:paraId="4D954B5C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D96DE6" w14:textId="7378EA80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59C800" w14:textId="5A2D705F" w:rsidR="00D05067" w:rsidRDefault="00D05067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Ajustes do comentário das tabelas </w:t>
            </w:r>
            <w:proofErr w:type="spellStart"/>
            <w:r>
              <w:rPr>
                <w:color w:val="000000"/>
              </w:rPr>
              <w:t>ta_dare</w:t>
            </w:r>
            <w:proofErr w:type="spellEnd"/>
            <w:r>
              <w:rPr>
                <w:color w:val="000000"/>
              </w:rPr>
              <w:t xml:space="preserve"> no atributo ID_NOSSO_NUMERO e ajuste do comentários dos TIPO_PESSOA para padronizar a sequência dos tipos.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5A91BA" w14:textId="1C3CC7A1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240DDC" w14:textId="77777777" w:rsidR="00CB546B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59218453" w:history="1">
        <w:r w:rsidR="00CB546B" w:rsidRPr="000D76CF">
          <w:rPr>
            <w:rStyle w:val="Hiperlink"/>
            <w:noProof/>
          </w:rPr>
          <w:t>1.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Introdução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</w:t>
        </w:r>
        <w:r w:rsidR="00CB546B">
          <w:rPr>
            <w:noProof/>
            <w:webHidden/>
          </w:rPr>
          <w:fldChar w:fldCharType="end"/>
        </w:r>
      </w:hyperlink>
    </w:p>
    <w:p w14:paraId="43348285" w14:textId="77777777" w:rsidR="00CB546B" w:rsidRDefault="00215A53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454" w:history="1">
        <w:r w:rsidR="00CB546B" w:rsidRPr="000D76CF">
          <w:rPr>
            <w:rStyle w:val="Hiperlink"/>
            <w:noProof/>
          </w:rPr>
          <w:t>2.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Objetivo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</w:t>
        </w:r>
        <w:r w:rsidR="00CB546B">
          <w:rPr>
            <w:noProof/>
            <w:webHidden/>
          </w:rPr>
          <w:fldChar w:fldCharType="end"/>
        </w:r>
      </w:hyperlink>
    </w:p>
    <w:p w14:paraId="507FFABD" w14:textId="77777777" w:rsidR="00CB546B" w:rsidRDefault="00215A53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455" w:history="1">
        <w:r w:rsidR="00CB546B" w:rsidRPr="000D76CF">
          <w:rPr>
            <w:rStyle w:val="Hiperlink"/>
            <w:noProof/>
          </w:rPr>
          <w:t>3.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Modelagem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</w:t>
        </w:r>
        <w:r w:rsidR="00CB546B">
          <w:rPr>
            <w:noProof/>
            <w:webHidden/>
          </w:rPr>
          <w:fldChar w:fldCharType="end"/>
        </w:r>
      </w:hyperlink>
    </w:p>
    <w:p w14:paraId="58C2F701" w14:textId="77777777" w:rsidR="00CB546B" w:rsidRDefault="00215A53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56" w:history="1">
        <w:r w:rsidR="00CB546B" w:rsidRPr="000D76CF">
          <w:rPr>
            <w:rStyle w:val="Hiperlink"/>
            <w:noProof/>
          </w:rPr>
          <w:t>3.1.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Convenções, termos e abreviações da Modelagem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</w:t>
        </w:r>
        <w:r w:rsidR="00CB546B">
          <w:rPr>
            <w:noProof/>
            <w:webHidden/>
          </w:rPr>
          <w:fldChar w:fldCharType="end"/>
        </w:r>
      </w:hyperlink>
    </w:p>
    <w:p w14:paraId="4A8AD31B" w14:textId="77777777" w:rsidR="00CB546B" w:rsidRDefault="00215A53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57" w:history="1">
        <w:r w:rsidR="00CB546B" w:rsidRPr="000D76CF">
          <w:rPr>
            <w:rStyle w:val="Hiperlink"/>
            <w:noProof/>
          </w:rPr>
          <w:t>3.2.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Modelo Físico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8</w:t>
        </w:r>
        <w:r w:rsidR="00CB546B">
          <w:rPr>
            <w:noProof/>
            <w:webHidden/>
          </w:rPr>
          <w:fldChar w:fldCharType="end"/>
        </w:r>
      </w:hyperlink>
    </w:p>
    <w:p w14:paraId="4AD1824F" w14:textId="77777777" w:rsidR="00CB546B" w:rsidRDefault="00215A53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458" w:history="1">
        <w:r w:rsidR="00CB546B" w:rsidRPr="000D76CF">
          <w:rPr>
            <w:rStyle w:val="Hiperlink"/>
            <w:noProof/>
          </w:rPr>
          <w:t>4.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Dicionário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8</w:t>
        </w:r>
        <w:r w:rsidR="00CB546B">
          <w:rPr>
            <w:noProof/>
            <w:webHidden/>
          </w:rPr>
          <w:fldChar w:fldCharType="end"/>
        </w:r>
      </w:hyperlink>
    </w:p>
    <w:p w14:paraId="6280DFD2" w14:textId="77777777" w:rsidR="00CB546B" w:rsidRDefault="00215A53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59" w:history="1">
        <w:r w:rsidR="00CB546B" w:rsidRPr="000D76CF">
          <w:rPr>
            <w:rStyle w:val="Hiperlink"/>
            <w:noProof/>
          </w:rPr>
          <w:t>4.1.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Convenções, termos e abreviações do Dicionário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8</w:t>
        </w:r>
        <w:r w:rsidR="00CB546B">
          <w:rPr>
            <w:noProof/>
            <w:webHidden/>
          </w:rPr>
          <w:fldChar w:fldCharType="end"/>
        </w:r>
      </w:hyperlink>
    </w:p>
    <w:p w14:paraId="0517744D" w14:textId="77777777" w:rsidR="00CB546B" w:rsidRDefault="00215A53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60" w:history="1">
        <w:r w:rsidR="00CB546B" w:rsidRPr="000D76CF">
          <w:rPr>
            <w:rStyle w:val="Hiperlink"/>
            <w:noProof/>
          </w:rPr>
          <w:t>4.2.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Visão geral do Dicionário de Dados do Sistema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9</w:t>
        </w:r>
        <w:r w:rsidR="00CB546B">
          <w:rPr>
            <w:noProof/>
            <w:webHidden/>
          </w:rPr>
          <w:fldChar w:fldCharType="end"/>
        </w:r>
      </w:hyperlink>
    </w:p>
    <w:p w14:paraId="6FD56EDC" w14:textId="77777777" w:rsidR="00CB546B" w:rsidRDefault="00215A53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61" w:history="1">
        <w:r w:rsidR="00CB546B" w:rsidRPr="000D76CF">
          <w:rPr>
            <w:rStyle w:val="Hiperlink"/>
            <w:noProof/>
          </w:rPr>
          <w:t>4.3.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Tabelas do Dicionário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9</w:t>
        </w:r>
        <w:r w:rsidR="00CB546B">
          <w:rPr>
            <w:noProof/>
            <w:webHidden/>
          </w:rPr>
          <w:fldChar w:fldCharType="end"/>
        </w:r>
      </w:hyperlink>
    </w:p>
    <w:p w14:paraId="6A0AD34C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2" w:history="1">
        <w:r w:rsidR="00CB546B" w:rsidRPr="000D76CF">
          <w:rPr>
            <w:rStyle w:val="Hiperlink"/>
            <w:noProof/>
          </w:rPr>
          <w:t>1.1.1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TA_ARQUIVO_DETALHE_PAGOS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13</w:t>
        </w:r>
        <w:r w:rsidR="00CB546B">
          <w:rPr>
            <w:noProof/>
            <w:webHidden/>
          </w:rPr>
          <w:fldChar w:fldCharType="end"/>
        </w:r>
      </w:hyperlink>
    </w:p>
    <w:p w14:paraId="3C5901AC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3" w:history="1">
        <w:r w:rsidR="00CB546B" w:rsidRPr="000D76CF">
          <w:rPr>
            <w:rStyle w:val="Hiperlink"/>
            <w:noProof/>
          </w:rPr>
          <w:t>[TA001] TA_ARQUIVO_DETALHE_PAGOS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13</w:t>
        </w:r>
        <w:r w:rsidR="00CB546B">
          <w:rPr>
            <w:noProof/>
            <w:webHidden/>
          </w:rPr>
          <w:fldChar w:fldCharType="end"/>
        </w:r>
      </w:hyperlink>
    </w:p>
    <w:p w14:paraId="3DA1EF03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4" w:history="1">
        <w:r w:rsidR="00CB546B" w:rsidRPr="000D76CF">
          <w:rPr>
            <w:rStyle w:val="Hiperlink"/>
            <w:noProof/>
          </w:rPr>
          <w:t>1.1.2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TA_ARQUIVO_ERRO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14</w:t>
        </w:r>
        <w:r w:rsidR="00CB546B">
          <w:rPr>
            <w:noProof/>
            <w:webHidden/>
          </w:rPr>
          <w:fldChar w:fldCharType="end"/>
        </w:r>
      </w:hyperlink>
    </w:p>
    <w:p w14:paraId="085B2387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5" w:history="1">
        <w:r w:rsidR="00CB546B" w:rsidRPr="000D76CF">
          <w:rPr>
            <w:rStyle w:val="Hiperlink"/>
            <w:noProof/>
          </w:rPr>
          <w:t>[TA002] TA_ARQUIVO_ERRO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14</w:t>
        </w:r>
        <w:r w:rsidR="00CB546B">
          <w:rPr>
            <w:noProof/>
            <w:webHidden/>
          </w:rPr>
          <w:fldChar w:fldCharType="end"/>
        </w:r>
      </w:hyperlink>
    </w:p>
    <w:p w14:paraId="2B6EB8ED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6" w:history="1">
        <w:r w:rsidR="00CB546B" w:rsidRPr="000D76CF">
          <w:rPr>
            <w:rStyle w:val="Hiperlink"/>
            <w:noProof/>
          </w:rPr>
          <w:t>1.1.3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TA_ARQUIVO_RECEPCAO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16</w:t>
        </w:r>
        <w:r w:rsidR="00CB546B">
          <w:rPr>
            <w:noProof/>
            <w:webHidden/>
          </w:rPr>
          <w:fldChar w:fldCharType="end"/>
        </w:r>
      </w:hyperlink>
    </w:p>
    <w:p w14:paraId="51B92F7E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7" w:history="1">
        <w:r w:rsidR="00CB546B" w:rsidRPr="000D76CF">
          <w:rPr>
            <w:rStyle w:val="Hiperlink"/>
            <w:noProof/>
          </w:rPr>
          <w:t>[TA003] TA_ARQUIVO_RECEPCAO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16</w:t>
        </w:r>
        <w:r w:rsidR="00CB546B">
          <w:rPr>
            <w:noProof/>
            <w:webHidden/>
          </w:rPr>
          <w:fldChar w:fldCharType="end"/>
        </w:r>
      </w:hyperlink>
    </w:p>
    <w:p w14:paraId="485FD4FB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8" w:history="1">
        <w:r w:rsidR="00CB546B" w:rsidRPr="000D76CF">
          <w:rPr>
            <w:rStyle w:val="Hiperlink"/>
            <w:noProof/>
          </w:rPr>
          <w:t>1.1.4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TA_ARQUIVOS_STR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18</w:t>
        </w:r>
        <w:r w:rsidR="00CB546B">
          <w:rPr>
            <w:noProof/>
            <w:webHidden/>
          </w:rPr>
          <w:fldChar w:fldCharType="end"/>
        </w:r>
      </w:hyperlink>
    </w:p>
    <w:p w14:paraId="1F7A83B7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9" w:history="1">
        <w:r w:rsidR="00CB546B" w:rsidRPr="000D76CF">
          <w:rPr>
            <w:rStyle w:val="Hiperlink"/>
            <w:noProof/>
          </w:rPr>
          <w:t>[TA004] TA_ARQUIVO_STR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18</w:t>
        </w:r>
        <w:r w:rsidR="00CB546B">
          <w:rPr>
            <w:noProof/>
            <w:webHidden/>
          </w:rPr>
          <w:fldChar w:fldCharType="end"/>
        </w:r>
      </w:hyperlink>
    </w:p>
    <w:p w14:paraId="3A1BD7DA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0" w:history="1">
        <w:r w:rsidR="00CB546B" w:rsidRPr="000D76CF">
          <w:rPr>
            <w:rStyle w:val="Hiperlink"/>
            <w:noProof/>
          </w:rPr>
          <w:t>1.1.5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TA_DETALHE_STR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21</w:t>
        </w:r>
        <w:r w:rsidR="00CB546B">
          <w:rPr>
            <w:noProof/>
            <w:webHidden/>
          </w:rPr>
          <w:fldChar w:fldCharType="end"/>
        </w:r>
      </w:hyperlink>
    </w:p>
    <w:p w14:paraId="59348DE7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1" w:history="1">
        <w:r w:rsidR="00CB546B" w:rsidRPr="000D76CF">
          <w:rPr>
            <w:rStyle w:val="Hiperlink"/>
            <w:noProof/>
          </w:rPr>
          <w:t>[TA005] TA_DETALHE_STR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21</w:t>
        </w:r>
        <w:r w:rsidR="00CB546B">
          <w:rPr>
            <w:noProof/>
            <w:webHidden/>
          </w:rPr>
          <w:fldChar w:fldCharType="end"/>
        </w:r>
      </w:hyperlink>
    </w:p>
    <w:p w14:paraId="5034AA3D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2" w:history="1">
        <w:r w:rsidR="00CB546B" w:rsidRPr="000D76CF">
          <w:rPr>
            <w:rStyle w:val="Hiperlink"/>
            <w:noProof/>
          </w:rPr>
          <w:t>1.1.6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TA_ARQUIVO_ERROS_STR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0F73BF67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3" w:history="1">
        <w:r w:rsidR="00CB546B" w:rsidRPr="000D76CF">
          <w:rPr>
            <w:rStyle w:val="Hiperlink"/>
            <w:noProof/>
          </w:rPr>
          <w:t>[TA006] TA_ARQUIVO_ERROS_STR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668292B4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4" w:history="1">
        <w:r w:rsidR="00CB546B" w:rsidRPr="000D76CF">
          <w:rPr>
            <w:rStyle w:val="Hiperlink"/>
            <w:noProof/>
          </w:rPr>
          <w:t>1.1.7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TA_RESUMO_STR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3A42FDC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5" w:history="1">
        <w:r w:rsidR="00CB546B" w:rsidRPr="000D76CF">
          <w:rPr>
            <w:rStyle w:val="Hiperlink"/>
            <w:noProof/>
          </w:rPr>
          <w:t>[TA007] TA_RESUMO_STR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370D79FB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6" w:history="1">
        <w:r w:rsidR="00CB546B" w:rsidRPr="000D76CF">
          <w:rPr>
            <w:rStyle w:val="Hiperlink"/>
            <w:noProof/>
          </w:rPr>
          <w:t>1.1.8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TA_BANCO_AGENCIAS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24</w:t>
        </w:r>
        <w:r w:rsidR="00CB546B">
          <w:rPr>
            <w:noProof/>
            <w:webHidden/>
          </w:rPr>
          <w:fldChar w:fldCharType="end"/>
        </w:r>
      </w:hyperlink>
    </w:p>
    <w:p w14:paraId="1B0D53C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7" w:history="1">
        <w:r w:rsidR="00CB546B" w:rsidRPr="000D76CF">
          <w:rPr>
            <w:rStyle w:val="Hiperlink"/>
            <w:noProof/>
          </w:rPr>
          <w:t>[TA008] TA_BANCO_AGENCIAS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24</w:t>
        </w:r>
        <w:r w:rsidR="00CB546B">
          <w:rPr>
            <w:noProof/>
            <w:webHidden/>
          </w:rPr>
          <w:fldChar w:fldCharType="end"/>
        </w:r>
      </w:hyperlink>
    </w:p>
    <w:p w14:paraId="69529DC0" w14:textId="77777777" w:rsidR="00CB546B" w:rsidRDefault="00215A53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8" w:history="1">
        <w:r w:rsidR="00CB546B" w:rsidRPr="000D76CF">
          <w:rPr>
            <w:rStyle w:val="Hiperlink"/>
            <w:noProof/>
          </w:rPr>
          <w:t>1.1.9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TA_BANCOS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217AC703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9" w:history="1">
        <w:r w:rsidR="00CB546B" w:rsidRPr="000D76CF">
          <w:rPr>
            <w:rStyle w:val="Hiperlink"/>
            <w:noProof/>
          </w:rPr>
          <w:t>[TA009] TA_BANCOS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7E318604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0" w:history="1">
        <w:r w:rsidR="00CB546B" w:rsidRPr="000D76CF">
          <w:rPr>
            <w:rStyle w:val="Hiperlink"/>
            <w:noProof/>
          </w:rPr>
          <w:t>1.1.10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TA_CONVENIOS_ARREC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4CEF560B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1" w:history="1">
        <w:r w:rsidR="00CB546B" w:rsidRPr="000D76CF">
          <w:rPr>
            <w:rStyle w:val="Hiperlink"/>
            <w:noProof/>
          </w:rPr>
          <w:t>[TA010] TA_CONVENIOS_ARREC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14C4B0F3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2" w:history="1">
        <w:r w:rsidR="00CB546B" w:rsidRPr="000D76CF">
          <w:rPr>
            <w:rStyle w:val="Hiperlink"/>
            <w:noProof/>
          </w:rPr>
          <w:t>1.1.11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TA_CONVENIOS_TARIFAS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26</w:t>
        </w:r>
        <w:r w:rsidR="00CB546B">
          <w:rPr>
            <w:noProof/>
            <w:webHidden/>
          </w:rPr>
          <w:fldChar w:fldCharType="end"/>
        </w:r>
      </w:hyperlink>
    </w:p>
    <w:p w14:paraId="58C522A8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3" w:history="1">
        <w:r w:rsidR="00CB546B" w:rsidRPr="000D76CF">
          <w:rPr>
            <w:rStyle w:val="Hiperlink"/>
            <w:noProof/>
          </w:rPr>
          <w:t>[TA011] TA_CONVENIOS_TARIFAS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26</w:t>
        </w:r>
        <w:r w:rsidR="00CB546B">
          <w:rPr>
            <w:noProof/>
            <w:webHidden/>
          </w:rPr>
          <w:fldChar w:fldCharType="end"/>
        </w:r>
      </w:hyperlink>
    </w:p>
    <w:p w14:paraId="1DCF72B5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4" w:history="1">
        <w:r w:rsidR="00CB546B" w:rsidRPr="000D76CF">
          <w:rPr>
            <w:rStyle w:val="Hiperlink"/>
            <w:noProof/>
          </w:rPr>
          <w:t>1.1.12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TA_DELEGACIA_AGENCIAS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27</w:t>
        </w:r>
        <w:r w:rsidR="00CB546B">
          <w:rPr>
            <w:noProof/>
            <w:webHidden/>
          </w:rPr>
          <w:fldChar w:fldCharType="end"/>
        </w:r>
      </w:hyperlink>
    </w:p>
    <w:p w14:paraId="3A703DE8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5" w:history="1">
        <w:r w:rsidR="00CB546B" w:rsidRPr="000D76CF">
          <w:rPr>
            <w:rStyle w:val="Hiperlink"/>
            <w:noProof/>
          </w:rPr>
          <w:t>[TA012] TA_DELEGACIA_AGENCIAS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27</w:t>
        </w:r>
        <w:r w:rsidR="00CB546B">
          <w:rPr>
            <w:noProof/>
            <w:webHidden/>
          </w:rPr>
          <w:fldChar w:fldCharType="end"/>
        </w:r>
      </w:hyperlink>
    </w:p>
    <w:p w14:paraId="7F03B0F0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6" w:history="1">
        <w:r w:rsidR="00CB546B" w:rsidRPr="000D76CF">
          <w:rPr>
            <w:rStyle w:val="Hiperlink"/>
            <w:noProof/>
          </w:rPr>
          <w:t>1.1.13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TA_DELEGACIA_ENDERECO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28</w:t>
        </w:r>
        <w:r w:rsidR="00CB546B">
          <w:rPr>
            <w:noProof/>
            <w:webHidden/>
          </w:rPr>
          <w:fldChar w:fldCharType="end"/>
        </w:r>
      </w:hyperlink>
    </w:p>
    <w:p w14:paraId="4BA7E837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7" w:history="1">
        <w:r w:rsidR="00CB546B" w:rsidRPr="000D76CF">
          <w:rPr>
            <w:rStyle w:val="Hiperlink"/>
            <w:noProof/>
          </w:rPr>
          <w:t>[TA013] TA_DELEGACIA_ENDERECO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28</w:t>
        </w:r>
        <w:r w:rsidR="00CB546B">
          <w:rPr>
            <w:noProof/>
            <w:webHidden/>
          </w:rPr>
          <w:fldChar w:fldCharType="end"/>
        </w:r>
      </w:hyperlink>
    </w:p>
    <w:p w14:paraId="038457BB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8" w:history="1">
        <w:r w:rsidR="00CB546B" w:rsidRPr="000D76CF">
          <w:rPr>
            <w:rStyle w:val="Hiperlink"/>
            <w:noProof/>
          </w:rPr>
          <w:t>1.1.14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TA_UNIDADE_RECEITAS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07265AEF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9" w:history="1">
        <w:r w:rsidR="00CB546B" w:rsidRPr="000D76CF">
          <w:rPr>
            <w:rStyle w:val="Hiperlink"/>
            <w:noProof/>
          </w:rPr>
          <w:t>[TAB014] TA_UNIDADE_RECEITAS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657B2690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0" w:history="1">
        <w:r w:rsidR="00CB546B" w:rsidRPr="000D76CF">
          <w:rPr>
            <w:rStyle w:val="Hiperlink"/>
            <w:noProof/>
          </w:rPr>
          <w:t>1.1.15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TA_ESTATISTISCAS_ARRECADACAO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408354CE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1" w:history="1">
        <w:r w:rsidR="00CB546B" w:rsidRPr="000D76CF">
          <w:rPr>
            <w:rStyle w:val="Hiperlink"/>
            <w:noProof/>
          </w:rPr>
          <w:t>[TA015] TA_ESTATISTICAS_ARRECADACAO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09592B4C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2" w:history="1">
        <w:r w:rsidR="00CB546B" w:rsidRPr="000D76CF">
          <w:rPr>
            <w:rStyle w:val="Hiperlink"/>
            <w:noProof/>
          </w:rPr>
          <w:t>1.1.16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TA_GRUPOS_CNAE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3CDEA886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3" w:history="1">
        <w:r w:rsidR="00CB546B" w:rsidRPr="000D76CF">
          <w:rPr>
            <w:rStyle w:val="Hiperlink"/>
            <w:noProof/>
          </w:rPr>
          <w:t>[TA016] TA_GRUPOS_CNAE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44F3F312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4" w:history="1">
        <w:r w:rsidR="00CB546B" w:rsidRPr="000D76CF">
          <w:rPr>
            <w:rStyle w:val="Hiperlink"/>
            <w:noProof/>
          </w:rPr>
          <w:t>1.1.17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TA_LOTES_PAGOS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5DC0E3F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5" w:history="1">
        <w:r w:rsidR="00CB546B" w:rsidRPr="000D76CF">
          <w:rPr>
            <w:rStyle w:val="Hiperlink"/>
            <w:noProof/>
          </w:rPr>
          <w:t>[TA017] TA_LOTES_PAGOS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4BF54554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6" w:history="1">
        <w:r w:rsidR="00CB546B" w:rsidRPr="000D76CF">
          <w:rPr>
            <w:rStyle w:val="Hiperlink"/>
            <w:noProof/>
          </w:rPr>
          <w:t>1.1.18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TA_LOTES_PAGOS_ARREC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1B718AE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7" w:history="1">
        <w:r w:rsidR="00CB546B" w:rsidRPr="000D76CF">
          <w:rPr>
            <w:rStyle w:val="Hiperlink"/>
            <w:noProof/>
          </w:rPr>
          <w:t>[TA018] TA_LOTES_PAGOS_ARREC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6DE9614E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8" w:history="1">
        <w:r w:rsidR="00CB546B" w:rsidRPr="000D76CF">
          <w:rPr>
            <w:rStyle w:val="Hiperlink"/>
            <w:noProof/>
          </w:rPr>
          <w:t>1.1.19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TA_MUNICIPIOS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2D46D47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9" w:history="1">
        <w:r w:rsidR="00CB546B" w:rsidRPr="000D76CF">
          <w:rPr>
            <w:rStyle w:val="Hiperlink"/>
            <w:noProof/>
          </w:rPr>
          <w:t>[TA019] TA_MUNICIPIOS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1150A422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0" w:history="1">
        <w:r w:rsidR="00CB546B" w:rsidRPr="000D76CF">
          <w:rPr>
            <w:rStyle w:val="Hiperlink"/>
            <w:noProof/>
          </w:rPr>
          <w:t>1.1.20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TA_MUNICIPIOS_CONTAS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5DB55EDA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1" w:history="1">
        <w:r w:rsidR="00CB546B" w:rsidRPr="000D76CF">
          <w:rPr>
            <w:rStyle w:val="Hiperlink"/>
            <w:noProof/>
          </w:rPr>
          <w:t>[TA020] TA_MUNICIPIOS_CONTAS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1204BB5F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2" w:history="1">
        <w:r w:rsidR="00CB546B" w:rsidRPr="000D76CF">
          <w:rPr>
            <w:rStyle w:val="Hiperlink"/>
            <w:noProof/>
          </w:rPr>
          <w:t>1.1.21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TA_PAGOS_AJUSTES_REPASSE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34</w:t>
        </w:r>
        <w:r w:rsidR="00CB546B">
          <w:rPr>
            <w:noProof/>
            <w:webHidden/>
          </w:rPr>
          <w:fldChar w:fldCharType="end"/>
        </w:r>
      </w:hyperlink>
    </w:p>
    <w:p w14:paraId="5A94EDBF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3" w:history="1">
        <w:r w:rsidR="00CB546B" w:rsidRPr="000D76CF">
          <w:rPr>
            <w:rStyle w:val="Hiperlink"/>
            <w:noProof/>
          </w:rPr>
          <w:t>[TA021] TA_PAGOS_AJUSTES_REPASSE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34</w:t>
        </w:r>
        <w:r w:rsidR="00CB546B">
          <w:rPr>
            <w:noProof/>
            <w:webHidden/>
          </w:rPr>
          <w:fldChar w:fldCharType="end"/>
        </w:r>
      </w:hyperlink>
    </w:p>
    <w:p w14:paraId="1E71A81B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4" w:history="1">
        <w:r w:rsidR="00CB546B" w:rsidRPr="000D76CF">
          <w:rPr>
            <w:rStyle w:val="Hiperlink"/>
            <w:noProof/>
          </w:rPr>
          <w:t>1.1.22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36</w:t>
        </w:r>
        <w:r w:rsidR="00CB546B">
          <w:rPr>
            <w:noProof/>
            <w:webHidden/>
          </w:rPr>
          <w:fldChar w:fldCharType="end"/>
        </w:r>
      </w:hyperlink>
    </w:p>
    <w:p w14:paraId="094AE6FC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5" w:history="1">
        <w:r w:rsidR="00CB546B" w:rsidRPr="000D76CF">
          <w:rPr>
            <w:rStyle w:val="Hiperlink"/>
            <w:noProof/>
          </w:rPr>
          <w:t>[TA022] TA_PAGOS_ARREC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36</w:t>
        </w:r>
        <w:r w:rsidR="00CB546B">
          <w:rPr>
            <w:noProof/>
            <w:webHidden/>
          </w:rPr>
          <w:fldChar w:fldCharType="end"/>
        </w:r>
      </w:hyperlink>
    </w:p>
    <w:p w14:paraId="198BF67D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6" w:history="1">
        <w:r w:rsidR="00CB546B" w:rsidRPr="000D76CF">
          <w:rPr>
            <w:rStyle w:val="Hiperlink"/>
            <w:noProof/>
          </w:rPr>
          <w:t>1.1.23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40</w:t>
        </w:r>
        <w:r w:rsidR="00CB546B">
          <w:rPr>
            <w:noProof/>
            <w:webHidden/>
          </w:rPr>
          <w:fldChar w:fldCharType="end"/>
        </w:r>
      </w:hyperlink>
    </w:p>
    <w:p w14:paraId="297BE1F1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7" w:history="1">
        <w:r w:rsidR="00CB546B" w:rsidRPr="000D76CF">
          <w:rPr>
            <w:rStyle w:val="Hiperlink"/>
            <w:noProof/>
          </w:rPr>
          <w:t>[TA023] TA_DARE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40</w:t>
        </w:r>
        <w:r w:rsidR="00CB546B">
          <w:rPr>
            <w:noProof/>
            <w:webHidden/>
          </w:rPr>
          <w:fldChar w:fldCharType="end"/>
        </w:r>
      </w:hyperlink>
    </w:p>
    <w:p w14:paraId="1097ADCD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8" w:history="1">
        <w:r w:rsidR="00CB546B" w:rsidRPr="000D76CF">
          <w:rPr>
            <w:rStyle w:val="Hiperlink"/>
            <w:noProof/>
          </w:rPr>
          <w:t>1.1.24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41</w:t>
        </w:r>
        <w:r w:rsidR="00CB546B">
          <w:rPr>
            <w:noProof/>
            <w:webHidden/>
          </w:rPr>
          <w:fldChar w:fldCharType="end"/>
        </w:r>
      </w:hyperlink>
    </w:p>
    <w:p w14:paraId="25F33D62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9" w:history="1">
        <w:r w:rsidR="00CB546B" w:rsidRPr="000D76CF">
          <w:rPr>
            <w:rStyle w:val="Hiperlink"/>
            <w:noProof/>
          </w:rPr>
          <w:t>[TA024] TA_DARE_DETALHE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41</w:t>
        </w:r>
        <w:r w:rsidR="00CB546B">
          <w:rPr>
            <w:noProof/>
            <w:webHidden/>
          </w:rPr>
          <w:fldChar w:fldCharType="end"/>
        </w:r>
      </w:hyperlink>
    </w:p>
    <w:p w14:paraId="7F869D02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0" w:history="1">
        <w:r w:rsidR="00CB546B" w:rsidRPr="000D76CF">
          <w:rPr>
            <w:rStyle w:val="Hiperlink"/>
            <w:noProof/>
          </w:rPr>
          <w:t>1.1.25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TA_DARE_ORIGEM_DEBITO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6A424FB5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1" w:history="1">
        <w:r w:rsidR="00CB546B" w:rsidRPr="000D76CF">
          <w:rPr>
            <w:rStyle w:val="Hiperlink"/>
            <w:noProof/>
          </w:rPr>
          <w:t>[TA025] TA_DARE_ORIGEM_DEBITO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0CF8C7DF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2" w:history="1">
        <w:r w:rsidR="00CB546B" w:rsidRPr="000D76CF">
          <w:rPr>
            <w:rStyle w:val="Hiperlink"/>
            <w:noProof/>
          </w:rPr>
          <w:t>1.1.26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TA_DARE_ORIGEM_RECEITA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3F1865D1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3" w:history="1">
        <w:r w:rsidR="00CB546B" w:rsidRPr="000D76CF">
          <w:rPr>
            <w:rStyle w:val="Hiperlink"/>
            <w:noProof/>
          </w:rPr>
          <w:t>[TA026] TA_DARE_ORIGEM_RECEITA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2606D86C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4" w:history="1">
        <w:r w:rsidR="00CB546B" w:rsidRPr="000D76CF">
          <w:rPr>
            <w:rStyle w:val="Hiperlink"/>
            <w:noProof/>
          </w:rPr>
          <w:t>1.1.27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TA_PAGOS_CORRIGIDOS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6FA9646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5" w:history="1">
        <w:r w:rsidR="00CB546B" w:rsidRPr="000D76CF">
          <w:rPr>
            <w:rStyle w:val="Hiperlink"/>
            <w:noProof/>
          </w:rPr>
          <w:t>[TA027] TA_PAGOS_CORRIGIDOS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45</w:t>
        </w:r>
        <w:r w:rsidR="00CB546B">
          <w:rPr>
            <w:noProof/>
            <w:webHidden/>
          </w:rPr>
          <w:fldChar w:fldCharType="end"/>
        </w:r>
      </w:hyperlink>
    </w:p>
    <w:p w14:paraId="507C991B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6" w:history="1">
        <w:r w:rsidR="00CB546B" w:rsidRPr="000D76CF">
          <w:rPr>
            <w:rStyle w:val="Hiperlink"/>
            <w:noProof/>
          </w:rPr>
          <w:t>1.1.28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46</w:t>
        </w:r>
        <w:r w:rsidR="00CB546B">
          <w:rPr>
            <w:noProof/>
            <w:webHidden/>
          </w:rPr>
          <w:fldChar w:fldCharType="end"/>
        </w:r>
      </w:hyperlink>
    </w:p>
    <w:p w14:paraId="570A7FBE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7" w:history="1">
        <w:r w:rsidR="00CB546B" w:rsidRPr="000D76CF">
          <w:rPr>
            <w:rStyle w:val="Hiperlink"/>
            <w:noProof/>
          </w:rPr>
          <w:t>[TA028] TA_PAGOS_RESTITUICAO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46</w:t>
        </w:r>
        <w:r w:rsidR="00CB546B">
          <w:rPr>
            <w:noProof/>
            <w:webHidden/>
          </w:rPr>
          <w:fldChar w:fldCharType="end"/>
        </w:r>
      </w:hyperlink>
    </w:p>
    <w:p w14:paraId="48D37B2F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8" w:history="1">
        <w:r w:rsidR="00CB546B" w:rsidRPr="000D76CF">
          <w:rPr>
            <w:rStyle w:val="Hiperlink"/>
            <w:noProof/>
          </w:rPr>
          <w:t>1.1.29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TA_PEDIDO_AREAS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48</w:t>
        </w:r>
        <w:r w:rsidR="00CB546B">
          <w:rPr>
            <w:noProof/>
            <w:webHidden/>
          </w:rPr>
          <w:fldChar w:fldCharType="end"/>
        </w:r>
      </w:hyperlink>
    </w:p>
    <w:p w14:paraId="742987C6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9" w:history="1">
        <w:r w:rsidR="00CB546B" w:rsidRPr="000D76CF">
          <w:rPr>
            <w:rStyle w:val="Hiperlink"/>
            <w:noProof/>
          </w:rPr>
          <w:t>[TA029] TA_PEDIDO_AREAS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48</w:t>
        </w:r>
        <w:r w:rsidR="00CB546B">
          <w:rPr>
            <w:noProof/>
            <w:webHidden/>
          </w:rPr>
          <w:fldChar w:fldCharType="end"/>
        </w:r>
      </w:hyperlink>
    </w:p>
    <w:p w14:paraId="784A9EA1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0" w:history="1">
        <w:r w:rsidR="00CB546B" w:rsidRPr="000D76CF">
          <w:rPr>
            <w:rStyle w:val="Hiperlink"/>
            <w:noProof/>
          </w:rPr>
          <w:t>1.1.30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61B46F5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1" w:history="1">
        <w:r w:rsidR="00CB546B" w:rsidRPr="000D76CF">
          <w:rPr>
            <w:rStyle w:val="Hiperlink"/>
            <w:noProof/>
          </w:rPr>
          <w:t>[TA030] TA_PEDIDO_RECEITA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621F2E65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2" w:history="1">
        <w:r w:rsidR="00CB546B" w:rsidRPr="000D76CF">
          <w:rPr>
            <w:rStyle w:val="Hiperlink"/>
            <w:noProof/>
          </w:rPr>
          <w:t>1.1.31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TA_PEDIDO_AREAS_FAIXA_VALOR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6143CCD4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3" w:history="1">
        <w:r w:rsidR="00CB546B" w:rsidRPr="000D76CF">
          <w:rPr>
            <w:rStyle w:val="Hiperlink"/>
            <w:noProof/>
          </w:rPr>
          <w:t>[TA031] TA_PEDIDO_AREAS_FAIXA_VALOR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0115CFB0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4" w:history="1">
        <w:r w:rsidR="00CB546B" w:rsidRPr="000D76CF">
          <w:rPr>
            <w:rStyle w:val="Hiperlink"/>
            <w:noProof/>
          </w:rPr>
          <w:t>1.1.32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TA_PEDIDO_AREAS_SERVIDORES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3CCD5147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5" w:history="1">
        <w:r w:rsidR="00CB546B" w:rsidRPr="000D76CF">
          <w:rPr>
            <w:rStyle w:val="Hiperlink"/>
            <w:noProof/>
          </w:rPr>
          <w:t>[TA032] TA_PEDIDO_AREAS_SERVIDORES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2BB3EF6E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6" w:history="1">
        <w:r w:rsidR="00CB546B" w:rsidRPr="000D76CF">
          <w:rPr>
            <w:rStyle w:val="Hiperlink"/>
            <w:noProof/>
          </w:rPr>
          <w:t>1.1.33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TA_PEDIDO_CAMPOS_INFORMADOS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30F51DB6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7" w:history="1">
        <w:r w:rsidR="00CB546B" w:rsidRPr="000D76CF">
          <w:rPr>
            <w:rStyle w:val="Hiperlink"/>
            <w:noProof/>
          </w:rPr>
          <w:t>[TA033] TA_PEDIDO_CAMPOS_INFORMADOS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4681A549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8" w:history="1">
        <w:r w:rsidR="00CB546B" w:rsidRPr="000D76CF">
          <w:rPr>
            <w:rStyle w:val="Hiperlink"/>
            <w:noProof/>
          </w:rPr>
          <w:t>1.1.34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TA_PEDIDO_CAMPO_ACOES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52</w:t>
        </w:r>
        <w:r w:rsidR="00CB546B">
          <w:rPr>
            <w:noProof/>
            <w:webHidden/>
          </w:rPr>
          <w:fldChar w:fldCharType="end"/>
        </w:r>
      </w:hyperlink>
    </w:p>
    <w:p w14:paraId="76AEB702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9" w:history="1">
        <w:r w:rsidR="00CB546B" w:rsidRPr="000D76CF">
          <w:rPr>
            <w:rStyle w:val="Hiperlink"/>
            <w:noProof/>
          </w:rPr>
          <w:t>[TA034] TA_PEDIDO_CAMPO_ACOES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52</w:t>
        </w:r>
        <w:r w:rsidR="00CB546B">
          <w:rPr>
            <w:noProof/>
            <w:webHidden/>
          </w:rPr>
          <w:fldChar w:fldCharType="end"/>
        </w:r>
      </w:hyperlink>
    </w:p>
    <w:p w14:paraId="27AFD199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0" w:history="1">
        <w:r w:rsidR="00CB546B" w:rsidRPr="000D76CF">
          <w:rPr>
            <w:rStyle w:val="Hiperlink"/>
            <w:noProof/>
          </w:rPr>
          <w:t>1.1.35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TA_PEDIDO_CONTA_TRIBUTARIA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53</w:t>
        </w:r>
        <w:r w:rsidR="00CB546B">
          <w:rPr>
            <w:noProof/>
            <w:webHidden/>
          </w:rPr>
          <w:fldChar w:fldCharType="end"/>
        </w:r>
      </w:hyperlink>
    </w:p>
    <w:p w14:paraId="1F089674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1" w:history="1">
        <w:r w:rsidR="00CB546B" w:rsidRPr="000D76CF">
          <w:rPr>
            <w:rStyle w:val="Hiperlink"/>
            <w:noProof/>
          </w:rPr>
          <w:t>[TA035] TA_PEDIDO_CONTA_TRIBUTARIA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53</w:t>
        </w:r>
        <w:r w:rsidR="00CB546B">
          <w:rPr>
            <w:noProof/>
            <w:webHidden/>
          </w:rPr>
          <w:fldChar w:fldCharType="end"/>
        </w:r>
      </w:hyperlink>
    </w:p>
    <w:p w14:paraId="278098A3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2" w:history="1">
        <w:r w:rsidR="00CB546B" w:rsidRPr="000D76CF">
          <w:rPr>
            <w:rStyle w:val="Hiperlink"/>
            <w:noProof/>
          </w:rPr>
          <w:t>1.1.36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TA_PEDIDO_DETALHE_PARECER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54</w:t>
        </w:r>
        <w:r w:rsidR="00CB546B">
          <w:rPr>
            <w:noProof/>
            <w:webHidden/>
          </w:rPr>
          <w:fldChar w:fldCharType="end"/>
        </w:r>
      </w:hyperlink>
    </w:p>
    <w:p w14:paraId="0B6C7D69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3" w:history="1">
        <w:r w:rsidR="00CB546B" w:rsidRPr="000D76CF">
          <w:rPr>
            <w:rStyle w:val="Hiperlink"/>
            <w:noProof/>
          </w:rPr>
          <w:t>[TA036] TA_PEDIDO_DETALHE_PARECER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54</w:t>
        </w:r>
        <w:r w:rsidR="00CB546B">
          <w:rPr>
            <w:noProof/>
            <w:webHidden/>
          </w:rPr>
          <w:fldChar w:fldCharType="end"/>
        </w:r>
      </w:hyperlink>
    </w:p>
    <w:p w14:paraId="5C13D09A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4" w:history="1">
        <w:r w:rsidR="00CB546B" w:rsidRPr="000D76CF">
          <w:rPr>
            <w:rStyle w:val="Hiperlink"/>
            <w:noProof/>
          </w:rPr>
          <w:t>1.1.37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7F368B45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5" w:history="1">
        <w:r w:rsidR="00CB546B" w:rsidRPr="000D76CF">
          <w:rPr>
            <w:rStyle w:val="Hiperlink"/>
            <w:noProof/>
          </w:rPr>
          <w:t>[TA037] TA_PEDIDO_DOCS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6A89C269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6" w:history="1">
        <w:r w:rsidR="00CB546B" w:rsidRPr="000D76CF">
          <w:rPr>
            <w:rStyle w:val="Hiperlink"/>
            <w:noProof/>
          </w:rPr>
          <w:t>1.1.38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TA_PEDIDO_DOCS_EXIGIDOS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41F42929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7" w:history="1">
        <w:r w:rsidR="00CB546B" w:rsidRPr="000D76CF">
          <w:rPr>
            <w:rStyle w:val="Hiperlink"/>
            <w:noProof/>
          </w:rPr>
          <w:t>[TA038] TA_PEDIDO_DOCS_EXIGIDOS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4EDBDCC4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8" w:history="1">
        <w:r w:rsidR="00CB546B" w:rsidRPr="000D76CF">
          <w:rPr>
            <w:rStyle w:val="Hiperlink"/>
            <w:noProof/>
          </w:rPr>
          <w:t>1.1.39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TA_PEDIDO_EXIGENCIA_PARECER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56</w:t>
        </w:r>
        <w:r w:rsidR="00CB546B">
          <w:rPr>
            <w:noProof/>
            <w:webHidden/>
          </w:rPr>
          <w:fldChar w:fldCharType="end"/>
        </w:r>
      </w:hyperlink>
    </w:p>
    <w:p w14:paraId="63B120FF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9" w:history="1">
        <w:r w:rsidR="00CB546B" w:rsidRPr="000D76CF">
          <w:rPr>
            <w:rStyle w:val="Hiperlink"/>
            <w:noProof/>
          </w:rPr>
          <w:t>[TA039] TA_PEDIDO_EXIGENCIA_PARECER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56</w:t>
        </w:r>
        <w:r w:rsidR="00CB546B">
          <w:rPr>
            <w:noProof/>
            <w:webHidden/>
          </w:rPr>
          <w:fldChar w:fldCharType="end"/>
        </w:r>
      </w:hyperlink>
    </w:p>
    <w:p w14:paraId="1D4BAFA7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0" w:history="1">
        <w:r w:rsidR="00CB546B" w:rsidRPr="000D76CF">
          <w:rPr>
            <w:rStyle w:val="Hiperlink"/>
            <w:noProof/>
          </w:rPr>
          <w:t>1.1.40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57</w:t>
        </w:r>
        <w:r w:rsidR="00CB546B">
          <w:rPr>
            <w:noProof/>
            <w:webHidden/>
          </w:rPr>
          <w:fldChar w:fldCharType="end"/>
        </w:r>
      </w:hyperlink>
    </w:p>
    <w:p w14:paraId="7B9E6B69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1" w:history="1">
        <w:r w:rsidR="00CB546B" w:rsidRPr="000D76CF">
          <w:rPr>
            <w:rStyle w:val="Hiperlink"/>
            <w:noProof/>
          </w:rPr>
          <w:t>[TA040] TA_PEDIDO_PAGOS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57</w:t>
        </w:r>
        <w:r w:rsidR="00CB546B">
          <w:rPr>
            <w:noProof/>
            <w:webHidden/>
          </w:rPr>
          <w:fldChar w:fldCharType="end"/>
        </w:r>
      </w:hyperlink>
    </w:p>
    <w:p w14:paraId="078BA1DF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2" w:history="1">
        <w:r w:rsidR="00CB546B" w:rsidRPr="000D76CF">
          <w:rPr>
            <w:rStyle w:val="Hiperlink"/>
            <w:noProof/>
          </w:rPr>
          <w:t>1.1.41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58</w:t>
        </w:r>
        <w:r w:rsidR="00CB546B">
          <w:rPr>
            <w:noProof/>
            <w:webHidden/>
          </w:rPr>
          <w:fldChar w:fldCharType="end"/>
        </w:r>
      </w:hyperlink>
    </w:p>
    <w:p w14:paraId="12CD8BE8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3" w:history="1">
        <w:r w:rsidR="00CB546B" w:rsidRPr="000D76CF">
          <w:rPr>
            <w:rStyle w:val="Hiperlink"/>
            <w:noProof/>
          </w:rPr>
          <w:t>[TA041] TA_PEDIDO_RESTITUICAO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58</w:t>
        </w:r>
        <w:r w:rsidR="00CB546B">
          <w:rPr>
            <w:noProof/>
            <w:webHidden/>
          </w:rPr>
          <w:fldChar w:fldCharType="end"/>
        </w:r>
      </w:hyperlink>
    </w:p>
    <w:p w14:paraId="727CF6FB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4" w:history="1">
        <w:r w:rsidR="00CB546B" w:rsidRPr="000D76CF">
          <w:rPr>
            <w:rStyle w:val="Hiperlink"/>
            <w:noProof/>
          </w:rPr>
          <w:t>1.1.42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TA_PEDIDO_SOLICITACAO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59</w:t>
        </w:r>
        <w:r w:rsidR="00CB546B">
          <w:rPr>
            <w:noProof/>
            <w:webHidden/>
          </w:rPr>
          <w:fldChar w:fldCharType="end"/>
        </w:r>
      </w:hyperlink>
    </w:p>
    <w:p w14:paraId="3F1BE1C3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5" w:history="1">
        <w:r w:rsidR="00CB546B" w:rsidRPr="000D76CF">
          <w:rPr>
            <w:rStyle w:val="Hiperlink"/>
            <w:noProof/>
          </w:rPr>
          <w:t>[TA042] TA_PEDIDO_SOLICITACAO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59</w:t>
        </w:r>
        <w:r w:rsidR="00CB546B">
          <w:rPr>
            <w:noProof/>
            <w:webHidden/>
          </w:rPr>
          <w:fldChar w:fldCharType="end"/>
        </w:r>
      </w:hyperlink>
    </w:p>
    <w:p w14:paraId="2BB0C2F1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6" w:history="1">
        <w:r w:rsidR="00CB546B" w:rsidRPr="000D76CF">
          <w:rPr>
            <w:rStyle w:val="Hiperlink"/>
            <w:noProof/>
          </w:rPr>
          <w:t>1.1.43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TA_PEDIDO_TIPO_ACOES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60</w:t>
        </w:r>
        <w:r w:rsidR="00CB546B">
          <w:rPr>
            <w:noProof/>
            <w:webHidden/>
          </w:rPr>
          <w:fldChar w:fldCharType="end"/>
        </w:r>
      </w:hyperlink>
    </w:p>
    <w:p w14:paraId="37336DDE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7" w:history="1">
        <w:r w:rsidR="00CB546B" w:rsidRPr="000D76CF">
          <w:rPr>
            <w:rStyle w:val="Hiperlink"/>
            <w:noProof/>
          </w:rPr>
          <w:t>[TA043] TA_PEDIDO_TIPO_ACOES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60</w:t>
        </w:r>
        <w:r w:rsidR="00CB546B">
          <w:rPr>
            <w:noProof/>
            <w:webHidden/>
          </w:rPr>
          <w:fldChar w:fldCharType="end"/>
        </w:r>
      </w:hyperlink>
    </w:p>
    <w:p w14:paraId="4B0AC114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8" w:history="1">
        <w:r w:rsidR="00CB546B" w:rsidRPr="000D76CF">
          <w:rPr>
            <w:rStyle w:val="Hiperlink"/>
            <w:noProof/>
          </w:rPr>
          <w:t>1.1.44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TA_PEDIDO_TIPO_DOCS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61</w:t>
        </w:r>
        <w:r w:rsidR="00CB546B">
          <w:rPr>
            <w:noProof/>
            <w:webHidden/>
          </w:rPr>
          <w:fldChar w:fldCharType="end"/>
        </w:r>
      </w:hyperlink>
    </w:p>
    <w:p w14:paraId="769DF786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9" w:history="1">
        <w:r w:rsidR="00CB546B" w:rsidRPr="000D76CF">
          <w:rPr>
            <w:rStyle w:val="Hiperlink"/>
            <w:noProof/>
          </w:rPr>
          <w:t>[TA044] TA_PEDIDO_TIPO_DOCS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61</w:t>
        </w:r>
        <w:r w:rsidR="00CB546B">
          <w:rPr>
            <w:noProof/>
            <w:webHidden/>
          </w:rPr>
          <w:fldChar w:fldCharType="end"/>
        </w:r>
      </w:hyperlink>
    </w:p>
    <w:p w14:paraId="252DD906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0" w:history="1">
        <w:r w:rsidR="00CB546B" w:rsidRPr="000D76CF">
          <w:rPr>
            <w:rStyle w:val="Hiperlink"/>
            <w:noProof/>
          </w:rPr>
          <w:t>1.1.45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TA_PEDIDO_TIPOS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63</w:t>
        </w:r>
        <w:r w:rsidR="00CB546B">
          <w:rPr>
            <w:noProof/>
            <w:webHidden/>
          </w:rPr>
          <w:fldChar w:fldCharType="end"/>
        </w:r>
      </w:hyperlink>
    </w:p>
    <w:p w14:paraId="6AEB9311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1" w:history="1">
        <w:r w:rsidR="00CB546B" w:rsidRPr="000D76CF">
          <w:rPr>
            <w:rStyle w:val="Hiperlink"/>
            <w:noProof/>
          </w:rPr>
          <w:t>[TA045] TA_PEDIDO_TIPOS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63</w:t>
        </w:r>
        <w:r w:rsidR="00CB546B">
          <w:rPr>
            <w:noProof/>
            <w:webHidden/>
          </w:rPr>
          <w:fldChar w:fldCharType="end"/>
        </w:r>
      </w:hyperlink>
    </w:p>
    <w:p w14:paraId="6A75F5D9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2" w:history="1">
        <w:r w:rsidR="00CB546B" w:rsidRPr="000D76CF">
          <w:rPr>
            <w:rStyle w:val="Hiperlink"/>
            <w:noProof/>
          </w:rPr>
          <w:t>1.1.46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TA_PLAN0_CONTAS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64</w:t>
        </w:r>
        <w:r w:rsidR="00CB546B">
          <w:rPr>
            <w:noProof/>
            <w:webHidden/>
          </w:rPr>
          <w:fldChar w:fldCharType="end"/>
        </w:r>
      </w:hyperlink>
    </w:p>
    <w:p w14:paraId="4A657DA4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3" w:history="1">
        <w:r w:rsidR="00CB546B" w:rsidRPr="000D76CF">
          <w:rPr>
            <w:rStyle w:val="Hiperlink"/>
            <w:noProof/>
          </w:rPr>
          <w:t>[TA046] TA_PLANO_CONTAS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64</w:t>
        </w:r>
        <w:r w:rsidR="00CB546B">
          <w:rPr>
            <w:noProof/>
            <w:webHidden/>
          </w:rPr>
          <w:fldChar w:fldCharType="end"/>
        </w:r>
      </w:hyperlink>
    </w:p>
    <w:p w14:paraId="3291E76D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4" w:history="1">
        <w:r w:rsidR="00CB546B" w:rsidRPr="000D76CF">
          <w:rPr>
            <w:rStyle w:val="Hiperlink"/>
            <w:noProof/>
          </w:rPr>
          <w:t>1.1.47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TA_RECEITAS_CONVENIOS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64</w:t>
        </w:r>
        <w:r w:rsidR="00CB546B">
          <w:rPr>
            <w:noProof/>
            <w:webHidden/>
          </w:rPr>
          <w:fldChar w:fldCharType="end"/>
        </w:r>
      </w:hyperlink>
    </w:p>
    <w:p w14:paraId="22681B3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5" w:history="1">
        <w:r w:rsidR="00CB546B" w:rsidRPr="000D76CF">
          <w:rPr>
            <w:rStyle w:val="Hiperlink"/>
            <w:noProof/>
          </w:rPr>
          <w:t>[TA047] TA_RECEITAS_CONVENIOS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65</w:t>
        </w:r>
        <w:r w:rsidR="00CB546B">
          <w:rPr>
            <w:noProof/>
            <w:webHidden/>
          </w:rPr>
          <w:fldChar w:fldCharType="end"/>
        </w:r>
      </w:hyperlink>
    </w:p>
    <w:p w14:paraId="0EE7CB12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6" w:history="1">
        <w:r w:rsidR="00CB546B" w:rsidRPr="000D76CF">
          <w:rPr>
            <w:rStyle w:val="Hiperlink"/>
            <w:noProof/>
          </w:rPr>
          <w:t>1.1.48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65</w:t>
        </w:r>
        <w:r w:rsidR="00CB546B">
          <w:rPr>
            <w:noProof/>
            <w:webHidden/>
          </w:rPr>
          <w:fldChar w:fldCharType="end"/>
        </w:r>
      </w:hyperlink>
    </w:p>
    <w:p w14:paraId="6D6621B7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7" w:history="1">
        <w:r w:rsidR="00CB546B" w:rsidRPr="000D76CF">
          <w:rPr>
            <w:rStyle w:val="Hiperlink"/>
            <w:noProof/>
          </w:rPr>
          <w:t>[TA048] TA_RECEITAS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65</w:t>
        </w:r>
        <w:r w:rsidR="00CB546B">
          <w:rPr>
            <w:noProof/>
            <w:webHidden/>
          </w:rPr>
          <w:fldChar w:fldCharType="end"/>
        </w:r>
      </w:hyperlink>
    </w:p>
    <w:p w14:paraId="022861D2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8" w:history="1">
        <w:r w:rsidR="00CB546B" w:rsidRPr="000D76CF">
          <w:rPr>
            <w:rStyle w:val="Hiperlink"/>
            <w:noProof/>
          </w:rPr>
          <w:t>1.1.49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68</w:t>
        </w:r>
        <w:r w:rsidR="00CB546B">
          <w:rPr>
            <w:noProof/>
            <w:webHidden/>
          </w:rPr>
          <w:fldChar w:fldCharType="end"/>
        </w:r>
      </w:hyperlink>
    </w:p>
    <w:p w14:paraId="623D5DF9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9" w:history="1">
        <w:r w:rsidR="00CB546B" w:rsidRPr="000D76CF">
          <w:rPr>
            <w:rStyle w:val="Hiperlink"/>
            <w:noProof/>
          </w:rPr>
          <w:t>[TA049] TA_RECEITAS_REPASSE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69</w:t>
        </w:r>
        <w:r w:rsidR="00CB546B">
          <w:rPr>
            <w:noProof/>
            <w:webHidden/>
          </w:rPr>
          <w:fldChar w:fldCharType="end"/>
        </w:r>
      </w:hyperlink>
    </w:p>
    <w:p w14:paraId="674B0B80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0" w:history="1">
        <w:r w:rsidR="00CB546B" w:rsidRPr="000D76CF">
          <w:rPr>
            <w:rStyle w:val="Hiperlink"/>
            <w:noProof/>
          </w:rPr>
          <w:t>1.1.50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TA_RECEITAS_TAXAS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70</w:t>
        </w:r>
        <w:r w:rsidR="00CB546B">
          <w:rPr>
            <w:noProof/>
            <w:webHidden/>
          </w:rPr>
          <w:fldChar w:fldCharType="end"/>
        </w:r>
      </w:hyperlink>
    </w:p>
    <w:p w14:paraId="45050983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1" w:history="1">
        <w:r w:rsidR="00CB546B" w:rsidRPr="000D76CF">
          <w:rPr>
            <w:rStyle w:val="Hiperlink"/>
            <w:noProof/>
          </w:rPr>
          <w:t>[TA050] TA_RECEITAS_TAXAS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70</w:t>
        </w:r>
        <w:r w:rsidR="00CB546B">
          <w:rPr>
            <w:noProof/>
            <w:webHidden/>
          </w:rPr>
          <w:fldChar w:fldCharType="end"/>
        </w:r>
      </w:hyperlink>
    </w:p>
    <w:p w14:paraId="6D4AC286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2" w:history="1">
        <w:r w:rsidR="00CB546B" w:rsidRPr="000D76CF">
          <w:rPr>
            <w:rStyle w:val="Hiperlink"/>
            <w:noProof/>
          </w:rPr>
          <w:t>1.1.51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TA_RESUMO_ARRECADACAO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68158A02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3" w:history="1">
        <w:r w:rsidR="00CB546B" w:rsidRPr="000D76CF">
          <w:rPr>
            <w:rStyle w:val="Hiperlink"/>
            <w:noProof/>
          </w:rPr>
          <w:t>[TA051] TA_RESUMO_ARRECADACAO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1D5C6E55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4" w:history="1">
        <w:r w:rsidR="00CB546B" w:rsidRPr="000D76CF">
          <w:rPr>
            <w:rStyle w:val="Hiperlink"/>
            <w:noProof/>
          </w:rPr>
          <w:t>1.1.52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TA_RTC_FINANCEIRO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7E01732A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5" w:history="1">
        <w:r w:rsidR="00CB546B" w:rsidRPr="000D76CF">
          <w:rPr>
            <w:rStyle w:val="Hiperlink"/>
            <w:noProof/>
          </w:rPr>
          <w:t>[TA052] TA_RTC_FINANCEIRO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18AC0C9E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6" w:history="1">
        <w:r w:rsidR="00CB546B" w:rsidRPr="000D76CF">
          <w:rPr>
            <w:rStyle w:val="Hiperlink"/>
            <w:noProof/>
          </w:rPr>
          <w:t>1.1.53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TA_RTC_REPASSE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73</w:t>
        </w:r>
        <w:r w:rsidR="00CB546B">
          <w:rPr>
            <w:noProof/>
            <w:webHidden/>
          </w:rPr>
          <w:fldChar w:fldCharType="end"/>
        </w:r>
      </w:hyperlink>
    </w:p>
    <w:p w14:paraId="1B6CD4B4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7" w:history="1">
        <w:r w:rsidR="00CB546B" w:rsidRPr="000D76CF">
          <w:rPr>
            <w:rStyle w:val="Hiperlink"/>
            <w:noProof/>
          </w:rPr>
          <w:t>[TA053] TA_RTC_REPASSE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73</w:t>
        </w:r>
        <w:r w:rsidR="00CB546B">
          <w:rPr>
            <w:noProof/>
            <w:webHidden/>
          </w:rPr>
          <w:fldChar w:fldCharType="end"/>
        </w:r>
      </w:hyperlink>
    </w:p>
    <w:p w14:paraId="3928C5EC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8" w:history="1">
        <w:r w:rsidR="00CB546B" w:rsidRPr="000D76CF">
          <w:rPr>
            <w:rStyle w:val="Hiperlink"/>
            <w:noProof/>
          </w:rPr>
          <w:t>1.1.54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TA_RTC_REPASSE_DETALHE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74</w:t>
        </w:r>
        <w:r w:rsidR="00CB546B">
          <w:rPr>
            <w:noProof/>
            <w:webHidden/>
          </w:rPr>
          <w:fldChar w:fldCharType="end"/>
        </w:r>
      </w:hyperlink>
    </w:p>
    <w:p w14:paraId="6C3DC1FA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9" w:history="1">
        <w:r w:rsidR="00CB546B" w:rsidRPr="000D76CF">
          <w:rPr>
            <w:rStyle w:val="Hiperlink"/>
            <w:noProof/>
          </w:rPr>
          <w:t>[TA054] TA_RTC_REPASSE_DETALHE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74</w:t>
        </w:r>
        <w:r w:rsidR="00CB546B">
          <w:rPr>
            <w:noProof/>
            <w:webHidden/>
          </w:rPr>
          <w:fldChar w:fldCharType="end"/>
        </w:r>
      </w:hyperlink>
    </w:p>
    <w:p w14:paraId="18478C75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0" w:history="1">
        <w:r w:rsidR="00CB546B" w:rsidRPr="000D76CF">
          <w:rPr>
            <w:rStyle w:val="Hiperlink"/>
            <w:noProof/>
          </w:rPr>
          <w:t>1.1.55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TA_TIPO_GRUPOS_CNAES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0BE42911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1" w:history="1">
        <w:r w:rsidR="00CB546B" w:rsidRPr="000D76CF">
          <w:rPr>
            <w:rStyle w:val="Hiperlink"/>
            <w:noProof/>
          </w:rPr>
          <w:t>[TA055] TA_TIPO_GRUPOS_CNAES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4B082C5E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2" w:history="1">
        <w:r w:rsidR="00CB546B" w:rsidRPr="000D76CF">
          <w:rPr>
            <w:rStyle w:val="Hiperlink"/>
            <w:noProof/>
          </w:rPr>
          <w:t>1.1.56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TA_TIPO_REJEICAO_ARQUIVOS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139AFF06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3" w:history="1">
        <w:r w:rsidR="00CB546B" w:rsidRPr="000D76CF">
          <w:rPr>
            <w:rStyle w:val="Hiperlink"/>
            <w:noProof/>
          </w:rPr>
          <w:t>[TA056] TA_TIPO_REJEICAO_ARQUIVOS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3C3639BC" w14:textId="77777777" w:rsidR="00CB546B" w:rsidRDefault="00215A53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4" w:history="1">
        <w:r w:rsidR="00CB546B" w:rsidRPr="000D76CF">
          <w:rPr>
            <w:rStyle w:val="Hiperlink"/>
            <w:noProof/>
          </w:rPr>
          <w:t>1.1.57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VIEW  VW_CONTRIBUINTES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78</w:t>
        </w:r>
        <w:r w:rsidR="00CB546B">
          <w:rPr>
            <w:noProof/>
            <w:webHidden/>
          </w:rPr>
          <w:fldChar w:fldCharType="end"/>
        </w:r>
      </w:hyperlink>
    </w:p>
    <w:p w14:paraId="0751AFC0" w14:textId="77777777" w:rsidR="00CB546B" w:rsidRDefault="00215A53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5" w:history="1">
        <w:r w:rsidR="00CB546B" w:rsidRPr="000D76CF">
          <w:rPr>
            <w:rStyle w:val="Hiperlink"/>
            <w:noProof/>
          </w:rPr>
          <w:t>[VW001] VW_CONTRIBUINTES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79</w:t>
        </w:r>
        <w:r w:rsidR="00CB546B">
          <w:rPr>
            <w:noProof/>
            <w:webHidden/>
          </w:rPr>
          <w:fldChar w:fldCharType="end"/>
        </w:r>
      </w:hyperlink>
    </w:p>
    <w:p w14:paraId="63D0130B" w14:textId="77777777" w:rsidR="00CB546B" w:rsidRDefault="00215A53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576" w:history="1">
        <w:r w:rsidR="00CB546B" w:rsidRPr="000D76CF">
          <w:rPr>
            <w:rStyle w:val="Hiperlink"/>
            <w:noProof/>
          </w:rPr>
          <w:t>5.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Chaves das Tabelas (Primária e Estrangeira)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79</w:t>
        </w:r>
        <w:r w:rsidR="00CB546B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0" w:name="_Toc448733978"/>
      <w:bookmarkStart w:id="1" w:name="_Toc459218453"/>
      <w:bookmarkStart w:id="2" w:name="_Toc71442665"/>
      <w:bookmarkStart w:id="3" w:name="_Toc71453202"/>
      <w:r w:rsidRPr="00EE0884">
        <w:lastRenderedPageBreak/>
        <w:t>Introdução</w:t>
      </w:r>
      <w:bookmarkEnd w:id="0"/>
      <w:bookmarkEnd w:id="1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4" w:name="_Toc448733979"/>
      <w:bookmarkStart w:id="5" w:name="_Toc459218454"/>
      <w:bookmarkEnd w:id="2"/>
      <w:bookmarkEnd w:id="3"/>
      <w:r w:rsidRPr="00EE0884">
        <w:t>Objetivo</w:t>
      </w:r>
      <w:bookmarkEnd w:id="4"/>
      <w:bookmarkEnd w:id="5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 xml:space="preserve">. Todos esses requisitos vão proporcionar aos Clientes, Analistas de Sistemas e/ou </w:t>
      </w:r>
      <w:proofErr w:type="spellStart"/>
      <w:r w:rsidRPr="00EE0884">
        <w:t>DBAs</w:t>
      </w:r>
      <w:proofErr w:type="spellEnd"/>
      <w:r w:rsidRPr="00EE0884">
        <w:t xml:space="preserve">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6" w:name="_Toc448733980"/>
      <w:bookmarkStart w:id="7" w:name="_Toc459218455"/>
      <w:r w:rsidRPr="00EE0884">
        <w:t>Modelagem de Dados</w:t>
      </w:r>
      <w:bookmarkEnd w:id="6"/>
      <w:bookmarkEnd w:id="7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8" w:name="_Toc448733981"/>
      <w:bookmarkStart w:id="9" w:name="_Toc459218456"/>
      <w:r w:rsidRPr="00EE0884">
        <w:t>Convenções, termos e abreviações da Modelagem</w:t>
      </w:r>
      <w:bookmarkEnd w:id="8"/>
      <w:bookmarkEnd w:id="9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</w:t>
            </w:r>
            <w:proofErr w:type="gramStart"/>
            <w:r w:rsidRPr="00EE0884">
              <w:rPr>
                <w:rFonts w:asciiTheme="minorHAnsi" w:hAnsiTheme="minorHAnsi"/>
                <w:iCs/>
                <w:szCs w:val="24"/>
              </w:rPr>
              <w:t>coluna</w:t>
            </w:r>
            <w:proofErr w:type="gramEnd"/>
            <w:r w:rsidRPr="00EE0884">
              <w:rPr>
                <w:rFonts w:asciiTheme="minorHAnsi" w:hAnsiTheme="minorHAnsi"/>
                <w:iCs/>
                <w:szCs w:val="24"/>
              </w:rPr>
              <w:t xml:space="preserve">, campo, </w:t>
            </w:r>
            <w:proofErr w:type="spellStart"/>
            <w:r w:rsidRPr="00EE0884">
              <w:rPr>
                <w:rFonts w:asciiTheme="minorHAnsi" w:hAnsiTheme="minorHAnsi"/>
                <w:iCs/>
                <w:szCs w:val="24"/>
              </w:rPr>
              <w:t>etc</w:t>
            </w:r>
            <w:proofErr w:type="spellEnd"/>
            <w:r w:rsidRPr="00EE0884">
              <w:rPr>
                <w:rFonts w:asciiTheme="minorHAnsi" w:hAnsiTheme="minorHAnsi"/>
                <w:iCs/>
                <w:szCs w:val="24"/>
              </w:rPr>
              <w:t>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0" w:name="_Toc448733982"/>
      <w:bookmarkStart w:id="11" w:name="_Toc459218457"/>
      <w:r w:rsidRPr="00EE0884">
        <w:lastRenderedPageBreak/>
        <w:t>Modelo Físico</w:t>
      </w:r>
      <w:bookmarkEnd w:id="10"/>
      <w:bookmarkEnd w:id="11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2" w:name="_Toc448733983"/>
      <w:bookmarkStart w:id="13" w:name="_Toc459218458"/>
      <w:r w:rsidRPr="00EE0884">
        <w:t>Dicionário de Dados</w:t>
      </w:r>
      <w:bookmarkEnd w:id="12"/>
      <w:bookmarkEnd w:id="13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4" w:name="_Toc448733984"/>
      <w:bookmarkStart w:id="15" w:name="_Toc459218459"/>
      <w:r w:rsidRPr="00EE0884">
        <w:t>Convenções, termos e abreviações do Dicionário de Dados</w:t>
      </w:r>
      <w:bookmarkEnd w:id="14"/>
      <w:bookmarkEnd w:id="15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6" w:name="_Toc448733985"/>
      <w:bookmarkStart w:id="17" w:name="_Toc459218460"/>
      <w:r w:rsidRPr="00EE0884">
        <w:t>Visão geral do Dicionário de Dados do Sistema</w:t>
      </w:r>
      <w:bookmarkEnd w:id="16"/>
      <w:bookmarkEnd w:id="17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8" w:name="_Toc448733986"/>
      <w:bookmarkStart w:id="19" w:name="_Toc459218461"/>
      <w:r w:rsidRPr="00EE0884">
        <w:t>Tabelas do Dicionário de Dados</w:t>
      </w:r>
      <w:bookmarkEnd w:id="18"/>
      <w:bookmarkEnd w:id="19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Permite visualizar todos os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TPARs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Repasse Detalhada dos tipos de repasse que os códigos de receitas estão sujeitos a ter, como: Repasse UF, Repasse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, Repasse Município,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0" w:name="_Toc448733987"/>
      <w:bookmarkStart w:id="21" w:name="_Toc459218462"/>
      <w:r w:rsidR="00C50898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_A</w:t>
      </w:r>
      <w:r w:rsidR="0067371F" w:rsidRPr="00EE0884">
        <w:t>RQUIVO_DETALHE_PAGOS</w:t>
      </w:r>
      <w:bookmarkEnd w:id="20"/>
      <w:bookmarkEnd w:id="21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2" w:name="_Toc448733988"/>
      <w:bookmarkStart w:id="23" w:name="_Toc459218463"/>
      <w:r w:rsidRPr="00EE0884">
        <w:t>[TA</w:t>
      </w:r>
      <w:r w:rsidR="00C50898" w:rsidRPr="00EE0884">
        <w:t xml:space="preserve">001]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ARQUIVO_DETALHE_PAGOS</w:t>
      </w:r>
      <w:bookmarkEnd w:id="22"/>
      <w:bookmarkEnd w:id="2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linha apresentou erro : 1- SIM,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" w:name="_Toc448733989"/>
      <w:bookmarkStart w:id="25" w:name="_Toc459218464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895CE0" w:rsidRPr="00EE0884">
        <w:t>ARQUIVO_ERRO</w:t>
      </w:r>
      <w:bookmarkEnd w:id="24"/>
      <w:bookmarkEnd w:id="25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6" w:name="_Toc448733990"/>
      <w:bookmarkStart w:id="27" w:name="_Toc459218465"/>
      <w:r w:rsidRPr="00EE0884">
        <w:t>[TA</w:t>
      </w:r>
      <w:r w:rsidR="00C50898" w:rsidRPr="00EE0884">
        <w:t xml:space="preserve">002]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ARQUIVO_ERRO</w:t>
      </w:r>
      <w:bookmarkEnd w:id="26"/>
      <w:bookmarkEnd w:id="2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</w:t>
            </w:r>
            <w:proofErr w:type="spellStart"/>
            <w:r w:rsidRPr="00EE0884">
              <w:rPr>
                <w:lang w:val="pt-BR"/>
              </w:rPr>
              <w:t>arq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</w:t>
            </w:r>
            <w:proofErr w:type="gramStart"/>
            <w:r w:rsidR="001973A5" w:rsidRPr="00EE0884">
              <w:rPr>
                <w:lang w:val="pt-BR"/>
              </w:rPr>
              <w:t>20 :</w:t>
            </w:r>
            <w:proofErr w:type="gramEnd"/>
            <w:r w:rsidR="001973A5" w:rsidRPr="00EE0884">
              <w:rPr>
                <w:lang w:val="pt-BR"/>
              </w:rPr>
              <w:t xml:space="preserve">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maior</w:t>
            </w:r>
            <w:proofErr w:type="gramEnd"/>
            <w:r w:rsidRPr="00EE0884">
              <w:rPr>
                <w:lang w:val="pt-BR"/>
              </w:rPr>
              <w:t xml:space="preserve">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menor</w:t>
            </w:r>
            <w:proofErr w:type="gramEnd"/>
            <w:r w:rsidRPr="00EE0884">
              <w:rPr>
                <w:lang w:val="pt-BR"/>
              </w:rPr>
              <w:t xml:space="preserve"> que </w:t>
            </w:r>
            <w:proofErr w:type="spellStart"/>
            <w:r w:rsidRPr="00EE0884">
              <w:rPr>
                <w:lang w:val="pt-BR"/>
              </w:rPr>
              <w:t>dta</w:t>
            </w:r>
            <w:proofErr w:type="spellEnd"/>
            <w:r w:rsidRPr="00EE0884">
              <w:rPr>
                <w:lang w:val="pt-BR"/>
              </w:rPr>
              <w:t xml:space="preserve">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8" w:name="_Toc448733991"/>
      <w:bookmarkStart w:id="29" w:name="_Toc45921846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ARQUIVO_RECEPCAO</w:t>
      </w:r>
      <w:bookmarkEnd w:id="28"/>
      <w:bookmarkEnd w:id="29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0" w:name="_Toc448733992"/>
      <w:bookmarkStart w:id="31" w:name="_Toc459218467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ARQUIVO_RECEPCAO</w:t>
      </w:r>
      <w:bookmarkEnd w:id="30"/>
      <w:bookmarkEnd w:id="3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76AC8175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434D6759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Qtd</w:t>
            </w:r>
            <w:proofErr w:type="spellEnd"/>
            <w:r w:rsidRPr="00EE0884">
              <w:rPr>
                <w:lang w:val="pt-BR"/>
              </w:rPr>
              <w:t xml:space="preserve">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0F5F16B4" w14:textId="77777777" w:rsidR="001973A5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  <w:p w14:paraId="3146BD34" w14:textId="77777777" w:rsidR="00EE75AD" w:rsidRDefault="00EE75AD" w:rsidP="001973A5">
            <w:pPr>
              <w:pStyle w:val="TableContent"/>
              <w:rPr>
                <w:lang w:val="pt-BR"/>
              </w:rPr>
            </w:pPr>
          </w:p>
          <w:p w14:paraId="7C007883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391C2497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07B47705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246C2F55" w14:textId="7643BD71" w:rsidR="00EE75AD" w:rsidRPr="00EE0884" w:rsidRDefault="00EE75AD" w:rsidP="001973A5">
            <w:pPr>
              <w:pStyle w:val="TableContent"/>
              <w:rPr>
                <w:lang w:val="pt-BR"/>
              </w:rPr>
            </w:pP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2" w:name="_Toc448733993"/>
      <w:bookmarkStart w:id="33" w:name="_Toc459218468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_ARQUIVOS_STR</w:t>
      </w:r>
      <w:bookmarkEnd w:id="32"/>
      <w:bookmarkEnd w:id="33"/>
    </w:p>
    <w:p w14:paraId="2602B76B" w14:textId="7598C9C3" w:rsidR="000601E8" w:rsidRPr="00EE0884" w:rsidRDefault="00665B63" w:rsidP="00A736D1">
      <w:pPr>
        <w:pStyle w:val="GERERequisito"/>
      </w:pPr>
      <w:bookmarkStart w:id="34" w:name="_Toc448733994"/>
      <w:bookmarkStart w:id="35" w:name="_Toc459218469"/>
      <w:r>
        <w:t>[TA004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_ARQUIVO_STR</w:t>
      </w:r>
      <w:bookmarkEnd w:id="34"/>
      <w:bookmarkEnd w:id="3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</w:t>
            </w:r>
            <w:r w:rsidRPr="00EE0884">
              <w:lastRenderedPageBreak/>
              <w:t xml:space="preserve">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6" w:name="_Toc448733995"/>
      <w:bookmarkStart w:id="37" w:name="_Toc459218470"/>
      <w:r w:rsidR="004B6BE3" w:rsidRPr="00EE0884">
        <w:lastRenderedPageBreak/>
        <w:t xml:space="preserve">Tabela </w:t>
      </w:r>
      <w:proofErr w:type="gramStart"/>
      <w:r w:rsidR="004B6BE3" w:rsidRPr="00EE0884">
        <w:t>TA</w:t>
      </w:r>
      <w:proofErr w:type="gramEnd"/>
      <w:r w:rsidR="004B6BE3" w:rsidRPr="00EE0884">
        <w:t>_DETALHE_STR</w:t>
      </w:r>
      <w:bookmarkEnd w:id="36"/>
      <w:bookmarkEnd w:id="37"/>
    </w:p>
    <w:p w14:paraId="3509A256" w14:textId="561EFEC7" w:rsidR="000601E8" w:rsidRPr="00EE0884" w:rsidRDefault="00665B63" w:rsidP="000601E8">
      <w:pPr>
        <w:pStyle w:val="GERERequisito"/>
      </w:pPr>
      <w:bookmarkStart w:id="38" w:name="_Toc448733996"/>
      <w:bookmarkStart w:id="39" w:name="_Toc459218471"/>
      <w:r>
        <w:t>[TA005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_DETALHE_STR</w:t>
      </w:r>
      <w:bookmarkEnd w:id="38"/>
      <w:bookmarkEnd w:id="3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 xml:space="preserve">Sequencial da Tabela </w:t>
            </w:r>
            <w:proofErr w:type="spellStart"/>
            <w:r w:rsidRPr="00EE0884">
              <w:rPr>
                <w:rFonts w:ascii="Times" w:hAnsi="Times"/>
                <w:szCs w:val="20"/>
                <w:lang w:val="pt-BR" w:eastAsia="en-US"/>
              </w:rPr>
              <w:t>TA_Arquivo_Detalhe</w:t>
            </w:r>
            <w:proofErr w:type="spellEnd"/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proofErr w:type="spellStart"/>
            <w:r w:rsidRPr="00EE0884">
              <w:t>Fk</w:t>
            </w:r>
            <w:proofErr w:type="spellEnd"/>
            <w:r w:rsidRPr="00EE0884">
              <w:t xml:space="preserve"> do Sequencial da Tabela </w:t>
            </w:r>
            <w:proofErr w:type="spellStart"/>
            <w:r w:rsidRPr="00EE0884">
              <w:t>Ta_Arquivos</w:t>
            </w:r>
            <w:proofErr w:type="spellEnd"/>
            <w:r w:rsidRPr="00EE0884">
              <w:t xml:space="preserve">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0" w:name="_Toc448733997"/>
      <w:bookmarkStart w:id="41" w:name="_Toc459218472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_ARQUIVO_ERROS</w:t>
      </w:r>
      <w:r w:rsidR="004B6BE3" w:rsidRPr="00EE0884">
        <w:t>_STR</w:t>
      </w:r>
      <w:bookmarkEnd w:id="40"/>
      <w:bookmarkEnd w:id="41"/>
    </w:p>
    <w:p w14:paraId="7D6354F0" w14:textId="5120FD8C" w:rsidR="00631089" w:rsidRPr="00EE0884" w:rsidRDefault="00665B63" w:rsidP="003D058D">
      <w:pPr>
        <w:pStyle w:val="GERERequisito"/>
      </w:pPr>
      <w:bookmarkStart w:id="42" w:name="_Toc448733998"/>
      <w:bookmarkStart w:id="43" w:name="_Toc459218473"/>
      <w:r>
        <w:t>[TA006</w:t>
      </w:r>
      <w:r w:rsidR="00631089" w:rsidRPr="00EE0884">
        <w:t xml:space="preserve">] </w:t>
      </w:r>
      <w:proofErr w:type="gramStart"/>
      <w:r w:rsidR="00631089" w:rsidRPr="00EE0884">
        <w:t>TA</w:t>
      </w:r>
      <w:proofErr w:type="gramEnd"/>
      <w:r w:rsidR="00631089" w:rsidRPr="00EE0884">
        <w:t>_ARQUIVO_ERROS_STR</w:t>
      </w:r>
      <w:bookmarkEnd w:id="42"/>
      <w:bookmarkEnd w:id="4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</w:t>
            </w:r>
            <w:proofErr w:type="spellStart"/>
            <w:r w:rsidRPr="00EE0884">
              <w:t>Codigo</w:t>
            </w:r>
            <w:proofErr w:type="spellEnd"/>
            <w:r w:rsidRPr="00EE0884">
              <w:t xml:space="preserve">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4" w:name="_Toc448733999"/>
      <w:bookmarkStart w:id="45" w:name="_Toc459218474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_RESUMO_STR</w:t>
      </w:r>
      <w:bookmarkEnd w:id="44"/>
      <w:bookmarkEnd w:id="45"/>
    </w:p>
    <w:p w14:paraId="3DB1D862" w14:textId="4D964251" w:rsidR="00D96C73" w:rsidRPr="00EE0884" w:rsidRDefault="00665B63" w:rsidP="00D96C73">
      <w:pPr>
        <w:pStyle w:val="GERERequisito"/>
      </w:pPr>
      <w:bookmarkStart w:id="46" w:name="_Toc448734000"/>
      <w:bookmarkStart w:id="47" w:name="_Toc459218475"/>
      <w:r>
        <w:t>[TA007</w:t>
      </w:r>
      <w:r w:rsidR="00D96C73" w:rsidRPr="00EE0884">
        <w:t xml:space="preserve">] </w:t>
      </w:r>
      <w:proofErr w:type="gramStart"/>
      <w:r w:rsidR="00D96C73" w:rsidRPr="00EE0884">
        <w:t>TA</w:t>
      </w:r>
      <w:proofErr w:type="gramEnd"/>
      <w:r w:rsidR="00D96C73" w:rsidRPr="00EE0884">
        <w:t>_RESUMO_STR</w:t>
      </w:r>
      <w:bookmarkEnd w:id="46"/>
      <w:bookmarkEnd w:id="4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</w:t>
            </w:r>
            <w:proofErr w:type="gramStart"/>
            <w:r w:rsidRPr="00EE0884">
              <w:t>CONCILIADO ,</w:t>
            </w:r>
            <w:proofErr w:type="gramEnd"/>
            <w:r w:rsidRPr="00EE0884">
              <w:t xml:space="preserve">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8" w:name="_Toc448734001"/>
      <w:bookmarkStart w:id="49" w:name="_Toc45921847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BANCO_AGENCIAS</w:t>
      </w:r>
      <w:bookmarkEnd w:id="48"/>
      <w:bookmarkEnd w:id="49"/>
    </w:p>
    <w:p w14:paraId="4A8C310D" w14:textId="438619AE" w:rsidR="00895CE0" w:rsidRPr="00EE0884" w:rsidRDefault="00811FA8" w:rsidP="00895CE0">
      <w:pPr>
        <w:pStyle w:val="GERERequisito"/>
      </w:pPr>
      <w:bookmarkStart w:id="50" w:name="_Toc448734002"/>
      <w:bookmarkStart w:id="51" w:name="_Toc459218477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BANCO_AGENCIAS</w:t>
      </w:r>
      <w:bookmarkEnd w:id="50"/>
      <w:bookmarkEnd w:id="51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2" w:name="_Toc448734003"/>
      <w:bookmarkStart w:id="53" w:name="_Toc459218478"/>
      <w:r w:rsidRPr="00EE0884">
        <w:t xml:space="preserve">Tabela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BANCOS</w:t>
      </w:r>
      <w:bookmarkEnd w:id="52"/>
      <w:bookmarkEnd w:id="53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4" w:name="_Toc448734004"/>
      <w:bookmarkStart w:id="55" w:name="_Toc459218479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BANCOS</w:t>
      </w:r>
      <w:bookmarkEnd w:id="54"/>
      <w:bookmarkEnd w:id="5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6" w:name="_Toc448734005"/>
      <w:bookmarkStart w:id="57" w:name="_Toc459218480"/>
      <w:r w:rsidRPr="00EE0884">
        <w:t>Tabela</w:t>
      </w:r>
      <w:r w:rsidR="007F52BA" w:rsidRPr="00EE0884">
        <w:t xml:space="preserve">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CONVENIOS_ARREC</w:t>
      </w:r>
      <w:bookmarkEnd w:id="56"/>
      <w:bookmarkEnd w:id="57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8" w:name="_Toc448734006"/>
      <w:bookmarkStart w:id="59" w:name="_Toc459218481"/>
      <w:r w:rsidRPr="00EE0884">
        <w:t>[TA</w:t>
      </w:r>
      <w:r w:rsidR="00665B63">
        <w:t>010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CONVENIOS_ARREC</w:t>
      </w:r>
      <w:bookmarkEnd w:id="58"/>
      <w:bookmarkEnd w:id="5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AB4CC6">
              <w:fldChar w:fldCharType="begin"/>
            </w:r>
            <w:r w:rsidR="00AB4CC6">
              <w:instrText xml:space="preserve"> HYPERLINK \l "VFCMkgqGAqACBgOS"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</w:t>
            </w:r>
            <w:proofErr w:type="gramStart"/>
            <w:r w:rsidRPr="00EE0884">
              <w:t>sendo Processado</w:t>
            </w:r>
            <w:proofErr w:type="gramEnd"/>
            <w:r w:rsidRPr="00EE0884">
              <w:t xml:space="preserve"> novamente. </w:t>
            </w:r>
            <w:proofErr w:type="spellStart"/>
            <w:r w:rsidRPr="00EE0884">
              <w:t>Ex</w:t>
            </w:r>
            <w:proofErr w:type="spellEnd"/>
            <w:r w:rsidRPr="00EE0884">
              <w:t xml:space="preserve">: 01, 02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0" w:name="_Toc448734007"/>
      <w:bookmarkStart w:id="61" w:name="_Toc459218482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CONVENIOS_TARIFAS</w:t>
      </w:r>
      <w:bookmarkEnd w:id="60"/>
      <w:bookmarkEnd w:id="61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2" w:name="_Toc448734008"/>
      <w:bookmarkStart w:id="63" w:name="_Toc459218483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CONVENIOS_TARIFAS</w:t>
      </w:r>
      <w:bookmarkEnd w:id="62"/>
      <w:bookmarkEnd w:id="6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4" w:name="_Toc448734009"/>
      <w:bookmarkStart w:id="65" w:name="_Toc459218484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DELEGACIA_AGENCIAS</w:t>
      </w:r>
      <w:bookmarkEnd w:id="64"/>
      <w:bookmarkEnd w:id="65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6" w:name="_Toc448734010"/>
      <w:bookmarkStart w:id="67" w:name="_Toc459218485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DELEGACIA_AGENCIAS</w:t>
      </w:r>
      <w:bookmarkEnd w:id="66"/>
      <w:bookmarkEnd w:id="6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"05CMkgqGAqACBgOH"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8" w:name="_Toc448734011"/>
      <w:bookmarkStart w:id="69" w:name="_Toc45921848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DELEGACIA_ENDERECO</w:t>
      </w:r>
      <w:bookmarkEnd w:id="68"/>
      <w:bookmarkEnd w:id="69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0" w:name="_Toc448734012"/>
      <w:bookmarkStart w:id="71" w:name="_Toc459218487"/>
      <w:r w:rsidRPr="00EE0884">
        <w:t>[TA</w:t>
      </w:r>
      <w:r w:rsidR="00665B63">
        <w:t>013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DELEGACIA_ENDERECO</w:t>
      </w:r>
      <w:bookmarkEnd w:id="70"/>
      <w:bookmarkEnd w:id="7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"05CMkgqGAqACBgOH"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AB4CC6">
              <w:fldChar w:fldCharType="begin"/>
            </w:r>
            <w:r w:rsidR="00AB4CC6">
              <w:instrText xml:space="preserve"> HYPERLINK \l "SNCMkgqGAqACBgOi"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</w:t>
            </w:r>
            <w:proofErr w:type="spellEnd"/>
            <w:r w:rsidRPr="00EE0884">
              <w:rPr>
                <w:lang w:val="pt-BR"/>
              </w:rPr>
              <w:t xml:space="preserve"> da Delegacia </w:t>
            </w:r>
            <w:proofErr w:type="spellStart"/>
            <w:r w:rsidRPr="00EE0884">
              <w:rPr>
                <w:lang w:val="pt-BR"/>
              </w:rPr>
              <w:t>Fazendaria</w:t>
            </w:r>
            <w:proofErr w:type="spellEnd"/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2" w:name="_Toc448734013"/>
      <w:bookmarkStart w:id="73" w:name="_Toc459218488"/>
      <w:r w:rsidRPr="00EE0884">
        <w:lastRenderedPageBreak/>
        <w:t xml:space="preserve">Tabela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2"/>
      <w:bookmarkEnd w:id="73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4" w:name="_Toc448734014"/>
      <w:bookmarkStart w:id="75" w:name="_Toc459218489"/>
      <w:r w:rsidRPr="00EE0884">
        <w:t>[TAB0</w:t>
      </w:r>
      <w:r w:rsidR="00665B63">
        <w:t>14</w:t>
      </w:r>
      <w:r w:rsidRPr="00EE0884">
        <w:t xml:space="preserve">]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4"/>
      <w:bookmarkEnd w:id="7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"05CMkgqGAqACBgOH"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</w:t>
            </w:r>
            <w:r w:rsidR="003D1DED">
              <w:rPr>
                <w:lang w:val="es-419"/>
              </w:rPr>
              <w:t>UNIDADE_RECEITA</w:t>
            </w:r>
            <w:r w:rsidRPr="00DE625C">
              <w:rPr>
                <w:lang w:val="es-419"/>
              </w:rPr>
              <w:t>.</w:t>
            </w:r>
            <w:r w:rsidR="003D1DED">
              <w:rPr>
                <w:lang w:val="es-419"/>
              </w:rPr>
              <w:t>IDENTIFICACAO_UNID_ORGANIZAC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6" w:name="_Toc448734017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7" w:name="_Toc459218490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9429E" w:rsidRPr="00EE0884">
        <w:t>ESTATISTISCAS</w:t>
      </w:r>
      <w:r w:rsidR="00C27A2C" w:rsidRPr="00EE0884">
        <w:t>_ARRECADACAO</w:t>
      </w:r>
      <w:bookmarkEnd w:id="76"/>
      <w:bookmarkEnd w:id="77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8" w:name="_Toc448734018"/>
      <w:bookmarkStart w:id="79" w:name="_Toc459218491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29E" w:rsidRPr="00EE0884">
        <w:t>ESTATISTICAS</w:t>
      </w:r>
      <w:r w:rsidR="00C27A2C" w:rsidRPr="00EE0884">
        <w:t>_ARRECADACAO</w:t>
      </w:r>
      <w:bookmarkEnd w:id="78"/>
      <w:bookmarkEnd w:id="7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0" w:name="_Toc448734019"/>
      <w:bookmarkStart w:id="81" w:name="_Toc459218492"/>
      <w:r w:rsidR="00C27A2C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27A2C" w:rsidRPr="00EE0884">
        <w:t>GRUPOS_CNAE</w:t>
      </w:r>
      <w:bookmarkEnd w:id="80"/>
      <w:bookmarkEnd w:id="81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2" w:name="_Toc448734020"/>
      <w:bookmarkStart w:id="83" w:name="_Toc459218493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27A2C" w:rsidRPr="00EE0884">
        <w:t>GRUPOS_CNAE</w:t>
      </w:r>
      <w:bookmarkEnd w:id="82"/>
      <w:bookmarkEnd w:id="8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4" w:name="_Toc448734021"/>
      <w:bookmarkStart w:id="85" w:name="_Toc459218494"/>
      <w:r w:rsidRPr="00EE0884">
        <w:t xml:space="preserve">Tabela </w:t>
      </w:r>
      <w:proofErr w:type="gramStart"/>
      <w:r w:rsidR="002173A8" w:rsidRPr="00EE0884">
        <w:t>TA</w:t>
      </w:r>
      <w:proofErr w:type="gramEnd"/>
      <w:r w:rsidR="002173A8" w:rsidRPr="00EE0884">
        <w:t>_</w:t>
      </w:r>
      <w:r w:rsidR="00A01BF5" w:rsidRPr="00EE0884">
        <w:t>LOTES_PAGOS</w:t>
      </w:r>
      <w:bookmarkEnd w:id="84"/>
      <w:bookmarkEnd w:id="85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6" w:name="_Toc448734022"/>
      <w:bookmarkStart w:id="87" w:name="_Toc459218495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LOTES_PAGOS</w:t>
      </w:r>
      <w:bookmarkEnd w:id="86"/>
      <w:bookmarkEnd w:id="8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8" w:name="_Toc448734023"/>
      <w:bookmarkStart w:id="89" w:name="_Toc45921849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8"/>
      <w:bookmarkEnd w:id="89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0" w:name="_Toc448734024"/>
      <w:bookmarkStart w:id="91" w:name="_Toc459218497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0"/>
      <w:bookmarkEnd w:id="9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(Somatório das Colunas quantidade </w:t>
            </w:r>
            <w:proofErr w:type="spellStart"/>
            <w:r w:rsidRPr="00EE0884">
              <w:rPr>
                <w:lang w:val="pt-BR"/>
              </w:rPr>
              <w:t>docs</w:t>
            </w:r>
            <w:proofErr w:type="spellEnd"/>
            <w:r w:rsidRPr="00EE0884">
              <w:rPr>
                <w:lang w:val="pt-BR"/>
              </w:rPr>
              <w:t xml:space="preserve">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2" w:name="_Toc448734025"/>
      <w:bookmarkStart w:id="93" w:name="_Toc459218498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2"/>
      <w:bookmarkEnd w:id="93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4" w:name="_Toc448734026"/>
      <w:bookmarkStart w:id="95" w:name="_Toc459218499"/>
      <w:r w:rsidRPr="00EE0884">
        <w:t>[TA0</w:t>
      </w:r>
      <w:r w:rsidR="003D1DED">
        <w:t>19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4"/>
      <w:bookmarkEnd w:id="9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6" w:name="_Toc448734027"/>
      <w:bookmarkStart w:id="97" w:name="_Toc459218500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MUNICIPIOS_CONTAS</w:t>
      </w:r>
      <w:bookmarkEnd w:id="96"/>
      <w:bookmarkEnd w:id="97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8" w:name="_Toc448734028"/>
      <w:bookmarkStart w:id="99" w:name="_Toc459218501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MUNICIPIOS_CONTAS</w:t>
      </w:r>
      <w:bookmarkEnd w:id="98"/>
      <w:bookmarkEnd w:id="9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"SNCMkgqGAqACBgOi"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AB4CC6">
              <w:fldChar w:fldCharType="begin"/>
            </w:r>
            <w:r w:rsidR="00AB4CC6">
              <w:instrText xml:space="preserve"> HYPERLINK \l "VFCMkgqGAqACBgOS"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0" w:name="_Toc448734029"/>
      <w:bookmarkStart w:id="101" w:name="_Toc459218502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0"/>
      <w:bookmarkEnd w:id="101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2" w:name="_Toc448734030"/>
      <w:bookmarkStart w:id="103" w:name="_Toc459218503"/>
      <w:r w:rsidRPr="00EE0884">
        <w:t>[TA0</w:t>
      </w:r>
      <w:r w:rsidR="003D1DED">
        <w:t>21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2"/>
      <w:bookmarkEnd w:id="10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</w:t>
            </w:r>
            <w:proofErr w:type="gramStart"/>
            <w:r w:rsidRPr="00EE0884">
              <w:rPr>
                <w:lang w:val="pt-BR"/>
              </w:rPr>
              <w:t>Ajuste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</w:t>
            </w:r>
            <w:proofErr w:type="spellStart"/>
            <w:r w:rsidRPr="00EE0884">
              <w:rPr>
                <w:lang w:val="pt-BR"/>
              </w:rPr>
              <w:t>Rtc</w:t>
            </w:r>
            <w:proofErr w:type="spellEnd"/>
            <w:r w:rsidRPr="00EE0884">
              <w:rPr>
                <w:lang w:val="pt-BR"/>
              </w:rPr>
              <w:t xml:space="preserve">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4" w:name="_Toc448734031"/>
      <w:bookmarkStart w:id="105" w:name="_Toc459218504"/>
      <w:r w:rsidRPr="00EE0884">
        <w:lastRenderedPageBreak/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PAGOS_ARREC</w:t>
      </w:r>
      <w:bookmarkEnd w:id="104"/>
      <w:bookmarkEnd w:id="105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6" w:name="_Toc448734032"/>
      <w:bookmarkStart w:id="107" w:name="_Toc459218505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PAGOS_ARREC</w:t>
      </w:r>
      <w:bookmarkEnd w:id="106"/>
      <w:bookmarkEnd w:id="10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</w:t>
            </w:r>
            <w:proofErr w:type="gramStart"/>
            <w:r w:rsidR="007F52BA" w:rsidRPr="00EE0884">
              <w:rPr>
                <w:lang w:val="pt-BR"/>
              </w:rPr>
              <w:t>etc..</w:t>
            </w:r>
            <w:proofErr w:type="gramEnd"/>
            <w:r w:rsidR="007F52BA" w:rsidRPr="00EE0884">
              <w:rPr>
                <w:lang w:val="pt-BR"/>
              </w:rPr>
              <w:t xml:space="preserve">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6EA2E9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  <w:r w:rsidR="000306EA">
              <w:rPr>
                <w:lang w:val="pt-BR"/>
              </w:rPr>
              <w:t>,4 – SIMPLES NACIONAL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640F01E1" w:rsidR="007F52BA" w:rsidRPr="00EE0884" w:rsidRDefault="000306EA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ID_NOSSO_NUMERO_DARE.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Exemplo :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8" w:name="_Toc448734033"/>
      <w:bookmarkStart w:id="109" w:name="_Toc459218506"/>
      <w:bookmarkStart w:id="110" w:name="_GoBack"/>
      <w:bookmarkEnd w:id="110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bookmarkEnd w:id="108"/>
      <w:bookmarkEnd w:id="109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1" w:name="_Toc448734034"/>
      <w:bookmarkStart w:id="112" w:name="_Toc459218507"/>
      <w:r>
        <w:t>[TA023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</w:t>
      </w:r>
      <w:bookmarkEnd w:id="111"/>
      <w:bookmarkEnd w:id="11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683F8" w14:textId="77777777" w:rsidR="00215A53" w:rsidRDefault="00215A53" w:rsidP="00215A53">
            <w:pPr>
              <w:pStyle w:val="NormalWeb"/>
            </w:pPr>
            <w:r w:rsidRPr="00EE0884">
              <w:t xml:space="preserve">Formato </w:t>
            </w:r>
            <w:r>
              <w:t xml:space="preserve">do Ano com 2 </w:t>
            </w:r>
            <w:proofErr w:type="spellStart"/>
            <w:r>
              <w:t>digitos</w:t>
            </w:r>
            <w:proofErr w:type="spellEnd"/>
            <w:r>
              <w:t>.</w:t>
            </w:r>
          </w:p>
          <w:p w14:paraId="1AC0B8CA" w14:textId="2F7199EB" w:rsidR="00127B26" w:rsidRPr="00EE0884" w:rsidRDefault="00215A53" w:rsidP="00215A53">
            <w:pPr>
              <w:pStyle w:val="NormalWeb"/>
            </w:pPr>
            <w:r w:rsidRPr="00EE0884">
              <w:t xml:space="preserve"> AA </w:t>
            </w:r>
            <w:r>
              <w:t xml:space="preserve"> + </w:t>
            </w:r>
            <w:r w:rsidRPr="00EE0884">
              <w:t>0000</w:t>
            </w:r>
            <w:r>
              <w:t xml:space="preserve">0000 - Sequencial </w:t>
            </w:r>
            <w:r w:rsidR="00AC0767">
              <w:t xml:space="preserve">de 8 </w:t>
            </w:r>
            <w:r>
              <w:t>gerado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</w:t>
            </w:r>
            <w:proofErr w:type="spellEnd"/>
            <w:r w:rsidR="00116FE1">
              <w:rPr>
                <w:lang w:val="pt-BR"/>
              </w:rPr>
              <w:t>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Orgão</w:t>
            </w:r>
            <w:proofErr w:type="spellEnd"/>
            <w:r w:rsidRPr="00EE0884">
              <w:rPr>
                <w:lang w:val="pt-BR"/>
              </w:rPr>
              <w:t xml:space="preserve">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</w:t>
            </w:r>
            <w:proofErr w:type="spellStart"/>
            <w:r w:rsidRPr="00EE0884">
              <w:t>logada</w:t>
            </w:r>
            <w:proofErr w:type="spellEnd"/>
            <w:r w:rsidRPr="00EE0884">
              <w:t xml:space="preserve"> no </w:t>
            </w:r>
            <w:r w:rsidRPr="00EE0884">
              <w:lastRenderedPageBreak/>
              <w:t xml:space="preserve">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</w:t>
            </w:r>
            <w:proofErr w:type="gramStart"/>
            <w:r w:rsidRPr="00EE0884">
              <w:t>TA</w:t>
            </w:r>
            <w:proofErr w:type="gramEnd"/>
            <w:r w:rsidRPr="00EE0884">
              <w:t xml:space="preserve">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3" w:name="_Toc448734035"/>
      <w:bookmarkStart w:id="114" w:name="_Toc459218508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_DARE_DETALHE</w:t>
      </w:r>
      <w:bookmarkEnd w:id="113"/>
      <w:bookmarkEnd w:id="114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5" w:name="_Toc448734036"/>
      <w:bookmarkStart w:id="116" w:name="_Toc459218509"/>
      <w:r>
        <w:t>[TA024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_DARE_DETALHE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F73F2" w14:textId="77777777" w:rsidR="00AC0767" w:rsidRDefault="00AC0767" w:rsidP="00AC0767">
            <w:pPr>
              <w:pStyle w:val="NormalWeb"/>
            </w:pPr>
            <w:proofErr w:type="spellStart"/>
            <w:proofErr w:type="gramStart"/>
            <w:r w:rsidRPr="00EE0884">
              <w:t>ormato</w:t>
            </w:r>
            <w:proofErr w:type="spellEnd"/>
            <w:proofErr w:type="gramEnd"/>
            <w:r w:rsidRPr="00EE0884">
              <w:t xml:space="preserve"> </w:t>
            </w:r>
            <w:r>
              <w:t xml:space="preserve">do Ano com 2 </w:t>
            </w:r>
            <w:proofErr w:type="spellStart"/>
            <w:r>
              <w:t>digitos</w:t>
            </w:r>
            <w:proofErr w:type="spellEnd"/>
            <w:r>
              <w:t>.</w:t>
            </w:r>
          </w:p>
          <w:p w14:paraId="481C6DC1" w14:textId="14AFBC5F" w:rsidR="00C44371" w:rsidRPr="00EE0884" w:rsidRDefault="00AC0767" w:rsidP="00AC0767">
            <w:pPr>
              <w:pStyle w:val="NormalWeb"/>
            </w:pPr>
            <w:r w:rsidRPr="00EE0884">
              <w:t xml:space="preserve"> </w:t>
            </w:r>
            <w:proofErr w:type="gramStart"/>
            <w:r w:rsidRPr="00EE0884">
              <w:t xml:space="preserve">AA </w:t>
            </w:r>
            <w:r>
              <w:t xml:space="preserve"> +</w:t>
            </w:r>
            <w:proofErr w:type="gramEnd"/>
            <w:r>
              <w:t xml:space="preserve"> </w:t>
            </w:r>
            <w:r w:rsidRPr="00EE0884">
              <w:t>0000</w:t>
            </w:r>
            <w:r>
              <w:t>0000 - Sequencial de 8 gerado</w:t>
            </w:r>
            <w:r w:rsidR="00C44371" w:rsidRPr="00EE0884">
              <w:t xml:space="preserve">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7D01E0A6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proofErr w:type="gramStart"/>
            <w:r w:rsidRPr="00EE0884">
              <w:t>Exemplo :</w:t>
            </w:r>
            <w:proofErr w:type="gramEnd"/>
            <w:r w:rsidRPr="00EE0884">
              <w:t xml:space="preserve"> ID_NOSSO_NUMERO foi gerado com 2 Receitas de Tributos de Débitos, onde um </w:t>
            </w:r>
            <w:r w:rsidRPr="00EE0884">
              <w:lastRenderedPageBreak/>
              <w:t xml:space="preserve">terá  a sequencia 1 e o outro </w:t>
            </w:r>
            <w:proofErr w:type="spellStart"/>
            <w:r w:rsidRPr="00EE0884">
              <w:t>tera</w:t>
            </w:r>
            <w:proofErr w:type="spellEnd"/>
            <w:r w:rsidRPr="00EE0884">
              <w:t xml:space="preserve">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proofErr w:type="spellStart"/>
            <w:r w:rsidRPr="00EE0884">
              <w:t>SubCodigo</w:t>
            </w:r>
            <w:proofErr w:type="spellEnd"/>
            <w:r w:rsidRPr="00EE0884">
              <w:t xml:space="preserve"> </w:t>
            </w:r>
            <w:proofErr w:type="spellStart"/>
            <w:r w:rsidRPr="00EE0884">
              <w:t>Alinea</w:t>
            </w:r>
            <w:proofErr w:type="spellEnd"/>
            <w:r w:rsidRPr="00EE0884">
              <w:t xml:space="preserve">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Valor_Imposto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Valor_Correcao_Monetaria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( Valor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( Valor Juros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>Juros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Valor_Taxa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</w:t>
            </w:r>
            <w:proofErr w:type="spellStart"/>
            <w:r w:rsidRPr="00EE0884">
              <w:t>Dare</w:t>
            </w:r>
            <w:proofErr w:type="spellEnd"/>
            <w:r w:rsidRPr="00EE0884">
              <w:t xml:space="preserve">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</w:t>
            </w:r>
            <w:proofErr w:type="spellStart"/>
            <w:r w:rsidRPr="00EE0884">
              <w:t>prenchido</w:t>
            </w:r>
            <w:proofErr w:type="spellEnd"/>
            <w:r w:rsidRPr="00EE0884">
              <w:t xml:space="preserve">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</w:t>
      </w:r>
      <w:bookmarkStart w:id="117" w:name="_Toc459218510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  <w:bookmarkEnd w:id="117"/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bookmarkStart w:id="118" w:name="_Toc459218511"/>
      <w:r w:rsidRPr="00EE0884">
        <w:t>[TA02</w:t>
      </w:r>
      <w:r w:rsidR="003D1DED">
        <w:t>5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  <w:bookmarkEnd w:id="118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lastRenderedPageBreak/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9" w:name="_Toc459218512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r>
        <w:t>_ORIGEM_RECEITA</w:t>
      </w:r>
      <w:bookmarkEnd w:id="119"/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bookmarkStart w:id="120" w:name="_Toc459218513"/>
      <w:r w:rsidRPr="00EE0884">
        <w:t>[TA02</w:t>
      </w:r>
      <w:r>
        <w:t>6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>
        <w:t>_ORIGEM_RECEITA</w:t>
      </w:r>
      <w:bookmarkEnd w:id="120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AB4CC6">
            <w:pPr>
              <w:pStyle w:val="NormalWeb"/>
            </w:pPr>
          </w:p>
          <w:p w14:paraId="5E7EBF9C" w14:textId="77777777" w:rsidR="003D1DED" w:rsidRPr="00EE0884" w:rsidRDefault="003D1DED" w:rsidP="00AB4CC6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7"/>
      <w:bookmarkStart w:id="122" w:name="_Toc459218514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21"/>
      <w:bookmarkEnd w:id="122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23" w:name="_Toc448734038"/>
      <w:bookmarkStart w:id="124" w:name="_Toc459218515"/>
      <w:r w:rsidRPr="00EE0884"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do Documento, podendo ser de um </w:t>
            </w:r>
            <w:proofErr w:type="spellStart"/>
            <w:r w:rsidRPr="00EE0884">
              <w:rPr>
                <w:lang w:val="pt-BR"/>
              </w:rPr>
              <w:t>parcelamenot</w:t>
            </w:r>
            <w:proofErr w:type="spellEnd"/>
            <w:r w:rsidRPr="00EE0884">
              <w:rPr>
                <w:lang w:val="pt-BR"/>
              </w:rPr>
              <w:t xml:space="preserve">, auto de infração,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  <w:r w:rsidRPr="00EE0884">
              <w:rPr>
                <w:lang w:val="pt-BR"/>
              </w:rPr>
              <w:t xml:space="preserve">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39"/>
      <w:bookmarkStart w:id="126" w:name="_Toc459218516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5D17E1" w:rsidRPr="00EE0884">
        <w:t>PAGOS_RESTITUICAO</w:t>
      </w:r>
      <w:bookmarkEnd w:id="125"/>
      <w:bookmarkEnd w:id="126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7" w:name="_Toc448734040"/>
      <w:bookmarkStart w:id="128" w:name="_Toc459218517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5D17E1" w:rsidRPr="00EE0884">
        <w:t>PAGOS_RESTITUICAO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1-Correçao de Pagamentos, 2- Estornos bancários, 3- Devolução de Cheques, 4- </w:t>
            </w:r>
            <w:proofErr w:type="spellStart"/>
            <w:r w:rsidRPr="00EE0884">
              <w:rPr>
                <w:lang w:val="pt-BR"/>
              </w:rPr>
              <w:t>Creditos</w:t>
            </w:r>
            <w:proofErr w:type="spellEnd"/>
            <w:r w:rsidRPr="00EE0884">
              <w:rPr>
                <w:lang w:val="pt-BR"/>
              </w:rPr>
              <w:t xml:space="preserve"> de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Cpf</w:t>
            </w:r>
            <w:proofErr w:type="spellEnd"/>
            <w:r w:rsidRPr="00EE0884">
              <w:rPr>
                <w:lang w:val="pt-BR"/>
              </w:rPr>
              <w:t xml:space="preserve"> ou </w:t>
            </w:r>
            <w:proofErr w:type="spellStart"/>
            <w:r w:rsidRPr="00EE0884">
              <w:rPr>
                <w:lang w:val="pt-BR"/>
              </w:rPr>
              <w:t>Cnpj</w:t>
            </w:r>
            <w:proofErr w:type="spellEnd"/>
            <w:r w:rsidRPr="00EE0884">
              <w:rPr>
                <w:lang w:val="pt-BR"/>
              </w:rPr>
              <w:t xml:space="preserve">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Principal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1"/>
      <w:bookmarkStart w:id="130" w:name="_Toc459218518"/>
      <w:r w:rsidRPr="00EE0884">
        <w:lastRenderedPageBreak/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</w:t>
      </w:r>
      <w:bookmarkEnd w:id="129"/>
      <w:bookmarkEnd w:id="130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31" w:name="_Toc448734042"/>
      <w:bookmarkStart w:id="132" w:name="_Toc459218519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Sequência que será </w:t>
            </w:r>
            <w:proofErr w:type="spellStart"/>
            <w:r w:rsidRPr="00EE0884">
              <w:rPr>
                <w:lang w:val="pt-BR"/>
              </w:rPr>
              <w:t>encminhada</w:t>
            </w:r>
            <w:proofErr w:type="spellEnd"/>
            <w:r w:rsidRPr="00EE0884">
              <w:rPr>
                <w:lang w:val="pt-BR"/>
              </w:rPr>
              <w:t xml:space="preserve">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</w:t>
            </w:r>
            <w:proofErr w:type="spellStart"/>
            <w:r w:rsidRPr="00EE0884">
              <w:rPr>
                <w:lang w:val="pt-BR"/>
              </w:rPr>
              <w:t>Area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3"/>
      <w:bookmarkStart w:id="134" w:name="_Toc459218520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33"/>
      <w:bookmarkEnd w:id="134"/>
    </w:p>
    <w:p w14:paraId="5C55188D" w14:textId="454FF22E" w:rsidR="00814CE8" w:rsidRPr="00EE0884" w:rsidRDefault="00814CE8" w:rsidP="00814CE8">
      <w:pPr>
        <w:pStyle w:val="GERERequisito"/>
      </w:pPr>
      <w:bookmarkStart w:id="135" w:name="_Toc448734044"/>
      <w:bookmarkStart w:id="136" w:name="_Toc459218521"/>
      <w:r w:rsidRPr="00EE0884">
        <w:t>[TA0</w:t>
      </w:r>
      <w:r w:rsidR="003D1DED">
        <w:t>30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proofErr w:type="spellStart"/>
            <w:r w:rsidRPr="00EE0884">
              <w:t>Codigo</w:t>
            </w:r>
            <w:proofErr w:type="spellEnd"/>
            <w:r w:rsidRPr="00EE0884">
              <w:t xml:space="preserve">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</w:t>
            </w:r>
            <w:r w:rsidRPr="00EE0884">
              <w:lastRenderedPageBreak/>
              <w:t xml:space="preserve">Receita não </w:t>
            </w:r>
            <w:proofErr w:type="spellStart"/>
            <w:r w:rsidRPr="00EE0884">
              <w:t>exiga</w:t>
            </w:r>
            <w:proofErr w:type="spellEnd"/>
            <w:r w:rsidRPr="00EE0884">
              <w:t xml:space="preserve">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5"/>
      <w:bookmarkStart w:id="138" w:name="_Toc459218522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PEDIDO_AREAS_FAIXA_VALOR</w:t>
      </w:r>
      <w:bookmarkEnd w:id="137"/>
      <w:bookmarkEnd w:id="138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9" w:name="_Toc448734046"/>
      <w:bookmarkStart w:id="140" w:name="_Toc459218523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PEDIDO_AREAS_FAIXA_VALOR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permitido 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7"/>
      <w:bookmarkStart w:id="142" w:name="_Toc459218524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PEDIDO_AREAS_SERVIDORES</w:t>
      </w:r>
      <w:bookmarkEnd w:id="141"/>
      <w:bookmarkEnd w:id="142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43" w:name="_Toc448734048"/>
      <w:bookmarkStart w:id="144" w:name="_Toc459218525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PEDIDO_AREAS_SERVIDORES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49"/>
      <w:bookmarkStart w:id="146" w:name="_Toc459218526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5"/>
      <w:bookmarkEnd w:id="146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7" w:name="_Toc448734050"/>
      <w:bookmarkStart w:id="148" w:name="_Toc459218527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dos Tipos de Campos sujeitos a 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1"/>
      <w:bookmarkStart w:id="150" w:name="_Toc459218528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PEDIDO_CAMPO_ACOES</w:t>
      </w:r>
      <w:bookmarkEnd w:id="149"/>
      <w:bookmarkEnd w:id="150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51" w:name="_Toc448734052"/>
      <w:bookmarkStart w:id="152" w:name="_Toc459218529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PEDIDO_CAMPO_ACOES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5 - </w:t>
            </w:r>
            <w:proofErr w:type="spellStart"/>
            <w:r w:rsidRPr="00EE0884">
              <w:rPr>
                <w:lang w:val="pt-BR"/>
              </w:rPr>
              <w:t>Renavan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</w:t>
            </w:r>
            <w:proofErr w:type="spellStart"/>
            <w:r w:rsidRPr="00EE0884">
              <w:rPr>
                <w:lang w:val="pt-BR"/>
              </w:rPr>
              <w:t>Nro</w:t>
            </w:r>
            <w:proofErr w:type="spellEnd"/>
            <w:r w:rsidRPr="00EE0884">
              <w:rPr>
                <w:lang w:val="pt-BR"/>
              </w:rPr>
              <w:t xml:space="preserve">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Documento                               2 -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                              3 -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3"/>
      <w:bookmarkStart w:id="154" w:name="_Toc459218530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0039E9" w:rsidRPr="00EE0884">
        <w:t>PEDIDO_CONTA_TRIBUTARIA</w:t>
      </w:r>
      <w:bookmarkEnd w:id="153"/>
      <w:bookmarkEnd w:id="154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5" w:name="_Toc448734054"/>
      <w:bookmarkStart w:id="156" w:name="_Toc459218531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PEDIDO_CONTA_TRIBUTARIA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da Conta Corrente.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1 - </w:t>
            </w:r>
            <w:proofErr w:type="spellStart"/>
            <w:r w:rsidRPr="00EE0884">
              <w:rPr>
                <w:lang w:val="pt-BR"/>
              </w:rPr>
              <w:t>Declarão</w:t>
            </w:r>
            <w:proofErr w:type="spellEnd"/>
            <w:r w:rsidRPr="00EE0884">
              <w:rPr>
                <w:lang w:val="pt-BR"/>
              </w:rPr>
              <w:t xml:space="preserve"> de ICMS </w:t>
            </w:r>
            <w:proofErr w:type="spellStart"/>
            <w:r w:rsidRPr="00EE0884">
              <w:rPr>
                <w:lang w:val="pt-BR"/>
              </w:rPr>
              <w:t>NOrmal</w:t>
            </w:r>
            <w:proofErr w:type="spellEnd"/>
            <w:r w:rsidRPr="00EE0884">
              <w:rPr>
                <w:lang w:val="pt-BR"/>
              </w:rPr>
              <w:t>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5"/>
      <w:bookmarkStart w:id="158" w:name="_Toc459218532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PEDIDO_DETALHE_PARECER</w:t>
      </w:r>
      <w:bookmarkEnd w:id="157"/>
      <w:bookmarkEnd w:id="158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9" w:name="_Toc448734056"/>
      <w:bookmarkStart w:id="160" w:name="_Toc459218533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PEDIDO_DETALHE_PARECER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7"/>
      <w:bookmarkStart w:id="162" w:name="_Toc459218534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</w:t>
      </w:r>
      <w:bookmarkEnd w:id="161"/>
      <w:bookmarkEnd w:id="162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63" w:name="_Toc448734058"/>
      <w:bookmarkStart w:id="164" w:name="_Toc459218535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59"/>
      <w:bookmarkStart w:id="166" w:name="_Toc459218536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PEDIDO_DOCS_EXIGIDOS</w:t>
      </w:r>
      <w:bookmarkEnd w:id="165"/>
      <w:bookmarkEnd w:id="166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7" w:name="_Toc448734060"/>
      <w:bookmarkStart w:id="168" w:name="_Toc459218537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PEDIDO_DOCS_EXIGIDOS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Documento </w:t>
            </w:r>
            <w:proofErr w:type="gramStart"/>
            <w:r w:rsidRPr="00EE0884">
              <w:rPr>
                <w:lang w:val="pt-BR"/>
              </w:rPr>
              <w:t>é Obrigatório</w:t>
            </w:r>
            <w:proofErr w:type="gramEnd"/>
            <w:r w:rsidRPr="00EE0884">
              <w:rPr>
                <w:lang w:val="pt-BR"/>
              </w:rPr>
              <w:t xml:space="preserve">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1"/>
      <w:bookmarkStart w:id="170" w:name="_Toc459218538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PEDIDO_EXIGENCIA_PARECER</w:t>
      </w:r>
      <w:bookmarkEnd w:id="169"/>
      <w:bookmarkEnd w:id="170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71" w:name="_Toc448734062"/>
      <w:bookmarkStart w:id="172" w:name="_Toc459218539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PEDIDO_EXIGENCIA_PARECER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3"/>
      <w:bookmarkStart w:id="174" w:name="_Toc459218540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PEDIDO_PAGOS</w:t>
      </w:r>
      <w:bookmarkEnd w:id="173"/>
      <w:bookmarkEnd w:id="174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5" w:name="_Toc448734064"/>
      <w:bookmarkStart w:id="176" w:name="_Toc459218541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PEDIDO_PAGOS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7" w:name="_Toc448734065"/>
      <w:bookmarkStart w:id="178" w:name="_Toc459218542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PEDIDO_RESTITUICAO</w:t>
      </w:r>
      <w:bookmarkEnd w:id="177"/>
      <w:bookmarkEnd w:id="178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9" w:name="_Toc448734066"/>
      <w:bookmarkStart w:id="180" w:name="_Toc459218543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PEDIDO_RESTITUICAO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1-Conta </w:t>
            </w:r>
            <w:proofErr w:type="spellStart"/>
            <w:r w:rsidRPr="00EE0884">
              <w:rPr>
                <w:lang w:val="pt-BR"/>
              </w:rPr>
              <w:t>Corrrente</w:t>
            </w:r>
            <w:proofErr w:type="spellEnd"/>
            <w:r w:rsidRPr="00EE0884">
              <w:rPr>
                <w:lang w:val="pt-BR"/>
              </w:rPr>
              <w:t>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81" w:name="_Toc448734067"/>
      <w:bookmarkStart w:id="182" w:name="_Toc459218544"/>
      <w:r w:rsidR="001078DB"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PEDIDO_SOLICITACAO</w:t>
      </w:r>
      <w:bookmarkEnd w:id="181"/>
      <w:bookmarkEnd w:id="182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83" w:name="_Toc448734068"/>
      <w:bookmarkStart w:id="184" w:name="_Toc459218545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PEDIDO_SOLICITACAO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</w:t>
            </w:r>
            <w:proofErr w:type="gramStart"/>
            <w:r w:rsidRPr="00EE0884">
              <w:rPr>
                <w:lang w:val="pt-BR"/>
              </w:rPr>
              <w:t>Solicitação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</w:t>
            </w:r>
            <w:proofErr w:type="gramStart"/>
            <w:r w:rsidRPr="00EE0884">
              <w:rPr>
                <w:lang w:val="pt-BR"/>
              </w:rPr>
              <w:t>for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</w:t>
            </w:r>
            <w:proofErr w:type="spellStart"/>
            <w:r w:rsidRPr="00EE0884">
              <w:rPr>
                <w:lang w:val="pt-BR"/>
              </w:rPr>
              <w:t>Restiuição</w:t>
            </w:r>
            <w:proofErr w:type="spellEnd"/>
            <w:r w:rsidRPr="00EE0884">
              <w:rPr>
                <w:lang w:val="pt-BR"/>
              </w:rPr>
              <w:t xml:space="preserve"> de Pedidos </w:t>
            </w:r>
            <w:proofErr w:type="spellStart"/>
            <w:r w:rsidRPr="00EE0884">
              <w:rPr>
                <w:lang w:val="pt-BR"/>
              </w:rPr>
              <w:t>Viar</w:t>
            </w:r>
            <w:proofErr w:type="spellEnd"/>
            <w:r w:rsidRPr="00EE0884">
              <w:rPr>
                <w:lang w:val="pt-BR"/>
              </w:rPr>
              <w:t xml:space="preserve">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69"/>
      <w:bookmarkStart w:id="186" w:name="_Toc459218546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PEDIDO_TIPO_ACOES</w:t>
      </w:r>
      <w:bookmarkEnd w:id="185"/>
      <w:bookmarkEnd w:id="186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7" w:name="_Toc448734070"/>
      <w:bookmarkStart w:id="188" w:name="_Toc459218547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PEDIDO_TIPO_ACOES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1"/>
      <w:bookmarkStart w:id="190" w:name="_Toc459218548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PEDIDO_TIPO_DOCS</w:t>
      </w:r>
      <w:bookmarkEnd w:id="189"/>
      <w:bookmarkEnd w:id="190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91" w:name="_Toc448734072"/>
      <w:bookmarkStart w:id="192" w:name="_Toc459218549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PEDIDO_TIPO_DOCS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3"/>
      <w:bookmarkStart w:id="194" w:name="_Toc459218550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PEDIDO_TIPOS</w:t>
      </w:r>
      <w:bookmarkEnd w:id="193"/>
      <w:bookmarkEnd w:id="194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5" w:name="_Toc448734074"/>
      <w:bookmarkStart w:id="196" w:name="_Toc459218551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</w:t>
            </w:r>
            <w:proofErr w:type="spellStart"/>
            <w:r w:rsidRPr="00EE0884">
              <w:rPr>
                <w:lang w:val="pt-BR"/>
              </w:rPr>
              <w:t>Possue</w:t>
            </w:r>
            <w:proofErr w:type="spellEnd"/>
            <w:r w:rsidRPr="00EE0884">
              <w:rPr>
                <w:lang w:val="pt-BR"/>
              </w:rPr>
              <w:t xml:space="preserve">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5"/>
      <w:bookmarkStart w:id="198" w:name="_Toc459218552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PLAN0_CONTAS</w:t>
      </w:r>
      <w:bookmarkEnd w:id="197"/>
      <w:bookmarkEnd w:id="198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9" w:name="_Toc448734076"/>
      <w:bookmarkStart w:id="200" w:name="_Toc459218553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PLANO_CONTAS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7"/>
      <w:bookmarkStart w:id="202" w:name="_Toc459218554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1"/>
      <w:bookmarkEnd w:id="202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203" w:name="_Toc448734078"/>
      <w:bookmarkStart w:id="204" w:name="_Toc459218555"/>
      <w:r w:rsidRPr="00EE0884">
        <w:lastRenderedPageBreak/>
        <w:t>[TA0</w:t>
      </w:r>
      <w:r w:rsidR="003D1DED">
        <w:t>47</w:t>
      </w:r>
      <w:r w:rsidRPr="00EE0884">
        <w:t xml:space="preserve">]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79"/>
      <w:bookmarkStart w:id="206" w:name="_Toc459218556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RECEITAS</w:t>
      </w:r>
      <w:bookmarkEnd w:id="205"/>
      <w:bookmarkEnd w:id="206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7" w:name="_Toc448734080"/>
      <w:bookmarkStart w:id="208" w:name="_Toc459218557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A33547" w:rsidRPr="00EE0884">
        <w:t>S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Classificação das Receitas: </w:t>
            </w:r>
          </w:p>
          <w:p w14:paraId="586B3E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ICMS </w:t>
            </w:r>
          </w:p>
          <w:p w14:paraId="254406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IPVA </w:t>
            </w:r>
          </w:p>
          <w:p w14:paraId="3DBCDCE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ITCD </w:t>
            </w:r>
          </w:p>
          <w:p w14:paraId="1172E61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4 - OUTRAS RECEITAS </w:t>
            </w:r>
          </w:p>
          <w:p w14:paraId="7FF2540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DEDUÇÕES </w:t>
            </w:r>
          </w:p>
          <w:p w14:paraId="0E8E6F8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ICMS DIVIDA ATIVA </w:t>
            </w:r>
          </w:p>
          <w:p w14:paraId="095A5A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IPVA DIVIDA ATIVA </w:t>
            </w:r>
          </w:p>
          <w:p w14:paraId="6A48F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ITCD DIVIDA ATIVA</w:t>
            </w: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</w:t>
            </w:r>
            <w:proofErr w:type="spellStart"/>
            <w:r w:rsidRPr="00EE0884">
              <w:rPr>
                <w:lang w:val="pt-BR"/>
              </w:rPr>
              <w:t>impresa</w:t>
            </w:r>
            <w:proofErr w:type="spellEnd"/>
            <w:r w:rsidRPr="00EE0884">
              <w:rPr>
                <w:lang w:val="pt-BR"/>
              </w:rPr>
              <w:t xml:space="preserve">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</w:t>
            </w:r>
            <w:proofErr w:type="spellStart"/>
            <w:r w:rsidRPr="00EE0884">
              <w:rPr>
                <w:lang w:val="pt-BR"/>
              </w:rPr>
              <w:t>vinculos</w:t>
            </w:r>
            <w:proofErr w:type="spellEnd"/>
            <w:r w:rsidRPr="00EE0884">
              <w:rPr>
                <w:lang w:val="pt-BR"/>
              </w:rPr>
              <w:t xml:space="preserve">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</w:t>
            </w:r>
            <w:proofErr w:type="gramStart"/>
            <w:r w:rsidRPr="00EE0884">
              <w:rPr>
                <w:lang w:val="pt-BR"/>
              </w:rPr>
              <w:t>Receita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</w:t>
            </w:r>
            <w:r w:rsidRPr="00EE0884">
              <w:rPr>
                <w:lang w:val="pt-BR"/>
              </w:rPr>
              <w:lastRenderedPageBreak/>
              <w:t xml:space="preserve">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Este procedimento é utilizado no Fechamento </w:t>
            </w:r>
            <w:r w:rsidRPr="00EE0884">
              <w:rPr>
                <w:lang w:val="pt-BR"/>
              </w:rPr>
              <w:lastRenderedPageBreak/>
              <w:t>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</w:t>
            </w:r>
            <w:proofErr w:type="spellStart"/>
            <w:r w:rsidRPr="00EE0884">
              <w:rPr>
                <w:lang w:val="pt-BR"/>
              </w:rPr>
              <w:t>Correcção</w:t>
            </w:r>
            <w:proofErr w:type="spellEnd"/>
            <w:r w:rsidRPr="00EE0884">
              <w:rPr>
                <w:lang w:val="pt-BR"/>
              </w:rPr>
              <w:t xml:space="preserve">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1"/>
      <w:bookmarkStart w:id="210" w:name="_Toc459218558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9"/>
      <w:bookmarkEnd w:id="210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11" w:name="_Toc448734082"/>
      <w:bookmarkStart w:id="212" w:name="_Toc459218559"/>
      <w:r w:rsidRPr="00EE0884">
        <w:lastRenderedPageBreak/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2 -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UF, 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</w:t>
            </w:r>
            <w:proofErr w:type="gramStart"/>
            <w:r w:rsidRPr="00EE0884">
              <w:rPr>
                <w:lang w:val="pt-BR"/>
              </w:rPr>
              <w:t>ser Repassada</w:t>
            </w:r>
            <w:proofErr w:type="gramEnd"/>
            <w:r w:rsidRPr="00EE0884">
              <w:rPr>
                <w:lang w:val="pt-BR"/>
              </w:rPr>
              <w:t xml:space="preserve">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3" w:name="_Toc448734083"/>
      <w:bookmarkStart w:id="214" w:name="_Toc459218560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13"/>
      <w:bookmarkEnd w:id="214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5" w:name="_Toc448734084"/>
      <w:bookmarkStart w:id="216" w:name="_Toc459218561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SubCodigo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da Taxa ou </w:t>
            </w:r>
            <w:proofErr w:type="spellStart"/>
            <w:r w:rsidRPr="00EE0884">
              <w:rPr>
                <w:lang w:val="pt-BR"/>
              </w:rPr>
              <w:t>SubCódigo</w:t>
            </w:r>
            <w:proofErr w:type="spellEnd"/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SubCódigo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7" w:name="_Toc448734085"/>
      <w:bookmarkStart w:id="218" w:name="_Toc459218562"/>
      <w:r w:rsidR="001078DB" w:rsidRPr="00EE0884">
        <w:lastRenderedPageBreak/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1078DB" w:rsidRPr="00EE0884">
        <w:t>RESUMO_ARRECADACAO</w:t>
      </w:r>
      <w:bookmarkEnd w:id="217"/>
      <w:bookmarkEnd w:id="218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9" w:name="_Toc448734086"/>
      <w:bookmarkStart w:id="220" w:name="_Toc459218563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RESUMO_ARRECADACAO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Atividade </w:t>
            </w:r>
            <w:proofErr w:type="spellStart"/>
            <w:r w:rsidRPr="00EE0884">
              <w:rPr>
                <w:lang w:val="pt-BR"/>
              </w:rPr>
              <w:t>Economica</w:t>
            </w:r>
            <w:proofErr w:type="spellEnd"/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7"/>
      <w:bookmarkStart w:id="222" w:name="_Toc459218564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RTC_FINANCEIRO</w:t>
      </w:r>
      <w:bookmarkEnd w:id="221"/>
      <w:bookmarkEnd w:id="222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23" w:name="_Toc448734088"/>
      <w:bookmarkStart w:id="224" w:name="_Toc459218565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RTC_FINANCEIRO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89"/>
      <w:bookmarkStart w:id="226" w:name="_Toc459218566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RTC_REPASSE</w:t>
      </w:r>
      <w:bookmarkEnd w:id="225"/>
      <w:bookmarkEnd w:id="226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7" w:name="_Toc448734090"/>
      <w:bookmarkStart w:id="228" w:name="_Toc459218567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RTC_REPASSE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</w:t>
            </w:r>
            <w:proofErr w:type="gramStart"/>
            <w:r w:rsidRPr="00EE0884">
              <w:rPr>
                <w:lang w:val="pt-BR"/>
              </w:rPr>
              <w:t>RTC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1"/>
      <w:bookmarkStart w:id="230" w:name="_Toc459218568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RTC_REPASSE_DETALHE</w:t>
      </w:r>
      <w:bookmarkEnd w:id="229"/>
      <w:bookmarkEnd w:id="230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31" w:name="_Toc448734092"/>
      <w:bookmarkStart w:id="232" w:name="_Toc459218569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RTC_REPASSE_DETALHE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</w:t>
            </w:r>
            <w:proofErr w:type="gramStart"/>
            <w:r w:rsidRPr="00EE0884">
              <w:rPr>
                <w:lang w:val="pt-BR"/>
              </w:rPr>
              <w:t>Repasse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</w:t>
            </w:r>
            <w:proofErr w:type="gramStart"/>
            <w:r w:rsidRPr="00EE0884">
              <w:rPr>
                <w:lang w:val="pt-BR"/>
              </w:rPr>
              <w:t>( M</w:t>
            </w:r>
            <w:proofErr w:type="gramEnd"/>
            <w:r w:rsidRPr="00EE0884">
              <w:rPr>
                <w:lang w:val="pt-BR"/>
              </w:rPr>
              <w:t xml:space="preserve">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3"/>
      <w:bookmarkStart w:id="234" w:name="_Toc459218570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TIPO_GRUPOS_CNAES</w:t>
      </w:r>
      <w:bookmarkEnd w:id="233"/>
      <w:bookmarkEnd w:id="234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5" w:name="_Toc448734094"/>
      <w:bookmarkStart w:id="236" w:name="_Toc459218571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TIPO_GRUPOS_CNAES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7" w:name="_Toc448734095"/>
      <w:bookmarkStart w:id="238" w:name="_Toc459218572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TIPO_REJEICAO_ARQUIVOS</w:t>
      </w:r>
      <w:bookmarkEnd w:id="237"/>
      <w:bookmarkEnd w:id="238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9" w:name="_Toc448734096"/>
      <w:bookmarkStart w:id="240" w:name="_Toc459218573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TIPO_REJEICAO_ARQUIVOS</w:t>
      </w:r>
      <w:bookmarkEnd w:id="239"/>
      <w:bookmarkEnd w:id="2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32AB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erros no registro Detalhe: </w:t>
            </w:r>
          </w:p>
          <w:p w14:paraId="7C6AA2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Código  Descrição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21DF16B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01 - Data de Juliana de Arrecadação Inferior a Data de Recepção do arquivo ou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inválida !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06773D6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02 - Código NOSSO NUMERO Não Localizado   </w:t>
            </w:r>
          </w:p>
          <w:p w14:paraId="277C5B5C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03 - Código do Banco Arrecadador inválido ou Não Localizado </w:t>
            </w:r>
          </w:p>
          <w:p w14:paraId="68C9AD5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04 - Código da Agência Arrecadadora inválida ou Não Localizada </w:t>
            </w:r>
          </w:p>
          <w:p w14:paraId="1C0ACE8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05 - Tipo de Valor Informativo inválido </w:t>
            </w:r>
          </w:p>
          <w:p w14:paraId="65A2ADB2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06 - Tipo de documento inválido </w:t>
            </w:r>
          </w:p>
          <w:p w14:paraId="2CEE618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07 - Tipo de Receita inválido </w:t>
            </w:r>
          </w:p>
          <w:p w14:paraId="5020460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08 - Tipo de Documento não cadastrado </w:t>
            </w:r>
          </w:p>
          <w:p w14:paraId="012BF1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09 - Tipo de Receita não cadastrado </w:t>
            </w:r>
          </w:p>
          <w:p w14:paraId="0DD1569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10 - Tipo de Valor informativo não cadastrado </w:t>
            </w:r>
          </w:p>
          <w:p w14:paraId="32F3E4F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11 - Versão da Barra Recepcionada Diferente da Atual Homologada </w:t>
            </w:r>
          </w:p>
          <w:p w14:paraId="51A4356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12 - CPF/CNPJ/Inscrição Estadual/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não Localizado </w:t>
            </w:r>
          </w:p>
          <w:p w14:paraId="23A1AC2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13 - Sistema da SEFAZ, gerador da Barra não Identificado </w:t>
            </w:r>
          </w:p>
          <w:p w14:paraId="0C568D1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14 - NSU Duplicado </w:t>
            </w:r>
          </w:p>
          <w:p w14:paraId="6F6F904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15 - Erro Não Classificado, Verificar Layout da BARRA </w:t>
            </w:r>
          </w:p>
          <w:p w14:paraId="25FF0DB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16 - Data do Repasse Financeiro inválido </w:t>
            </w:r>
          </w:p>
          <w:p w14:paraId="44BD431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17 - Data do Repasse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Financ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maior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que a data corrente </w:t>
            </w:r>
          </w:p>
          <w:p w14:paraId="2BC40354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18 - Data do Repasse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Financ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menor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que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dta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arrecadação </w:t>
            </w:r>
          </w:p>
          <w:p w14:paraId="19C080E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19 - Quantidade dos Documentos Repassados divergente do Obtido na Arrecadação </w:t>
            </w:r>
          </w:p>
          <w:p w14:paraId="091E4AD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20 - Valor do Lançamento Divergente do Valor Informativo Acumulado </w:t>
            </w:r>
          </w:p>
          <w:p w14:paraId="6A2A6F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21 - Numero de Controle do STR já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foi Processado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790D06F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22 - Código do Convênio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Bancário  não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Localizado </w:t>
            </w:r>
          </w:p>
          <w:p w14:paraId="03D0134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23 - Código da SEFAZ no Arquivo STR20 diferente de 027 </w:t>
            </w:r>
          </w:p>
          <w:p w14:paraId="607F9E5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24 -  Arquivo sem header </w:t>
            </w:r>
          </w:p>
          <w:p w14:paraId="1AEB82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25 -  Data de geração do arquivo maior que data atual </w:t>
            </w:r>
          </w:p>
          <w:p w14:paraId="5802AF6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26 - Data de geração do arquivo inválida </w:t>
            </w:r>
          </w:p>
          <w:p w14:paraId="7A0ECA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27 - Versão do leiaute do arquivo inválida </w:t>
            </w:r>
          </w:p>
          <w:p w14:paraId="24719A9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28 - Código de registro inválido                       </w:t>
            </w:r>
          </w:p>
          <w:p w14:paraId="35448C9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29 - Numero sequencial do arquivo já processado </w:t>
            </w:r>
          </w:p>
          <w:p w14:paraId="21D3433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30 - Numero Sequencial do arquivo não sequenciado </w:t>
            </w:r>
          </w:p>
          <w:p w14:paraId="40C7840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31 - Banco não é centralizador do repasse financeiro </w:t>
            </w:r>
          </w:p>
          <w:p w14:paraId="4121E175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4BD30D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7AAEA3E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4636E210" w14:textId="192DC754" w:rsidR="00C654C4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35 - Arquivo de Pagamento com Divergência entre linhas Detalhe processadas e os valores informados na linha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Trailer !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  <w:r w:rsidR="00CC4841" w:rsidRPr="00EE0884">
              <w:t xml:space="preserve">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Default="001078DB" w:rsidP="00C654C4">
      <w:pPr>
        <w:spacing w:before="60" w:after="60"/>
        <w:ind w:left="0"/>
      </w:pPr>
    </w:p>
    <w:p w14:paraId="2BA11CC7" w14:textId="77777777" w:rsidR="00741C45" w:rsidRDefault="00741C45" w:rsidP="00C654C4">
      <w:pPr>
        <w:spacing w:before="60" w:after="60"/>
        <w:ind w:left="0"/>
      </w:pPr>
    </w:p>
    <w:p w14:paraId="5AA0B7E5" w14:textId="4470B94E" w:rsidR="00AB4CC6" w:rsidRPr="00EE0884" w:rsidRDefault="00AB4CC6" w:rsidP="00AB4CC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lastRenderedPageBreak/>
        <w:t xml:space="preserve"> </w:t>
      </w:r>
      <w:bookmarkStart w:id="241" w:name="_Toc459218574"/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CONTRIBUINTES</w:t>
      </w:r>
      <w:bookmarkEnd w:id="241"/>
    </w:p>
    <w:p w14:paraId="62BBA953" w14:textId="77777777" w:rsidR="00AB4CC6" w:rsidRPr="00EE0884" w:rsidRDefault="00AB4CC6" w:rsidP="00AB4CC6"/>
    <w:p w14:paraId="545BCCE3" w14:textId="40188B66" w:rsidR="00AB4CC6" w:rsidRPr="00EE0884" w:rsidRDefault="00AB4CC6" w:rsidP="00AB4CC6">
      <w:pPr>
        <w:pStyle w:val="GERERequisito"/>
      </w:pPr>
      <w:bookmarkStart w:id="242" w:name="_Toc459218575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CONTRIBUINTES</w:t>
      </w:r>
      <w:bookmarkEnd w:id="24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B4CC6" w:rsidRPr="00EE0884" w14:paraId="0E42FCA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D00458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4382AE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F91777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060A4B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C5C5D3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B4CC6" w:rsidRPr="00EE0884" w14:paraId="33925CBE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85577" w14:textId="2F2F353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39B50" w14:textId="570D6045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A00D0" w14:textId="0BE711B3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E009B" w14:textId="404CC13A" w:rsidR="00AB4CC6" w:rsidRPr="00EE0884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95AC5" w14:textId="77777777" w:rsidR="00AB4CC6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Contribuinte</w:t>
            </w:r>
          </w:p>
          <w:p w14:paraId="10B3E1F4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ICMS</w:t>
            </w:r>
          </w:p>
          <w:p w14:paraId="185E8B6E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IPVA</w:t>
            </w:r>
          </w:p>
          <w:p w14:paraId="712966B7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ITCD</w:t>
            </w:r>
          </w:p>
          <w:p w14:paraId="39BA1A5E" w14:textId="7A83A731" w:rsidR="00AB4CC6" w:rsidRPr="00EE0884" w:rsidRDefault="0078759D" w:rsidP="0078759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 xml:space="preserve">e </w:t>
            </w:r>
            <w:r w:rsidR="00AB4CC6">
              <w:rPr>
                <w:lang w:val="pt-BR"/>
              </w:rPr>
              <w:t>Não Contribuinte</w:t>
            </w:r>
            <w:r>
              <w:rPr>
                <w:lang w:val="pt-BR"/>
              </w:rPr>
              <w:t>s</w:t>
            </w:r>
          </w:p>
        </w:tc>
      </w:tr>
      <w:tr w:rsidR="00AB4CC6" w:rsidRPr="00EE0884" w14:paraId="644632BD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59C79" w14:textId="27B1F691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0C133" w14:textId="357B6E4E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08317" w14:textId="5BF2AE8F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1E0B9" w14:textId="5B437768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0489C" w14:textId="77777777" w:rsidR="00AB4CC6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Pessoa</w:t>
            </w:r>
          </w:p>
          <w:p w14:paraId="0A6BC7BC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63DA3E4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2216EB1B" w14:textId="14F1DBE9" w:rsidR="0078759D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AB4CC6" w:rsidRPr="00EE0884" w14:paraId="73E03F30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721B6" w14:textId="6C6A04C7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5013C" w14:textId="179FA057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D2487" w14:textId="7324155A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F1EB2" w14:textId="61D6F67B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9495C" w14:textId="391899B6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Valor do</w:t>
            </w:r>
            <w:r w:rsidR="0078759D">
              <w:rPr>
                <w:lang w:val="pt-BR"/>
              </w:rPr>
              <w:t xml:space="preserve"> Tipo Pessoa</w:t>
            </w:r>
            <w:r>
              <w:rPr>
                <w:lang w:val="pt-BR"/>
              </w:rPr>
              <w:t xml:space="preserve"> informado</w:t>
            </w:r>
          </w:p>
        </w:tc>
      </w:tr>
      <w:tr w:rsidR="00AB4CC6" w:rsidRPr="00EE0884" w14:paraId="7294C432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FB003" w14:textId="5AF550F9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RAZAO_SOCIAL_NOME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06BD6" w14:textId="3452A6BB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5B73F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3E92A" w14:textId="19969A18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4E512" w14:textId="3633C77F" w:rsidR="00AB4CC6" w:rsidRPr="00EE0884" w:rsidRDefault="00E34FBE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Razão Social ou Nome</w:t>
            </w:r>
          </w:p>
        </w:tc>
      </w:tr>
      <w:tr w:rsidR="00AB4CC6" w:rsidRPr="00EE0884" w14:paraId="01837F04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CC1A3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512C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FDF58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8356B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62CDA" w14:textId="77777777" w:rsidR="00AB4CC6" w:rsidRPr="00EE0884" w:rsidRDefault="00AB4CC6" w:rsidP="00AB4CC6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2CAC6B6F" w14:textId="77777777" w:rsidR="00AB4CC6" w:rsidRPr="00EE0884" w:rsidRDefault="00AB4CC6" w:rsidP="00AB4CC6">
      <w:pPr>
        <w:spacing w:before="60" w:after="60"/>
        <w:ind w:left="0"/>
      </w:pPr>
    </w:p>
    <w:p w14:paraId="4C589A4B" w14:textId="057BEE01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NOTA_AVULSA</w:t>
      </w:r>
    </w:p>
    <w:p w14:paraId="7E23FE71" w14:textId="77777777" w:rsidR="00741C45" w:rsidRPr="00EE0884" w:rsidRDefault="00741C45" w:rsidP="00741C45"/>
    <w:p w14:paraId="45E53507" w14:textId="37D50879" w:rsidR="00741C45" w:rsidRPr="00EE0884" w:rsidRDefault="00741C45" w:rsidP="00741C45">
      <w:pPr>
        <w:pStyle w:val="GERERequisito"/>
      </w:pPr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NOTA_AVULSA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4000CB2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53030A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81C3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F01D43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9F69A8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A53576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6BB4703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D93F7" w14:textId="49DB3290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ID_NFA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268E8" w14:textId="792FAC2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F87F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0CA7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B7716" w14:textId="4F45946C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da Nota Avulta </w:t>
            </w:r>
          </w:p>
        </w:tc>
      </w:tr>
      <w:tr w:rsidR="00741C45" w:rsidRPr="00EE0884" w14:paraId="04EFE8F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0E28B" w14:textId="0FB93260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FA0C6" w14:textId="4ECE40F3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07A133" w14:textId="34EC5F50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FF020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806F6" w14:textId="66083212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Emitente da Nota Avulta </w:t>
            </w:r>
          </w:p>
        </w:tc>
      </w:tr>
      <w:tr w:rsidR="00741C45" w:rsidRPr="00EE0884" w14:paraId="2A82FE9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AD77" w14:textId="54DF5716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35305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4C7C6" w14:textId="1A58BFDF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0E96C" w14:textId="40FE8270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79CB2" w14:textId="1254243A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Emitente </w:t>
            </w:r>
          </w:p>
        </w:tc>
      </w:tr>
      <w:tr w:rsidR="00741C45" w:rsidRPr="00EE0884" w14:paraId="3BB8F20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D4A28" w14:textId="171CCC4C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DESCRICAO_EMITENTE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2E1EF" w14:textId="7506F992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25BF9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F4A9C" w14:textId="7EDED375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8DEC8F" w14:textId="2EF724F1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N</w:t>
            </w: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ome do emitente </w:t>
            </w:r>
          </w:p>
        </w:tc>
      </w:tr>
      <w:tr w:rsidR="00741C45" w:rsidRPr="00EE0884" w14:paraId="536DDEA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ECB5" w14:textId="46D64944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AA064" w14:textId="2709DEBC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7DE7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4A28" w14:textId="4563285D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CE9B0" w14:textId="740046D0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Destinatário da Nota </w:t>
            </w:r>
          </w:p>
        </w:tc>
      </w:tr>
      <w:tr w:rsidR="00741C45" w:rsidRPr="00EE0884" w14:paraId="26F679E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C131E" w14:textId="58AE6409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ID_INSCRICAO_DESTINATARIO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61974" w14:textId="63922E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B296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0DA24" w14:textId="7A118555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82FA" w14:textId="013A6E7E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Destinatário </w:t>
            </w:r>
          </w:p>
        </w:tc>
      </w:tr>
      <w:tr w:rsidR="00741C45" w:rsidRPr="00EE0884" w14:paraId="2C31537B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C657E" w14:textId="7B5C70A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DESCRICAO_DESTINATARIO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E7DFF" w14:textId="13B00A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476B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AB3C7" w14:textId="603606CF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FB1B6" w14:textId="27A14828" w:rsidR="00741C45" w:rsidRPr="00AD4F3C" w:rsidRDefault="00741C45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do destinatário </w:t>
            </w:r>
          </w:p>
        </w:tc>
      </w:tr>
      <w:tr w:rsidR="00741C45" w:rsidRPr="00EE0884" w14:paraId="52847B9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E4AEE" w14:textId="3F86A19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 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D3EBD" w14:textId="2AF1946B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CADE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9520F" w14:textId="10D784B2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DF81F" w14:textId="2B465953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Débito </w:t>
            </w:r>
          </w:p>
        </w:tc>
      </w:tr>
    </w:tbl>
    <w:p w14:paraId="39028A39" w14:textId="77777777" w:rsidR="00741C45" w:rsidRPr="00EE0884" w:rsidRDefault="00741C45" w:rsidP="00741C45">
      <w:pPr>
        <w:spacing w:before="60" w:after="60"/>
        <w:ind w:left="0"/>
      </w:pPr>
    </w:p>
    <w:p w14:paraId="317D8E57" w14:textId="77777777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CONTRIBUINTES</w:t>
      </w:r>
    </w:p>
    <w:p w14:paraId="38CA6D15" w14:textId="77777777" w:rsidR="00741C45" w:rsidRPr="00EE0884" w:rsidRDefault="00741C45" w:rsidP="00741C45"/>
    <w:p w14:paraId="48C7916D" w14:textId="1D46DD25" w:rsidR="00741C45" w:rsidRPr="00EE0884" w:rsidRDefault="00741C45" w:rsidP="00741C45">
      <w:pPr>
        <w:pStyle w:val="GERERequisito"/>
      </w:pPr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 w:rsidR="00AD4F3C">
        <w:t>DEBITOS_CONTA_CORRENTE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7478B16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D16C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8F95E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1382E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90FC21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256AA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553ACD0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998A0" w14:textId="5E5753E4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10992" w14:textId="573A2AFE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</w:t>
            </w:r>
            <w:r w:rsidR="00AD4F3C">
              <w:rPr>
                <w:lang w:val="pt-BR"/>
              </w:rPr>
              <w:t>5</w:t>
            </w:r>
            <w:r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8D88A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8104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783DF" w14:textId="05D2D67C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sequencial da Conta Corrente </w:t>
            </w:r>
          </w:p>
        </w:tc>
      </w:tr>
      <w:tr w:rsidR="00741C45" w:rsidRPr="00EE0884" w14:paraId="6242F7FD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E579" w14:textId="6D9031F4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36B0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DCEB5" w14:textId="0306120C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EE9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F5EFB" w14:textId="77777777" w:rsidR="00AD4F3C" w:rsidRDefault="00AD4F3C" w:rsidP="00AD4F3C">
            <w:pPr>
              <w:pStyle w:val="activity0"/>
              <w:jc w:val="both"/>
              <w:rPr>
                <w:sz w:val="14"/>
                <w:szCs w:val="14"/>
              </w:rPr>
            </w:pPr>
            <w:r>
              <w:rPr>
                <w:rFonts w:ascii="Calibri" w:hAnsi="Calibri"/>
              </w:rPr>
              <w:t>Os débitos de conta corrente com Documentos associados, são os seguintes tipos:</w:t>
            </w:r>
            <w:r>
              <w:rPr>
                <w:sz w:val="14"/>
                <w:szCs w:val="14"/>
              </w:rPr>
              <w:t>  </w:t>
            </w:r>
          </w:p>
          <w:p w14:paraId="3FD0A308" w14:textId="38DBA8D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01 – Declarado ICMS,</w:t>
            </w:r>
            <w:r>
              <w:rPr>
                <w:sz w:val="14"/>
                <w:szCs w:val="14"/>
              </w:rPr>
              <w:t xml:space="preserve">  </w:t>
            </w:r>
          </w:p>
          <w:p w14:paraId="420B3D9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02 – Declarado ICMS ST</w:t>
            </w:r>
            <w:r>
              <w:rPr>
                <w:sz w:val="14"/>
                <w:szCs w:val="14"/>
              </w:rPr>
              <w:t xml:space="preserve">  </w:t>
            </w:r>
          </w:p>
          <w:p w14:paraId="32D1D70C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03 – Declarado ICMS Complementar</w:t>
            </w:r>
            <w:r>
              <w:t xml:space="preserve"> </w:t>
            </w:r>
          </w:p>
          <w:p w14:paraId="431AA131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04 – Cobrança Trânsito</w:t>
            </w:r>
          </w:p>
          <w:p w14:paraId="2BCC60EF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05 – Auto de Infração / NLD</w:t>
            </w:r>
            <w:r>
              <w:t xml:space="preserve"> </w:t>
            </w:r>
          </w:p>
          <w:p w14:paraId="33A37A86" w14:textId="5AAF7A07" w:rsidR="00AD4F3C" w:rsidRDefault="00AD4F3C" w:rsidP="00AD4F3C">
            <w:pPr>
              <w:pStyle w:val="activity0"/>
              <w:jc w:val="both"/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rFonts w:ascii="Calibri" w:hAnsi="Calibri"/>
              </w:rPr>
              <w:t>06 – Parcelamento</w:t>
            </w:r>
            <w:r>
              <w:t xml:space="preserve"> </w:t>
            </w:r>
          </w:p>
          <w:p w14:paraId="6D890E6B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lastRenderedPageBreak/>
              <w:t>07 – Parcelamento Divida Ativa</w:t>
            </w:r>
          </w:p>
          <w:p w14:paraId="1C1A1D04" w14:textId="3DFB225F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08 – Divida Ativa</w:t>
            </w:r>
            <w:r>
              <w:t xml:space="preserve"> </w:t>
            </w:r>
          </w:p>
          <w:p w14:paraId="13C804D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 xml:space="preserve">14 - ITCD </w:t>
            </w:r>
          </w:p>
          <w:p w14:paraId="66309ADC" w14:textId="7B6ECAC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12 – DPCA</w:t>
            </w:r>
            <w:r>
              <w:t xml:space="preserve"> </w:t>
            </w:r>
          </w:p>
          <w:p w14:paraId="2E7F3C8F" w14:textId="1AEEF6F5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</w:tr>
      <w:tr w:rsidR="00741C45" w:rsidRPr="00EE0884" w14:paraId="25539DA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08E09" w14:textId="4FD95C1E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5C30A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83352" w14:textId="6D201E73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59E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43DBC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de Informação que está sendo colocado no campo ID_PESSOA. </w:t>
            </w:r>
          </w:p>
          <w:p w14:paraId="097E99CA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58DE83D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6916A8B9" w14:textId="5595ED42" w:rsidR="00741C45" w:rsidRPr="00C210AD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741C45" w:rsidRPr="00EE0884" w14:paraId="300931D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48882" w14:textId="60AFDC1D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59F78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99EF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52969" w14:textId="12D61F66" w:rsidR="00741C45" w:rsidRPr="00EE0884" w:rsidRDefault="00C210AD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B79CA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Campo do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do Carro quando o tipo do débito for de IPVA </w:t>
            </w:r>
          </w:p>
          <w:p w14:paraId="25C274D7" w14:textId="0D3269D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</w:p>
        </w:tc>
      </w:tr>
      <w:tr w:rsidR="00741C45" w:rsidRPr="00EE0884" w14:paraId="4C6B4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93DB2" w14:textId="559C2FFB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0D1E6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1E5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531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32B75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do Documento podendo ser um Auto de Infração, número da declaração, número do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itcd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e demais documentos </w:t>
            </w:r>
          </w:p>
          <w:p w14:paraId="049111FA" w14:textId="771559D1" w:rsidR="00741C45" w:rsidRPr="00EE0884" w:rsidRDefault="00741C45" w:rsidP="00741C45">
            <w:pPr>
              <w:pStyle w:val="NormalWeb"/>
            </w:pPr>
          </w:p>
        </w:tc>
      </w:tr>
      <w:tr w:rsidR="00AD4F3C" w:rsidRPr="00EE0884" w14:paraId="6A732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C1FA1" w14:textId="63E99C27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6499D" w14:textId="13DC5AC6" w:rsidR="00AD4F3C" w:rsidRPr="00EE0884" w:rsidRDefault="00AD4F3C" w:rsidP="00AD4F3C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2FBF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98DE6" w14:textId="02B4246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5D52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receita </w:t>
            </w:r>
          </w:p>
          <w:p w14:paraId="4C656F7E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527936F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20837" w14:textId="0F3FB58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1D14B" w14:textId="0793248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6DD47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394A7" w14:textId="575F6BB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7DBA7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de Referência do débito podendo ser um Ano com 4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posiçoes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ou um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com mês de 2 posições e um ano com 4 posições. </w:t>
            </w:r>
          </w:p>
          <w:p w14:paraId="518ABCC8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7F82753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EC0AD" w14:textId="4AD77F58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DATA_VENCIMENTO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2A230" w14:textId="6361B656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4D04D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CAAE" w14:textId="2BB845E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72B3D" w14:textId="70974C8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Data de Vencimento do Débito com DD/MM/YYYY. </w:t>
            </w:r>
          </w:p>
        </w:tc>
      </w:tr>
      <w:tr w:rsidR="00AD4F3C" w:rsidRPr="00EE0884" w14:paraId="617065D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30D0A" w14:textId="2FFF9504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7EB22" w14:textId="3BD8176E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46186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E3A47" w14:textId="22838CAB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EA583" w14:textId="431E3965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Imposto </w:t>
            </w:r>
          </w:p>
        </w:tc>
      </w:tr>
      <w:tr w:rsidR="00AD4F3C" w:rsidRPr="00EE0884" w14:paraId="53818BC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1FD15" w14:textId="2BDBB040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VALOR_CORRECAO_MONET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1799" w14:textId="31E95D5A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23EC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BD851" w14:textId="75F065F0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957C" w14:textId="1E5A715F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Correção Monetária </w:t>
            </w:r>
          </w:p>
        </w:tc>
      </w:tr>
      <w:tr w:rsidR="00AD4F3C" w:rsidRPr="00EE0884" w14:paraId="090784F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9E141" w14:textId="00840ADD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36B4F" w14:textId="60AF21A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705E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BA89A" w14:textId="22CEE33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00FB6" w14:textId="6215D160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Multa Acessória </w:t>
            </w:r>
          </w:p>
        </w:tc>
      </w:tr>
      <w:tr w:rsidR="00AD4F3C" w:rsidRPr="00EE0884" w14:paraId="438A71E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174FB" w14:textId="3141400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1A3A3" w14:textId="39AA18D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F97FB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64417" w14:textId="206376B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ED9E8" w14:textId="490777A6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Redução da Multa </w:t>
            </w:r>
          </w:p>
        </w:tc>
      </w:tr>
      <w:tr w:rsidR="00AD4F3C" w:rsidRPr="00EE0884" w14:paraId="3A77EC0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CB11" w14:textId="3097A19C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4465B" w14:textId="4D87096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C0293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BA26F" w14:textId="587F22B6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35EC7" w14:textId="53C4C5EC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Redução da Multa de Ação Fiscal </w:t>
            </w:r>
          </w:p>
        </w:tc>
      </w:tr>
      <w:tr w:rsidR="00AD4F3C" w:rsidRPr="00EE0884" w14:paraId="10695879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DEC8" w14:textId="3473CD3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6192" w14:textId="507FA6F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0D962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0590C" w14:textId="35CB6F71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4F009" w14:textId="248C70A1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Va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lor da Redução da Multa Fiscal </w:t>
            </w:r>
          </w:p>
        </w:tc>
      </w:tr>
      <w:tr w:rsidR="00AD4F3C" w:rsidRPr="00EE0884" w14:paraId="7930085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907A0" w14:textId="42BC5A3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641E5" w14:textId="4C34BAE0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AAD95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FA3C" w14:textId="02A9591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98B41" w14:textId="54A4E273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Juros </w:t>
            </w:r>
          </w:p>
        </w:tc>
      </w:tr>
      <w:tr w:rsidR="00AD4F3C" w:rsidRPr="00EE0884" w14:paraId="41D0BE4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F81E5F" w14:textId="0020958B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1EE90" w14:textId="1DF21438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9F22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05A8" w14:textId="1DF2B22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40D" w14:textId="720FC24B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 Redução dos Juros </w:t>
            </w:r>
          </w:p>
        </w:tc>
      </w:tr>
      <w:tr w:rsidR="00AD4F3C" w:rsidRPr="00EE0884" w14:paraId="394A06A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90EFC" w14:textId="67EF2C22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VALOR_TOTAL_DEVIDO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0CF09" w14:textId="6AFE70F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5EE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D1E42" w14:textId="5D7CF5E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EAF5B" w14:textId="43C1BF5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do Débito </w:t>
            </w:r>
          </w:p>
        </w:tc>
      </w:tr>
    </w:tbl>
    <w:p w14:paraId="4A3AD039" w14:textId="77777777" w:rsidR="00741C45" w:rsidRPr="00EE0884" w:rsidRDefault="00741C45" w:rsidP="00741C45">
      <w:pPr>
        <w:spacing w:before="60" w:after="60"/>
        <w:ind w:left="0"/>
      </w:pPr>
    </w:p>
    <w:p w14:paraId="3794983A" w14:textId="77777777" w:rsidR="00AB4CC6" w:rsidRPr="00EE0884" w:rsidRDefault="00AB4CC6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43" w:name="_Toc448734097"/>
      <w:bookmarkStart w:id="244" w:name="_Toc459218576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43"/>
      <w:bookmarkEnd w:id="244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lastRenderedPageBreak/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47FFAA" w14:textId="77777777" w:rsidR="00422E54" w:rsidRDefault="00422E54">
      <w:r>
        <w:separator/>
      </w:r>
    </w:p>
  </w:endnote>
  <w:endnote w:type="continuationSeparator" w:id="0">
    <w:p w14:paraId="2D2E7A99" w14:textId="77777777" w:rsidR="00422E54" w:rsidRDefault="00422E54">
      <w:r>
        <w:continuationSeparator/>
      </w:r>
    </w:p>
  </w:endnote>
  <w:endnote w:type="continuationNotice" w:id="1">
    <w:p w14:paraId="119B8AEF" w14:textId="77777777" w:rsidR="00422E54" w:rsidRDefault="00422E5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215A53" w:rsidRPr="001F108F" w:rsidRDefault="00215A53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D05067">
      <w:rPr>
        <w:b/>
        <w:noProof/>
      </w:rPr>
      <w:t>40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7904B0" w14:textId="77777777" w:rsidR="00422E54" w:rsidRDefault="00422E54">
      <w:r>
        <w:separator/>
      </w:r>
    </w:p>
  </w:footnote>
  <w:footnote w:type="continuationSeparator" w:id="0">
    <w:p w14:paraId="0AED759E" w14:textId="77777777" w:rsidR="00422E54" w:rsidRDefault="00422E54">
      <w:r>
        <w:continuationSeparator/>
      </w:r>
    </w:p>
  </w:footnote>
  <w:footnote w:type="continuationNotice" w:id="1">
    <w:p w14:paraId="0A6637D9" w14:textId="77777777" w:rsidR="00422E54" w:rsidRDefault="00422E54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215A53" w:rsidRPr="000A2EDD" w:rsidRDefault="00215A53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>
    <w:nsid w:val="4BE55857"/>
    <w:multiLevelType w:val="hybridMultilevel"/>
    <w:tmpl w:val="B226EA7C"/>
    <w:lvl w:ilvl="0" w:tplc="5C0814BC">
      <w:start w:val="1"/>
      <w:numFmt w:val="decimal"/>
      <w:lvlText w:val="%1-"/>
      <w:lvlJc w:val="left"/>
      <w:pPr>
        <w:ind w:left="5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4" w:hanging="360"/>
      </w:pPr>
    </w:lvl>
    <w:lvl w:ilvl="2" w:tplc="0416001B" w:tentative="1">
      <w:start w:val="1"/>
      <w:numFmt w:val="lowerRoman"/>
      <w:lvlText w:val="%3."/>
      <w:lvlJc w:val="right"/>
      <w:pPr>
        <w:ind w:left="1944" w:hanging="180"/>
      </w:pPr>
    </w:lvl>
    <w:lvl w:ilvl="3" w:tplc="0416000F" w:tentative="1">
      <w:start w:val="1"/>
      <w:numFmt w:val="decimal"/>
      <w:lvlText w:val="%4."/>
      <w:lvlJc w:val="left"/>
      <w:pPr>
        <w:ind w:left="2664" w:hanging="360"/>
      </w:pPr>
    </w:lvl>
    <w:lvl w:ilvl="4" w:tplc="04160019" w:tentative="1">
      <w:start w:val="1"/>
      <w:numFmt w:val="lowerLetter"/>
      <w:lvlText w:val="%5."/>
      <w:lvlJc w:val="left"/>
      <w:pPr>
        <w:ind w:left="3384" w:hanging="360"/>
      </w:pPr>
    </w:lvl>
    <w:lvl w:ilvl="5" w:tplc="0416001B" w:tentative="1">
      <w:start w:val="1"/>
      <w:numFmt w:val="lowerRoman"/>
      <w:lvlText w:val="%6."/>
      <w:lvlJc w:val="right"/>
      <w:pPr>
        <w:ind w:left="4104" w:hanging="180"/>
      </w:pPr>
    </w:lvl>
    <w:lvl w:ilvl="6" w:tplc="0416000F" w:tentative="1">
      <w:start w:val="1"/>
      <w:numFmt w:val="decimal"/>
      <w:lvlText w:val="%7."/>
      <w:lvlJc w:val="left"/>
      <w:pPr>
        <w:ind w:left="4824" w:hanging="360"/>
      </w:pPr>
    </w:lvl>
    <w:lvl w:ilvl="7" w:tplc="04160019" w:tentative="1">
      <w:start w:val="1"/>
      <w:numFmt w:val="lowerLetter"/>
      <w:lvlText w:val="%8."/>
      <w:lvlJc w:val="left"/>
      <w:pPr>
        <w:ind w:left="5544" w:hanging="360"/>
      </w:pPr>
    </w:lvl>
    <w:lvl w:ilvl="8" w:tplc="0416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4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6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3"/>
  </w:num>
  <w:num w:numId="5">
    <w:abstractNumId w:val="2"/>
  </w:num>
  <w:num w:numId="6">
    <w:abstractNumId w:val="11"/>
  </w:num>
  <w:num w:numId="7">
    <w:abstractNumId w:val="18"/>
  </w:num>
  <w:num w:numId="8">
    <w:abstractNumId w:val="22"/>
  </w:num>
  <w:num w:numId="9">
    <w:abstractNumId w:val="20"/>
  </w:num>
  <w:num w:numId="10">
    <w:abstractNumId w:val="19"/>
  </w:num>
  <w:num w:numId="11">
    <w:abstractNumId w:val="3"/>
  </w:num>
  <w:num w:numId="12">
    <w:abstractNumId w:val="20"/>
  </w:num>
  <w:num w:numId="13">
    <w:abstractNumId w:val="20"/>
  </w:num>
  <w:num w:numId="14">
    <w:abstractNumId w:val="21"/>
  </w:num>
  <w:num w:numId="15">
    <w:abstractNumId w:val="20"/>
  </w:num>
  <w:num w:numId="16">
    <w:abstractNumId w:val="20"/>
  </w:num>
  <w:num w:numId="17">
    <w:abstractNumId w:val="20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4"/>
  </w:num>
  <w:num w:numId="25">
    <w:abstractNumId w:val="17"/>
  </w:num>
  <w:num w:numId="26">
    <w:abstractNumId w:val="16"/>
  </w:num>
  <w:num w:numId="27">
    <w:abstractNumId w:val="4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06EA"/>
    <w:rsid w:val="00035CB2"/>
    <w:rsid w:val="00044E9D"/>
    <w:rsid w:val="000601E8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3214"/>
    <w:rsid w:val="0020405B"/>
    <w:rsid w:val="00204437"/>
    <w:rsid w:val="00211023"/>
    <w:rsid w:val="00215A5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462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2E54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2EF9"/>
    <w:rsid w:val="00613345"/>
    <w:rsid w:val="00616451"/>
    <w:rsid w:val="00623B30"/>
    <w:rsid w:val="00631089"/>
    <w:rsid w:val="0063171B"/>
    <w:rsid w:val="006403BC"/>
    <w:rsid w:val="00641ADC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C45"/>
    <w:rsid w:val="00741E9E"/>
    <w:rsid w:val="00742846"/>
    <w:rsid w:val="0074293D"/>
    <w:rsid w:val="0077726F"/>
    <w:rsid w:val="0078046B"/>
    <w:rsid w:val="0078759D"/>
    <w:rsid w:val="00792FF3"/>
    <w:rsid w:val="007A3BC2"/>
    <w:rsid w:val="007A6CC9"/>
    <w:rsid w:val="007B029D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22490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9588F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1A5B"/>
    <w:rsid w:val="00AB4A9A"/>
    <w:rsid w:val="00AB4CC6"/>
    <w:rsid w:val="00AC0767"/>
    <w:rsid w:val="00AC1299"/>
    <w:rsid w:val="00AC18A2"/>
    <w:rsid w:val="00AD46A9"/>
    <w:rsid w:val="00AD4F3C"/>
    <w:rsid w:val="00AD7479"/>
    <w:rsid w:val="00AE050A"/>
    <w:rsid w:val="00AF38C0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94A1D"/>
    <w:rsid w:val="00BB2492"/>
    <w:rsid w:val="00BB5E3C"/>
    <w:rsid w:val="00BC28F7"/>
    <w:rsid w:val="00BC465A"/>
    <w:rsid w:val="00BC68CD"/>
    <w:rsid w:val="00BD0E7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10AD"/>
    <w:rsid w:val="00C25C16"/>
    <w:rsid w:val="00C27A2C"/>
    <w:rsid w:val="00C32FEC"/>
    <w:rsid w:val="00C333D8"/>
    <w:rsid w:val="00C4141B"/>
    <w:rsid w:val="00C41C54"/>
    <w:rsid w:val="00C44371"/>
    <w:rsid w:val="00C4442F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546B"/>
    <w:rsid w:val="00CB66AC"/>
    <w:rsid w:val="00CC4841"/>
    <w:rsid w:val="00CD4D50"/>
    <w:rsid w:val="00CE5120"/>
    <w:rsid w:val="00CE5807"/>
    <w:rsid w:val="00CF3BD1"/>
    <w:rsid w:val="00D00CD7"/>
    <w:rsid w:val="00D01EE0"/>
    <w:rsid w:val="00D05067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31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4FBE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B43E7"/>
    <w:rsid w:val="00EB4603"/>
    <w:rsid w:val="00EB6CA8"/>
    <w:rsid w:val="00EC0FD1"/>
    <w:rsid w:val="00EC7AB4"/>
    <w:rsid w:val="00ED0613"/>
    <w:rsid w:val="00ED0EE1"/>
    <w:rsid w:val="00EE0884"/>
    <w:rsid w:val="00EE5A2A"/>
    <w:rsid w:val="00EE75AD"/>
    <w:rsid w:val="00F125C7"/>
    <w:rsid w:val="00F17A77"/>
    <w:rsid w:val="00F27EE4"/>
    <w:rsid w:val="00F319DD"/>
    <w:rsid w:val="00F34695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C717B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203214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  <w:style w:type="paragraph" w:customStyle="1" w:styleId="activity0">
    <w:name w:val="activity"/>
    <w:basedOn w:val="Normal"/>
    <w:rsid w:val="00AD4F3C"/>
    <w:pPr>
      <w:widowControl/>
      <w:autoSpaceDE/>
      <w:autoSpaceDN/>
      <w:spacing w:before="100" w:beforeAutospacing="1" w:after="100" w:afterAutospacing="1"/>
      <w:ind w:left="0"/>
    </w:pPr>
    <w:rPr>
      <w:rFonts w:ascii="Times New Roman" w:hAnsi="Times New Roman"/>
      <w:snapToGrid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EE15AB-ADFC-3E48-9263-9BD9746B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580</TotalTime>
  <Pages>86</Pages>
  <Words>13922</Words>
  <Characters>75179</Characters>
  <Application>Microsoft Macintosh Word</Application>
  <DocSecurity>0</DocSecurity>
  <Lines>626</Lines>
  <Paragraphs>177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88924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21</cp:revision>
  <cp:lastPrinted>2001-03-15T17:26:00Z</cp:lastPrinted>
  <dcterms:created xsi:type="dcterms:W3CDTF">2015-08-30T02:29:00Z</dcterms:created>
  <dcterms:modified xsi:type="dcterms:W3CDTF">2016-08-23T20:53:00Z</dcterms:modified>
</cp:coreProperties>
</file>