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0DC27" w14:textId="77777777" w:rsidR="001F108F" w:rsidRPr="00EE0884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EE0884" w:rsidRDefault="001F108F" w:rsidP="00B63418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69E6AC9B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14C88266" w14:textId="77777777" w:rsidR="00B63418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EE0884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</w:p>
    <w:p w14:paraId="5178A4D4" w14:textId="6A3B0DB7" w:rsidR="001F108F" w:rsidRPr="00EE0884" w:rsidRDefault="001F108F" w:rsidP="001F108F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1C582FC9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EE0884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 w:rsidRPr="00EE0884"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446BEBAD" w14:textId="540182E1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5906C1D6" w14:textId="77777777" w:rsidR="00B63418" w:rsidRPr="00EE0884" w:rsidRDefault="00B63418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snapToGrid/>
          <w:sz w:val="22"/>
          <w:szCs w:val="22"/>
          <w:lang w:eastAsia="ja-JP"/>
        </w:rPr>
      </w:pPr>
    </w:p>
    <w:p w14:paraId="73D526BC" w14:textId="706DEEB8" w:rsidR="001F108F" w:rsidRPr="00EE0884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 w:rsidRPr="00EE0884"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Pr="00EE0884" w:rsidRDefault="00C41C54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682762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2BBB305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5CF872D" w14:textId="77777777" w:rsidR="00244BB3" w:rsidRPr="00EE0884" w:rsidRDefault="00244BB3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81CAAD" w14:textId="77777777" w:rsidR="00017DDD" w:rsidRPr="00EE0884" w:rsidRDefault="00017DDD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F492D0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Pr="00EE0884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4D4C3331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Pr="00EE0884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Pr="00EE0884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C5DB59A" w14:textId="466B82F7" w:rsidR="001F108F" w:rsidRPr="00EE0884" w:rsidRDefault="00B63418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 w:rsidRPr="00EE0884">
        <w:rPr>
          <w:snapToGrid/>
          <w:sz w:val="22"/>
          <w:szCs w:val="22"/>
          <w:lang w:eastAsia="ja-JP"/>
        </w:rPr>
        <w:t>2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/0</w:t>
      </w:r>
      <w:r w:rsidR="00550213">
        <w:rPr>
          <w:snapToGrid/>
          <w:sz w:val="22"/>
          <w:szCs w:val="22"/>
          <w:lang w:eastAsia="ja-JP"/>
        </w:rPr>
        <w:t>6</w:t>
      </w:r>
      <w:r w:rsidR="001F108F" w:rsidRPr="00EE0884">
        <w:rPr>
          <w:snapToGrid/>
          <w:sz w:val="22"/>
          <w:szCs w:val="22"/>
          <w:lang w:eastAsia="ja-JP"/>
        </w:rPr>
        <w:t>/201</w:t>
      </w:r>
      <w:r w:rsidR="00ED0EE1" w:rsidRPr="00EE0884"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Pr="00EE0884" w:rsidRDefault="001F108F" w:rsidP="001F108F">
      <w:pPr>
        <w:widowControl/>
        <w:autoSpaceDE/>
        <w:autoSpaceDN/>
        <w:jc w:val="both"/>
      </w:pPr>
      <w:r w:rsidRPr="00EE0884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EE0884" w:rsidRDefault="00C50898" w:rsidP="00C50898">
      <w:pPr>
        <w:pStyle w:val="EstiloGERETituloVerdana13pt"/>
      </w:pPr>
      <w:r w:rsidRPr="00EE0884">
        <w:lastRenderedPageBreak/>
        <w:t>Histórico de Alterações</w:t>
      </w:r>
    </w:p>
    <w:p w14:paraId="7DDDAF03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EE0884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Autor</w:t>
            </w:r>
          </w:p>
        </w:tc>
      </w:tr>
      <w:tr w:rsidR="00C50898" w:rsidRPr="00EE0884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7455AE11" w:rsidR="00C50898" w:rsidRPr="00EE0884" w:rsidRDefault="00C50898" w:rsidP="00B63418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EE0884">
              <w:rPr>
                <w:color w:val="000000"/>
              </w:rPr>
              <w:t xml:space="preserve">Documentação </w:t>
            </w:r>
            <w:r w:rsidR="00D277FB" w:rsidRPr="00EE0884">
              <w:rPr>
                <w:color w:val="000000"/>
              </w:rPr>
              <w:t>técnica do dicionário de dados da arrecadação</w:t>
            </w:r>
            <w:r w:rsidRPr="00EE0884"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EE0884" w:rsidRDefault="00C50898" w:rsidP="00B63418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DE625C" w:rsidRPr="00EE0884" w14:paraId="1F0043DD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8205" w14:textId="27BFBA8E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27/04/2016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7BAEE" w14:textId="17C1E3E7" w:rsidR="00DE625C" w:rsidRPr="00EE0884" w:rsidRDefault="00DE625C" w:rsidP="00DE625C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 w:rsidRPr="00DE625C">
              <w:rPr>
                <w:color w:val="000000"/>
              </w:rPr>
              <w:t xml:space="preserve">Ajustes nas </w:t>
            </w:r>
            <w:r>
              <w:rPr>
                <w:color w:val="000000"/>
              </w:rPr>
              <w:t>R</w:t>
            </w:r>
            <w:r w:rsidRPr="00DE625C">
              <w:rPr>
                <w:color w:val="000000"/>
              </w:rPr>
              <w:t xml:space="preserve">egras de </w:t>
            </w:r>
            <w:r>
              <w:rPr>
                <w:color w:val="000000"/>
              </w:rPr>
              <w:t>N</w:t>
            </w:r>
            <w:r w:rsidRPr="00DE625C">
              <w:rPr>
                <w:color w:val="000000"/>
              </w:rPr>
              <w:t>egócios para exclusões e validação de Tipo de Rejeição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8B1062" w14:textId="3E98EBF4" w:rsidR="00DE625C" w:rsidRPr="00EE0884" w:rsidRDefault="00DE625C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EE0884">
              <w:rPr>
                <w:color w:val="000000"/>
              </w:rPr>
              <w:t>Edimilson Ahid</w:t>
            </w:r>
          </w:p>
        </w:tc>
      </w:tr>
      <w:tr w:rsidR="00550213" w:rsidRPr="00EE0884" w14:paraId="285A9EF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49FE" w14:textId="37913004" w:rsidR="00550213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26/06/2016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54C0B" w14:textId="3BCA5867" w:rsidR="00550213" w:rsidRPr="00DE625C" w:rsidRDefault="00550213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Inclusão das tabelas TA_DARE_ORIGEM_DEBITOS, TA_DARE_ORIGEM_RECEITA, TA_UNIDADE_RECEITA e TA_UNIDADE_ORGANIZACIONAL para a parametrização do DARE-e.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D339BC" w14:textId="5CAE3EDC" w:rsidR="00550213" w:rsidRPr="00EE0884" w:rsidRDefault="00550213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FC717B" w:rsidRPr="00EE0884" w14:paraId="3471BD28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4D255" w14:textId="27F2A3C4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14/07/2016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AB71" w14:textId="22816315" w:rsidR="00FC717B" w:rsidRDefault="00FC717B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 w:rsidRPr="00FC717B">
              <w:rPr>
                <w:color w:val="000000"/>
              </w:rPr>
              <w:t xml:space="preserve">Ajustes nos dicionários de dados e inclusão de comentários nos atributos das tabelas </w:t>
            </w:r>
            <w:proofErr w:type="spellStart"/>
            <w:r w:rsidRPr="00FC717B">
              <w:rPr>
                <w:color w:val="000000"/>
              </w:rPr>
              <w:t>ta_pagos_arrec</w:t>
            </w:r>
            <w:proofErr w:type="spellEnd"/>
            <w:r w:rsidRPr="00FC717B">
              <w:rPr>
                <w:color w:val="000000"/>
              </w:rPr>
              <w:t xml:space="preserve"> e </w:t>
            </w:r>
            <w:proofErr w:type="spellStart"/>
            <w:r w:rsidRPr="00FC717B">
              <w:rPr>
                <w:color w:val="000000"/>
              </w:rPr>
              <w:t>ta_recepcao_arquivos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F0077" w14:textId="3D0C9D13" w:rsidR="00FC717B" w:rsidRDefault="00FC717B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EE75AD" w:rsidRPr="00EE0884" w14:paraId="2AB93882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0485C" w14:textId="1EB991A5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23/07/2016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4DF1E" w14:textId="746447AF" w:rsidR="00EE75AD" w:rsidRPr="00FC717B" w:rsidRDefault="00EE75AD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Complementação dos códigos de rejeição da tabela </w:t>
            </w:r>
            <w:proofErr w:type="spellStart"/>
            <w:r>
              <w:rPr>
                <w:color w:val="000000"/>
              </w:rPr>
              <w:t>ta_tipo_rejeicao_arquivos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058BE" w14:textId="461F04A0" w:rsidR="00EE75AD" w:rsidRDefault="00EE75AD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  <w:tr w:rsidR="00822490" w:rsidRPr="00EE0884" w14:paraId="195F5B15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346E5" w14:textId="7A35F0A5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17/08/2016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37E5B" w14:textId="0EFD6F3C" w:rsidR="00822490" w:rsidRDefault="00822490" w:rsidP="00EC0FD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 xml:space="preserve">Inclusão do código de rejeição na tabela de rejeição de arquivos e inclusão da </w:t>
            </w:r>
            <w:proofErr w:type="spellStart"/>
            <w:r>
              <w:rPr>
                <w:color w:val="000000"/>
              </w:rPr>
              <w:t>vw_contribuintes</w:t>
            </w:r>
            <w:r w:rsidR="00741C45">
              <w:rPr>
                <w:color w:val="000000"/>
              </w:rPr>
              <w:t>,vw_debitos_conta_corrente</w:t>
            </w:r>
            <w:proofErr w:type="spellEnd"/>
            <w:r w:rsidR="00741C45">
              <w:rPr>
                <w:color w:val="000000"/>
              </w:rPr>
              <w:t xml:space="preserve"> e </w:t>
            </w:r>
            <w:proofErr w:type="spellStart"/>
            <w:r w:rsidR="00741C45">
              <w:rPr>
                <w:color w:val="000000"/>
              </w:rPr>
              <w:t>vw_nfa</w:t>
            </w:r>
            <w:proofErr w:type="spellEnd"/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479D" w14:textId="6CB1B83D" w:rsidR="00822490" w:rsidRDefault="00822490" w:rsidP="00DE625C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3AFA1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5B9A13CF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0F6CDFB" w14:textId="77777777" w:rsidR="00C50898" w:rsidRPr="00EE0884" w:rsidRDefault="00C50898" w:rsidP="00C50898">
      <w:pPr>
        <w:pStyle w:val="EstiloGERETituloVerdana13pt"/>
      </w:pPr>
      <w:r w:rsidRPr="00EE0884">
        <w:t>Lista de Siglas</w:t>
      </w:r>
    </w:p>
    <w:p w14:paraId="5748F198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EE0884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EE0884" w:rsidRDefault="00C50898" w:rsidP="0067371F">
            <w:pPr>
              <w:pStyle w:val="Recuonormal"/>
              <w:jc w:val="center"/>
              <w:rPr>
                <w:b/>
              </w:rPr>
            </w:pPr>
            <w:r w:rsidRPr="00EE0884">
              <w:rPr>
                <w:b/>
              </w:rPr>
              <w:t>Descrição</w:t>
            </w:r>
          </w:p>
        </w:tc>
      </w:tr>
      <w:tr w:rsidR="00C50898" w:rsidRPr="00EE0884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EE0884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0FC47979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74E03C" w14:textId="77777777" w:rsidR="00C50898" w:rsidRPr="00EE0884" w:rsidRDefault="00C50898" w:rsidP="00C50898">
      <w:pPr>
        <w:pStyle w:val="GERETitulo"/>
      </w:pPr>
      <w:r w:rsidRPr="00EE0884">
        <w:br w:type="page"/>
      </w:r>
      <w:r w:rsidRPr="00EE0884">
        <w:lastRenderedPageBreak/>
        <w:t>Conteúdo</w:t>
      </w:r>
    </w:p>
    <w:p w14:paraId="41CB505D" w14:textId="77777777" w:rsidR="00C50898" w:rsidRPr="00EE0884" w:rsidRDefault="00C50898" w:rsidP="00B63418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5240DDC" w14:textId="77777777" w:rsidR="00CB546B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r w:rsidRPr="00EE0884">
        <w:fldChar w:fldCharType="begin"/>
      </w:r>
      <w:r w:rsidR="00C50898" w:rsidRPr="00EE0884">
        <w:instrText xml:space="preserve"> TOC \o "1-3" \h \z \t "GERE_Requisito;3" </w:instrText>
      </w:r>
      <w:r w:rsidRPr="00EE0884">
        <w:fldChar w:fldCharType="separate"/>
      </w:r>
      <w:hyperlink w:anchor="_Toc459218453" w:history="1">
        <w:r w:rsidR="00CB546B" w:rsidRPr="000D76CF">
          <w:rPr>
            <w:rStyle w:val="Hiperlink"/>
            <w:noProof/>
          </w:rPr>
          <w:t>1.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Introdução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</w:t>
        </w:r>
        <w:r w:rsidR="00CB546B">
          <w:rPr>
            <w:noProof/>
            <w:webHidden/>
          </w:rPr>
          <w:fldChar w:fldCharType="end"/>
        </w:r>
      </w:hyperlink>
    </w:p>
    <w:p w14:paraId="43348285" w14:textId="77777777" w:rsidR="00CB546B" w:rsidRDefault="00741C45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4" w:history="1">
        <w:r w:rsidR="00CB546B" w:rsidRPr="000D76CF">
          <w:rPr>
            <w:rStyle w:val="Hiperlink"/>
            <w:noProof/>
          </w:rPr>
          <w:t>2.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Objetivo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507FFABD" w14:textId="77777777" w:rsidR="00CB546B" w:rsidRDefault="00741C45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5" w:history="1">
        <w:r w:rsidR="00CB546B" w:rsidRPr="000D76CF">
          <w:rPr>
            <w:rStyle w:val="Hiperlink"/>
            <w:noProof/>
          </w:rPr>
          <w:t>3.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Modelagem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58C2F701" w14:textId="77777777" w:rsidR="00CB546B" w:rsidRDefault="00741C45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6" w:history="1">
        <w:r w:rsidR="00CB546B" w:rsidRPr="000D76CF">
          <w:rPr>
            <w:rStyle w:val="Hiperlink"/>
            <w:noProof/>
          </w:rPr>
          <w:t>3.1.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Convenções, termos e abreviações da Modelagem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fldChar w:fldCharType="end"/>
        </w:r>
      </w:hyperlink>
    </w:p>
    <w:p w14:paraId="4A8AD31B" w14:textId="77777777" w:rsidR="00CB546B" w:rsidRDefault="00741C45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7" w:history="1">
        <w:r w:rsidR="00CB546B" w:rsidRPr="000D76CF">
          <w:rPr>
            <w:rStyle w:val="Hiperlink"/>
            <w:noProof/>
          </w:rPr>
          <w:t>3.2.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Modelo Físico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4AD1824F" w14:textId="77777777" w:rsidR="00CB546B" w:rsidRDefault="00741C45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458" w:history="1">
        <w:r w:rsidR="00CB546B" w:rsidRPr="000D76CF">
          <w:rPr>
            <w:rStyle w:val="Hiperlink"/>
            <w:noProof/>
          </w:rPr>
          <w:t>4.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6280DFD2" w14:textId="77777777" w:rsidR="00CB546B" w:rsidRDefault="00741C45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59" w:history="1">
        <w:r w:rsidR="00CB546B" w:rsidRPr="000D76CF">
          <w:rPr>
            <w:rStyle w:val="Hiperlink"/>
            <w:noProof/>
          </w:rPr>
          <w:t>4.1.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Convenções, termos e abreviações do 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_Toc459218459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8</w:t>
        </w:r>
        <w:r w:rsidR="00CB546B">
          <w:rPr>
            <w:noProof/>
            <w:webHidden/>
          </w:rPr>
          <w:fldChar w:fldCharType="end"/>
        </w:r>
      </w:hyperlink>
    </w:p>
    <w:p w14:paraId="0517744D" w14:textId="77777777" w:rsidR="00CB546B" w:rsidRDefault="00741C45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60" w:history="1">
        <w:r w:rsidR="00CB546B" w:rsidRPr="000D76CF">
          <w:rPr>
            <w:rStyle w:val="Hiperlink"/>
            <w:noProof/>
          </w:rPr>
          <w:t>4.2.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Visão geral do Dicionário de Dados do Sistema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9</w:t>
        </w:r>
        <w:r w:rsidR="00CB546B">
          <w:rPr>
            <w:noProof/>
            <w:webHidden/>
          </w:rPr>
          <w:fldChar w:fldCharType="end"/>
        </w:r>
      </w:hyperlink>
    </w:p>
    <w:p w14:paraId="6FD56EDC" w14:textId="77777777" w:rsidR="00CB546B" w:rsidRDefault="00741C45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  <w:szCs w:val="24"/>
          <w:lang w:eastAsia="pt-BR"/>
        </w:rPr>
      </w:pPr>
      <w:hyperlink w:anchor="_Toc459218461" w:history="1">
        <w:r w:rsidR="00CB546B" w:rsidRPr="000D76CF">
          <w:rPr>
            <w:rStyle w:val="Hiperlink"/>
            <w:noProof/>
          </w:rPr>
          <w:t>4.3.</w:t>
        </w:r>
        <w:r w:rsidR="00CB546B"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Tabelas do Dicionário de Dados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9</w:t>
        </w:r>
        <w:r w:rsidR="00CB546B">
          <w:rPr>
            <w:noProof/>
            <w:webHidden/>
          </w:rPr>
          <w:fldChar w:fldCharType="end"/>
        </w:r>
      </w:hyperlink>
    </w:p>
    <w:p w14:paraId="6A0AD34C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2" w:history="1">
        <w:r w:rsidR="00CB546B" w:rsidRPr="000D76CF">
          <w:rPr>
            <w:rStyle w:val="Hiperlink"/>
            <w:noProof/>
          </w:rPr>
          <w:t>1.1.1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TA_ARQUIVO_DETALHE_PAGOS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13</w:t>
        </w:r>
        <w:r w:rsidR="00CB546B">
          <w:rPr>
            <w:noProof/>
            <w:webHidden/>
          </w:rPr>
          <w:fldChar w:fldCharType="end"/>
        </w:r>
      </w:hyperlink>
    </w:p>
    <w:p w14:paraId="3C5901AC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3" w:history="1">
        <w:r w:rsidR="00CB546B" w:rsidRPr="000D76CF">
          <w:rPr>
            <w:rStyle w:val="Hiperlink"/>
            <w:noProof/>
          </w:rPr>
          <w:t>[TA001] TA_ARQUIVO_DETALHE_PAGOS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13</w:t>
        </w:r>
        <w:r w:rsidR="00CB546B">
          <w:rPr>
            <w:noProof/>
            <w:webHidden/>
          </w:rPr>
          <w:fldChar w:fldCharType="end"/>
        </w:r>
      </w:hyperlink>
    </w:p>
    <w:p w14:paraId="3DA1EF03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4" w:history="1">
        <w:r w:rsidR="00CB546B" w:rsidRPr="000D76CF">
          <w:rPr>
            <w:rStyle w:val="Hiperlink"/>
            <w:noProof/>
          </w:rPr>
          <w:t>1.1.2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TA_ARQUIVO_ERRO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14</w:t>
        </w:r>
        <w:r w:rsidR="00CB546B">
          <w:rPr>
            <w:noProof/>
            <w:webHidden/>
          </w:rPr>
          <w:fldChar w:fldCharType="end"/>
        </w:r>
      </w:hyperlink>
    </w:p>
    <w:p w14:paraId="085B238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5" w:history="1">
        <w:r w:rsidR="00CB546B" w:rsidRPr="000D76CF">
          <w:rPr>
            <w:rStyle w:val="Hiperlink"/>
            <w:noProof/>
          </w:rPr>
          <w:t>[TA002] TA_ARQUIVO_ERRO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14</w:t>
        </w:r>
        <w:r w:rsidR="00CB546B">
          <w:rPr>
            <w:noProof/>
            <w:webHidden/>
          </w:rPr>
          <w:fldChar w:fldCharType="end"/>
        </w:r>
      </w:hyperlink>
    </w:p>
    <w:p w14:paraId="2B6EB8ED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6" w:history="1">
        <w:r w:rsidR="00CB546B" w:rsidRPr="000D76CF">
          <w:rPr>
            <w:rStyle w:val="Hiperlink"/>
            <w:noProof/>
          </w:rPr>
          <w:t>1.1.3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TA_ARQUIVO_RECEPCAO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16</w:t>
        </w:r>
        <w:r w:rsidR="00CB546B">
          <w:rPr>
            <w:noProof/>
            <w:webHidden/>
          </w:rPr>
          <w:fldChar w:fldCharType="end"/>
        </w:r>
      </w:hyperlink>
    </w:p>
    <w:p w14:paraId="51B92F7E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7" w:history="1">
        <w:r w:rsidR="00CB546B" w:rsidRPr="000D76CF">
          <w:rPr>
            <w:rStyle w:val="Hiperlink"/>
            <w:noProof/>
          </w:rPr>
          <w:t>[TA003] TA_ARQUIVO_RECEPCAO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16</w:t>
        </w:r>
        <w:r w:rsidR="00CB546B">
          <w:rPr>
            <w:noProof/>
            <w:webHidden/>
          </w:rPr>
          <w:fldChar w:fldCharType="end"/>
        </w:r>
      </w:hyperlink>
    </w:p>
    <w:p w14:paraId="485FD4FB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8" w:history="1">
        <w:r w:rsidR="00CB546B" w:rsidRPr="000D76CF">
          <w:rPr>
            <w:rStyle w:val="Hiperlink"/>
            <w:noProof/>
          </w:rPr>
          <w:t>1.1.4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18</w:t>
        </w:r>
        <w:r w:rsidR="00CB546B">
          <w:rPr>
            <w:noProof/>
            <w:webHidden/>
          </w:rPr>
          <w:fldChar w:fldCharType="end"/>
        </w:r>
      </w:hyperlink>
    </w:p>
    <w:p w14:paraId="1F7A83B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69" w:history="1">
        <w:r w:rsidR="00CB546B" w:rsidRPr="000D76CF">
          <w:rPr>
            <w:rStyle w:val="Hiperlink"/>
            <w:noProof/>
          </w:rPr>
          <w:t>[TA004] TA_ARQUIVO_STR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_Toc459218469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18</w:t>
        </w:r>
        <w:r w:rsidR="00CB546B">
          <w:rPr>
            <w:noProof/>
            <w:webHidden/>
          </w:rPr>
          <w:fldChar w:fldCharType="end"/>
        </w:r>
      </w:hyperlink>
    </w:p>
    <w:p w14:paraId="3A1BD7DA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0" w:history="1">
        <w:r w:rsidR="00CB546B" w:rsidRPr="000D76CF">
          <w:rPr>
            <w:rStyle w:val="Hiperlink"/>
            <w:noProof/>
          </w:rPr>
          <w:t>1.1.5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TA_DETALHE_STR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21</w:t>
        </w:r>
        <w:r w:rsidR="00CB546B">
          <w:rPr>
            <w:noProof/>
            <w:webHidden/>
          </w:rPr>
          <w:fldChar w:fldCharType="end"/>
        </w:r>
      </w:hyperlink>
    </w:p>
    <w:p w14:paraId="59348DE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1" w:history="1">
        <w:r w:rsidR="00CB546B" w:rsidRPr="000D76CF">
          <w:rPr>
            <w:rStyle w:val="Hiperlink"/>
            <w:noProof/>
          </w:rPr>
          <w:t>[TA005] TA_DETALHE_STR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21</w:t>
        </w:r>
        <w:r w:rsidR="00CB546B">
          <w:rPr>
            <w:noProof/>
            <w:webHidden/>
          </w:rPr>
          <w:fldChar w:fldCharType="end"/>
        </w:r>
      </w:hyperlink>
    </w:p>
    <w:p w14:paraId="5034AA3D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2" w:history="1">
        <w:r w:rsidR="00CB546B" w:rsidRPr="000D76CF">
          <w:rPr>
            <w:rStyle w:val="Hiperlink"/>
            <w:noProof/>
          </w:rPr>
          <w:t>1.1.6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TA_ARQUIVO_ERROS_STR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0F73BF6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3" w:history="1">
        <w:r w:rsidR="00CB546B" w:rsidRPr="000D76CF">
          <w:rPr>
            <w:rStyle w:val="Hiperlink"/>
            <w:noProof/>
          </w:rPr>
          <w:t>[TA006] TA_ARQUIVO_ERROS_STR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668292B4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4" w:history="1">
        <w:r w:rsidR="00CB546B" w:rsidRPr="000D76CF">
          <w:rPr>
            <w:rStyle w:val="Hiperlink"/>
            <w:noProof/>
          </w:rPr>
          <w:t>1.1.7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TA_RESUMO_STR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3A42FDC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5" w:history="1">
        <w:r w:rsidR="00CB546B" w:rsidRPr="000D76CF">
          <w:rPr>
            <w:rStyle w:val="Hiperlink"/>
            <w:noProof/>
          </w:rPr>
          <w:t>[TA007] TA_RESUMO_STR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22</w:t>
        </w:r>
        <w:r w:rsidR="00CB546B">
          <w:rPr>
            <w:noProof/>
            <w:webHidden/>
          </w:rPr>
          <w:fldChar w:fldCharType="end"/>
        </w:r>
      </w:hyperlink>
    </w:p>
    <w:p w14:paraId="370D79FB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6" w:history="1">
        <w:r w:rsidR="00CB546B" w:rsidRPr="000D76CF">
          <w:rPr>
            <w:rStyle w:val="Hiperlink"/>
            <w:noProof/>
          </w:rPr>
          <w:t>1.1.8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TA_BANCO_AGENCIAS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24</w:t>
        </w:r>
        <w:r w:rsidR="00CB546B">
          <w:rPr>
            <w:noProof/>
            <w:webHidden/>
          </w:rPr>
          <w:fldChar w:fldCharType="end"/>
        </w:r>
      </w:hyperlink>
    </w:p>
    <w:p w14:paraId="1B0D53C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7" w:history="1">
        <w:r w:rsidR="00CB546B" w:rsidRPr="000D76CF">
          <w:rPr>
            <w:rStyle w:val="Hiperlink"/>
            <w:noProof/>
          </w:rPr>
          <w:t>[TA008] TA_BANCO_AGENCIAS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24</w:t>
        </w:r>
        <w:r w:rsidR="00CB546B">
          <w:rPr>
            <w:noProof/>
            <w:webHidden/>
          </w:rPr>
          <w:fldChar w:fldCharType="end"/>
        </w:r>
      </w:hyperlink>
    </w:p>
    <w:p w14:paraId="69529DC0" w14:textId="77777777" w:rsidR="00CB546B" w:rsidRDefault="00741C45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8" w:history="1">
        <w:r w:rsidR="00CB546B" w:rsidRPr="000D76CF">
          <w:rPr>
            <w:rStyle w:val="Hiperlink"/>
            <w:noProof/>
          </w:rPr>
          <w:t>1.1.9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TA_BANCOS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217AC703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79" w:history="1">
        <w:r w:rsidR="00CB546B" w:rsidRPr="000D76CF">
          <w:rPr>
            <w:rStyle w:val="Hiperlink"/>
            <w:noProof/>
          </w:rPr>
          <w:t>[TA009] TA_BANCOS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_Toc459218479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7E318604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0" w:history="1">
        <w:r w:rsidR="00CB546B" w:rsidRPr="000D76CF">
          <w:rPr>
            <w:rStyle w:val="Hiperlink"/>
            <w:noProof/>
          </w:rPr>
          <w:t>1.1.10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TA_CONVENIOS_ARREC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4CEF560B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1" w:history="1">
        <w:r w:rsidR="00CB546B" w:rsidRPr="000D76CF">
          <w:rPr>
            <w:rStyle w:val="Hiperlink"/>
            <w:noProof/>
          </w:rPr>
          <w:t>[TA010] TA_CONVENIOS_ARREC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25</w:t>
        </w:r>
        <w:r w:rsidR="00CB546B">
          <w:rPr>
            <w:noProof/>
            <w:webHidden/>
          </w:rPr>
          <w:fldChar w:fldCharType="end"/>
        </w:r>
      </w:hyperlink>
    </w:p>
    <w:p w14:paraId="14C4B0F3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2" w:history="1">
        <w:r w:rsidR="00CB546B" w:rsidRPr="000D76CF">
          <w:rPr>
            <w:rStyle w:val="Hiperlink"/>
            <w:noProof/>
          </w:rPr>
          <w:t>1.1.11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TA_CONVENIOS_TARIFAS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26</w:t>
        </w:r>
        <w:r w:rsidR="00CB546B">
          <w:rPr>
            <w:noProof/>
            <w:webHidden/>
          </w:rPr>
          <w:fldChar w:fldCharType="end"/>
        </w:r>
      </w:hyperlink>
    </w:p>
    <w:p w14:paraId="58C522A8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3" w:history="1">
        <w:r w:rsidR="00CB546B" w:rsidRPr="000D76CF">
          <w:rPr>
            <w:rStyle w:val="Hiperlink"/>
            <w:noProof/>
          </w:rPr>
          <w:t>[TA011] TA_CONVENIOS_TARIFAS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26</w:t>
        </w:r>
        <w:r w:rsidR="00CB546B">
          <w:rPr>
            <w:noProof/>
            <w:webHidden/>
          </w:rPr>
          <w:fldChar w:fldCharType="end"/>
        </w:r>
      </w:hyperlink>
    </w:p>
    <w:p w14:paraId="1DCF72B5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4" w:history="1">
        <w:r w:rsidR="00CB546B" w:rsidRPr="000D76CF">
          <w:rPr>
            <w:rStyle w:val="Hiperlink"/>
            <w:noProof/>
          </w:rPr>
          <w:t>1.1.12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TA_DELEGACIA_AGENCIAS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27</w:t>
        </w:r>
        <w:r w:rsidR="00CB546B">
          <w:rPr>
            <w:noProof/>
            <w:webHidden/>
          </w:rPr>
          <w:fldChar w:fldCharType="end"/>
        </w:r>
      </w:hyperlink>
    </w:p>
    <w:p w14:paraId="3A703DE8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5" w:history="1">
        <w:r w:rsidR="00CB546B" w:rsidRPr="000D76CF">
          <w:rPr>
            <w:rStyle w:val="Hiperlink"/>
            <w:noProof/>
          </w:rPr>
          <w:t>[TA012] TA_DELEGACIA_AGENCIAS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27</w:t>
        </w:r>
        <w:r w:rsidR="00CB546B">
          <w:rPr>
            <w:noProof/>
            <w:webHidden/>
          </w:rPr>
          <w:fldChar w:fldCharType="end"/>
        </w:r>
      </w:hyperlink>
    </w:p>
    <w:p w14:paraId="7F03B0F0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6" w:history="1">
        <w:r w:rsidR="00CB546B" w:rsidRPr="000D76CF">
          <w:rPr>
            <w:rStyle w:val="Hiperlink"/>
            <w:noProof/>
          </w:rPr>
          <w:t>1.1.13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TA_DELEGACIA_ENDERECO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28</w:t>
        </w:r>
        <w:r w:rsidR="00CB546B">
          <w:rPr>
            <w:noProof/>
            <w:webHidden/>
          </w:rPr>
          <w:fldChar w:fldCharType="end"/>
        </w:r>
      </w:hyperlink>
    </w:p>
    <w:p w14:paraId="4BA7E83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7" w:history="1">
        <w:r w:rsidR="00CB546B" w:rsidRPr="000D76CF">
          <w:rPr>
            <w:rStyle w:val="Hiperlink"/>
            <w:noProof/>
          </w:rPr>
          <w:t>[TA013] TA_DELEGACIA_ENDERECO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28</w:t>
        </w:r>
        <w:r w:rsidR="00CB546B">
          <w:rPr>
            <w:noProof/>
            <w:webHidden/>
          </w:rPr>
          <w:fldChar w:fldCharType="end"/>
        </w:r>
      </w:hyperlink>
    </w:p>
    <w:p w14:paraId="038457BB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8" w:history="1">
        <w:r w:rsidR="00CB546B" w:rsidRPr="000D76CF">
          <w:rPr>
            <w:rStyle w:val="Hiperlink"/>
            <w:noProof/>
          </w:rPr>
          <w:t>1.1.14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TA_UNIDADE_RECEITAS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07265AEF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89" w:history="1">
        <w:r w:rsidR="00CB546B" w:rsidRPr="000D76CF">
          <w:rPr>
            <w:rStyle w:val="Hiperlink"/>
            <w:noProof/>
          </w:rPr>
          <w:t>[TAB014] TA_UNIDADE_RECEITAS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_Toc459218489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657B2690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0" w:history="1">
        <w:r w:rsidR="00CB546B" w:rsidRPr="000D76CF">
          <w:rPr>
            <w:rStyle w:val="Hiperlink"/>
            <w:noProof/>
          </w:rPr>
          <w:t>1.1.15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TA_ESTATISTISCAS_ARRECADACAO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408354CE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1" w:history="1">
        <w:r w:rsidR="00CB546B" w:rsidRPr="000D76CF">
          <w:rPr>
            <w:rStyle w:val="Hiperlink"/>
            <w:noProof/>
          </w:rPr>
          <w:t>[TA015] TA_ESTATISTICAS_ARRECADACAO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29</w:t>
        </w:r>
        <w:r w:rsidR="00CB546B">
          <w:rPr>
            <w:noProof/>
            <w:webHidden/>
          </w:rPr>
          <w:fldChar w:fldCharType="end"/>
        </w:r>
      </w:hyperlink>
    </w:p>
    <w:p w14:paraId="09592B4C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2" w:history="1">
        <w:r w:rsidR="00CB546B" w:rsidRPr="000D76CF">
          <w:rPr>
            <w:rStyle w:val="Hiperlink"/>
            <w:noProof/>
          </w:rPr>
          <w:t>1.1.16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TA_GRUPOS_CNAE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3CDEA886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3" w:history="1">
        <w:r w:rsidR="00CB546B" w:rsidRPr="000D76CF">
          <w:rPr>
            <w:rStyle w:val="Hiperlink"/>
            <w:noProof/>
          </w:rPr>
          <w:t>[TA016] TA_GRUPOS_CNAE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44F3F312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4" w:history="1">
        <w:r w:rsidR="00CB546B" w:rsidRPr="000D76CF">
          <w:rPr>
            <w:rStyle w:val="Hiperlink"/>
            <w:noProof/>
          </w:rPr>
          <w:t>1.1.17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TA_LOTES_PAGOS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5DC0E3F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5" w:history="1">
        <w:r w:rsidR="00CB546B" w:rsidRPr="000D76CF">
          <w:rPr>
            <w:rStyle w:val="Hiperlink"/>
            <w:noProof/>
          </w:rPr>
          <w:t>[TA017] TA_LOTES_PAGOS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4BF54554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6" w:history="1">
        <w:r w:rsidR="00CB546B" w:rsidRPr="000D76CF">
          <w:rPr>
            <w:rStyle w:val="Hiperlink"/>
            <w:noProof/>
          </w:rPr>
          <w:t>1.1.18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TA_LOTES_PAGOS_ARREC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1B718AE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7" w:history="1">
        <w:r w:rsidR="00CB546B" w:rsidRPr="000D76CF">
          <w:rPr>
            <w:rStyle w:val="Hiperlink"/>
            <w:noProof/>
          </w:rPr>
          <w:t>[TA018] TA_LOTES_PAGOS_ARREC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31</w:t>
        </w:r>
        <w:r w:rsidR="00CB546B">
          <w:rPr>
            <w:noProof/>
            <w:webHidden/>
          </w:rPr>
          <w:fldChar w:fldCharType="end"/>
        </w:r>
      </w:hyperlink>
    </w:p>
    <w:p w14:paraId="6DE9614E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8" w:history="1">
        <w:r w:rsidR="00CB546B" w:rsidRPr="000D76CF">
          <w:rPr>
            <w:rStyle w:val="Hiperlink"/>
            <w:noProof/>
          </w:rPr>
          <w:t>1.1.19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TA_MUNICIPIOS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2D46D47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499" w:history="1">
        <w:r w:rsidR="00CB546B" w:rsidRPr="000D76CF">
          <w:rPr>
            <w:rStyle w:val="Hiperlink"/>
            <w:noProof/>
          </w:rPr>
          <w:t>[TA019] TA_MUNICIPIOS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_Toc459218499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1150A422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0" w:history="1">
        <w:r w:rsidR="00CB546B" w:rsidRPr="000D76CF">
          <w:rPr>
            <w:rStyle w:val="Hiperlink"/>
            <w:noProof/>
          </w:rPr>
          <w:t>1.1.20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TA_MUNICIPIOS_CONTAS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5DB55EDA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1" w:history="1">
        <w:r w:rsidR="00CB546B" w:rsidRPr="000D76CF">
          <w:rPr>
            <w:rStyle w:val="Hiperlink"/>
            <w:noProof/>
          </w:rPr>
          <w:t>[TA020] TA_MUNICIPIOS_CONTAS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33</w:t>
        </w:r>
        <w:r w:rsidR="00CB546B">
          <w:rPr>
            <w:noProof/>
            <w:webHidden/>
          </w:rPr>
          <w:fldChar w:fldCharType="end"/>
        </w:r>
      </w:hyperlink>
    </w:p>
    <w:p w14:paraId="1204BB5F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2" w:history="1">
        <w:r w:rsidR="00CB546B" w:rsidRPr="000D76CF">
          <w:rPr>
            <w:rStyle w:val="Hiperlink"/>
            <w:noProof/>
          </w:rPr>
          <w:t>1.1.21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TA_PAGOS_AJUSTES_REPASSE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34</w:t>
        </w:r>
        <w:r w:rsidR="00CB546B">
          <w:rPr>
            <w:noProof/>
            <w:webHidden/>
          </w:rPr>
          <w:fldChar w:fldCharType="end"/>
        </w:r>
      </w:hyperlink>
    </w:p>
    <w:p w14:paraId="5A94EDBF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3" w:history="1">
        <w:r w:rsidR="00CB546B" w:rsidRPr="000D76CF">
          <w:rPr>
            <w:rStyle w:val="Hiperlink"/>
            <w:noProof/>
          </w:rPr>
          <w:t>[TA021] TA_PAGOS_AJUSTES_REPASSE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34</w:t>
        </w:r>
        <w:r w:rsidR="00CB546B">
          <w:rPr>
            <w:noProof/>
            <w:webHidden/>
          </w:rPr>
          <w:fldChar w:fldCharType="end"/>
        </w:r>
      </w:hyperlink>
    </w:p>
    <w:p w14:paraId="1E71A81B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4" w:history="1">
        <w:r w:rsidR="00CB546B" w:rsidRPr="000D76CF">
          <w:rPr>
            <w:rStyle w:val="Hiperlink"/>
            <w:noProof/>
          </w:rPr>
          <w:t>1.1.22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36</w:t>
        </w:r>
        <w:r w:rsidR="00CB546B">
          <w:rPr>
            <w:noProof/>
            <w:webHidden/>
          </w:rPr>
          <w:fldChar w:fldCharType="end"/>
        </w:r>
      </w:hyperlink>
    </w:p>
    <w:p w14:paraId="094AE6FC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5" w:history="1">
        <w:r w:rsidR="00CB546B" w:rsidRPr="000D76CF">
          <w:rPr>
            <w:rStyle w:val="Hiperlink"/>
            <w:noProof/>
          </w:rPr>
          <w:t>[TA022] TA_PAGOS_ARREC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36</w:t>
        </w:r>
        <w:r w:rsidR="00CB546B">
          <w:rPr>
            <w:noProof/>
            <w:webHidden/>
          </w:rPr>
          <w:fldChar w:fldCharType="end"/>
        </w:r>
      </w:hyperlink>
    </w:p>
    <w:p w14:paraId="198BF67D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6" w:history="1">
        <w:r w:rsidR="00CB546B" w:rsidRPr="000D76CF">
          <w:rPr>
            <w:rStyle w:val="Hiperlink"/>
            <w:noProof/>
          </w:rPr>
          <w:t>1.1.23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40</w:t>
        </w:r>
        <w:r w:rsidR="00CB546B">
          <w:rPr>
            <w:noProof/>
            <w:webHidden/>
          </w:rPr>
          <w:fldChar w:fldCharType="end"/>
        </w:r>
      </w:hyperlink>
    </w:p>
    <w:p w14:paraId="297BE1F1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7" w:history="1">
        <w:r w:rsidR="00CB546B" w:rsidRPr="000D76CF">
          <w:rPr>
            <w:rStyle w:val="Hiperlink"/>
            <w:noProof/>
          </w:rPr>
          <w:t>[TA023] TA_DARE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40</w:t>
        </w:r>
        <w:r w:rsidR="00CB546B">
          <w:rPr>
            <w:noProof/>
            <w:webHidden/>
          </w:rPr>
          <w:fldChar w:fldCharType="end"/>
        </w:r>
      </w:hyperlink>
    </w:p>
    <w:p w14:paraId="1097ADCD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8" w:history="1">
        <w:r w:rsidR="00CB546B" w:rsidRPr="000D76CF">
          <w:rPr>
            <w:rStyle w:val="Hiperlink"/>
            <w:noProof/>
          </w:rPr>
          <w:t>1.1.24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41</w:t>
        </w:r>
        <w:r w:rsidR="00CB546B">
          <w:rPr>
            <w:noProof/>
            <w:webHidden/>
          </w:rPr>
          <w:fldChar w:fldCharType="end"/>
        </w:r>
      </w:hyperlink>
    </w:p>
    <w:p w14:paraId="25F33D62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09" w:history="1">
        <w:r w:rsidR="00CB546B" w:rsidRPr="000D76CF">
          <w:rPr>
            <w:rStyle w:val="Hiperlink"/>
            <w:noProof/>
          </w:rPr>
          <w:t>[TA024] TA_DARE_DETALHE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_Toc459218509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41</w:t>
        </w:r>
        <w:r w:rsidR="00CB546B">
          <w:rPr>
            <w:noProof/>
            <w:webHidden/>
          </w:rPr>
          <w:fldChar w:fldCharType="end"/>
        </w:r>
      </w:hyperlink>
    </w:p>
    <w:p w14:paraId="7F869D02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0" w:history="1">
        <w:r w:rsidR="00CB546B" w:rsidRPr="000D76CF">
          <w:rPr>
            <w:rStyle w:val="Hiperlink"/>
            <w:noProof/>
          </w:rPr>
          <w:t>1.1.25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TA_DARE_ORIGEM_DEBITO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6A424FB5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1" w:history="1">
        <w:r w:rsidR="00CB546B" w:rsidRPr="000D76CF">
          <w:rPr>
            <w:rStyle w:val="Hiperlink"/>
            <w:noProof/>
          </w:rPr>
          <w:t>[TA025] TA_DARE_ORIGEM_DEBITO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0CF8C7DF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2" w:history="1">
        <w:r w:rsidR="00CB546B" w:rsidRPr="000D76CF">
          <w:rPr>
            <w:rStyle w:val="Hiperlink"/>
            <w:noProof/>
          </w:rPr>
          <w:t>1.1.26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TA_DARE_ORIGEM_RECEITA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3F1865D1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3" w:history="1">
        <w:r w:rsidR="00CB546B" w:rsidRPr="000D76CF">
          <w:rPr>
            <w:rStyle w:val="Hiperlink"/>
            <w:noProof/>
          </w:rPr>
          <w:t>[TA026] TA_DARE_ORIGEM_RECEITA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2606D86C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4" w:history="1">
        <w:r w:rsidR="00CB546B" w:rsidRPr="000D76CF">
          <w:rPr>
            <w:rStyle w:val="Hiperlink"/>
            <w:noProof/>
          </w:rPr>
          <w:t>1.1.27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TA_PAGOS_CORRIGIDOS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44</w:t>
        </w:r>
        <w:r w:rsidR="00CB546B">
          <w:rPr>
            <w:noProof/>
            <w:webHidden/>
          </w:rPr>
          <w:fldChar w:fldCharType="end"/>
        </w:r>
      </w:hyperlink>
    </w:p>
    <w:p w14:paraId="6FA9646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5" w:history="1">
        <w:r w:rsidR="00CB546B" w:rsidRPr="000D76CF">
          <w:rPr>
            <w:rStyle w:val="Hiperlink"/>
            <w:noProof/>
          </w:rPr>
          <w:t>[TA027] TA_PAGOS_CORRIGIDOS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45</w:t>
        </w:r>
        <w:r w:rsidR="00CB546B">
          <w:rPr>
            <w:noProof/>
            <w:webHidden/>
          </w:rPr>
          <w:fldChar w:fldCharType="end"/>
        </w:r>
      </w:hyperlink>
    </w:p>
    <w:p w14:paraId="507C991B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6" w:history="1">
        <w:r w:rsidR="00CB546B" w:rsidRPr="000D76CF">
          <w:rPr>
            <w:rStyle w:val="Hiperlink"/>
            <w:noProof/>
          </w:rPr>
          <w:t>1.1.28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TA_PAGOS_RESTITUICAO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46</w:t>
        </w:r>
        <w:r w:rsidR="00CB546B">
          <w:rPr>
            <w:noProof/>
            <w:webHidden/>
          </w:rPr>
          <w:fldChar w:fldCharType="end"/>
        </w:r>
      </w:hyperlink>
    </w:p>
    <w:p w14:paraId="570A7FBE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7" w:history="1">
        <w:r w:rsidR="00CB546B" w:rsidRPr="000D76CF">
          <w:rPr>
            <w:rStyle w:val="Hiperlink"/>
            <w:noProof/>
          </w:rPr>
          <w:t>[TA028] TA_PAGOS_RESTITUICAO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46</w:t>
        </w:r>
        <w:r w:rsidR="00CB546B">
          <w:rPr>
            <w:noProof/>
            <w:webHidden/>
          </w:rPr>
          <w:fldChar w:fldCharType="end"/>
        </w:r>
      </w:hyperlink>
    </w:p>
    <w:p w14:paraId="48D37B2F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8" w:history="1">
        <w:r w:rsidR="00CB546B" w:rsidRPr="000D76CF">
          <w:rPr>
            <w:rStyle w:val="Hiperlink"/>
            <w:noProof/>
          </w:rPr>
          <w:t>1.1.29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48</w:t>
        </w:r>
        <w:r w:rsidR="00CB546B">
          <w:rPr>
            <w:noProof/>
            <w:webHidden/>
          </w:rPr>
          <w:fldChar w:fldCharType="end"/>
        </w:r>
      </w:hyperlink>
    </w:p>
    <w:p w14:paraId="742987C6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19" w:history="1">
        <w:r w:rsidR="00CB546B" w:rsidRPr="000D76CF">
          <w:rPr>
            <w:rStyle w:val="Hiperlink"/>
            <w:noProof/>
          </w:rPr>
          <w:t>[TA029] TA_PEDIDO_AREAS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_Toc459218519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48</w:t>
        </w:r>
        <w:r w:rsidR="00CB546B">
          <w:rPr>
            <w:noProof/>
            <w:webHidden/>
          </w:rPr>
          <w:fldChar w:fldCharType="end"/>
        </w:r>
      </w:hyperlink>
    </w:p>
    <w:p w14:paraId="784A9EA1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0" w:history="1">
        <w:r w:rsidR="00CB546B" w:rsidRPr="000D76CF">
          <w:rPr>
            <w:rStyle w:val="Hiperlink"/>
            <w:noProof/>
          </w:rPr>
          <w:t>1.1.30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1B46F5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1" w:history="1">
        <w:r w:rsidR="00CB546B" w:rsidRPr="000D76CF">
          <w:rPr>
            <w:rStyle w:val="Hiperlink"/>
            <w:noProof/>
          </w:rPr>
          <w:t>[TA030] TA_PEDIDO_RECEITA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21F2E65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2" w:history="1">
        <w:r w:rsidR="00CB546B" w:rsidRPr="000D76CF">
          <w:rPr>
            <w:rStyle w:val="Hiperlink"/>
            <w:noProof/>
          </w:rPr>
          <w:t>1.1.31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TA_PEDIDO_AREAS_FAIXA_VALOR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6143CCD4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3" w:history="1">
        <w:r w:rsidR="00CB546B" w:rsidRPr="000D76CF">
          <w:rPr>
            <w:rStyle w:val="Hiperlink"/>
            <w:noProof/>
          </w:rPr>
          <w:t>[TA031] TA_PEDIDO_AREAS_FAIXA_VALOR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50</w:t>
        </w:r>
        <w:r w:rsidR="00CB546B">
          <w:rPr>
            <w:noProof/>
            <w:webHidden/>
          </w:rPr>
          <w:fldChar w:fldCharType="end"/>
        </w:r>
      </w:hyperlink>
    </w:p>
    <w:p w14:paraId="0115CFB0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4" w:history="1">
        <w:r w:rsidR="00CB546B" w:rsidRPr="000D76CF">
          <w:rPr>
            <w:rStyle w:val="Hiperlink"/>
            <w:noProof/>
          </w:rPr>
          <w:t>1.1.32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TA_PEDIDO_AREAS_SERVIDORES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3CCD514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5" w:history="1">
        <w:r w:rsidR="00CB546B" w:rsidRPr="000D76CF">
          <w:rPr>
            <w:rStyle w:val="Hiperlink"/>
            <w:noProof/>
          </w:rPr>
          <w:t>[TA032] TA_PEDIDO_AREAS_SERVIDORES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2BB3EF6E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6" w:history="1">
        <w:r w:rsidR="00CB546B" w:rsidRPr="000D76CF">
          <w:rPr>
            <w:rStyle w:val="Hiperlink"/>
            <w:noProof/>
          </w:rPr>
          <w:t>1.1.33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TA_PEDIDO_CAMPOS_INFORMADOS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30F51DB6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7" w:history="1">
        <w:r w:rsidR="00CB546B" w:rsidRPr="000D76CF">
          <w:rPr>
            <w:rStyle w:val="Hiperlink"/>
            <w:noProof/>
          </w:rPr>
          <w:t>[TA033] TA_PEDIDO_CAMPOS_INFORMADOS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51</w:t>
        </w:r>
        <w:r w:rsidR="00CB546B">
          <w:rPr>
            <w:noProof/>
            <w:webHidden/>
          </w:rPr>
          <w:fldChar w:fldCharType="end"/>
        </w:r>
      </w:hyperlink>
    </w:p>
    <w:p w14:paraId="4681A549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8" w:history="1">
        <w:r w:rsidR="00CB546B" w:rsidRPr="000D76CF">
          <w:rPr>
            <w:rStyle w:val="Hiperlink"/>
            <w:noProof/>
          </w:rPr>
          <w:t>1.1.34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TA_PEDIDO_CAMPO_ACOES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52</w:t>
        </w:r>
        <w:r w:rsidR="00CB546B">
          <w:rPr>
            <w:noProof/>
            <w:webHidden/>
          </w:rPr>
          <w:fldChar w:fldCharType="end"/>
        </w:r>
      </w:hyperlink>
    </w:p>
    <w:p w14:paraId="76AEB702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29" w:history="1">
        <w:r w:rsidR="00CB546B" w:rsidRPr="000D76CF">
          <w:rPr>
            <w:rStyle w:val="Hiperlink"/>
            <w:noProof/>
          </w:rPr>
          <w:t>[TA034] TA_PEDIDO_CAMPO_ACOES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_Toc459218529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52</w:t>
        </w:r>
        <w:r w:rsidR="00CB546B">
          <w:rPr>
            <w:noProof/>
            <w:webHidden/>
          </w:rPr>
          <w:fldChar w:fldCharType="end"/>
        </w:r>
      </w:hyperlink>
    </w:p>
    <w:p w14:paraId="27AFD199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0" w:history="1">
        <w:r w:rsidR="00CB546B" w:rsidRPr="000D76CF">
          <w:rPr>
            <w:rStyle w:val="Hiperlink"/>
            <w:noProof/>
          </w:rPr>
          <w:t>1.1.35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TA_PEDIDO_CONTA_TRIBUTARIA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53</w:t>
        </w:r>
        <w:r w:rsidR="00CB546B">
          <w:rPr>
            <w:noProof/>
            <w:webHidden/>
          </w:rPr>
          <w:fldChar w:fldCharType="end"/>
        </w:r>
      </w:hyperlink>
    </w:p>
    <w:p w14:paraId="1F089674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1" w:history="1">
        <w:r w:rsidR="00CB546B" w:rsidRPr="000D76CF">
          <w:rPr>
            <w:rStyle w:val="Hiperlink"/>
            <w:noProof/>
          </w:rPr>
          <w:t>[TA035] TA_PEDIDO_CONTA_TRIBUTARIA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53</w:t>
        </w:r>
        <w:r w:rsidR="00CB546B">
          <w:rPr>
            <w:noProof/>
            <w:webHidden/>
          </w:rPr>
          <w:fldChar w:fldCharType="end"/>
        </w:r>
      </w:hyperlink>
    </w:p>
    <w:p w14:paraId="278098A3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2" w:history="1">
        <w:r w:rsidR="00CB546B" w:rsidRPr="000D76CF">
          <w:rPr>
            <w:rStyle w:val="Hiperlink"/>
            <w:noProof/>
          </w:rPr>
          <w:t>1.1.36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TA_PEDIDO_DETALHE_PARECER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54</w:t>
        </w:r>
        <w:r w:rsidR="00CB546B">
          <w:rPr>
            <w:noProof/>
            <w:webHidden/>
          </w:rPr>
          <w:fldChar w:fldCharType="end"/>
        </w:r>
      </w:hyperlink>
    </w:p>
    <w:p w14:paraId="0B6C7D69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3" w:history="1">
        <w:r w:rsidR="00CB546B" w:rsidRPr="000D76CF">
          <w:rPr>
            <w:rStyle w:val="Hiperlink"/>
            <w:noProof/>
          </w:rPr>
          <w:t>[TA036] TA_PEDIDO_DETALHE_PARECER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54</w:t>
        </w:r>
        <w:r w:rsidR="00CB546B">
          <w:rPr>
            <w:noProof/>
            <w:webHidden/>
          </w:rPr>
          <w:fldChar w:fldCharType="end"/>
        </w:r>
      </w:hyperlink>
    </w:p>
    <w:p w14:paraId="5C13D09A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4" w:history="1">
        <w:r w:rsidR="00CB546B" w:rsidRPr="000D76CF">
          <w:rPr>
            <w:rStyle w:val="Hiperlink"/>
            <w:noProof/>
          </w:rPr>
          <w:t>1.1.37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7F368B45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5" w:history="1">
        <w:r w:rsidR="00CB546B" w:rsidRPr="000D76CF">
          <w:rPr>
            <w:rStyle w:val="Hiperlink"/>
            <w:noProof/>
          </w:rPr>
          <w:t>[TA037] TA_PEDIDO_DOCS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6A89C269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6" w:history="1">
        <w:r w:rsidR="00CB546B" w:rsidRPr="000D76CF">
          <w:rPr>
            <w:rStyle w:val="Hiperlink"/>
            <w:noProof/>
          </w:rPr>
          <w:t>1.1.38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TA_PEDIDO_DOCS_EXIGIDOS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41F42929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7" w:history="1">
        <w:r w:rsidR="00CB546B" w:rsidRPr="000D76CF">
          <w:rPr>
            <w:rStyle w:val="Hiperlink"/>
            <w:noProof/>
          </w:rPr>
          <w:t>[TA038] TA_PEDIDO_DOCS_EXIGIDOS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55</w:t>
        </w:r>
        <w:r w:rsidR="00CB546B">
          <w:rPr>
            <w:noProof/>
            <w:webHidden/>
          </w:rPr>
          <w:fldChar w:fldCharType="end"/>
        </w:r>
      </w:hyperlink>
    </w:p>
    <w:p w14:paraId="4EDBDCC4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8" w:history="1">
        <w:r w:rsidR="00CB546B" w:rsidRPr="000D76CF">
          <w:rPr>
            <w:rStyle w:val="Hiperlink"/>
            <w:noProof/>
          </w:rPr>
          <w:t>1.1.39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TA_PEDIDO_EXIGENCIA_PARECER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56</w:t>
        </w:r>
        <w:r w:rsidR="00CB546B">
          <w:rPr>
            <w:noProof/>
            <w:webHidden/>
          </w:rPr>
          <w:fldChar w:fldCharType="end"/>
        </w:r>
      </w:hyperlink>
    </w:p>
    <w:p w14:paraId="63B120FF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39" w:history="1">
        <w:r w:rsidR="00CB546B" w:rsidRPr="000D76CF">
          <w:rPr>
            <w:rStyle w:val="Hiperlink"/>
            <w:noProof/>
          </w:rPr>
          <w:t>[TA039] TA_PEDIDO_EXIGENCIA_PARECER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_Toc459218539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56</w:t>
        </w:r>
        <w:r w:rsidR="00CB546B">
          <w:rPr>
            <w:noProof/>
            <w:webHidden/>
          </w:rPr>
          <w:fldChar w:fldCharType="end"/>
        </w:r>
      </w:hyperlink>
    </w:p>
    <w:p w14:paraId="1D4BAFA7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0" w:history="1">
        <w:r w:rsidR="00CB546B" w:rsidRPr="000D76CF">
          <w:rPr>
            <w:rStyle w:val="Hiperlink"/>
            <w:noProof/>
          </w:rPr>
          <w:t>1.1.40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57</w:t>
        </w:r>
        <w:r w:rsidR="00CB546B">
          <w:rPr>
            <w:noProof/>
            <w:webHidden/>
          </w:rPr>
          <w:fldChar w:fldCharType="end"/>
        </w:r>
      </w:hyperlink>
    </w:p>
    <w:p w14:paraId="7B9E6B69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1" w:history="1">
        <w:r w:rsidR="00CB546B" w:rsidRPr="000D76CF">
          <w:rPr>
            <w:rStyle w:val="Hiperlink"/>
            <w:noProof/>
          </w:rPr>
          <w:t>[TA040] TA_PEDIDO_PAGOS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57</w:t>
        </w:r>
        <w:r w:rsidR="00CB546B">
          <w:rPr>
            <w:noProof/>
            <w:webHidden/>
          </w:rPr>
          <w:fldChar w:fldCharType="end"/>
        </w:r>
      </w:hyperlink>
    </w:p>
    <w:p w14:paraId="078BA1DF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2" w:history="1">
        <w:r w:rsidR="00CB546B" w:rsidRPr="000D76CF">
          <w:rPr>
            <w:rStyle w:val="Hiperlink"/>
            <w:noProof/>
          </w:rPr>
          <w:t>1.1.41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58</w:t>
        </w:r>
        <w:r w:rsidR="00CB546B">
          <w:rPr>
            <w:noProof/>
            <w:webHidden/>
          </w:rPr>
          <w:fldChar w:fldCharType="end"/>
        </w:r>
      </w:hyperlink>
    </w:p>
    <w:p w14:paraId="12CD8BE8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3" w:history="1">
        <w:r w:rsidR="00CB546B" w:rsidRPr="000D76CF">
          <w:rPr>
            <w:rStyle w:val="Hiperlink"/>
            <w:noProof/>
          </w:rPr>
          <w:t>[TA041] TA_PEDIDO_RESTITUICAO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58</w:t>
        </w:r>
        <w:r w:rsidR="00CB546B">
          <w:rPr>
            <w:noProof/>
            <w:webHidden/>
          </w:rPr>
          <w:fldChar w:fldCharType="end"/>
        </w:r>
      </w:hyperlink>
    </w:p>
    <w:p w14:paraId="727CF6FB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4" w:history="1">
        <w:r w:rsidR="00CB546B" w:rsidRPr="000D76CF">
          <w:rPr>
            <w:rStyle w:val="Hiperlink"/>
            <w:noProof/>
          </w:rPr>
          <w:t>1.1.42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TA_PEDIDO_SOLICITACAO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59</w:t>
        </w:r>
        <w:r w:rsidR="00CB546B">
          <w:rPr>
            <w:noProof/>
            <w:webHidden/>
          </w:rPr>
          <w:fldChar w:fldCharType="end"/>
        </w:r>
      </w:hyperlink>
    </w:p>
    <w:p w14:paraId="3F1BE1C3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5" w:history="1">
        <w:r w:rsidR="00CB546B" w:rsidRPr="000D76CF">
          <w:rPr>
            <w:rStyle w:val="Hiperlink"/>
            <w:noProof/>
          </w:rPr>
          <w:t>[TA042] TA_PEDIDO_SOLICITACAO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59</w:t>
        </w:r>
        <w:r w:rsidR="00CB546B">
          <w:rPr>
            <w:noProof/>
            <w:webHidden/>
          </w:rPr>
          <w:fldChar w:fldCharType="end"/>
        </w:r>
      </w:hyperlink>
    </w:p>
    <w:p w14:paraId="2BB0C2F1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6" w:history="1">
        <w:r w:rsidR="00CB546B" w:rsidRPr="000D76CF">
          <w:rPr>
            <w:rStyle w:val="Hiperlink"/>
            <w:noProof/>
          </w:rPr>
          <w:t>1.1.43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60</w:t>
        </w:r>
        <w:r w:rsidR="00CB546B">
          <w:rPr>
            <w:noProof/>
            <w:webHidden/>
          </w:rPr>
          <w:fldChar w:fldCharType="end"/>
        </w:r>
      </w:hyperlink>
    </w:p>
    <w:p w14:paraId="37336DDE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7" w:history="1">
        <w:r w:rsidR="00CB546B" w:rsidRPr="000D76CF">
          <w:rPr>
            <w:rStyle w:val="Hiperlink"/>
            <w:noProof/>
          </w:rPr>
          <w:t>[TA043] TA_PEDIDO_TIPO_ACOES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60</w:t>
        </w:r>
        <w:r w:rsidR="00CB546B">
          <w:rPr>
            <w:noProof/>
            <w:webHidden/>
          </w:rPr>
          <w:fldChar w:fldCharType="end"/>
        </w:r>
      </w:hyperlink>
    </w:p>
    <w:p w14:paraId="4B0AC114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8" w:history="1">
        <w:r w:rsidR="00CB546B" w:rsidRPr="000D76CF">
          <w:rPr>
            <w:rStyle w:val="Hiperlink"/>
            <w:noProof/>
          </w:rPr>
          <w:t>1.1.44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61</w:t>
        </w:r>
        <w:r w:rsidR="00CB546B">
          <w:rPr>
            <w:noProof/>
            <w:webHidden/>
          </w:rPr>
          <w:fldChar w:fldCharType="end"/>
        </w:r>
      </w:hyperlink>
    </w:p>
    <w:p w14:paraId="769DF786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49" w:history="1">
        <w:r w:rsidR="00CB546B" w:rsidRPr="000D76CF">
          <w:rPr>
            <w:rStyle w:val="Hiperlink"/>
            <w:noProof/>
          </w:rPr>
          <w:t>[TA044] TA_PEDIDO_TIPO_DOCS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_Toc459218549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61</w:t>
        </w:r>
        <w:r w:rsidR="00CB546B">
          <w:rPr>
            <w:noProof/>
            <w:webHidden/>
          </w:rPr>
          <w:fldChar w:fldCharType="end"/>
        </w:r>
      </w:hyperlink>
    </w:p>
    <w:p w14:paraId="252DD906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0" w:history="1">
        <w:r w:rsidR="00CB546B" w:rsidRPr="000D76CF">
          <w:rPr>
            <w:rStyle w:val="Hiperlink"/>
            <w:noProof/>
          </w:rPr>
          <w:t>1.1.45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TA_PEDIDO_TIPOS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63</w:t>
        </w:r>
        <w:r w:rsidR="00CB546B">
          <w:rPr>
            <w:noProof/>
            <w:webHidden/>
          </w:rPr>
          <w:fldChar w:fldCharType="end"/>
        </w:r>
      </w:hyperlink>
    </w:p>
    <w:p w14:paraId="6AEB9311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1" w:history="1">
        <w:r w:rsidR="00CB546B" w:rsidRPr="000D76CF">
          <w:rPr>
            <w:rStyle w:val="Hiperlink"/>
            <w:noProof/>
          </w:rPr>
          <w:t>[TA045] TA_PEDIDO_TIPOS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63</w:t>
        </w:r>
        <w:r w:rsidR="00CB546B">
          <w:rPr>
            <w:noProof/>
            <w:webHidden/>
          </w:rPr>
          <w:fldChar w:fldCharType="end"/>
        </w:r>
      </w:hyperlink>
    </w:p>
    <w:p w14:paraId="6A75F5D9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2" w:history="1">
        <w:r w:rsidR="00CB546B" w:rsidRPr="000D76CF">
          <w:rPr>
            <w:rStyle w:val="Hiperlink"/>
            <w:noProof/>
          </w:rPr>
          <w:t>1.1.46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TA_PLAN0_CONTAS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4A657DA4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3" w:history="1">
        <w:r w:rsidR="00CB546B" w:rsidRPr="000D76CF">
          <w:rPr>
            <w:rStyle w:val="Hiperlink"/>
            <w:noProof/>
          </w:rPr>
          <w:t>[TA046] TA_PLANO_CONTAS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3291E76D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4" w:history="1">
        <w:r w:rsidR="00CB546B" w:rsidRPr="000D76CF">
          <w:rPr>
            <w:rStyle w:val="Hiperlink"/>
            <w:noProof/>
          </w:rPr>
          <w:t>1.1.47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TA_RECEITAS_CONVENIOS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64</w:t>
        </w:r>
        <w:r w:rsidR="00CB546B">
          <w:rPr>
            <w:noProof/>
            <w:webHidden/>
          </w:rPr>
          <w:fldChar w:fldCharType="end"/>
        </w:r>
      </w:hyperlink>
    </w:p>
    <w:p w14:paraId="22681B3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5" w:history="1">
        <w:r w:rsidR="00CB546B" w:rsidRPr="000D76CF">
          <w:rPr>
            <w:rStyle w:val="Hiperlink"/>
            <w:noProof/>
          </w:rPr>
          <w:t>[TA047] TA_RECEITAS_CONVENIOS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0EE7CB12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6" w:history="1">
        <w:r w:rsidR="00CB546B" w:rsidRPr="000D76CF">
          <w:rPr>
            <w:rStyle w:val="Hiperlink"/>
            <w:noProof/>
          </w:rPr>
          <w:t>1.1.48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6D6621B7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7" w:history="1">
        <w:r w:rsidR="00CB546B" w:rsidRPr="000D76CF">
          <w:rPr>
            <w:rStyle w:val="Hiperlink"/>
            <w:noProof/>
          </w:rPr>
          <w:t>[TA048] TA_RECEITAS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65</w:t>
        </w:r>
        <w:r w:rsidR="00CB546B">
          <w:rPr>
            <w:noProof/>
            <w:webHidden/>
          </w:rPr>
          <w:fldChar w:fldCharType="end"/>
        </w:r>
      </w:hyperlink>
    </w:p>
    <w:p w14:paraId="022861D2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8" w:history="1">
        <w:r w:rsidR="00CB546B" w:rsidRPr="000D76CF">
          <w:rPr>
            <w:rStyle w:val="Hiperlink"/>
            <w:noProof/>
          </w:rPr>
          <w:t>1.1.49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68</w:t>
        </w:r>
        <w:r w:rsidR="00CB546B">
          <w:rPr>
            <w:noProof/>
            <w:webHidden/>
          </w:rPr>
          <w:fldChar w:fldCharType="end"/>
        </w:r>
      </w:hyperlink>
    </w:p>
    <w:p w14:paraId="623D5DF9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59" w:history="1">
        <w:r w:rsidR="00CB546B" w:rsidRPr="000D76CF">
          <w:rPr>
            <w:rStyle w:val="Hiperlink"/>
            <w:noProof/>
          </w:rPr>
          <w:t>[TA049] TA_RECEITAS_REPASSE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_Toc459218559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69</w:t>
        </w:r>
        <w:r w:rsidR="00CB546B">
          <w:rPr>
            <w:noProof/>
            <w:webHidden/>
          </w:rPr>
          <w:fldChar w:fldCharType="end"/>
        </w:r>
      </w:hyperlink>
    </w:p>
    <w:p w14:paraId="674B0B80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0" w:history="1">
        <w:r w:rsidR="00CB546B" w:rsidRPr="000D76CF">
          <w:rPr>
            <w:rStyle w:val="Hiperlink"/>
            <w:noProof/>
          </w:rPr>
          <w:t>1.1.50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TA_RECEITAS_TAXAS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70</w:t>
        </w:r>
        <w:r w:rsidR="00CB546B">
          <w:rPr>
            <w:noProof/>
            <w:webHidden/>
          </w:rPr>
          <w:fldChar w:fldCharType="end"/>
        </w:r>
      </w:hyperlink>
    </w:p>
    <w:p w14:paraId="45050983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1" w:history="1">
        <w:r w:rsidR="00CB546B" w:rsidRPr="000D76CF">
          <w:rPr>
            <w:rStyle w:val="Hiperlink"/>
            <w:noProof/>
          </w:rPr>
          <w:t>[TA050] TA_RECEITAS_TAXAS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70</w:t>
        </w:r>
        <w:r w:rsidR="00CB546B">
          <w:rPr>
            <w:noProof/>
            <w:webHidden/>
          </w:rPr>
          <w:fldChar w:fldCharType="end"/>
        </w:r>
      </w:hyperlink>
    </w:p>
    <w:p w14:paraId="6D4AC286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2" w:history="1">
        <w:r w:rsidR="00CB546B" w:rsidRPr="000D76CF">
          <w:rPr>
            <w:rStyle w:val="Hiperlink"/>
            <w:noProof/>
          </w:rPr>
          <w:t>1.1.51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TA_RESUMO_ARRECADACAO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68158A02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3" w:history="1">
        <w:r w:rsidR="00CB546B" w:rsidRPr="000D76CF">
          <w:rPr>
            <w:rStyle w:val="Hiperlink"/>
            <w:noProof/>
          </w:rPr>
          <w:t>[TA051] TA_RESUMO_ARRECADACAO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1D5C6E55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4" w:history="1">
        <w:r w:rsidR="00CB546B" w:rsidRPr="000D76CF">
          <w:rPr>
            <w:rStyle w:val="Hiperlink"/>
            <w:noProof/>
          </w:rPr>
          <w:t>1.1.52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TA_RTC_FINANCEIRO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7E01732A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5" w:history="1">
        <w:r w:rsidR="00CB546B" w:rsidRPr="000D76CF">
          <w:rPr>
            <w:rStyle w:val="Hiperlink"/>
            <w:noProof/>
          </w:rPr>
          <w:t>[TA052] TA_RTC_FINANCEIRO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72</w:t>
        </w:r>
        <w:r w:rsidR="00CB546B">
          <w:rPr>
            <w:noProof/>
            <w:webHidden/>
          </w:rPr>
          <w:fldChar w:fldCharType="end"/>
        </w:r>
      </w:hyperlink>
    </w:p>
    <w:p w14:paraId="18AC0C9E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6" w:history="1">
        <w:r w:rsidR="00CB546B" w:rsidRPr="000D76CF">
          <w:rPr>
            <w:rStyle w:val="Hiperlink"/>
            <w:noProof/>
          </w:rPr>
          <w:t>1.1.53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73</w:t>
        </w:r>
        <w:r w:rsidR="00CB546B">
          <w:rPr>
            <w:noProof/>
            <w:webHidden/>
          </w:rPr>
          <w:fldChar w:fldCharType="end"/>
        </w:r>
      </w:hyperlink>
    </w:p>
    <w:p w14:paraId="1B6CD4B4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7" w:history="1">
        <w:r w:rsidR="00CB546B" w:rsidRPr="000D76CF">
          <w:rPr>
            <w:rStyle w:val="Hiperlink"/>
            <w:noProof/>
          </w:rPr>
          <w:t>[TA053] TA_RTC_REPASSE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_Toc459218567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73</w:t>
        </w:r>
        <w:r w:rsidR="00CB546B">
          <w:rPr>
            <w:noProof/>
            <w:webHidden/>
          </w:rPr>
          <w:fldChar w:fldCharType="end"/>
        </w:r>
      </w:hyperlink>
    </w:p>
    <w:p w14:paraId="3928C5EC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8" w:history="1">
        <w:r w:rsidR="00CB546B" w:rsidRPr="000D76CF">
          <w:rPr>
            <w:rStyle w:val="Hiperlink"/>
            <w:noProof/>
          </w:rPr>
          <w:t>1.1.54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TA_RTC_REPASSE_DETALHE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_Toc459218568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74</w:t>
        </w:r>
        <w:r w:rsidR="00CB546B">
          <w:rPr>
            <w:noProof/>
            <w:webHidden/>
          </w:rPr>
          <w:fldChar w:fldCharType="end"/>
        </w:r>
      </w:hyperlink>
    </w:p>
    <w:p w14:paraId="6C3DC1FA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69" w:history="1">
        <w:r w:rsidR="00CB546B" w:rsidRPr="000D76CF">
          <w:rPr>
            <w:rStyle w:val="Hiperlink"/>
            <w:noProof/>
          </w:rPr>
          <w:t>[TA054] TA_RTC_REPASSE_DETALHE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_Toc459218569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74</w:t>
        </w:r>
        <w:r w:rsidR="00CB546B">
          <w:rPr>
            <w:noProof/>
            <w:webHidden/>
          </w:rPr>
          <w:fldChar w:fldCharType="end"/>
        </w:r>
      </w:hyperlink>
    </w:p>
    <w:p w14:paraId="18478C75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0" w:history="1">
        <w:r w:rsidR="00CB546B" w:rsidRPr="000D76CF">
          <w:rPr>
            <w:rStyle w:val="Hiperlink"/>
            <w:noProof/>
          </w:rPr>
          <w:t>1.1.55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TA_TIPO_GRUPOS_CNAES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_Toc459218570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0BE42911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1" w:history="1">
        <w:r w:rsidR="00CB546B" w:rsidRPr="000D76CF">
          <w:rPr>
            <w:rStyle w:val="Hiperlink"/>
            <w:noProof/>
          </w:rPr>
          <w:t>[TA055] TA_TIPO_GRUPOS_CNAES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_Toc459218571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4B082C5E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2" w:history="1">
        <w:r w:rsidR="00CB546B" w:rsidRPr="000D76CF">
          <w:rPr>
            <w:rStyle w:val="Hiperlink"/>
            <w:noProof/>
          </w:rPr>
          <w:t>1.1.56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Tabela TA_TIPO_REJEICAO_ARQUIVOS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_Toc459218572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139AFF06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3" w:history="1">
        <w:r w:rsidR="00CB546B" w:rsidRPr="000D76CF">
          <w:rPr>
            <w:rStyle w:val="Hiperlink"/>
            <w:noProof/>
          </w:rPr>
          <w:t>[TA056] TA_TIPO_REJEICAO_ARQUIVOS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_Toc459218573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75</w:t>
        </w:r>
        <w:r w:rsidR="00CB546B">
          <w:rPr>
            <w:noProof/>
            <w:webHidden/>
          </w:rPr>
          <w:fldChar w:fldCharType="end"/>
        </w:r>
      </w:hyperlink>
    </w:p>
    <w:p w14:paraId="3C3639BC" w14:textId="77777777" w:rsidR="00CB546B" w:rsidRDefault="00741C45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4" w:history="1">
        <w:r w:rsidR="00CB546B" w:rsidRPr="000D76CF">
          <w:rPr>
            <w:rStyle w:val="Hiperlink"/>
            <w:noProof/>
          </w:rPr>
          <w:t>1.1.57</w:t>
        </w:r>
        <w:r w:rsidR="00CB546B"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VIEW  VW_CONTRIBUINTES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_Toc459218574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78</w:t>
        </w:r>
        <w:r w:rsidR="00CB546B">
          <w:rPr>
            <w:noProof/>
            <w:webHidden/>
          </w:rPr>
          <w:fldChar w:fldCharType="end"/>
        </w:r>
      </w:hyperlink>
    </w:p>
    <w:p w14:paraId="0751AFC0" w14:textId="77777777" w:rsidR="00CB546B" w:rsidRDefault="00741C45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  <w:szCs w:val="24"/>
          <w:lang w:eastAsia="pt-BR"/>
        </w:rPr>
      </w:pPr>
      <w:hyperlink w:anchor="_Toc459218575" w:history="1">
        <w:r w:rsidR="00CB546B" w:rsidRPr="000D76CF">
          <w:rPr>
            <w:rStyle w:val="Hiperlink"/>
            <w:noProof/>
          </w:rPr>
          <w:t>[VW001] VW_CONTRIBUINTES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_Toc459218575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</w:t>
        </w:r>
        <w:r w:rsidR="00CB546B">
          <w:rPr>
            <w:noProof/>
            <w:webHidden/>
          </w:rPr>
          <w:t>9</w:t>
        </w:r>
        <w:r w:rsidR="00CB546B">
          <w:rPr>
            <w:noProof/>
            <w:webHidden/>
          </w:rPr>
          <w:fldChar w:fldCharType="end"/>
        </w:r>
      </w:hyperlink>
    </w:p>
    <w:p w14:paraId="63D0130B" w14:textId="77777777" w:rsidR="00CB546B" w:rsidRDefault="00741C45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  <w:szCs w:val="24"/>
          <w:lang w:eastAsia="pt-BR"/>
        </w:rPr>
      </w:pPr>
      <w:hyperlink w:anchor="_Toc459218576" w:history="1">
        <w:r w:rsidR="00CB546B" w:rsidRPr="000D76CF">
          <w:rPr>
            <w:rStyle w:val="Hiperlink"/>
            <w:noProof/>
          </w:rPr>
          <w:t>5.</w:t>
        </w:r>
        <w:r w:rsidR="00CB546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  <w:szCs w:val="24"/>
            <w:lang w:eastAsia="pt-BR"/>
          </w:rPr>
          <w:tab/>
        </w:r>
        <w:r w:rsidR="00CB546B" w:rsidRPr="000D76CF">
          <w:rPr>
            <w:rStyle w:val="Hiperlink"/>
            <w:noProof/>
          </w:rPr>
          <w:t>Chaves das Tabelas (Primária e Estrangeira)</w:t>
        </w:r>
        <w:r w:rsidR="00CB546B">
          <w:rPr>
            <w:noProof/>
            <w:webHidden/>
          </w:rPr>
          <w:tab/>
        </w:r>
        <w:r w:rsidR="00CB546B">
          <w:rPr>
            <w:noProof/>
            <w:webHidden/>
          </w:rPr>
          <w:fldChar w:fldCharType="begin"/>
        </w:r>
        <w:r w:rsidR="00CB546B">
          <w:rPr>
            <w:noProof/>
            <w:webHidden/>
          </w:rPr>
          <w:instrText xml:space="preserve"> PAGEREF _Toc459218576 \h </w:instrText>
        </w:r>
        <w:r w:rsidR="00CB546B">
          <w:rPr>
            <w:noProof/>
            <w:webHidden/>
          </w:rPr>
        </w:r>
        <w:r w:rsidR="00CB546B">
          <w:rPr>
            <w:noProof/>
            <w:webHidden/>
          </w:rPr>
          <w:fldChar w:fldCharType="separate"/>
        </w:r>
        <w:r w:rsidR="00CB546B">
          <w:rPr>
            <w:noProof/>
            <w:webHidden/>
          </w:rPr>
          <w:t>79</w:t>
        </w:r>
        <w:r w:rsidR="00CB546B">
          <w:rPr>
            <w:noProof/>
            <w:webHidden/>
          </w:rPr>
          <w:fldChar w:fldCharType="end"/>
        </w:r>
      </w:hyperlink>
    </w:p>
    <w:p w14:paraId="2B61F787" w14:textId="11B7DCE2" w:rsidR="00C50898" w:rsidRPr="00EE0884" w:rsidRDefault="00D465F4" w:rsidP="00C50898">
      <w:r w:rsidRPr="00EE0884">
        <w:fldChar w:fldCharType="end"/>
      </w:r>
    </w:p>
    <w:p w14:paraId="6861D1C1" w14:textId="77777777" w:rsidR="00C50898" w:rsidRPr="00EE0884" w:rsidRDefault="00C50898" w:rsidP="00C50898"/>
    <w:p w14:paraId="0BB8BF8B" w14:textId="77777777" w:rsidR="00C50898" w:rsidRPr="00EE0884" w:rsidRDefault="00C50898" w:rsidP="00C50898"/>
    <w:p w14:paraId="4998F69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 w:rsidRPr="00EE0884">
        <w:br w:type="page"/>
      </w:r>
      <w:bookmarkStart w:id="0" w:name="_Toc448733978"/>
      <w:bookmarkStart w:id="1" w:name="_Toc459218453"/>
      <w:bookmarkStart w:id="2" w:name="_Toc71442665"/>
      <w:bookmarkStart w:id="3" w:name="_Toc71453202"/>
      <w:r w:rsidRPr="00EE0884">
        <w:lastRenderedPageBreak/>
        <w:t>Introdução</w:t>
      </w:r>
      <w:bookmarkEnd w:id="0"/>
      <w:bookmarkEnd w:id="1"/>
    </w:p>
    <w:p w14:paraId="0C38B016" w14:textId="77777777" w:rsidR="00B63B78" w:rsidRPr="00EE0884" w:rsidRDefault="00B63B78" w:rsidP="00B63B78">
      <w:pPr>
        <w:ind w:left="431"/>
        <w:jc w:val="both"/>
      </w:pPr>
      <w:r w:rsidRPr="00EE0884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2E09A373" w:rsidR="00B63B78" w:rsidRPr="00EE0884" w:rsidRDefault="00B63B78" w:rsidP="00B63B78">
      <w:pPr>
        <w:ind w:left="431"/>
        <w:jc w:val="both"/>
      </w:pPr>
      <w:r w:rsidRPr="00EE0884">
        <w:t xml:space="preserve">Os contribuintes efetuam pagamentos de tributos por meio de DARE, GNRE, DAS, nos agentes arrecadadores que têm convênio firmado com a SEFAZ. Os arquivos de retorno com o detalhe dos pagamentos efetuados são enviados a cada 15 minutos. </w:t>
      </w:r>
      <w:r w:rsidR="00515AB2" w:rsidRPr="00EE0884">
        <w:t>N</w:t>
      </w:r>
      <w:r w:rsidRPr="00EE0884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 é referente há </w:t>
      </w:r>
      <w:r w:rsidR="0027449C" w:rsidRPr="00EE0884">
        <w:t>um</w:t>
      </w:r>
      <w:r w:rsidR="00B63418" w:rsidRPr="00EE0884">
        <w:t xml:space="preserve"> dia</w:t>
      </w:r>
      <w:r w:rsidRPr="00EE0884">
        <w:t xml:space="preserve">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Pr="00EE0884" w:rsidRDefault="00B63B78" w:rsidP="00B63B78">
      <w:pPr>
        <w:ind w:left="431"/>
        <w:jc w:val="both"/>
      </w:pPr>
      <w:r w:rsidRPr="00EE0884">
        <w:t>O Sistema da Arrecadação tem como objetivo a maior automatização desses processos. Além disso, apresentará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Pr="00EE0884" w:rsidRDefault="00B63B78" w:rsidP="00B63B78">
      <w:pPr>
        <w:ind w:left="431"/>
        <w:jc w:val="both"/>
      </w:pPr>
      <w:r w:rsidRPr="00EE0884">
        <w:t>O Sistema vai gerar relatórios de arrecadação por Agência de Atendimento, Delegacia Regional Tributária e o Estado, Códigos de Receita, Classificação Contábil e Períodos Diversos. Bem como, relatórios com maior grau de integração, considerando as reduções dos valores arrecadados em consequência das Restituições.</w:t>
      </w:r>
    </w:p>
    <w:p w14:paraId="10A7BBE5" w14:textId="77777777" w:rsidR="00B63B78" w:rsidRPr="00EE0884" w:rsidRDefault="00B63B78" w:rsidP="00B63B78">
      <w:pPr>
        <w:ind w:left="431"/>
        <w:jc w:val="both"/>
      </w:pPr>
      <w:r w:rsidRPr="00EE0884">
        <w:t>Os contribuintes poderão 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44C1215B" w:rsidR="00B63B78" w:rsidRPr="00EE0884" w:rsidRDefault="00B63B78" w:rsidP="00B63B78">
      <w:pPr>
        <w:ind w:left="431"/>
        <w:jc w:val="both"/>
      </w:pPr>
      <w:r w:rsidRPr="00EE0884">
        <w:t xml:space="preserve">Os pagamentos serão disponibilizados para aplicação como crédito na Conta Corrente, que é </w:t>
      </w:r>
      <w:r w:rsidR="002C3F22" w:rsidRPr="00EE0884">
        <w:t xml:space="preserve">classificada por imposto: ICMS </w:t>
      </w:r>
      <w:r w:rsidRPr="00EE0884">
        <w:t>(código de receita para Normal, Substituição Tributária, Diferencial de Alíquota, Complementar)</w:t>
      </w:r>
      <w:r w:rsidR="00B63418" w:rsidRPr="00EE0884">
        <w:t xml:space="preserve"> </w:t>
      </w:r>
      <w:r w:rsidRPr="00EE0884">
        <w:t xml:space="preserve">IPVA, Simples Nacional, ITCD; Período de Referência; Identificação do sujeito passivo: IE ou CPF/CNPJ. Os débitos da Conta Corrente têm por origem as declarações e arquivos eletrônicos de informações tributárias, os autos de infração e suas correspondentes alterações no processo do Contencioso Administrativo. </w:t>
      </w:r>
    </w:p>
    <w:p w14:paraId="674E0DDB" w14:textId="5D274E9A" w:rsidR="00B63B78" w:rsidRPr="00EE0884" w:rsidRDefault="00B63B78" w:rsidP="00B63B78">
      <w:pPr>
        <w:ind w:left="431"/>
        <w:jc w:val="both"/>
      </w:pPr>
      <w:r w:rsidRPr="00EE0884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</w:t>
      </w:r>
      <w:r w:rsidR="00B63418" w:rsidRPr="00EE0884">
        <w:t xml:space="preserve"> </w:t>
      </w:r>
      <w:r w:rsidRPr="00EE0884">
        <w:t>conta corrente do parcelamento.</w:t>
      </w:r>
    </w:p>
    <w:p w14:paraId="387670D6" w14:textId="77777777" w:rsidR="00B63B78" w:rsidRPr="00EE0884" w:rsidRDefault="00B63B78" w:rsidP="00B63B78">
      <w:pPr>
        <w:ind w:left="431"/>
        <w:jc w:val="both"/>
      </w:pPr>
      <w:r w:rsidRPr="00EE0884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EE0884" w:rsidRDefault="00B63B78" w:rsidP="00B63B78">
      <w:pPr>
        <w:pStyle w:val="Corpodetexto"/>
        <w:jc w:val="both"/>
      </w:pPr>
      <w:r w:rsidRPr="00EE0884">
        <w:lastRenderedPageBreak/>
        <w:t>Alinhado com a política de transparência da SEFAZ, todas as estatísticas da Arrecadação são disponibilizadas no site da SEFAZ.</w:t>
      </w:r>
    </w:p>
    <w:p w14:paraId="7AAB58CE" w14:textId="77777777" w:rsidR="00C50898" w:rsidRPr="00EE0884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 w:rsidRPr="00EE0884">
        <w:rPr>
          <w:rFonts w:ascii="Times New Roman" w:hAnsi="Times New Roman"/>
          <w:szCs w:val="22"/>
        </w:rPr>
        <w:t xml:space="preserve">A documentação do Sistema </w:t>
      </w:r>
      <w:r w:rsidR="00B63B78" w:rsidRPr="00EE0884">
        <w:rPr>
          <w:rFonts w:ascii="Times New Roman" w:hAnsi="Times New Roman"/>
          <w:szCs w:val="22"/>
        </w:rPr>
        <w:t>da Arrecadação</w:t>
      </w:r>
      <w:r w:rsidRPr="00EE0884"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Modelagem de Dados: Traz uma visão geral das entidades (tabelas), atributos (campos) e dos seus relacionamentos;</w:t>
      </w:r>
    </w:p>
    <w:p w14:paraId="776CF75F" w14:textId="77777777" w:rsidR="00C50898" w:rsidRPr="00EE0884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 w:rsidRPr="00EE0884">
        <w:t>Dicionário de Dados: Mostra a função de cada tabela e o significado de cada atributo;</w:t>
      </w:r>
    </w:p>
    <w:p w14:paraId="2A5AF1A6" w14:textId="77777777" w:rsidR="00C50898" w:rsidRPr="00EE0884" w:rsidRDefault="00C50898" w:rsidP="00C50898">
      <w:pPr>
        <w:ind w:left="431"/>
      </w:pPr>
    </w:p>
    <w:p w14:paraId="7DF523C6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4" w:name="_Toc448733979"/>
      <w:bookmarkStart w:id="5" w:name="_Toc459218454"/>
      <w:bookmarkEnd w:id="2"/>
      <w:bookmarkEnd w:id="3"/>
      <w:r w:rsidRPr="00EE0884">
        <w:t>Objetivo</w:t>
      </w:r>
      <w:bookmarkEnd w:id="4"/>
      <w:bookmarkEnd w:id="5"/>
    </w:p>
    <w:p w14:paraId="406A6528" w14:textId="77777777" w:rsidR="00C50898" w:rsidRPr="00EE0884" w:rsidRDefault="00C50898" w:rsidP="00B63418">
      <w:pPr>
        <w:ind w:left="431"/>
        <w:jc w:val="both"/>
      </w:pPr>
      <w:r w:rsidRPr="00EE0884">
        <w:t>Documentar todos os requisitos técnicos do Sistema</w:t>
      </w:r>
      <w:r w:rsidR="00B63B78" w:rsidRPr="00EE0884">
        <w:t xml:space="preserve"> da Arrecadação</w:t>
      </w:r>
      <w:r w:rsidRPr="00EE0884">
        <w:t xml:space="preserve">. Todos esses requisitos vão proporcionar aos Clientes, Analistas de Sistemas e/ou </w:t>
      </w:r>
      <w:proofErr w:type="spellStart"/>
      <w:r w:rsidRPr="00EE0884">
        <w:t>DBAs</w:t>
      </w:r>
      <w:proofErr w:type="spellEnd"/>
      <w:r w:rsidRPr="00EE0884">
        <w:t xml:space="preserve"> uma maior compreensão e melhor manutenção do sistema.</w:t>
      </w:r>
    </w:p>
    <w:p w14:paraId="4CB77DAE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6" w:name="_Toc448733980"/>
      <w:bookmarkStart w:id="7" w:name="_Toc459218455"/>
      <w:r w:rsidRPr="00EE0884">
        <w:t>Modelagem de Dados</w:t>
      </w:r>
      <w:bookmarkEnd w:id="6"/>
      <w:bookmarkEnd w:id="7"/>
    </w:p>
    <w:p w14:paraId="365D675C" w14:textId="77777777" w:rsidR="00C50898" w:rsidRPr="00EE0884" w:rsidRDefault="00C50898" w:rsidP="00B63418">
      <w:pPr>
        <w:ind w:left="431"/>
        <w:jc w:val="both"/>
      </w:pPr>
      <w:r w:rsidRPr="00EE0884"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8" w:name="_Toc448733981"/>
      <w:bookmarkStart w:id="9" w:name="_Toc459218456"/>
      <w:r w:rsidRPr="00EE0884">
        <w:t>Convenções, termos e abreviações da Modelagem</w:t>
      </w:r>
      <w:bookmarkEnd w:id="8"/>
      <w:bookmarkEnd w:id="9"/>
    </w:p>
    <w:p w14:paraId="63E142D2" w14:textId="77777777" w:rsidR="00C50898" w:rsidRPr="00EE0884" w:rsidRDefault="00C50898" w:rsidP="00B63418">
      <w:pPr>
        <w:ind w:left="431"/>
        <w:jc w:val="both"/>
      </w:pPr>
      <w:r w:rsidRPr="00EE0884">
        <w:t>Esta seção especifica as convenções, termos e abreviações relacionadas à modelagem dos dados do sistema.</w:t>
      </w:r>
    </w:p>
    <w:p w14:paraId="53CD70B1" w14:textId="77777777" w:rsidR="00B63B78" w:rsidRPr="00EE0884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:rsidRPr="00EE0884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217072CB" w14:textId="77777777" w:rsidTr="00B63B78">
        <w:tc>
          <w:tcPr>
            <w:tcW w:w="2380" w:type="dxa"/>
          </w:tcPr>
          <w:p w14:paraId="73CB48B5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EE0884" w14:paraId="1AA60870" w14:textId="77777777" w:rsidTr="00B63B78">
        <w:tc>
          <w:tcPr>
            <w:tcW w:w="2380" w:type="dxa"/>
          </w:tcPr>
          <w:p w14:paraId="71F08759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</w:t>
            </w:r>
            <w:proofErr w:type="gramStart"/>
            <w:r w:rsidRPr="00EE0884">
              <w:rPr>
                <w:rFonts w:asciiTheme="minorHAnsi" w:hAnsiTheme="minorHAnsi"/>
                <w:iCs/>
                <w:szCs w:val="24"/>
              </w:rPr>
              <w:t>coluna</w:t>
            </w:r>
            <w:proofErr w:type="gramEnd"/>
            <w:r w:rsidRPr="00EE0884">
              <w:rPr>
                <w:rFonts w:asciiTheme="minorHAnsi" w:hAnsiTheme="minorHAnsi"/>
                <w:iCs/>
                <w:szCs w:val="24"/>
              </w:rPr>
              <w:t xml:space="preserve">, campo, </w:t>
            </w:r>
            <w:proofErr w:type="spellStart"/>
            <w:r w:rsidRPr="00EE0884">
              <w:rPr>
                <w:rFonts w:asciiTheme="minorHAnsi" w:hAnsiTheme="minorHAnsi"/>
                <w:iCs/>
                <w:szCs w:val="24"/>
              </w:rPr>
              <w:t>etc</w:t>
            </w:r>
            <w:proofErr w:type="spellEnd"/>
            <w:r w:rsidRPr="00EE0884">
              <w:rPr>
                <w:rFonts w:asciiTheme="minorHAnsi" w:hAnsiTheme="minorHAnsi"/>
                <w:iCs/>
                <w:szCs w:val="24"/>
              </w:rPr>
              <w:t>). Exemplos de atributos: Código do Produto (Entidade Produto), Nome do Cliente (Entidade Cliente).</w:t>
            </w:r>
          </w:p>
        </w:tc>
      </w:tr>
      <w:tr w:rsidR="00C50898" w:rsidRPr="00EE0884" w14:paraId="2CDEA264" w14:textId="77777777" w:rsidTr="00B63B78">
        <w:tc>
          <w:tcPr>
            <w:tcW w:w="2380" w:type="dxa"/>
          </w:tcPr>
          <w:p w14:paraId="6E9E7C83" w14:textId="77777777" w:rsidR="00C50898" w:rsidRPr="00EE0884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EE0884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Pr="00EE0884" w:rsidRDefault="00C50898" w:rsidP="00C50898"/>
    <w:p w14:paraId="4338C8C2" w14:textId="77777777" w:rsidR="00B63B78" w:rsidRPr="00EE0884" w:rsidRDefault="00B63B78" w:rsidP="00C50898"/>
    <w:p w14:paraId="747A99C8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0" w:name="_Toc448733982"/>
      <w:bookmarkStart w:id="11" w:name="_Toc459218457"/>
      <w:r w:rsidRPr="00EE0884">
        <w:lastRenderedPageBreak/>
        <w:t>Modelo Físico</w:t>
      </w:r>
      <w:bookmarkEnd w:id="10"/>
      <w:bookmarkEnd w:id="11"/>
    </w:p>
    <w:p w14:paraId="1E6A8FA9" w14:textId="77777777" w:rsidR="00C50898" w:rsidRPr="00EE0884" w:rsidRDefault="00C50898" w:rsidP="00B63418">
      <w:pPr>
        <w:ind w:left="431"/>
        <w:jc w:val="both"/>
      </w:pPr>
      <w:r w:rsidRPr="00EE0884">
        <w:t>O modelo físico inclui a análise das características e recursos necessários para armazenamento e manipulação das estruturas de dados (estrutura de armazenamento, endereçamento, acesso e alocação física). Neste modelo temos os nomes, tipos e tamanhos dos atributos, bem como, o relacionamento entre as entidades do Sistema. O diagrama de dados que deve ser construído aqui se chama Modelo Entidade Relacionamento (MER), onde vão ser identificadas todas as entidades e os relacionamentos entre elas. Este diagrama é a chave para a compreensão da modelagem física dos dados.</w:t>
      </w:r>
    </w:p>
    <w:p w14:paraId="7915FF90" w14:textId="77777777" w:rsidR="00C50898" w:rsidRPr="00EE0884" w:rsidRDefault="00C50898" w:rsidP="00B63418">
      <w:pPr>
        <w:ind w:left="431"/>
        <w:jc w:val="both"/>
      </w:pPr>
    </w:p>
    <w:p w14:paraId="5BFA27DA" w14:textId="77777777" w:rsidR="00C50898" w:rsidRPr="00EE0884" w:rsidRDefault="00C50898" w:rsidP="00B63418">
      <w:pPr>
        <w:ind w:left="431"/>
        <w:jc w:val="both"/>
      </w:pPr>
      <w:r w:rsidRPr="00EE0884">
        <w:t xml:space="preserve">O anexo a seguir mostra o Modelo Entidade Relacionamento para o Sistema </w:t>
      </w:r>
      <w:r w:rsidR="00B63B78" w:rsidRPr="00EE0884">
        <w:t>da Arrecadação.</w:t>
      </w:r>
    </w:p>
    <w:p w14:paraId="548FDC9D" w14:textId="77777777" w:rsidR="00AA0B82" w:rsidRPr="00EE0884" w:rsidRDefault="00AA0B82" w:rsidP="00B63418">
      <w:pPr>
        <w:ind w:left="431"/>
        <w:jc w:val="both"/>
      </w:pPr>
    </w:p>
    <w:p w14:paraId="2E0F653A" w14:textId="1FAB3505" w:rsidR="00AA0B82" w:rsidRPr="00EE0884" w:rsidRDefault="00AA0B82" w:rsidP="00B63418">
      <w:pPr>
        <w:ind w:left="431"/>
        <w:jc w:val="center"/>
      </w:pPr>
      <w:r w:rsidRPr="00EE0884"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EE0884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2" w:name="_Toc448733983"/>
      <w:bookmarkStart w:id="13" w:name="_Toc459218458"/>
      <w:r w:rsidRPr="00EE0884">
        <w:t>Dicionário de Dados</w:t>
      </w:r>
      <w:bookmarkEnd w:id="12"/>
      <w:bookmarkEnd w:id="13"/>
    </w:p>
    <w:p w14:paraId="67F8158A" w14:textId="77777777" w:rsidR="00C50898" w:rsidRPr="00EE0884" w:rsidRDefault="00C50898" w:rsidP="00B63418">
      <w:pPr>
        <w:ind w:left="431"/>
        <w:jc w:val="both"/>
      </w:pPr>
      <w:r w:rsidRPr="00EE0884"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4" w:name="_Toc448733984"/>
      <w:bookmarkStart w:id="15" w:name="_Toc459218459"/>
      <w:r w:rsidRPr="00EE0884">
        <w:t>Convenções, termos e abreviações do Dicionário de Dados</w:t>
      </w:r>
      <w:bookmarkEnd w:id="14"/>
      <w:bookmarkEnd w:id="15"/>
    </w:p>
    <w:p w14:paraId="67F264C0" w14:textId="77777777" w:rsidR="00C50898" w:rsidRPr="00EE0884" w:rsidRDefault="00C50898" w:rsidP="00B63418">
      <w:pPr>
        <w:ind w:left="431"/>
        <w:jc w:val="both"/>
      </w:pPr>
      <w:r w:rsidRPr="00EE0884">
        <w:t xml:space="preserve">Esta seção especifica as convenções, termos e abreviações relacionadas ao dicionário de </w:t>
      </w:r>
      <w:r w:rsidRPr="00EE0884">
        <w:lastRenderedPageBreak/>
        <w:t>dados.</w:t>
      </w:r>
    </w:p>
    <w:p w14:paraId="591017C7" w14:textId="77777777" w:rsidR="00C50898" w:rsidRPr="00EE0884" w:rsidRDefault="00C50898" w:rsidP="00B63418">
      <w:pPr>
        <w:ind w:left="431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:rsidRPr="00EE0884" w14:paraId="1C3B477D" w14:textId="77777777" w:rsidTr="00B63418">
        <w:trPr>
          <w:jc w:val="center"/>
        </w:trPr>
        <w:tc>
          <w:tcPr>
            <w:tcW w:w="1985" w:type="dxa"/>
            <w:shd w:val="pct10" w:color="auto" w:fill="auto"/>
          </w:tcPr>
          <w:p w14:paraId="596D1B10" w14:textId="77777777" w:rsidR="00C50898" w:rsidRPr="00EE0884" w:rsidRDefault="00C50898" w:rsidP="0067371F">
            <w:pPr>
              <w:pStyle w:val="EstiloGERECabecalhoTabelaVerdana9pt"/>
            </w:pPr>
            <w:r w:rsidRPr="00EE0884"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EE0884" w:rsidRDefault="00C50898" w:rsidP="0067371F">
            <w:pPr>
              <w:pStyle w:val="EstiloGERECabecalhoTabelaVerdana9pt"/>
            </w:pPr>
            <w:r w:rsidRPr="00EE0884">
              <w:t>Descrição</w:t>
            </w:r>
          </w:p>
        </w:tc>
      </w:tr>
      <w:tr w:rsidR="00C50898" w:rsidRPr="00EE0884" w14:paraId="6DE60C98" w14:textId="77777777" w:rsidTr="00B63418">
        <w:trPr>
          <w:jc w:val="center"/>
        </w:trPr>
        <w:tc>
          <w:tcPr>
            <w:tcW w:w="1985" w:type="dxa"/>
          </w:tcPr>
          <w:p w14:paraId="2932453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EE0884" w14:paraId="12FC96E7" w14:textId="77777777" w:rsidTr="00B63418">
        <w:trPr>
          <w:jc w:val="center"/>
        </w:trPr>
        <w:tc>
          <w:tcPr>
            <w:tcW w:w="1985" w:type="dxa"/>
          </w:tcPr>
          <w:p w14:paraId="2D7E03A7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EE0884" w14:paraId="39D01707" w14:textId="77777777" w:rsidTr="00B63418">
        <w:trPr>
          <w:jc w:val="center"/>
        </w:trPr>
        <w:tc>
          <w:tcPr>
            <w:tcW w:w="1985" w:type="dxa"/>
          </w:tcPr>
          <w:p w14:paraId="7F35E0A0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EE0884" w14:paraId="4E013E10" w14:textId="77777777" w:rsidTr="00B63418">
        <w:trPr>
          <w:jc w:val="center"/>
        </w:trPr>
        <w:tc>
          <w:tcPr>
            <w:tcW w:w="1985" w:type="dxa"/>
          </w:tcPr>
          <w:p w14:paraId="7F103F35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EE0884" w14:paraId="11BF30A6" w14:textId="77777777" w:rsidTr="00B63418">
        <w:trPr>
          <w:jc w:val="center"/>
        </w:trPr>
        <w:tc>
          <w:tcPr>
            <w:tcW w:w="1985" w:type="dxa"/>
          </w:tcPr>
          <w:p w14:paraId="20B6DC82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6B52D83E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Determina a obrigatoriedade do campo, onde sim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>(Y) é obrigatório e não</w:t>
            </w:r>
            <w:r w:rsidR="00B63418" w:rsidRPr="00EE0884">
              <w:rPr>
                <w:rFonts w:asciiTheme="minorHAnsi" w:hAnsiTheme="minorHAnsi"/>
                <w:iCs/>
                <w:szCs w:val="24"/>
              </w:rPr>
              <w:t xml:space="preserve"> </w:t>
            </w:r>
            <w:r w:rsidRPr="00EE0884">
              <w:rPr>
                <w:rFonts w:asciiTheme="minorHAnsi" w:hAnsiTheme="minorHAnsi"/>
                <w:iCs/>
                <w:szCs w:val="24"/>
              </w:rPr>
              <w:t xml:space="preserve">(N) indica que o campo pode ficar nulo. </w:t>
            </w:r>
          </w:p>
        </w:tc>
      </w:tr>
      <w:tr w:rsidR="00C50898" w:rsidRPr="00EE0884" w14:paraId="600F4B13" w14:textId="77777777" w:rsidTr="00B63418">
        <w:trPr>
          <w:jc w:val="center"/>
        </w:trPr>
        <w:tc>
          <w:tcPr>
            <w:tcW w:w="1985" w:type="dxa"/>
          </w:tcPr>
          <w:p w14:paraId="6EBA1DB4" w14:textId="77777777" w:rsidR="00C50898" w:rsidRPr="00EE0884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EE0884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EE0884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EE0884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EE0884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EE0884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6" w:name="_Toc448733985"/>
      <w:bookmarkStart w:id="17" w:name="_Toc459218460"/>
      <w:r w:rsidRPr="00EE0884">
        <w:t>Visão geral do Dicionário de Dados do Sistema</w:t>
      </w:r>
      <w:bookmarkEnd w:id="16"/>
      <w:bookmarkEnd w:id="17"/>
    </w:p>
    <w:p w14:paraId="1CC52CAF" w14:textId="77777777" w:rsidR="00C50898" w:rsidRPr="00EE0884" w:rsidRDefault="009D2DBE" w:rsidP="00B63418">
      <w:pPr>
        <w:ind w:left="431"/>
        <w:jc w:val="both"/>
      </w:pPr>
      <w:r w:rsidRPr="00EE0884">
        <w:t>O Sistema da Arrecadação</w:t>
      </w:r>
      <w:r w:rsidR="00C50898" w:rsidRPr="00EE0884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Pr="00EE0884" w:rsidRDefault="00C50898" w:rsidP="00B63418">
      <w:pPr>
        <w:ind w:left="431"/>
        <w:jc w:val="both"/>
      </w:pPr>
    </w:p>
    <w:p w14:paraId="3C30A372" w14:textId="77777777" w:rsidR="00C50898" w:rsidRPr="00EE0884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8" w:name="_Toc448733986"/>
      <w:bookmarkStart w:id="19" w:name="_Toc459218461"/>
      <w:r w:rsidRPr="00EE0884">
        <w:t>Tabelas do Dicionário de Dados</w:t>
      </w:r>
      <w:bookmarkEnd w:id="18"/>
      <w:bookmarkEnd w:id="19"/>
    </w:p>
    <w:p w14:paraId="30FB280D" w14:textId="77777777" w:rsidR="00C50898" w:rsidRPr="00EE0884" w:rsidRDefault="00C50898" w:rsidP="00B63418">
      <w:pPr>
        <w:ind w:left="431"/>
        <w:jc w:val="both"/>
      </w:pPr>
      <w:r w:rsidRPr="00EE0884">
        <w:t>A tabela abaixo mostra todas as entidades do sistema de Recadastramento com suas descrições informando o significado de cada entidade.</w:t>
      </w:r>
    </w:p>
    <w:p w14:paraId="2E3C5A2F" w14:textId="77777777" w:rsidR="00C50898" w:rsidRPr="00EE0884" w:rsidRDefault="00C50898" w:rsidP="00B63418">
      <w:pPr>
        <w:ind w:left="431"/>
        <w:jc w:val="both"/>
      </w:pPr>
    </w:p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EE0884" w14:paraId="70BA60EF" w14:textId="77777777" w:rsidTr="00EE0884">
        <w:tc>
          <w:tcPr>
            <w:tcW w:w="921" w:type="dxa"/>
            <w:shd w:val="pct10" w:color="auto" w:fill="auto"/>
          </w:tcPr>
          <w:p w14:paraId="5C5C8049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EE0884" w:rsidRDefault="00C50898" w:rsidP="00EE0884">
            <w:pPr>
              <w:pStyle w:val="EstiloGERECabecalhoTabelaVerdana9pt"/>
              <w:jc w:val="left"/>
            </w:pPr>
            <w:r w:rsidRPr="00EE0884">
              <w:t>Descrição</w:t>
            </w:r>
          </w:p>
        </w:tc>
      </w:tr>
      <w:tr w:rsidR="0067371F" w:rsidRPr="00EE0884" w14:paraId="50E32FB7" w14:textId="77777777" w:rsidTr="00EE0884">
        <w:tc>
          <w:tcPr>
            <w:tcW w:w="921" w:type="dxa"/>
          </w:tcPr>
          <w:p w14:paraId="3925984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</w:tcPr>
          <w:p w14:paraId="725095F7" w14:textId="56BF7C1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</w:tcPr>
          <w:p w14:paraId="18961653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EE0884" w14:paraId="0708B384" w14:textId="77777777" w:rsidTr="00EE0884">
        <w:tc>
          <w:tcPr>
            <w:tcW w:w="921" w:type="dxa"/>
          </w:tcPr>
          <w:p w14:paraId="36AA56D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</w:tcPr>
          <w:p w14:paraId="3FD294BB" w14:textId="45D9502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</w:tcPr>
          <w:p w14:paraId="0CA091D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EE0884" w14:paraId="0577648B" w14:textId="77777777" w:rsidTr="00EE0884">
        <w:tc>
          <w:tcPr>
            <w:tcW w:w="921" w:type="dxa"/>
          </w:tcPr>
          <w:p w14:paraId="73DB75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</w:tcPr>
          <w:p w14:paraId="45363E02" w14:textId="3CE3EC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</w:tcPr>
          <w:p w14:paraId="4CF59C3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EE0884" w14:paraId="7C0039B6" w14:textId="77777777" w:rsidTr="00EE0884">
        <w:tc>
          <w:tcPr>
            <w:tcW w:w="921" w:type="dxa"/>
          </w:tcPr>
          <w:p w14:paraId="5058EB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</w:tcPr>
          <w:p w14:paraId="7E51963A" w14:textId="0EF628D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</w:tcPr>
          <w:p w14:paraId="1AFD21A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EE0884" w14:paraId="3DF9675B" w14:textId="77777777" w:rsidTr="00EE0884">
        <w:tc>
          <w:tcPr>
            <w:tcW w:w="921" w:type="dxa"/>
          </w:tcPr>
          <w:p w14:paraId="2FB2F09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</w:tcPr>
          <w:p w14:paraId="7EC53CF3" w14:textId="1489E7F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</w:tcPr>
          <w:p w14:paraId="6FC043E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EE0884" w14:paraId="6CF98011" w14:textId="77777777" w:rsidTr="00EE0884">
        <w:tc>
          <w:tcPr>
            <w:tcW w:w="921" w:type="dxa"/>
          </w:tcPr>
          <w:p w14:paraId="23FEECB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</w:tcPr>
          <w:p w14:paraId="05CB2BF4" w14:textId="099403F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</w:tcPr>
          <w:p w14:paraId="5E61E77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EE0884" w14:paraId="729AD23E" w14:textId="77777777" w:rsidTr="00EE0884">
        <w:tc>
          <w:tcPr>
            <w:tcW w:w="921" w:type="dxa"/>
          </w:tcPr>
          <w:p w14:paraId="3AB303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08A4707" w14:textId="0E68AE11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</w:tcPr>
          <w:p w14:paraId="53D37776" w14:textId="6A787BEA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definidas entre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e o Agente Arrecadador</w:t>
            </w:r>
          </w:p>
        </w:tc>
      </w:tr>
      <w:tr w:rsidR="0067371F" w:rsidRPr="00EE0884" w14:paraId="2B5176F8" w14:textId="77777777" w:rsidTr="00EE0884">
        <w:tc>
          <w:tcPr>
            <w:tcW w:w="921" w:type="dxa"/>
          </w:tcPr>
          <w:p w14:paraId="38807AC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</w:tcPr>
          <w:p w14:paraId="33F3E211" w14:textId="60EA706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</w:tcPr>
          <w:p w14:paraId="2E34669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EE0884" w14:paraId="5949AF4B" w14:textId="77777777" w:rsidTr="00EE0884">
        <w:tc>
          <w:tcPr>
            <w:tcW w:w="921" w:type="dxa"/>
          </w:tcPr>
          <w:p w14:paraId="6F4DCB1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</w:tcPr>
          <w:p w14:paraId="1674A6F1" w14:textId="1CE7226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</w:tcPr>
          <w:p w14:paraId="14353B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EE0884" w14:paraId="1D4B741D" w14:textId="77777777" w:rsidTr="00EE0884">
        <w:tc>
          <w:tcPr>
            <w:tcW w:w="921" w:type="dxa"/>
          </w:tcPr>
          <w:p w14:paraId="7AD6BE2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</w:tcPr>
          <w:p w14:paraId="1B4A3D02" w14:textId="6A1F43A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</w:tcPr>
          <w:p w14:paraId="0439FB68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</w:p>
          <w:p w14:paraId="5914329E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A133100" w14:textId="504B1A56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EE0884" w14:paraId="623E786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4F5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A3EB4" w14:textId="4C7311A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5C8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EE0884" w14:paraId="4B77648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5E6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DAAE" w14:textId="603B9D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C9429E" w:rsidRPr="00EE0884">
              <w:rPr>
                <w:color w:val="000000"/>
                <w:sz w:val="22"/>
                <w:szCs w:val="22"/>
              </w:rPr>
              <w:t>ESTATISTICAS</w:t>
            </w:r>
            <w:r w:rsidR="0067371F" w:rsidRPr="00EE0884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E91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EE0884" w14:paraId="6641B3C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B5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C9B" w14:textId="575D392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FD6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EE0884" w14:paraId="345585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E0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E9A6" w14:textId="2E66AAB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549A" w14:textId="77777777" w:rsidR="00B63418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</w:p>
          <w:p w14:paraId="78743294" w14:textId="77777777" w:rsidR="00B63418" w:rsidRPr="00EE0884" w:rsidRDefault="00B63418" w:rsidP="00EE0884">
            <w:pPr>
              <w:ind w:left="0"/>
              <w:rPr>
                <w:color w:val="000000"/>
                <w:sz w:val="22"/>
                <w:szCs w:val="22"/>
              </w:rPr>
            </w:pPr>
          </w:p>
          <w:p w14:paraId="0F86757A" w14:textId="2C281FC5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Permite visualizar todos os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TPARs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que estão relacionados a um Determinado BDAR.</w:t>
            </w:r>
          </w:p>
        </w:tc>
      </w:tr>
      <w:tr w:rsidR="0067371F" w:rsidRPr="00EE0884" w14:paraId="37F1CFD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A18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A506" w14:textId="33B1147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681E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EE0884" w14:paraId="0B3D6EB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0DA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6908" w14:textId="2B6BD49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15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EE0884" w14:paraId="01B7020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17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A018" w14:textId="62C805F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1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EE0884" w14:paraId="743D2A09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D9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5437C" w14:textId="2E98BAE7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6B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EE0884" w14:paraId="69BF7DE3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94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EECE" w14:textId="34470D48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3BC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Pagamentos de todos os Tributos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Estaduais</w:t>
            </w:r>
          </w:p>
        </w:tc>
      </w:tr>
      <w:tr w:rsidR="0067371F" w:rsidRPr="00EE0884" w14:paraId="1E9BD3A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4E9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2077" w14:textId="24D5431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3E9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EE0884" w14:paraId="719EE140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EC0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EA58" w14:textId="247AE10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2053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EE0884" w14:paraId="5D69D20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3F2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C9E" w14:textId="1918B5E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E6F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EE0884" w14:paraId="7B775D1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BA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64E01" w14:textId="6407DE6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423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EE0884" w14:paraId="78E5FEE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B2EE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E4A0" w14:textId="1CECBE36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BB6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EE0884" w14:paraId="1B34EFC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EA7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B705" w14:textId="4149E37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0D1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EE0884" w14:paraId="36905F4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05E6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E45" w14:textId="4AA797B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0357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EE0884" w14:paraId="3D0F02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744A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2AC1" w14:textId="1A73C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8D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EE0884" w14:paraId="0FE60BBA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46D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FF39" w14:textId="66C9D2B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D6C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EE0884" w14:paraId="2E5C8C8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9A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998D" w14:textId="67A6C8B2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80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EE0884" w14:paraId="4E7583C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97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3FA3" w14:textId="046E304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1CB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EE0884" w14:paraId="1AD9A69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75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9C7" w14:textId="123FD96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867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EE0884" w14:paraId="376C00E4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E81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AB63F" w14:textId="36853A89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3F3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EE0884" w14:paraId="5D8AB70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17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06E7" w14:textId="302370F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22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EE0884" w14:paraId="3AFB681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8CD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F343" w14:textId="5AB25DDE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456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EE0884" w14:paraId="0AC62C4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2FB9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1C179" w14:textId="07C80430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FCB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EE0884" w14:paraId="2E3F97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840B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F9B8D" w14:textId="1F55668D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25F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EE0884" w14:paraId="674D4CF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0242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2C2D" w14:textId="2A4C032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B5E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Tipos de Pedidos que estão sujeitos a solicitações de serviços de contribuintes e </w:t>
            </w:r>
            <w:r w:rsidRPr="00EE0884">
              <w:rPr>
                <w:color w:val="000000"/>
                <w:sz w:val="22"/>
                <w:szCs w:val="22"/>
              </w:rPr>
              <w:lastRenderedPageBreak/>
              <w:t>instituições bancárias</w:t>
            </w:r>
          </w:p>
        </w:tc>
      </w:tr>
      <w:tr w:rsidR="0067371F" w:rsidRPr="00EE0884" w14:paraId="2F18D8B6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593C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05AC" w14:textId="412166B4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7E24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EE0884" w14:paraId="78EB83D8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E8958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DCE4" w14:textId="396DCD13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148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EE0884" w14:paraId="2D8967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3C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9811" w14:textId="446128E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9121" w14:textId="7163C138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 w:rsidRPr="00EE0884">
              <w:rPr>
                <w:color w:val="000000"/>
                <w:sz w:val="22"/>
                <w:szCs w:val="22"/>
              </w:rPr>
              <w:t>s.</w:t>
            </w:r>
            <w:r w:rsidR="00C97267" w:rsidRPr="00EE0884">
              <w:rPr>
                <w:color w:val="000000"/>
                <w:sz w:val="22"/>
                <w:szCs w:val="22"/>
              </w:rPr>
              <w:br/>
            </w:r>
            <w:r w:rsidR="00C97267" w:rsidRPr="00EE0884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 w:rsidRPr="00EE0884">
              <w:rPr>
                <w:color w:val="000000"/>
                <w:sz w:val="22"/>
                <w:szCs w:val="22"/>
              </w:rPr>
              <w:t>o</w:t>
            </w:r>
            <w:r w:rsidR="00C97267" w:rsidRPr="00EE0884">
              <w:rPr>
                <w:color w:val="000000"/>
                <w:sz w:val="22"/>
                <w:szCs w:val="22"/>
              </w:rPr>
              <w:t>s</w:t>
            </w:r>
            <w:r w:rsidRPr="00EE0884">
              <w:rPr>
                <w:color w:val="000000"/>
                <w:sz w:val="22"/>
                <w:szCs w:val="22"/>
              </w:rPr>
              <w:t xml:space="preserve"> tipos de receita que a</w:t>
            </w:r>
            <w:r w:rsidR="00B63418" w:rsidRPr="00EE0884">
              <w:rPr>
                <w:color w:val="000000"/>
                <w:sz w:val="22"/>
                <w:szCs w:val="22"/>
              </w:rPr>
              <w:t xml:space="preserve"> SEFAZ </w:t>
            </w:r>
            <w:r w:rsidRPr="00EE0884">
              <w:rPr>
                <w:color w:val="000000"/>
                <w:sz w:val="22"/>
                <w:szCs w:val="22"/>
              </w:rPr>
              <w:t>utiliza para arrecadar os pagamentos de impostos, taxas, e demais tributos.</w:t>
            </w:r>
          </w:p>
        </w:tc>
      </w:tr>
      <w:tr w:rsidR="0067371F" w:rsidRPr="00EE0884" w14:paraId="79493ACC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6CD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8ECE" w14:textId="5E6AA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9388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EE0884" w14:paraId="704530D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793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6D3A" w14:textId="3DB9733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EDBD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EE0884" w14:paraId="553AF27E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CBD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CED" w14:textId="0E859E9C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FB71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EE0884" w14:paraId="6078D94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C0D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BAC3" w14:textId="37227EC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3A475" w14:textId="77777777" w:rsidR="0067371F" w:rsidRPr="00EE0884" w:rsidRDefault="00C97267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que contém o arquivo do repasse das transferências constitucionais gerado com os códigos contábeis para processamento no financeiro.</w:t>
            </w:r>
          </w:p>
        </w:tc>
      </w:tr>
      <w:tr w:rsidR="0067371F" w:rsidRPr="00EE0884" w14:paraId="396C695F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1D2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7264" w14:textId="41670D75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3CA5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EE0884" w14:paraId="09C3A837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3CC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F5AE8" w14:textId="297C27EF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747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 xml:space="preserve">Tabela de Repasse Detalhada dos tipos de repasse que os códigos de receitas estão sujeitos a ter, como: Repasse UF, Repasse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, Repasse Município, </w:t>
            </w:r>
            <w:proofErr w:type="spellStart"/>
            <w:r w:rsidRPr="00EE0884">
              <w:rPr>
                <w:color w:val="000000"/>
                <w:sz w:val="22"/>
                <w:szCs w:val="22"/>
              </w:rPr>
              <w:t>Fundeb</w:t>
            </w:r>
            <w:proofErr w:type="spellEnd"/>
            <w:r w:rsidRPr="00EE0884">
              <w:rPr>
                <w:color w:val="000000"/>
                <w:sz w:val="22"/>
                <w:szCs w:val="22"/>
              </w:rPr>
              <w:t xml:space="preserve"> Município e ajustes que possam vim a ter.</w:t>
            </w:r>
          </w:p>
        </w:tc>
      </w:tr>
      <w:tr w:rsidR="0067371F" w:rsidRPr="00EE0884" w14:paraId="2EFEA755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F530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F68D" w14:textId="1B14BAEB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936F7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EE0884" w14:paraId="607E6CA2" w14:textId="77777777" w:rsidTr="00EE0884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62D2F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64F4" w14:textId="05537A9A" w:rsidR="0067371F" w:rsidRPr="00EE0884" w:rsidRDefault="00811FA8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TA_</w:t>
            </w:r>
            <w:r w:rsidR="0067371F" w:rsidRPr="00EE0884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DA84E" w14:textId="77777777" w:rsidR="0067371F" w:rsidRPr="00EE0884" w:rsidRDefault="0067371F" w:rsidP="00EE0884">
            <w:pPr>
              <w:ind w:left="0"/>
              <w:rPr>
                <w:color w:val="000000"/>
                <w:sz w:val="22"/>
                <w:szCs w:val="22"/>
              </w:rPr>
            </w:pPr>
            <w:r w:rsidRPr="00EE0884"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Pr="00EE0884" w:rsidRDefault="00C50898" w:rsidP="00C50898"/>
    <w:p w14:paraId="2BE64FFC" w14:textId="334FFDD7" w:rsidR="00C50898" w:rsidRPr="00EE0884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0" w:name="_Toc448733987"/>
      <w:bookmarkStart w:id="21" w:name="_Toc459218462"/>
      <w:r w:rsidR="00C50898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_A</w:t>
      </w:r>
      <w:r w:rsidR="0067371F" w:rsidRPr="00EE0884">
        <w:t>RQUIVO_DETALHE_PAGOS</w:t>
      </w:r>
      <w:bookmarkEnd w:id="20"/>
      <w:bookmarkEnd w:id="21"/>
    </w:p>
    <w:p w14:paraId="3D9748E5" w14:textId="77777777" w:rsidR="00C50898" w:rsidRPr="00EE0884" w:rsidRDefault="00C50898" w:rsidP="00C50898"/>
    <w:p w14:paraId="6FD44491" w14:textId="4FA38AFC" w:rsidR="00C50898" w:rsidRPr="00EE0884" w:rsidRDefault="00811FA8" w:rsidP="00C50898">
      <w:pPr>
        <w:pStyle w:val="GERERequisito"/>
      </w:pPr>
      <w:bookmarkStart w:id="22" w:name="_Toc448733988"/>
      <w:bookmarkStart w:id="23" w:name="_Toc459218463"/>
      <w:r w:rsidRPr="00EE0884">
        <w:t>[TA</w:t>
      </w:r>
      <w:r w:rsidR="00C50898" w:rsidRPr="00EE0884">
        <w:t xml:space="preserve">001]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ARQUIVO_DETALHE_PAGOS</w:t>
      </w:r>
      <w:bookmarkEnd w:id="22"/>
      <w:bookmarkEnd w:id="2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:rsidRPr="00EE0884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E32D9B" w:rsidRPr="00EE0884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E32D9B" w:rsidRPr="00EE0884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2VCMkgqGAqACBgOf" w:history="1">
              <w:r w:rsidRPr="00EE0884">
                <w:rPr>
                  <w:lang w:val="pt-BR"/>
                </w:rPr>
                <w:t>TA_ARQUIVO_RECEPCAO.ID_ARQUIVOS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0A7DBEA7" w:rsidR="00E32D9B" w:rsidRPr="00EE0884" w:rsidRDefault="00EE0884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E32D9B" w:rsidRPr="00EE0884">
              <w:rPr>
                <w:lang w:val="pt-BR"/>
              </w:rPr>
              <w:t xml:space="preserve"> para armazen</w:t>
            </w:r>
            <w:r>
              <w:rPr>
                <w:lang w:val="pt-BR"/>
              </w:rPr>
              <w:t>a</w:t>
            </w:r>
            <w:r w:rsidR="00E32D9B" w:rsidRPr="00EE0884">
              <w:rPr>
                <w:lang w:val="pt-BR"/>
              </w:rPr>
              <w:t>r os Arquivos Recepcionados</w:t>
            </w:r>
          </w:p>
        </w:tc>
      </w:tr>
      <w:tr w:rsidR="00E32D9B" w:rsidRPr="00EE0884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0BE8D82D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da Linha do Registro</w:t>
            </w:r>
          </w:p>
        </w:tc>
      </w:tr>
      <w:tr w:rsidR="00E32D9B" w:rsidRPr="00EE0884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5B3A2C83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E32D9B" w:rsidRPr="00EE0884">
              <w:rPr>
                <w:lang w:val="pt-BR"/>
              </w:rPr>
              <w:t xml:space="preserve"> do Sequencial único do Registro, gerado pelo agente arrecadador</w:t>
            </w:r>
          </w:p>
        </w:tc>
      </w:tr>
      <w:tr w:rsidR="00E32D9B" w:rsidRPr="00EE0884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1CF996D6" w:rsidR="00E32D9B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E32D9B" w:rsidRPr="00EE0884">
              <w:rPr>
                <w:lang w:val="pt-BR"/>
              </w:rPr>
              <w:t xml:space="preserve"> e hora que foi feito o pagamento</w:t>
            </w:r>
          </w:p>
        </w:tc>
      </w:tr>
      <w:tr w:rsidR="00E32D9B" w:rsidRPr="00EE0884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Barra</w:t>
            </w:r>
          </w:p>
        </w:tc>
      </w:tr>
      <w:tr w:rsidR="00E32D9B" w:rsidRPr="00EE0884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560E86A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44 </w:t>
            </w:r>
            <w:r w:rsidR="00EE0884" w:rsidRPr="00EE0884">
              <w:rPr>
                <w:lang w:val="pt-BR"/>
              </w:rPr>
              <w:t>dígitos</w:t>
            </w:r>
            <w:r w:rsidRPr="00EE0884">
              <w:rPr>
                <w:lang w:val="pt-BR"/>
              </w:rPr>
              <w:t xml:space="preserve"> da Barra gerada pelo DARE</w:t>
            </w:r>
          </w:p>
        </w:tc>
      </w:tr>
      <w:tr w:rsidR="00677569" w:rsidRPr="00EE0884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Pr="00EE0884" w:rsidRDefault="00677569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Pr="00EE0884" w:rsidRDefault="00677569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Pr="00EE0884" w:rsidRDefault="00677569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Pr="00EE0884" w:rsidRDefault="00677569" w:rsidP="00EE0884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Autenticado pelo Banco </w:t>
            </w:r>
          </w:p>
        </w:tc>
      </w:tr>
      <w:tr w:rsidR="00E32D9B" w:rsidRPr="00EE0884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Autenticado pelo Banco</w:t>
            </w:r>
          </w:p>
        </w:tc>
      </w:tr>
      <w:tr w:rsidR="00E32D9B" w:rsidRPr="00EE0884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Tarifa Contratada pelo Convênio, com base na forma de </w:t>
            </w:r>
            <w:r w:rsidRPr="00EE0884">
              <w:rPr>
                <w:lang w:val="pt-BR"/>
              </w:rPr>
              <w:lastRenderedPageBreak/>
              <w:t>pagamento encontrada.</w:t>
            </w:r>
          </w:p>
        </w:tc>
      </w:tr>
      <w:tr w:rsidR="00E32D9B" w:rsidRPr="00EE0884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9836F09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2247848A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E32D9B" w:rsidRPr="00EE0884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E0884" w:rsidRDefault="00E32D9B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linha apresentou erro : 1- SIM,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ou 0 - NAO</w:t>
            </w:r>
          </w:p>
        </w:tc>
      </w:tr>
    </w:tbl>
    <w:p w14:paraId="42412763" w14:textId="77777777" w:rsidR="00C50898" w:rsidRPr="00EE0884" w:rsidRDefault="00C50898" w:rsidP="00C50898">
      <w:pPr>
        <w:spacing w:before="60" w:after="60"/>
      </w:pPr>
    </w:p>
    <w:p w14:paraId="5890E1D9" w14:textId="4EBA6062" w:rsidR="00C50898" w:rsidRPr="00EE0884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" w:name="_Toc448733989"/>
      <w:bookmarkStart w:id="25" w:name="_Toc459218464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895CE0" w:rsidRPr="00EE0884">
        <w:t>ARQUIVO_ERRO</w:t>
      </w:r>
      <w:bookmarkEnd w:id="24"/>
      <w:bookmarkEnd w:id="25"/>
    </w:p>
    <w:p w14:paraId="4935165A" w14:textId="77777777" w:rsidR="00C50898" w:rsidRPr="00EE0884" w:rsidRDefault="00C50898" w:rsidP="00C50898"/>
    <w:p w14:paraId="14A75057" w14:textId="5F106000" w:rsidR="00C50898" w:rsidRPr="00EE0884" w:rsidRDefault="00811FA8" w:rsidP="00C50898">
      <w:pPr>
        <w:pStyle w:val="GERERequisito"/>
      </w:pPr>
      <w:bookmarkStart w:id="26" w:name="_Toc448733990"/>
      <w:bookmarkStart w:id="27" w:name="_Toc459218465"/>
      <w:r w:rsidRPr="00EE0884">
        <w:t>[TA</w:t>
      </w:r>
      <w:r w:rsidR="00C50898" w:rsidRPr="00EE0884">
        <w:t xml:space="preserve">002] </w:t>
      </w:r>
      <w:proofErr w:type="gramStart"/>
      <w:r w:rsidRPr="00EE0884">
        <w:t>TA</w:t>
      </w:r>
      <w:proofErr w:type="gramEnd"/>
      <w:r w:rsidRPr="00EE0884">
        <w:t>_</w:t>
      </w:r>
      <w:r w:rsidR="00895CE0" w:rsidRPr="00EE0884">
        <w:t>ARQUIVO_ERRO</w:t>
      </w:r>
      <w:bookmarkEnd w:id="26"/>
      <w:bookmarkEnd w:id="2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:rsidRPr="00EE0884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</w:t>
            </w:r>
          </w:p>
        </w:tc>
      </w:tr>
      <w:tr w:rsidR="001973A5" w:rsidRPr="00EE0884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FCMkgqGAqACBgOR" w:history="1">
              <w:r w:rsidRPr="00EE0884">
                <w:rPr>
                  <w:lang w:val="pt-BR"/>
                </w:rPr>
                <w:t>TA_TIPO_REJEICAO_ARQUIVOS.ID_CODIGO_REJEICAO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333050B9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"A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</w:t>
            </w:r>
            <w:proofErr w:type="spellStart"/>
            <w:r w:rsidRPr="00EE0884">
              <w:rPr>
                <w:lang w:val="pt-BR"/>
              </w:rPr>
              <w:t>arq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250B6129" w14:textId="3AF7992D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de erros </w:t>
            </w:r>
            <w:r w:rsidR="00515AB2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lastRenderedPageBreak/>
              <w:t xml:space="preserve">registro Detalhe: </w:t>
            </w:r>
          </w:p>
          <w:p w14:paraId="409B36B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D8ED5A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9 - Tipo de Valor informativo não cadastrado </w:t>
            </w:r>
          </w:p>
          <w:p w14:paraId="4F31F389" w14:textId="7C2F3AB8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Rejeições</w:t>
            </w:r>
            <w:r w:rsidR="001973A5" w:rsidRPr="00EE0884">
              <w:rPr>
                <w:lang w:val="pt-BR"/>
              </w:rPr>
              <w:t xml:space="preserve"> do STR</w:t>
            </w:r>
            <w:proofErr w:type="gramStart"/>
            <w:r w:rsidR="001973A5" w:rsidRPr="00EE0884">
              <w:rPr>
                <w:lang w:val="pt-BR"/>
              </w:rPr>
              <w:t>20 :</w:t>
            </w:r>
            <w:proofErr w:type="gramEnd"/>
            <w:r w:rsidR="001973A5" w:rsidRPr="00EE0884">
              <w:rPr>
                <w:lang w:val="pt-BR"/>
              </w:rPr>
              <w:t xml:space="preserve"> </w:t>
            </w:r>
          </w:p>
          <w:p w14:paraId="4A58A14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11 -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maior</w:t>
            </w:r>
            <w:proofErr w:type="gramEnd"/>
            <w:r w:rsidRPr="00EE0884">
              <w:rPr>
                <w:lang w:val="pt-BR"/>
              </w:rPr>
              <w:t xml:space="preserve"> que a data corrente </w:t>
            </w:r>
          </w:p>
          <w:p w14:paraId="4B5B92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12 - Data do Repasse </w:t>
            </w:r>
            <w:proofErr w:type="spellStart"/>
            <w:r w:rsidRPr="00EE0884">
              <w:rPr>
                <w:lang w:val="pt-BR"/>
              </w:rPr>
              <w:t>Financ</w:t>
            </w:r>
            <w:proofErr w:type="spellEnd"/>
            <w:r w:rsidRPr="00EE0884">
              <w:rPr>
                <w:lang w:val="pt-BR"/>
              </w:rPr>
              <w:t xml:space="preserve">. </w:t>
            </w:r>
            <w:proofErr w:type="gramStart"/>
            <w:r w:rsidRPr="00EE0884">
              <w:rPr>
                <w:lang w:val="pt-BR"/>
              </w:rPr>
              <w:t>menor</w:t>
            </w:r>
            <w:proofErr w:type="gramEnd"/>
            <w:r w:rsidRPr="00EE0884">
              <w:rPr>
                <w:lang w:val="pt-BR"/>
              </w:rPr>
              <w:t xml:space="preserve"> que </w:t>
            </w:r>
            <w:proofErr w:type="spellStart"/>
            <w:r w:rsidRPr="00EE0884">
              <w:rPr>
                <w:lang w:val="pt-BR"/>
              </w:rPr>
              <w:t>dta</w:t>
            </w:r>
            <w:proofErr w:type="spellEnd"/>
            <w:r w:rsidRPr="00EE0884">
              <w:rPr>
                <w:lang w:val="pt-BR"/>
              </w:rPr>
              <w:t xml:space="preserve"> arrecadação </w:t>
            </w:r>
          </w:p>
          <w:p w14:paraId="12FFB2C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13 - Valor do Repasse Financeiro inválido</w:t>
            </w:r>
          </w:p>
        </w:tc>
      </w:tr>
      <w:tr w:rsidR="001973A5" w:rsidRPr="00EE0884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Pr="00EE0884" w:rsidRDefault="00C50898" w:rsidP="00C50898">
      <w:pPr>
        <w:spacing w:before="60" w:after="60"/>
      </w:pPr>
    </w:p>
    <w:p w14:paraId="33876E74" w14:textId="69E451F6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8" w:name="_Toc448733991"/>
      <w:bookmarkStart w:id="29" w:name="_Toc45921846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ARQUIVO_RECEPCAO</w:t>
      </w:r>
      <w:bookmarkEnd w:id="28"/>
      <w:bookmarkEnd w:id="29"/>
    </w:p>
    <w:p w14:paraId="6DA52C3F" w14:textId="77777777" w:rsidR="00895CE0" w:rsidRPr="00EE0884" w:rsidRDefault="00895CE0" w:rsidP="00895CE0"/>
    <w:p w14:paraId="749F55BF" w14:textId="169B965E" w:rsidR="00895CE0" w:rsidRPr="00EE0884" w:rsidRDefault="00811FA8" w:rsidP="00895CE0">
      <w:pPr>
        <w:pStyle w:val="GERERequisito"/>
      </w:pPr>
      <w:bookmarkStart w:id="30" w:name="_Toc448733992"/>
      <w:bookmarkStart w:id="31" w:name="_Toc459218467"/>
      <w:r w:rsidRPr="00EE0884">
        <w:t>[TA</w:t>
      </w:r>
      <w:r w:rsidR="00895CE0" w:rsidRPr="00EE0884">
        <w:t>00</w:t>
      </w:r>
      <w:r w:rsidR="00C97267" w:rsidRPr="00EE0884">
        <w:t>3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ARQUIVO_RECEPCAO</w:t>
      </w:r>
      <w:bookmarkEnd w:id="30"/>
      <w:bookmarkEnd w:id="3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1CE76821" w:rsidR="001973A5" w:rsidRPr="00EE0884" w:rsidRDefault="00EE0884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Gerado por uma </w:t>
            </w:r>
            <w:r w:rsidRPr="00EE0884">
              <w:rPr>
                <w:lang w:val="pt-BR"/>
              </w:rPr>
              <w:t>Sequência</w:t>
            </w:r>
            <w:r w:rsidR="001973A5" w:rsidRPr="00EE0884">
              <w:rPr>
                <w:lang w:val="pt-BR"/>
              </w:rPr>
              <w:t xml:space="preserve"> p</w:t>
            </w:r>
            <w:r>
              <w:rPr>
                <w:lang w:val="pt-BR"/>
              </w:rPr>
              <w:t>ara armazen</w:t>
            </w:r>
            <w:r w:rsidR="001973A5" w:rsidRPr="00EE0884">
              <w:rPr>
                <w:lang w:val="pt-BR"/>
              </w:rPr>
              <w:t>ar os Arquivos Recepcionados</w:t>
            </w:r>
          </w:p>
        </w:tc>
      </w:tr>
      <w:tr w:rsidR="001973A5" w:rsidRPr="00EE0884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76AC8175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1973A5" w:rsidRPr="00EE0884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434D6759" w:rsidR="001973A5" w:rsidRPr="00EE0884" w:rsidRDefault="00ED0613" w:rsidP="001973A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Arquivo Recepcionado</w:t>
            </w:r>
          </w:p>
        </w:tc>
      </w:tr>
      <w:tr w:rsidR="001973A5" w:rsidRPr="00EE0884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3CF35EE7" w:rsidR="001973A5" w:rsidRPr="00EE0884" w:rsidRDefault="001973A5" w:rsidP="000D4D5C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</w:t>
            </w:r>
            <w:r w:rsidR="00EE0884" w:rsidRPr="00EE0884">
              <w:rPr>
                <w:lang w:val="pt-BR"/>
              </w:rPr>
              <w:t>Arrecadação</w:t>
            </w:r>
            <w:r w:rsidRPr="00EE0884">
              <w:rPr>
                <w:lang w:val="pt-BR"/>
              </w:rPr>
              <w:t xml:space="preserve">, 2- Simples Nacional, </w:t>
            </w:r>
          </w:p>
        </w:tc>
      </w:tr>
      <w:tr w:rsidR="001973A5" w:rsidRPr="00EE0884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arquivo (1-online 2-consolidado)</w:t>
            </w:r>
          </w:p>
        </w:tc>
      </w:tr>
      <w:tr w:rsidR="001973A5" w:rsidRPr="00EE0884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Recepção do Arquivo</w:t>
            </w:r>
          </w:p>
        </w:tc>
      </w:tr>
      <w:tr w:rsidR="001973A5" w:rsidRPr="00EE0884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Header do Arquivo</w:t>
            </w:r>
          </w:p>
        </w:tc>
      </w:tr>
      <w:tr w:rsidR="001973A5" w:rsidRPr="00EE0884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Linha do Trailer do Arquivo</w:t>
            </w:r>
          </w:p>
        </w:tc>
      </w:tr>
      <w:tr w:rsidR="001973A5" w:rsidRPr="00EE0884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Processamento do Arquivo</w:t>
            </w:r>
          </w:p>
        </w:tc>
      </w:tr>
      <w:tr w:rsidR="001973A5" w:rsidRPr="00EE0884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1-PROCESSADO, 2-NÃO PROCESSADO, 3-PROCESSADO COM ERROS</w:t>
            </w:r>
          </w:p>
        </w:tc>
      </w:tr>
      <w:tr w:rsidR="001973A5" w:rsidRPr="00EE0884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 Processados no Arquivo</w:t>
            </w:r>
          </w:p>
        </w:tc>
      </w:tr>
      <w:tr w:rsidR="001973A5" w:rsidRPr="00EE0884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Arquivo Processado</w:t>
            </w:r>
          </w:p>
        </w:tc>
      </w:tr>
      <w:tr w:rsidR="001973A5" w:rsidRPr="00EE0884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Enviado pelo Agente Arrecadador</w:t>
            </w:r>
          </w:p>
        </w:tc>
      </w:tr>
      <w:tr w:rsidR="001973A5" w:rsidRPr="00EE0884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Qtd</w:t>
            </w:r>
            <w:proofErr w:type="spellEnd"/>
            <w:r w:rsidRPr="00EE0884">
              <w:rPr>
                <w:lang w:val="pt-BR"/>
              </w:rPr>
              <w:t xml:space="preserve"> de Registros Rejeitados ou com Erros</w:t>
            </w:r>
          </w:p>
        </w:tc>
      </w:tr>
      <w:tr w:rsidR="001973A5" w:rsidRPr="00EE0884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dos Registros Rejeitados</w:t>
            </w:r>
          </w:p>
        </w:tc>
      </w:tr>
      <w:tr w:rsidR="001973A5" w:rsidRPr="00EE0884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5AFBC5A6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Pr="00EE0884" w:rsidRDefault="00666ED0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0E30ABC3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 ser preenchido pela</w:t>
            </w:r>
            <w:r w:rsidR="00B63418" w:rsidRPr="00EE0884">
              <w:rPr>
                <w:lang w:val="pt-BR"/>
              </w:rPr>
              <w:t xml:space="preserve"> SEFAZ </w:t>
            </w:r>
            <w:r w:rsidRPr="00EE0884">
              <w:rPr>
                <w:lang w:val="pt-BR"/>
              </w:rPr>
              <w:t xml:space="preserve">em caso de devolução do arq. </w:t>
            </w:r>
          </w:p>
          <w:p w14:paraId="6E17C8F1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gramStart"/>
            <w:r w:rsidRPr="00EE0884">
              <w:rPr>
                <w:lang w:val="pt-BR"/>
              </w:rPr>
              <w:t>Código  Descrição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CA65A3D" w14:textId="7DA6A6A0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24</w:t>
            </w:r>
            <w:r w:rsidR="001973A5" w:rsidRPr="00EE0884">
              <w:rPr>
                <w:lang w:val="pt-BR"/>
              </w:rPr>
              <w:t xml:space="preserve"> -  Arquivo sem header </w:t>
            </w:r>
          </w:p>
          <w:p w14:paraId="14E0C7E7" w14:textId="1F3FA7B4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</w:t>
            </w:r>
            <w:r w:rsidR="00E35E37" w:rsidRPr="00EE0884">
              <w:rPr>
                <w:lang w:val="pt-BR"/>
              </w:rPr>
              <w:t>5</w:t>
            </w:r>
            <w:r w:rsidRPr="00EE0884">
              <w:rPr>
                <w:lang w:val="pt-BR"/>
              </w:rPr>
              <w:t xml:space="preserve"> -  Data de geração do arquivo maior que data atual </w:t>
            </w:r>
          </w:p>
          <w:p w14:paraId="0E61B892" w14:textId="7E7B3EAE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26</w:t>
            </w:r>
            <w:r w:rsidR="001973A5" w:rsidRPr="00EE0884">
              <w:rPr>
                <w:lang w:val="pt-BR"/>
              </w:rPr>
              <w:t xml:space="preserve"> - Data de geração do arquivo inválida </w:t>
            </w:r>
          </w:p>
          <w:p w14:paraId="55F26FBC" w14:textId="3D93B2E4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27</w:t>
            </w:r>
            <w:r w:rsidR="001973A5" w:rsidRPr="00EE0884">
              <w:rPr>
                <w:lang w:val="pt-BR"/>
              </w:rPr>
              <w:t xml:space="preserve"> - Versão do leiaute do arquivo inválida </w:t>
            </w:r>
          </w:p>
          <w:p w14:paraId="50B57010" w14:textId="3B322AEA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28</w:t>
            </w:r>
            <w:r w:rsidR="001973A5" w:rsidRPr="00EE0884">
              <w:rPr>
                <w:lang w:val="pt-BR"/>
              </w:rPr>
              <w:t xml:space="preserve"> - Código de registro inválido                       </w:t>
            </w:r>
          </w:p>
          <w:p w14:paraId="5B98FDD0" w14:textId="6EDADFDC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29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já processado </w:t>
            </w:r>
          </w:p>
          <w:p w14:paraId="174DF2E6" w14:textId="3F7B6BD7" w:rsidR="001973A5" w:rsidRPr="00EE0884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30</w:t>
            </w:r>
            <w:r w:rsidR="001973A5" w:rsidRPr="00EE0884">
              <w:rPr>
                <w:lang w:val="pt-BR"/>
              </w:rPr>
              <w:t xml:space="preserve"> - </w:t>
            </w:r>
            <w:r w:rsidR="00EE0884" w:rsidRPr="00EE0884">
              <w:rPr>
                <w:lang w:val="pt-BR"/>
              </w:rPr>
              <w:t>Número</w:t>
            </w:r>
            <w:r w:rsidR="001973A5" w:rsidRPr="00EE0884">
              <w:rPr>
                <w:lang w:val="pt-BR"/>
              </w:rPr>
              <w:t xml:space="preserve"> Sequencial do arquivo não sequenciado </w:t>
            </w:r>
          </w:p>
          <w:p w14:paraId="0F5F16B4" w14:textId="77777777" w:rsidR="001973A5" w:rsidRDefault="00E35E37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31</w:t>
            </w:r>
            <w:r w:rsidR="001973A5" w:rsidRPr="00EE0884">
              <w:rPr>
                <w:lang w:val="pt-BR"/>
              </w:rPr>
              <w:t xml:space="preserve"> - Banco não é centralizador do repasse financeiro</w:t>
            </w:r>
          </w:p>
          <w:p w14:paraId="3146BD34" w14:textId="77777777" w:rsidR="00EE75AD" w:rsidRDefault="00EE75AD" w:rsidP="001973A5">
            <w:pPr>
              <w:pStyle w:val="TableContent"/>
              <w:rPr>
                <w:lang w:val="pt-BR"/>
              </w:rPr>
            </w:pPr>
          </w:p>
          <w:p w14:paraId="7C007883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391C2497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07B47705" w14:textId="77777777" w:rsidR="00EE75AD" w:rsidRPr="00EE75AD" w:rsidRDefault="00EE75AD" w:rsidP="00EE75AD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75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246C2F55" w14:textId="7643BD71" w:rsidR="00EE75AD" w:rsidRPr="00EE0884" w:rsidRDefault="00EE75AD" w:rsidP="001973A5">
            <w:pPr>
              <w:pStyle w:val="TableContent"/>
              <w:rPr>
                <w:lang w:val="pt-BR"/>
              </w:rPr>
            </w:pPr>
          </w:p>
        </w:tc>
      </w:tr>
      <w:tr w:rsidR="007F2911" w:rsidRPr="00EE0884" w14:paraId="5458F6E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091B" w14:textId="1548FE0B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SEQUENCIAL_NSA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348A" w14:textId="2F456BE5" w:rsidR="007F2911" w:rsidRPr="00EE0884" w:rsidRDefault="007F2911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E62E8" w14:textId="77777777" w:rsidR="007F2911" w:rsidRPr="00EE0884" w:rsidRDefault="007F2911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530C8" w14:textId="7402ECDA" w:rsidR="007F2911" w:rsidRPr="00EE0884" w:rsidRDefault="007F2911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D1B9C" w14:textId="0EF9C776" w:rsidR="007F2911" w:rsidRPr="00EE0884" w:rsidRDefault="007F2911" w:rsidP="00EE0884">
            <w:pPr>
              <w:widowControl/>
              <w:autoSpaceDE/>
              <w:autoSpaceDN/>
              <w:spacing w:before="100" w:beforeAutospacing="1" w:after="100" w:afterAutospacing="1"/>
              <w:ind w:left="0"/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Número sequencial do Arquivo - NSA</w:t>
            </w:r>
          </w:p>
        </w:tc>
      </w:tr>
    </w:tbl>
    <w:p w14:paraId="1FA9755A" w14:textId="77777777" w:rsidR="00895CE0" w:rsidRPr="00EE0884" w:rsidRDefault="00895CE0" w:rsidP="001973A5">
      <w:pPr>
        <w:spacing w:before="60" w:after="60"/>
        <w:ind w:left="0"/>
      </w:pPr>
    </w:p>
    <w:p w14:paraId="3BB6227A" w14:textId="555572B8" w:rsidR="004B6BE3" w:rsidRPr="00EE0884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2" w:name="_Toc448733993"/>
      <w:bookmarkStart w:id="33" w:name="_Toc459218468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_ARQUIVOS_STR</w:t>
      </w:r>
      <w:bookmarkEnd w:id="32"/>
      <w:bookmarkEnd w:id="33"/>
    </w:p>
    <w:p w14:paraId="2602B76B" w14:textId="7598C9C3" w:rsidR="000601E8" w:rsidRPr="00EE0884" w:rsidRDefault="00665B63" w:rsidP="00A736D1">
      <w:pPr>
        <w:pStyle w:val="GERERequisito"/>
      </w:pPr>
      <w:bookmarkStart w:id="34" w:name="_Toc448733994"/>
      <w:bookmarkStart w:id="35" w:name="_Toc459218469"/>
      <w:r>
        <w:t>[TA004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_ARQUIVO_STR</w:t>
      </w:r>
      <w:bookmarkEnd w:id="34"/>
      <w:bookmarkEnd w:id="3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:rsidRPr="00EE0884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43ECF" w14:textId="5482662F" w:rsidR="00631089" w:rsidRPr="00EE0884" w:rsidRDefault="009E60B5" w:rsidP="00EE0884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Sequencial Gerado para controle das recepções dos arquivos STR20</w:t>
            </w:r>
          </w:p>
        </w:tc>
      </w:tr>
      <w:tr w:rsidR="00095B56" w:rsidRPr="00EE0884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Pr="00EE0884" w:rsidRDefault="00095B56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B2EEB2E" w:rsidR="00095B56" w:rsidRPr="00EE0884" w:rsidRDefault="00EE0884" w:rsidP="009E60B5">
            <w:pPr>
              <w:pStyle w:val="NormalWeb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e hora da recepção do arquivo ou lançamento manual</w:t>
            </w:r>
          </w:p>
        </w:tc>
      </w:tr>
      <w:tr w:rsidR="00631089" w:rsidRPr="00EE0884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Pr="00EE0884" w:rsidRDefault="00631089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AFBB15C" w:rsidR="00631089" w:rsidRPr="00EE0884" w:rsidRDefault="00EE0884" w:rsidP="009E60B5">
            <w:pPr>
              <w:pStyle w:val="NormalWeb"/>
            </w:pPr>
            <w:r w:rsidRPr="00EE0884">
              <w:rPr>
                <w:rFonts w:ascii="Times New Roman" w:hAnsi="Times New Roman"/>
                <w:lang w:eastAsia="pt-BR"/>
              </w:rPr>
              <w:t xml:space="preserve">Número de controle do </w:t>
            </w:r>
            <w:r w:rsidR="009E60B5" w:rsidRPr="00EE0884">
              <w:rPr>
                <w:rFonts w:ascii="Times New Roman" w:hAnsi="Times New Roman"/>
                <w:lang w:eastAsia="pt-BR"/>
              </w:rPr>
              <w:t>STR20</w:t>
            </w:r>
            <w:r w:rsidR="009E60B5" w:rsidRPr="00EE0884">
              <w:t xml:space="preserve"> </w:t>
            </w:r>
          </w:p>
        </w:tc>
      </w:tr>
      <w:tr w:rsidR="00631089" w:rsidRPr="00EE0884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0B07D" w14:textId="77777777" w:rsidR="00EE0884" w:rsidRDefault="009E60B5" w:rsidP="00EE0884">
            <w:pPr>
              <w:pStyle w:val="NormalWeb"/>
              <w:spacing w:before="0" w:beforeAutospacing="0" w:after="0" w:afterAutospacing="0"/>
              <w:rPr>
                <w:rFonts w:ascii="Times New Roman" w:hAnsi="Times New Roman"/>
                <w:lang w:eastAsia="pt-BR"/>
              </w:rPr>
            </w:pPr>
            <w:r w:rsidRPr="00EE0884">
              <w:rPr>
                <w:rFonts w:ascii="Times New Roman" w:hAnsi="Times New Roman"/>
                <w:lang w:eastAsia="pt-BR"/>
              </w:rPr>
              <w:t>Data da Arrecadação Bancária</w:t>
            </w:r>
          </w:p>
          <w:p w14:paraId="3920C037" w14:textId="109E6EE3" w:rsidR="00631089" w:rsidRPr="00EE0884" w:rsidRDefault="00EE0884" w:rsidP="00EE0884">
            <w:pPr>
              <w:pStyle w:val="NormalWeb"/>
              <w:spacing w:before="0" w:beforeAutospacing="0" w:after="0" w:afterAutospacing="0"/>
            </w:pPr>
            <w:r>
              <w:rPr>
                <w:rFonts w:ascii="Times New Roman" w:hAnsi="Times New Roman"/>
                <w:lang w:eastAsia="pt-BR"/>
              </w:rPr>
              <w:t>(</w:t>
            </w:r>
            <w:r w:rsidR="00095B56" w:rsidRPr="00EE0884">
              <w:rPr>
                <w:rFonts w:ascii="Times New Roman" w:hAnsi="Times New Roman"/>
                <w:lang w:eastAsia="pt-BR"/>
              </w:rPr>
              <w:t xml:space="preserve"> DD/MM/YYY )</w:t>
            </w:r>
          </w:p>
        </w:tc>
      </w:tr>
      <w:tr w:rsidR="00631089" w:rsidRPr="00EE0884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Pr="00EE0884" w:rsidRDefault="009E60B5" w:rsidP="000601E8">
            <w:pPr>
              <w:pStyle w:val="NormalWeb"/>
            </w:pPr>
            <w:r w:rsidRPr="00EE0884">
              <w:t xml:space="preserve">ID do Banco Debitado </w:t>
            </w:r>
          </w:p>
        </w:tc>
      </w:tr>
      <w:tr w:rsidR="00631089" w:rsidRPr="00EE0884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23974" w14:textId="69A6C75D" w:rsidR="00631089" w:rsidRPr="00EE0884" w:rsidRDefault="00EE0884" w:rsidP="00EE0884">
            <w:pPr>
              <w:pStyle w:val="NormalWeb"/>
            </w:pPr>
            <w:r>
              <w:t>ID do Banco Creditado</w:t>
            </w:r>
          </w:p>
        </w:tc>
      </w:tr>
      <w:tr w:rsidR="00631089" w:rsidRPr="00EE0884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Pr="00EE0884" w:rsidRDefault="000601E8" w:rsidP="000601E8">
            <w:pPr>
              <w:pStyle w:val="NormalWeb"/>
            </w:pPr>
            <w:r w:rsidRPr="00EE0884">
              <w:t xml:space="preserve">Código da Agência Creditada </w:t>
            </w:r>
          </w:p>
        </w:tc>
      </w:tr>
      <w:tr w:rsidR="00631089" w:rsidRPr="00EE0884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Pr="00EE0884" w:rsidRDefault="00365B9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Pr="00EE0884" w:rsidRDefault="000601E8" w:rsidP="000601E8">
            <w:pPr>
              <w:pStyle w:val="NormalWeb"/>
            </w:pPr>
            <w:r w:rsidRPr="00EE0884">
              <w:t xml:space="preserve">Conta da Agência Creditada </w:t>
            </w:r>
          </w:p>
        </w:tc>
      </w:tr>
      <w:tr w:rsidR="00631089" w:rsidRPr="00EE0884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>T</w:t>
            </w:r>
            <w:r w:rsidR="0020405B" w:rsidRPr="00EE0884">
              <w:t>I</w:t>
            </w:r>
            <w:r w:rsidR="00095B56" w:rsidRPr="00EE0884">
              <w:t xml:space="preserve">PO DE RECEITAS </w:t>
            </w:r>
          </w:p>
          <w:p w14:paraId="2F80DFCE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1 - ICMS, </w:t>
            </w:r>
          </w:p>
          <w:p w14:paraId="4997E89B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2- IPVA, </w:t>
            </w:r>
          </w:p>
          <w:p w14:paraId="7AD1FEC9" w14:textId="63C3588D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3 - SIMPLES NACIONAL, </w:t>
            </w:r>
          </w:p>
          <w:p w14:paraId="6528581C" w14:textId="77777777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4 - RECEITAS NÃO TRIBUTÁRIAS, </w:t>
            </w:r>
          </w:p>
          <w:p w14:paraId="05FEAE9D" w14:textId="77777777" w:rsidR="0020405B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6 - GNRE, </w:t>
            </w:r>
          </w:p>
          <w:p w14:paraId="1E474CCA" w14:textId="52548D36" w:rsidR="00631089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7 - DEMAIS RECEITAS TRIBUTÁRIAS </w:t>
            </w:r>
          </w:p>
        </w:tc>
      </w:tr>
      <w:tr w:rsidR="00631089" w:rsidRPr="00EE0884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TIPO DE RECOLHIMENTO BANCÁRIO </w:t>
            </w:r>
          </w:p>
          <w:p w14:paraId="1FBF0B06" w14:textId="77777777" w:rsidR="000601E8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N - RECOLHIMENTO NORMAL </w:t>
            </w:r>
          </w:p>
          <w:p w14:paraId="12302E65" w14:textId="77777777" w:rsidR="00631089" w:rsidRPr="00EE0884" w:rsidRDefault="000601E8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P - RECOLHIMENTO PAPEL </w:t>
            </w:r>
          </w:p>
          <w:p w14:paraId="1100F9D2" w14:textId="49DF207A" w:rsidR="00095B56" w:rsidRPr="00EE0884" w:rsidRDefault="00095B56" w:rsidP="00EE0884">
            <w:pPr>
              <w:pStyle w:val="NormalWeb"/>
              <w:spacing w:before="0" w:beforeAutospacing="0" w:after="0" w:afterAutospacing="0"/>
            </w:pPr>
            <w:r w:rsidRPr="00EE0884">
              <w:t>M – LANÇAMENTO MANUAL SEFAZ</w:t>
            </w:r>
          </w:p>
        </w:tc>
      </w:tr>
      <w:tr w:rsidR="00631089" w:rsidRPr="00EE0884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Pr="00EE0884" w:rsidRDefault="000601E8" w:rsidP="000601E8">
            <w:pPr>
              <w:pStyle w:val="NormalWeb"/>
            </w:pPr>
            <w:r w:rsidRPr="00EE0884">
              <w:t xml:space="preserve">VALOR TOTAL DO LANÇAMENTO BANCÁRIO PARA O TIPO DE RECEITA </w:t>
            </w:r>
          </w:p>
        </w:tc>
      </w:tr>
      <w:tr w:rsidR="00631089" w:rsidRPr="00EE0884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Pr="00EE0884" w:rsidRDefault="00D25D6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Pr="00EE0884" w:rsidRDefault="000601E8" w:rsidP="000601E8">
            <w:pPr>
              <w:pStyle w:val="NormalWeb"/>
            </w:pPr>
            <w:r w:rsidRPr="00EE0884">
              <w:t xml:space="preserve">DATA E HORA DO </w:t>
            </w:r>
            <w:r w:rsidRPr="00EE0884">
              <w:lastRenderedPageBreak/>
              <w:t xml:space="preserve">LANÇAMENTO NO BACEN </w:t>
            </w:r>
          </w:p>
        </w:tc>
      </w:tr>
      <w:tr w:rsidR="009E60B5" w:rsidRPr="00EE0884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Pr="00EE0884" w:rsidRDefault="000601E8" w:rsidP="000601E8">
            <w:pPr>
              <w:pStyle w:val="NormalWeb"/>
            </w:pPr>
            <w:r w:rsidRPr="00EE0884">
              <w:t xml:space="preserve">DATA EM QUE FOI FEITO O MOVIMENTO BANCÁRIO </w:t>
            </w:r>
          </w:p>
        </w:tc>
      </w:tr>
      <w:tr w:rsidR="009E60B5" w:rsidRPr="00EE0884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Pr="00EE0884" w:rsidRDefault="000601E8" w:rsidP="000601E8">
            <w:pPr>
              <w:pStyle w:val="NormalWeb"/>
            </w:pPr>
            <w:r w:rsidRPr="00EE0884">
              <w:t xml:space="preserve">HISTORICO DO MOVIMENTO </w:t>
            </w:r>
            <w:r w:rsidR="00095B56" w:rsidRPr="00EE0884">
              <w:t>OU MOTIVO DE LANÇAMENTO MANUAL</w:t>
            </w:r>
          </w:p>
        </w:tc>
      </w:tr>
      <w:tr w:rsidR="009E60B5" w:rsidRPr="00EE0884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SITUAÇÃO PROCESSAMENTO </w:t>
            </w:r>
          </w:p>
          <w:p w14:paraId="14E9D01E" w14:textId="77777777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1-PROCESSADO, </w:t>
            </w:r>
          </w:p>
          <w:p w14:paraId="49020362" w14:textId="68E1B9AE" w:rsidR="00B53A09" w:rsidRPr="00EE0884" w:rsidRDefault="000601E8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2-NÃO PROCESSADO </w:t>
            </w:r>
          </w:p>
          <w:p w14:paraId="49C71B20" w14:textId="6D489786" w:rsidR="00095B56" w:rsidRPr="00EE0884" w:rsidRDefault="00095B56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3 –LANÇAMENTOMANUAL </w:t>
            </w:r>
          </w:p>
          <w:p w14:paraId="3ACA7FE6" w14:textId="700516CE" w:rsidR="00B53A09" w:rsidRPr="00EE0884" w:rsidRDefault="00B53A09" w:rsidP="00B53A09">
            <w:pPr>
              <w:pStyle w:val="NormalWeb"/>
              <w:spacing w:before="0" w:beforeAutospacing="0" w:after="0" w:afterAutospacing="0"/>
            </w:pPr>
            <w:r w:rsidRPr="00EE0884">
              <w:t>4 - EXCLUSAO LANÇAMENTOMANUAL</w:t>
            </w:r>
          </w:p>
          <w:p w14:paraId="70F42E00" w14:textId="5530BCC8" w:rsidR="00B53A09" w:rsidRPr="00EE0884" w:rsidRDefault="00B53A09" w:rsidP="00B53A09">
            <w:pPr>
              <w:pStyle w:val="NormalWeb"/>
              <w:spacing w:before="0" w:beforeAutospacing="0"/>
            </w:pPr>
          </w:p>
        </w:tc>
      </w:tr>
      <w:tr w:rsidR="009E60B5" w:rsidRPr="00EE0884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Pr="00EE0884" w:rsidRDefault="009E60B5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Pr="00EE0884" w:rsidRDefault="009E60B5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Pr="00EE0884" w:rsidRDefault="000601E8" w:rsidP="000601E8">
            <w:pPr>
              <w:pStyle w:val="NormalWeb"/>
            </w:pPr>
            <w:r w:rsidRPr="00EE0884">
              <w:t xml:space="preserve">ARQUIVO XML RECEPCIONADO DO TIPO STR20 </w:t>
            </w:r>
          </w:p>
        </w:tc>
      </w:tr>
      <w:tr w:rsidR="00095B56" w:rsidRPr="00EE0884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Pr="00EE0884" w:rsidRDefault="00095B56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Pr="00EE0884" w:rsidRDefault="00095B56" w:rsidP="000601E8">
            <w:pPr>
              <w:pStyle w:val="NormalWeb"/>
            </w:pPr>
            <w:r w:rsidRPr="00EE0884">
              <w:t xml:space="preserve">DATA E HORA DO PROCESSAMENTO DO ARQUIVO </w:t>
            </w:r>
          </w:p>
        </w:tc>
      </w:tr>
      <w:tr w:rsidR="009E60B5" w:rsidRPr="00EE0884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Pr="00EE0884" w:rsidRDefault="00095B56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Pr="00EE0884" w:rsidRDefault="00095B56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Pr="00EE0884" w:rsidRDefault="009E60B5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Pr="00EE0884" w:rsidRDefault="00D96C73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Pr="00EE0884" w:rsidRDefault="00D96C73" w:rsidP="000601E8">
            <w:pPr>
              <w:pStyle w:val="NormalWeb"/>
            </w:pPr>
            <w:r w:rsidRPr="00EE0884">
              <w:t xml:space="preserve">CPF DO USUÁRIO QUE REALIZOU O LANCAMENTO MANUAL </w:t>
            </w:r>
          </w:p>
        </w:tc>
      </w:tr>
      <w:tr w:rsidR="00BC68CD" w:rsidRPr="00EE0884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Pr="00EE0884" w:rsidRDefault="00BC68CD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Pr="00EE0884" w:rsidRDefault="00BC68CD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Pr="00EE0884" w:rsidRDefault="00B53A09" w:rsidP="00D96C73">
            <w:pPr>
              <w:pStyle w:val="NormalWeb"/>
            </w:pPr>
            <w:r w:rsidRPr="00EE0884">
              <w:t>U PF DO USUÁRIO QUE REALIZOU A EXCLUSAO DO LANCAMENTO MANUAL</w:t>
            </w:r>
          </w:p>
        </w:tc>
      </w:tr>
      <w:tr w:rsidR="00B53A09" w:rsidRPr="00EE0884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Pr="00EE0884" w:rsidRDefault="00B53A09" w:rsidP="00095B5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Pr="00EE0884" w:rsidRDefault="00B53A0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Pr="00EE0884" w:rsidRDefault="00B53A09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Pr="00EE0884" w:rsidRDefault="00B53A09" w:rsidP="00D96C73">
            <w:pPr>
              <w:pStyle w:val="NormalWeb"/>
            </w:pPr>
            <w:r w:rsidRPr="00EE0884">
              <w:t>DATA DE EXCLUSAO DO LANCAMENTO MANUAL</w:t>
            </w:r>
          </w:p>
        </w:tc>
      </w:tr>
    </w:tbl>
    <w:p w14:paraId="6EF5265C" w14:textId="44DCF493" w:rsidR="00631089" w:rsidRPr="00EE0884" w:rsidRDefault="00D25D66" w:rsidP="00631089">
      <w:pPr>
        <w:ind w:left="0"/>
      </w:pPr>
      <w:r w:rsidRPr="00EE0884">
        <w:tab/>
      </w:r>
      <w:r w:rsidRPr="00EE0884">
        <w:tab/>
      </w:r>
      <w:r w:rsidRPr="00EE0884">
        <w:tab/>
      </w:r>
    </w:p>
    <w:p w14:paraId="5E892AAD" w14:textId="4ED6E7E1" w:rsidR="004B6BE3" w:rsidRPr="00EE0884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36" w:name="_Toc448733995"/>
      <w:bookmarkStart w:id="37" w:name="_Toc459218470"/>
      <w:r w:rsidR="004B6BE3" w:rsidRPr="00EE0884">
        <w:lastRenderedPageBreak/>
        <w:t xml:space="preserve">Tabela </w:t>
      </w:r>
      <w:proofErr w:type="gramStart"/>
      <w:r w:rsidR="004B6BE3" w:rsidRPr="00EE0884">
        <w:t>TA</w:t>
      </w:r>
      <w:proofErr w:type="gramEnd"/>
      <w:r w:rsidR="004B6BE3" w:rsidRPr="00EE0884">
        <w:t>_DETALHE_STR</w:t>
      </w:r>
      <w:bookmarkEnd w:id="36"/>
      <w:bookmarkEnd w:id="37"/>
    </w:p>
    <w:p w14:paraId="3509A256" w14:textId="561EFEC7" w:rsidR="000601E8" w:rsidRPr="00EE0884" w:rsidRDefault="00665B63" w:rsidP="000601E8">
      <w:pPr>
        <w:pStyle w:val="GERERequisito"/>
      </w:pPr>
      <w:bookmarkStart w:id="38" w:name="_Toc448733996"/>
      <w:bookmarkStart w:id="39" w:name="_Toc459218471"/>
      <w:r>
        <w:t>[TA005</w:t>
      </w:r>
      <w:r w:rsidR="000601E8" w:rsidRPr="00EE0884">
        <w:t xml:space="preserve">] </w:t>
      </w:r>
      <w:proofErr w:type="gramStart"/>
      <w:r w:rsidR="000601E8" w:rsidRPr="00EE0884">
        <w:t>TA</w:t>
      </w:r>
      <w:proofErr w:type="gramEnd"/>
      <w:r w:rsidR="000601E8" w:rsidRPr="00EE0884">
        <w:t>_DETALHE_STR</w:t>
      </w:r>
      <w:bookmarkEnd w:id="38"/>
      <w:bookmarkEnd w:id="3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Pr="00EE0884" w:rsidRDefault="000601E8" w:rsidP="000601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E0884" w:rsidRDefault="003D058D" w:rsidP="003D058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rFonts w:ascii="Times" w:hAnsi="Times"/>
                <w:szCs w:val="20"/>
                <w:lang w:val="pt-BR" w:eastAsia="en-US"/>
              </w:rPr>
              <w:t xml:space="preserve">Sequencial da Tabela </w:t>
            </w:r>
            <w:proofErr w:type="spellStart"/>
            <w:r w:rsidRPr="00EE0884">
              <w:rPr>
                <w:rFonts w:ascii="Times" w:hAnsi="Times"/>
                <w:szCs w:val="20"/>
                <w:lang w:val="pt-BR" w:eastAsia="en-US"/>
              </w:rPr>
              <w:t>TA_Arquivo_Detalhe</w:t>
            </w:r>
            <w:proofErr w:type="spellEnd"/>
          </w:p>
        </w:tc>
      </w:tr>
      <w:tr w:rsidR="000847EE" w:rsidRPr="00EE0884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Pr="00EE0884" w:rsidRDefault="000847EE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Pr="00EE0884" w:rsidRDefault="000847EE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Pr="00EE0884" w:rsidRDefault="000847EE" w:rsidP="00631089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Pr="00EE0884" w:rsidRDefault="000F116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Pr="00EE0884" w:rsidRDefault="000847EE" w:rsidP="003D058D">
            <w:pPr>
              <w:pStyle w:val="NormalWeb"/>
            </w:pPr>
            <w:r w:rsidRPr="00EE0884">
              <w:t>Código do Convênio Bancário estabelecido com o Banco Debitado</w:t>
            </w:r>
          </w:p>
        </w:tc>
      </w:tr>
      <w:tr w:rsidR="00631089" w:rsidRPr="00EE0884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Pr="00EE0884" w:rsidRDefault="003D058D" w:rsidP="003D058D">
            <w:pPr>
              <w:pStyle w:val="NormalWeb"/>
            </w:pPr>
            <w:proofErr w:type="spellStart"/>
            <w:r w:rsidRPr="00EE0884">
              <w:t>Fk</w:t>
            </w:r>
            <w:proofErr w:type="spellEnd"/>
            <w:r w:rsidRPr="00EE0884">
              <w:t xml:space="preserve"> do Sequencial da Tabela </w:t>
            </w:r>
            <w:proofErr w:type="spellStart"/>
            <w:r w:rsidRPr="00EE0884">
              <w:t>Ta_Arquivos</w:t>
            </w:r>
            <w:proofErr w:type="spellEnd"/>
            <w:r w:rsidRPr="00EE0884">
              <w:t xml:space="preserve"> STR </w:t>
            </w:r>
          </w:p>
        </w:tc>
      </w:tr>
      <w:tr w:rsidR="00631089" w:rsidRPr="00EE0884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Tipo do Valor Informativo, Podendo Ser: </w:t>
            </w:r>
          </w:p>
          <w:p w14:paraId="44FD3B2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01 - VALOR REAL </w:t>
            </w:r>
          </w:p>
          <w:p w14:paraId="41D3570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02 - ICMS PARCELA DO ESTADO </w:t>
            </w:r>
          </w:p>
          <w:p w14:paraId="63BE9E2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03 - ICMS PARCELA DO MUNICIPIO </w:t>
            </w:r>
          </w:p>
          <w:p w14:paraId="22C62C9D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04 - ICMS FUNDEB </w:t>
            </w:r>
          </w:p>
          <w:p w14:paraId="27AA52D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05 - ICMS PRINCIPAL SEM MULTA </w:t>
            </w:r>
          </w:p>
          <w:p w14:paraId="4C38A060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06 - ICMS PRINCIPAL COM MULTA </w:t>
            </w:r>
          </w:p>
          <w:p w14:paraId="336D6B6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07 - ICMS HONORÁRIOS </w:t>
            </w:r>
          </w:p>
          <w:p w14:paraId="07BE10CF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08 - ICMS ACRSCIMOS LEGAIS </w:t>
            </w:r>
          </w:p>
          <w:p w14:paraId="21978621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09 - IPVA TOTAL </w:t>
            </w:r>
          </w:p>
          <w:p w14:paraId="4D016AEB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10 - IPVA PARCELA ESTADO </w:t>
            </w:r>
          </w:p>
          <w:p w14:paraId="4A6F856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11 - IPVA PARCELA MUNICIPIO </w:t>
            </w:r>
          </w:p>
          <w:p w14:paraId="335E6816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12 - ITCD </w:t>
            </w:r>
          </w:p>
          <w:p w14:paraId="47CBE46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13 - TAXAS </w:t>
            </w:r>
          </w:p>
          <w:p w14:paraId="7405A65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14 - MULTAS DE TRÂNSITO TOTAL </w:t>
            </w:r>
          </w:p>
          <w:p w14:paraId="17CB6BE4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15 - MULTAS DE TRÂNSITO PARCELA DO ESTADO </w:t>
            </w:r>
          </w:p>
          <w:p w14:paraId="71F6CF4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lastRenderedPageBreak/>
              <w:t xml:space="preserve">16 - MULTAS DE TRÂNSITO PARCELA FUNSET </w:t>
            </w:r>
          </w:p>
          <w:p w14:paraId="247B0BF9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17 - OUTRAS RECEITAS TRIBUTÁRIAS </w:t>
            </w:r>
          </w:p>
          <w:p w14:paraId="1F870B07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18 - OUTRAS RECEITAS NÃO TRIBUTÁRIAS </w:t>
            </w:r>
          </w:p>
          <w:p w14:paraId="1ABECE8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19 - GNRE TOTAL </w:t>
            </w:r>
          </w:p>
          <w:p w14:paraId="2505F9B8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20 - GNRE ICMS </w:t>
            </w:r>
          </w:p>
          <w:p w14:paraId="7149D82A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21 - GNRE OUTRAS RECEITAS </w:t>
            </w:r>
          </w:p>
          <w:p w14:paraId="38F6B8A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22 - GNRE A CLASSIFICAR </w:t>
            </w:r>
          </w:p>
          <w:p w14:paraId="6C176A3C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23 - RECEITAS A CLASSIFICAR </w:t>
            </w:r>
          </w:p>
          <w:p w14:paraId="59537223" w14:textId="77777777" w:rsidR="003D058D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24 - MULTAS DE TRÂNSITO - PARCELA RODOVIÁRIA FEDERAL </w:t>
            </w:r>
          </w:p>
          <w:p w14:paraId="13211CB3" w14:textId="6D0746D7" w:rsidR="00631089" w:rsidRPr="00EE0884" w:rsidRDefault="003D058D" w:rsidP="00B53A09">
            <w:pPr>
              <w:pStyle w:val="NormalWeb"/>
              <w:spacing w:before="0" w:beforeAutospacing="0" w:after="0" w:afterAutospacing="0"/>
            </w:pPr>
            <w:r w:rsidRPr="00EE0884">
              <w:t xml:space="preserve">25 - TODOS </w:t>
            </w:r>
          </w:p>
        </w:tc>
      </w:tr>
      <w:tr w:rsidR="00631089" w:rsidRPr="00EE0884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Pr="00EE0884" w:rsidRDefault="000601E8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Pr="00EE0884" w:rsidRDefault="00631089" w:rsidP="00631089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Pr="00EE0884" w:rsidRDefault="003D058D" w:rsidP="003D058D">
            <w:pPr>
              <w:pStyle w:val="NormalWeb"/>
            </w:pPr>
            <w:r w:rsidRPr="00EE0884">
              <w:t xml:space="preserve">VALOR INFORMATIVO </w:t>
            </w:r>
          </w:p>
        </w:tc>
      </w:tr>
    </w:tbl>
    <w:p w14:paraId="2DD9C871" w14:textId="77777777" w:rsidR="00631089" w:rsidRPr="00EE0884" w:rsidRDefault="00631089" w:rsidP="00631089">
      <w:pPr>
        <w:ind w:left="0"/>
      </w:pPr>
    </w:p>
    <w:p w14:paraId="779C7656" w14:textId="5D0DA162" w:rsidR="004B6BE3" w:rsidRPr="00EE0884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0" w:name="_Toc448733997"/>
      <w:bookmarkStart w:id="41" w:name="_Toc459218472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_ARQUIVO_ERROS</w:t>
      </w:r>
      <w:r w:rsidR="004B6BE3" w:rsidRPr="00EE0884">
        <w:t>_STR</w:t>
      </w:r>
      <w:bookmarkEnd w:id="40"/>
      <w:bookmarkEnd w:id="41"/>
    </w:p>
    <w:p w14:paraId="7D6354F0" w14:textId="5120FD8C" w:rsidR="00631089" w:rsidRPr="00EE0884" w:rsidRDefault="00665B63" w:rsidP="003D058D">
      <w:pPr>
        <w:pStyle w:val="GERERequisito"/>
      </w:pPr>
      <w:bookmarkStart w:id="42" w:name="_Toc448733998"/>
      <w:bookmarkStart w:id="43" w:name="_Toc459218473"/>
      <w:r>
        <w:t>[TA006</w:t>
      </w:r>
      <w:r w:rsidR="00631089" w:rsidRPr="00EE0884">
        <w:t xml:space="preserve">] </w:t>
      </w:r>
      <w:proofErr w:type="gramStart"/>
      <w:r w:rsidR="00631089" w:rsidRPr="00EE0884">
        <w:t>TA</w:t>
      </w:r>
      <w:proofErr w:type="gramEnd"/>
      <w:r w:rsidR="00631089" w:rsidRPr="00EE0884">
        <w:t>_ARQUIVO_ERROS_STR</w:t>
      </w:r>
      <w:bookmarkEnd w:id="42"/>
      <w:bookmarkEnd w:id="4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:rsidRPr="00EE0884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Pr="00EE0884" w:rsidRDefault="00631089" w:rsidP="00631089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631089" w:rsidRPr="00EE0884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Pr="00EE0884" w:rsidRDefault="00CC4841" w:rsidP="00CC4841">
            <w:pPr>
              <w:pStyle w:val="NormalWeb"/>
            </w:pPr>
            <w:r w:rsidRPr="00EE0884"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:rsidRPr="00EE0884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Pr="00EE0884" w:rsidRDefault="003D058D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Pr="00EE0884" w:rsidRDefault="003D058D" w:rsidP="00631089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Pr="00EE0884" w:rsidRDefault="00CC4841" w:rsidP="00631089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Pr="00EE0884" w:rsidRDefault="00CC4841" w:rsidP="00631089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Pr="00EE0884" w:rsidRDefault="00CC4841" w:rsidP="00CC4841">
            <w:pPr>
              <w:pStyle w:val="NormalWeb"/>
            </w:pPr>
            <w:r w:rsidRPr="00EE0884">
              <w:t xml:space="preserve">ID </w:t>
            </w:r>
            <w:proofErr w:type="spellStart"/>
            <w:r w:rsidRPr="00EE0884">
              <w:t>Codigo</w:t>
            </w:r>
            <w:proofErr w:type="spellEnd"/>
            <w:r w:rsidRPr="00EE0884">
              <w:t xml:space="preserve"> de Rejeição da Tabela TA_TIPO_REJEICAO_ARQUIVOS </w:t>
            </w:r>
          </w:p>
        </w:tc>
      </w:tr>
    </w:tbl>
    <w:p w14:paraId="4874B42F" w14:textId="77777777" w:rsidR="004B6BE3" w:rsidRPr="00EE0884" w:rsidRDefault="004B6BE3" w:rsidP="003D058D">
      <w:pPr>
        <w:ind w:left="0"/>
      </w:pPr>
    </w:p>
    <w:p w14:paraId="3B81A6D1" w14:textId="77777777" w:rsidR="00D96C73" w:rsidRPr="00EE0884" w:rsidRDefault="00D96C73" w:rsidP="003D058D">
      <w:pPr>
        <w:ind w:left="0"/>
      </w:pPr>
    </w:p>
    <w:p w14:paraId="5172D713" w14:textId="6D251986" w:rsidR="00D96C73" w:rsidRPr="00EE0884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4" w:name="_Toc448733999"/>
      <w:bookmarkStart w:id="45" w:name="_Toc459218474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_RESUMO_STR</w:t>
      </w:r>
      <w:bookmarkEnd w:id="44"/>
      <w:bookmarkEnd w:id="45"/>
    </w:p>
    <w:p w14:paraId="3DB1D862" w14:textId="4D964251" w:rsidR="00D96C73" w:rsidRPr="00EE0884" w:rsidRDefault="00665B63" w:rsidP="00D96C73">
      <w:pPr>
        <w:pStyle w:val="GERERequisito"/>
      </w:pPr>
      <w:bookmarkStart w:id="46" w:name="_Toc448734000"/>
      <w:bookmarkStart w:id="47" w:name="_Toc459218475"/>
      <w:r>
        <w:t>[TA007</w:t>
      </w:r>
      <w:r w:rsidR="00D96C73" w:rsidRPr="00EE0884">
        <w:t xml:space="preserve">] </w:t>
      </w:r>
      <w:proofErr w:type="gramStart"/>
      <w:r w:rsidR="00D96C73" w:rsidRPr="00EE0884">
        <w:t>TA</w:t>
      </w:r>
      <w:proofErr w:type="gramEnd"/>
      <w:r w:rsidR="00D96C73" w:rsidRPr="00EE0884">
        <w:t>_RESUMO_STR</w:t>
      </w:r>
      <w:bookmarkEnd w:id="46"/>
      <w:bookmarkEnd w:id="4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:rsidRPr="00EE0884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Pr="00EE0884" w:rsidRDefault="00D96C73" w:rsidP="0013190C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Pr="00EE0884" w:rsidRDefault="00D96C73" w:rsidP="00D96C7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3190C" w:rsidRPr="00EE0884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Pr="00EE0884" w:rsidRDefault="00D96C73" w:rsidP="0013190C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Pr="00EE0884" w:rsidRDefault="00D96C73" w:rsidP="00D96C73">
            <w:pPr>
              <w:pStyle w:val="NormalWeb"/>
            </w:pPr>
            <w:r w:rsidRPr="00EE0884">
              <w:t>DATA DA ARRECADAÇÃO ( DD/MM/YYYY)</w:t>
            </w:r>
          </w:p>
        </w:tc>
      </w:tr>
      <w:tr w:rsidR="0013190C" w:rsidRPr="00EE0884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Pr="00EE0884" w:rsidRDefault="00D96C73" w:rsidP="00D96C73">
            <w:pPr>
              <w:pStyle w:val="NormalWeb"/>
            </w:pPr>
            <w:r w:rsidRPr="00EE0884">
              <w:t>ID DO BANCO DEBITADO</w:t>
            </w:r>
          </w:p>
        </w:tc>
      </w:tr>
      <w:tr w:rsidR="0013190C" w:rsidRPr="00EE0884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Pr="00EE0884" w:rsidRDefault="00D96C73" w:rsidP="00D96C73">
            <w:pPr>
              <w:pStyle w:val="NormalWeb"/>
            </w:pPr>
            <w:r w:rsidRPr="00EE0884">
              <w:t>ID DO CONVÊNIO BANCÁRIO</w:t>
            </w:r>
          </w:p>
        </w:tc>
      </w:tr>
      <w:tr w:rsidR="0013190C" w:rsidRPr="00EE0884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Pr="00EE0884" w:rsidRDefault="00D96C73" w:rsidP="0013190C">
            <w:pPr>
              <w:pStyle w:val="TableContent"/>
              <w:ind w:left="0"/>
              <w:jc w:val="center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Pr="00EE0884" w:rsidRDefault="00D96C73" w:rsidP="00D96C73">
            <w:pPr>
              <w:pStyle w:val="NormalWeb"/>
            </w:pPr>
            <w:r w:rsidRPr="00EE0884">
              <w:t>VALOR TOTAL LANCAMENTO STR</w:t>
            </w:r>
          </w:p>
        </w:tc>
      </w:tr>
      <w:tr w:rsidR="0013190C" w:rsidRPr="00EE0884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Pr="00EE0884" w:rsidRDefault="00D96C73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Pr="00EE0884" w:rsidRDefault="00D96C73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Pr="00EE0884" w:rsidRDefault="00DB5FBC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Pr="00EE0884" w:rsidRDefault="00D96C73" w:rsidP="00D96C73">
            <w:pPr>
              <w:pStyle w:val="NormalWeb"/>
            </w:pPr>
            <w:r w:rsidRPr="00EE0884">
              <w:t>DATA DA RECEPCÇÃO DO ARQUIVO CONSOLIDADO</w:t>
            </w:r>
          </w:p>
        </w:tc>
      </w:tr>
      <w:tr w:rsidR="00372AAD" w:rsidRPr="00EE0884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PARCIAIS</w:t>
            </w:r>
          </w:p>
          <w:p w14:paraId="12279660" w14:textId="29E9F244" w:rsidR="00372AAD" w:rsidRPr="00EE0884" w:rsidRDefault="00372AAD" w:rsidP="00D96C73">
            <w:pPr>
              <w:pStyle w:val="NormalWeb"/>
            </w:pPr>
            <w:r w:rsidRPr="00EE0884">
              <w:t>Tipo de arquivo (1-online )</w:t>
            </w:r>
          </w:p>
        </w:tc>
      </w:tr>
      <w:tr w:rsidR="00372AAD" w:rsidRPr="00EE0884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Pr="00EE0884" w:rsidRDefault="00372AAD" w:rsidP="00D96C73">
            <w:pPr>
              <w:pStyle w:val="NormalWeb"/>
            </w:pPr>
            <w:r w:rsidRPr="00EE0884">
              <w:t>VALOR TOTAL RECEPCIONADO PARCIAL</w:t>
            </w:r>
          </w:p>
          <w:p w14:paraId="5C541E69" w14:textId="1BF8E8D0" w:rsidR="00FF085B" w:rsidRPr="00EE0884" w:rsidRDefault="00FF085B" w:rsidP="00D96C73">
            <w:pPr>
              <w:pStyle w:val="NormalWeb"/>
            </w:pPr>
            <w:r w:rsidRPr="00EE0884">
              <w:t>Tipo de arquivo (1-online)</w:t>
            </w:r>
          </w:p>
        </w:tc>
      </w:tr>
      <w:tr w:rsidR="00372AAD" w:rsidRPr="00EE0884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Pr="00EE0884" w:rsidRDefault="00372AAD" w:rsidP="00D96C73">
            <w:pPr>
              <w:pStyle w:val="NormalWeb"/>
            </w:pPr>
            <w:r w:rsidRPr="00EE0884">
              <w:t>QUANTIDADE DE DOCUMENTOS RECEPCIONADOS DOS ARQUIVOS DE ARRECADAÇÃO CONSOLIDADO</w:t>
            </w:r>
          </w:p>
          <w:p w14:paraId="616662F7" w14:textId="098BB79F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Pr="00EE0884" w:rsidRDefault="00372AAD" w:rsidP="00D96C73">
            <w:pPr>
              <w:pStyle w:val="NormalWeb"/>
            </w:pPr>
            <w:r w:rsidRPr="00EE0884">
              <w:t>VALOR TOTAL RECEPCIONADO CONSOLIDADO</w:t>
            </w:r>
          </w:p>
          <w:p w14:paraId="1A43E681" w14:textId="336EE78C" w:rsidR="00FF085B" w:rsidRPr="00EE0884" w:rsidRDefault="00FF085B" w:rsidP="00D96C73">
            <w:pPr>
              <w:pStyle w:val="NormalWeb"/>
            </w:pPr>
            <w:r w:rsidRPr="00EE0884">
              <w:t>Tipo de arquivo (2-consolidado)</w:t>
            </w:r>
          </w:p>
        </w:tc>
      </w:tr>
      <w:tr w:rsidR="00372AAD" w:rsidRPr="00EE0884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Pr="00EE0884" w:rsidRDefault="00372AAD" w:rsidP="00296C00">
            <w:pPr>
              <w:pStyle w:val="NormalWeb"/>
            </w:pPr>
            <w:r w:rsidRPr="00EE0884">
              <w:t>VALOR TOTAL PAGAMENTOS PROCESSADOS PARCIAIS ( 1 -TPAR )</w:t>
            </w:r>
          </w:p>
        </w:tc>
      </w:tr>
      <w:tr w:rsidR="00372AAD" w:rsidRPr="00EE0884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Pr="00EE0884" w:rsidRDefault="00372AAD" w:rsidP="00296C00">
            <w:pPr>
              <w:pStyle w:val="NormalWeb"/>
            </w:pPr>
            <w:r w:rsidRPr="00EE0884">
              <w:t>QUANTIDADE DE PAGAMENTOS PROCESSADOS PARCIAIS (1 -TPAR )</w:t>
            </w:r>
          </w:p>
        </w:tc>
      </w:tr>
      <w:tr w:rsidR="00372AAD" w:rsidRPr="00EE0884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Pr="00EE0884" w:rsidRDefault="00372AAD" w:rsidP="00296C00">
            <w:pPr>
              <w:pStyle w:val="NormalWeb"/>
            </w:pPr>
            <w:r w:rsidRPr="00EE0884">
              <w:t>VALOR TOTAL PAGAMENTOS PROCESSADOS CONSOLIDADOS ( 2 -BDAR )</w:t>
            </w:r>
          </w:p>
        </w:tc>
      </w:tr>
      <w:tr w:rsidR="00372AAD" w:rsidRPr="00EE0884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Pr="00EE0884" w:rsidRDefault="00372AAD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Pr="00EE0884" w:rsidRDefault="00372AAD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Pr="00EE0884" w:rsidRDefault="00372AAD" w:rsidP="00296C00">
            <w:pPr>
              <w:pStyle w:val="NormalWeb"/>
            </w:pPr>
            <w:r w:rsidRPr="00EE0884">
              <w:t>QUANTIDADE DE PAGAMENTOS PROCESSADOS CONSOLIDADOS ( 2 - BDAR )</w:t>
            </w:r>
          </w:p>
        </w:tc>
      </w:tr>
      <w:tr w:rsidR="0013190C" w:rsidRPr="00EE0884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Pr="00EE0884" w:rsidRDefault="00296C00" w:rsidP="00296C00">
            <w:pPr>
              <w:pStyle w:val="NormalWeb"/>
            </w:pPr>
            <w:r w:rsidRPr="00EE0884">
              <w:t xml:space="preserve">1 - </w:t>
            </w:r>
            <w:proofErr w:type="gramStart"/>
            <w:r w:rsidRPr="00EE0884">
              <w:t>CONCILIADO ,</w:t>
            </w:r>
            <w:proofErr w:type="gramEnd"/>
            <w:r w:rsidRPr="00EE0884">
              <w:t xml:space="preserve"> </w:t>
            </w:r>
          </w:p>
          <w:p w14:paraId="2FAE4BB9" w14:textId="3B056BF0" w:rsidR="00296C00" w:rsidRPr="00EE0884" w:rsidRDefault="00296C00" w:rsidP="00296C00">
            <w:pPr>
              <w:pStyle w:val="NormalWeb"/>
            </w:pPr>
            <w:r w:rsidRPr="00EE0884">
              <w:t xml:space="preserve">2 - NÃO CONCILIADO </w:t>
            </w:r>
          </w:p>
        </w:tc>
      </w:tr>
      <w:tr w:rsidR="0013190C" w:rsidRPr="00EE0884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Pr="00EE0884" w:rsidRDefault="00296C00" w:rsidP="00D96C73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Pr="00EE0884" w:rsidRDefault="00296C00" w:rsidP="00D96C7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Pr="00EE0884" w:rsidRDefault="00296C00" w:rsidP="00296C00">
            <w:pPr>
              <w:pStyle w:val="NormalWeb"/>
            </w:pPr>
            <w:r w:rsidRPr="00EE0884">
              <w:t xml:space="preserve">DATA E HORA DO ULTIMO PROCESSAMENTO DE CONCILIAÇÃO REALIZADO. </w:t>
            </w:r>
          </w:p>
        </w:tc>
      </w:tr>
    </w:tbl>
    <w:p w14:paraId="77E96FCC" w14:textId="77777777" w:rsidR="00D96C73" w:rsidRPr="00EE0884" w:rsidRDefault="00D96C73" w:rsidP="003D058D">
      <w:pPr>
        <w:ind w:left="0"/>
      </w:pPr>
    </w:p>
    <w:p w14:paraId="110F2AAB" w14:textId="77777777" w:rsidR="0013190C" w:rsidRPr="00EE0884" w:rsidRDefault="0013190C" w:rsidP="003D058D">
      <w:pPr>
        <w:ind w:left="0"/>
      </w:pPr>
    </w:p>
    <w:p w14:paraId="0DE49274" w14:textId="77777777" w:rsidR="0013190C" w:rsidRPr="00EE0884" w:rsidRDefault="0013190C" w:rsidP="003D058D">
      <w:pPr>
        <w:ind w:left="0"/>
      </w:pPr>
    </w:p>
    <w:p w14:paraId="43D7D827" w14:textId="5816B679" w:rsidR="00895CE0" w:rsidRPr="00EE0884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8" w:name="_Toc448734001"/>
      <w:bookmarkStart w:id="49" w:name="_Toc45921847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2C3F22" w:rsidRPr="00EE0884">
        <w:t>BANCO_AGENCIAS</w:t>
      </w:r>
      <w:bookmarkEnd w:id="48"/>
      <w:bookmarkEnd w:id="49"/>
    </w:p>
    <w:p w14:paraId="4A8C310D" w14:textId="438619AE" w:rsidR="00895CE0" w:rsidRPr="00EE0884" w:rsidRDefault="00811FA8" w:rsidP="00895CE0">
      <w:pPr>
        <w:pStyle w:val="GERERequisito"/>
      </w:pPr>
      <w:bookmarkStart w:id="50" w:name="_Toc448734002"/>
      <w:bookmarkStart w:id="51" w:name="_Toc459218477"/>
      <w:r w:rsidRPr="00EE0884">
        <w:t>[TA</w:t>
      </w:r>
      <w:r w:rsidR="00895CE0" w:rsidRPr="00EE0884">
        <w:t>00</w:t>
      </w:r>
      <w:r w:rsidR="00665B63">
        <w:t>8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BANCO_AGENCIAS</w:t>
      </w:r>
      <w:bookmarkEnd w:id="50"/>
      <w:bookmarkEnd w:id="51"/>
    </w:p>
    <w:p w14:paraId="7F42943D" w14:textId="77777777" w:rsidR="00895CE0" w:rsidRPr="00EE0884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:rsidRPr="00EE0884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Pr="00EE0884" w:rsidRDefault="00281E17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Pr="00EE0884" w:rsidRDefault="00886EE3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Pr="00EE0884" w:rsidRDefault="00515AB2" w:rsidP="001973A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973A5" w:rsidRPr="00EE0884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YlCMkgqGAqACBgOW" w:history="1">
              <w:r w:rsidRPr="00EE0884">
                <w:rPr>
                  <w:lang w:val="pt-BR"/>
                </w:rPr>
                <w:t>TA_BANCOS.ID_BANCO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1973A5" w:rsidRPr="00EE0884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1973A5" w:rsidRPr="00EE0884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Agência</w:t>
            </w:r>
          </w:p>
        </w:tc>
      </w:tr>
      <w:tr w:rsidR="001973A5" w:rsidRPr="00EE0884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 Agência Arrecadadora</w:t>
            </w:r>
          </w:p>
        </w:tc>
      </w:tr>
      <w:tr w:rsidR="001973A5" w:rsidRPr="00EE0884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 da Agência Arrecadadora</w:t>
            </w:r>
          </w:p>
        </w:tc>
      </w:tr>
      <w:tr w:rsidR="001973A5" w:rsidRPr="00EE0884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X Agência </w:t>
            </w:r>
          </w:p>
          <w:p w14:paraId="59408B8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ATIVA , 2 - CANCELADA</w:t>
            </w:r>
          </w:p>
        </w:tc>
      </w:tr>
      <w:tr w:rsidR="001973A5" w:rsidRPr="00EE0884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NUMERO_CONTA_CORRENTE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Corrente da Agência</w:t>
            </w:r>
          </w:p>
        </w:tc>
      </w:tr>
      <w:tr w:rsidR="001973A5" w:rsidRPr="00EE0884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Digito da Conta Corrente da Agência</w:t>
            </w:r>
          </w:p>
        </w:tc>
      </w:tr>
      <w:tr w:rsidR="001973A5" w:rsidRPr="00EE0884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577974CF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EE0884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1973A5" w:rsidRPr="00EE0884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E0884" w:rsidRDefault="001973A5" w:rsidP="001973A5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Correspondências da Agência Arrecadadora</w:t>
            </w:r>
          </w:p>
        </w:tc>
      </w:tr>
      <w:tr w:rsidR="00503335" w:rsidRPr="00EE0884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Pr="00EE0884" w:rsidRDefault="00503335" w:rsidP="001973A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Pr="00EE0884" w:rsidRDefault="00503335" w:rsidP="001973A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Centralizadora ( 1 –SIM, 2 – NÃO )</w:t>
            </w:r>
          </w:p>
        </w:tc>
      </w:tr>
    </w:tbl>
    <w:p w14:paraId="33B0C395" w14:textId="77777777" w:rsidR="00895CE0" w:rsidRPr="00EE0884" w:rsidRDefault="00895CE0" w:rsidP="001973A5">
      <w:pPr>
        <w:spacing w:before="60" w:after="60"/>
        <w:ind w:left="0"/>
      </w:pPr>
    </w:p>
    <w:p w14:paraId="1F4BEBF2" w14:textId="7ACE419F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2" w:name="_Toc448734003"/>
      <w:bookmarkStart w:id="53" w:name="_Toc459218478"/>
      <w:r w:rsidRPr="00EE0884">
        <w:t xml:space="preserve">Tabela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BANCOS</w:t>
      </w:r>
      <w:bookmarkEnd w:id="52"/>
      <w:bookmarkEnd w:id="53"/>
    </w:p>
    <w:p w14:paraId="3EA75AF6" w14:textId="77777777" w:rsidR="00895CE0" w:rsidRPr="00EE0884" w:rsidRDefault="00895CE0" w:rsidP="00895CE0"/>
    <w:p w14:paraId="3559641D" w14:textId="583532A8" w:rsidR="00895CE0" w:rsidRPr="00EE0884" w:rsidRDefault="00811FA8" w:rsidP="00895CE0">
      <w:pPr>
        <w:pStyle w:val="GERERequisito"/>
      </w:pPr>
      <w:bookmarkStart w:id="54" w:name="_Toc448734004"/>
      <w:bookmarkStart w:id="55" w:name="_Toc459218479"/>
      <w:r w:rsidRPr="00EE0884">
        <w:t>[TA</w:t>
      </w:r>
      <w:r w:rsidR="00895CE0" w:rsidRPr="00EE0884">
        <w:t>00</w:t>
      </w:r>
      <w:r w:rsidR="00665B63">
        <w:t>9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BANCOS</w:t>
      </w:r>
      <w:bookmarkEnd w:id="54"/>
      <w:bookmarkEnd w:id="5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Banco</w:t>
            </w:r>
          </w:p>
        </w:tc>
      </w:tr>
      <w:tr w:rsidR="007F52BA" w:rsidRPr="00EE0884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Banco </w:t>
            </w:r>
          </w:p>
          <w:p w14:paraId="25CD93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ATIVO, 2- CANCELADO</w:t>
            </w:r>
          </w:p>
        </w:tc>
      </w:tr>
      <w:tr w:rsidR="0088493D" w:rsidRPr="00EE0884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Pr="00EE0884" w:rsidRDefault="0088493D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Pr="00EE0884" w:rsidRDefault="0088493D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Pr="00EE0884" w:rsidRDefault="0088493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Pr="00EE0884" w:rsidRDefault="0088493D" w:rsidP="00D703D4">
            <w:pPr>
              <w:pStyle w:val="NormalWeb"/>
            </w:pPr>
            <w:r w:rsidRPr="00EE0884">
              <w:t xml:space="preserve">CNPJ RAIZ DO BANCO ARRECADADOR </w:t>
            </w:r>
          </w:p>
        </w:tc>
      </w:tr>
    </w:tbl>
    <w:p w14:paraId="416270B8" w14:textId="77777777" w:rsidR="00895CE0" w:rsidRPr="00EE0884" w:rsidRDefault="00895CE0" w:rsidP="007F52BA">
      <w:pPr>
        <w:spacing w:before="60" w:after="60"/>
        <w:ind w:left="0"/>
      </w:pPr>
    </w:p>
    <w:p w14:paraId="103FEFBA" w14:textId="33E2130E" w:rsidR="00895CE0" w:rsidRPr="00EE0884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6" w:name="_Toc448734005"/>
      <w:bookmarkStart w:id="57" w:name="_Toc459218480"/>
      <w:r w:rsidRPr="00EE0884">
        <w:t>Tabela</w:t>
      </w:r>
      <w:r w:rsidR="007F52BA" w:rsidRPr="00EE0884">
        <w:t xml:space="preserve"> </w:t>
      </w:r>
      <w:proofErr w:type="gramStart"/>
      <w:r w:rsidR="007F52BA" w:rsidRPr="00EE0884">
        <w:t>TA</w:t>
      </w:r>
      <w:proofErr w:type="gramEnd"/>
      <w:r w:rsidR="007F52BA" w:rsidRPr="00EE0884">
        <w:t>_</w:t>
      </w:r>
      <w:r w:rsidR="002C3F22" w:rsidRPr="00EE0884">
        <w:t>CONVENIOS_ARREC</w:t>
      </w:r>
      <w:bookmarkEnd w:id="56"/>
      <w:bookmarkEnd w:id="57"/>
    </w:p>
    <w:p w14:paraId="7FDC6AC3" w14:textId="77777777" w:rsidR="00895CE0" w:rsidRPr="00EE0884" w:rsidRDefault="00895CE0" w:rsidP="00895CE0"/>
    <w:p w14:paraId="45F8C3E2" w14:textId="6D13A7E4" w:rsidR="00895CE0" w:rsidRPr="00EE0884" w:rsidRDefault="00811FA8" w:rsidP="00895CE0">
      <w:pPr>
        <w:pStyle w:val="GERERequisito"/>
      </w:pPr>
      <w:bookmarkStart w:id="58" w:name="_Toc448734006"/>
      <w:bookmarkStart w:id="59" w:name="_Toc459218481"/>
      <w:r w:rsidRPr="00EE0884">
        <w:t>[TA</w:t>
      </w:r>
      <w:r w:rsidR="00665B63">
        <w:t>010</w:t>
      </w:r>
      <w:r w:rsidR="00895CE0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CONVENIOS_ARREC</w:t>
      </w:r>
      <w:bookmarkEnd w:id="58"/>
      <w:bookmarkEnd w:id="5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Convênio Bancário</w:t>
            </w:r>
          </w:p>
        </w:tc>
      </w:tr>
      <w:tr w:rsidR="007F52BA" w:rsidRPr="00EE0884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Pr="00EE0884" w:rsidRDefault="00631089" w:rsidP="00631089">
            <w:pPr>
              <w:pStyle w:val="NormalWeb"/>
              <w:spacing w:before="0" w:beforeAutospacing="0"/>
            </w:pPr>
            <w:r w:rsidRPr="00EE0884">
              <w:t xml:space="preserve">Tipo de código de barra (1-GNRE; 2-DARE; 3 - IPVA; 4-SIMPLES NACIONAL; 5 - SEM BARRA </w:t>
            </w:r>
          </w:p>
          <w:p w14:paraId="688D2D30" w14:textId="1480899E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1-Ativo 2 - Cancelado</w:t>
            </w:r>
          </w:p>
        </w:tc>
      </w:tr>
      <w:tr w:rsidR="007F52BA" w:rsidRPr="00EE0884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"VFCMkgqGAqACBgOS"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631089" w:rsidRPr="00EE0884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Pr="00EE0884" w:rsidRDefault="00631089" w:rsidP="00631089">
            <w:pPr>
              <w:pStyle w:val="NormalWeb"/>
            </w:pPr>
            <w:r w:rsidRPr="00EE0884">
              <w:t xml:space="preserve">Versão do Arquivo que está </w:t>
            </w:r>
            <w:proofErr w:type="gramStart"/>
            <w:r w:rsidRPr="00EE0884">
              <w:t>sendo Processado</w:t>
            </w:r>
            <w:proofErr w:type="gramEnd"/>
            <w:r w:rsidRPr="00EE0884">
              <w:t xml:space="preserve"> novamente. </w:t>
            </w:r>
            <w:proofErr w:type="spellStart"/>
            <w:r w:rsidRPr="00EE0884">
              <w:t>Ex</w:t>
            </w:r>
            <w:proofErr w:type="spellEnd"/>
            <w:r w:rsidRPr="00EE0884">
              <w:t xml:space="preserve">: 01, 02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   </w:t>
            </w:r>
          </w:p>
        </w:tc>
      </w:tr>
      <w:tr w:rsidR="00631089" w:rsidRPr="00EE0884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Pr="00EE0884" w:rsidRDefault="00631089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Pr="00EE0884" w:rsidRDefault="00631089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Pr="00EE0884" w:rsidRDefault="00631089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027 - ICMS,   </w:t>
            </w:r>
          </w:p>
          <w:p w14:paraId="30C10A50" w14:textId="77777777" w:rsidR="00631089" w:rsidRPr="00DE625C" w:rsidRDefault="00631089" w:rsidP="00EE0884">
            <w:pPr>
              <w:pStyle w:val="NormalWeb"/>
              <w:spacing w:before="0" w:beforeAutospacing="0" w:after="0" w:afterAutospacing="0"/>
              <w:rPr>
                <w:lang w:val="es-419"/>
              </w:rPr>
            </w:pPr>
            <w:r w:rsidRPr="00DE625C">
              <w:rPr>
                <w:lang w:val="es-419"/>
              </w:rPr>
              <w:t xml:space="preserve">173 - IPVA , </w:t>
            </w:r>
          </w:p>
          <w:p w14:paraId="78B55F59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174 - OUTRAS RECEITAS TRIBUTÁRIAS, </w:t>
            </w:r>
          </w:p>
          <w:p w14:paraId="6117D3B0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175 - OUTRAS RECEITAS NÃO TRIBUTÁRIAS, </w:t>
            </w:r>
          </w:p>
          <w:p w14:paraId="6A20F89A" w14:textId="77777777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316 - GNRE,   </w:t>
            </w:r>
          </w:p>
          <w:p w14:paraId="4CA207F3" w14:textId="66047D9E" w:rsidR="00631089" w:rsidRPr="00EE0884" w:rsidRDefault="00631089" w:rsidP="00EE0884">
            <w:pPr>
              <w:pStyle w:val="NormalWeb"/>
              <w:spacing w:before="0" w:beforeAutospacing="0" w:after="0" w:afterAutospacing="0"/>
            </w:pPr>
            <w:r w:rsidRPr="00EE0884">
              <w:t xml:space="preserve">607 - SIMPLES NACIONAL </w:t>
            </w:r>
          </w:p>
        </w:tc>
      </w:tr>
    </w:tbl>
    <w:p w14:paraId="62315C33" w14:textId="28C88A22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0" w:name="_Toc448734007"/>
      <w:bookmarkStart w:id="61" w:name="_Toc459218482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CONVENIOS_TARIFAS</w:t>
      </w:r>
      <w:bookmarkEnd w:id="60"/>
      <w:bookmarkEnd w:id="61"/>
    </w:p>
    <w:p w14:paraId="1AAAF0F6" w14:textId="77777777" w:rsidR="002C3F22" w:rsidRPr="00EE0884" w:rsidRDefault="002C3F22" w:rsidP="002C3F22"/>
    <w:p w14:paraId="2AEADE71" w14:textId="261CBB0F" w:rsidR="002C3F22" w:rsidRPr="00EE0884" w:rsidRDefault="00811FA8" w:rsidP="002C3F22">
      <w:pPr>
        <w:pStyle w:val="GERERequisito"/>
      </w:pPr>
      <w:bookmarkStart w:id="62" w:name="_Toc448734008"/>
      <w:bookmarkStart w:id="63" w:name="_Toc459218483"/>
      <w:r w:rsidRPr="00EE0884">
        <w:t>[TA</w:t>
      </w:r>
      <w:r w:rsidR="002C3F22" w:rsidRPr="00EE0884">
        <w:t>0</w:t>
      </w:r>
      <w:r w:rsidR="00665B63">
        <w:t>11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CONVENIOS_TARIFAS</w:t>
      </w:r>
      <w:bookmarkEnd w:id="62"/>
      <w:bookmarkEnd w:id="6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Sequencial da Tarifa.</w:t>
            </w:r>
          </w:p>
        </w:tc>
      </w:tr>
      <w:tr w:rsidR="007F52BA" w:rsidRPr="00EE0884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Pr="00EE0884" w:rsidRDefault="00D674EC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2D52B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4--Outros Meios </w:t>
            </w:r>
          </w:p>
          <w:p w14:paraId="5928D6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620E5AF1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</w:t>
            </w:r>
            <w:r w:rsidR="00EE0884" w:rsidRPr="00EE0884">
              <w:rPr>
                <w:lang w:val="pt-BR"/>
              </w:rPr>
              <w:t>Início</w:t>
            </w:r>
            <w:r w:rsidRPr="00EE0884">
              <w:rPr>
                <w:lang w:val="pt-BR"/>
              </w:rPr>
              <w:t xml:space="preserve"> da Cobrança</w:t>
            </w:r>
          </w:p>
        </w:tc>
      </w:tr>
      <w:tr w:rsidR="007F52BA" w:rsidRPr="00EE0884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Fim da Cobrança da Tarifa</w:t>
            </w:r>
          </w:p>
        </w:tc>
      </w:tr>
      <w:tr w:rsidR="007F52BA" w:rsidRPr="00EE0884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Pr="00EE0884" w:rsidRDefault="0050333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Pr="00EE0884" w:rsidRDefault="007F52BA" w:rsidP="007F52BA">
      <w:pPr>
        <w:spacing w:before="60" w:after="60"/>
        <w:ind w:left="0"/>
      </w:pPr>
    </w:p>
    <w:p w14:paraId="3BB6A02F" w14:textId="77777777" w:rsidR="007F52BA" w:rsidRPr="00EE0884" w:rsidRDefault="007F52BA" w:rsidP="007F52BA">
      <w:pPr>
        <w:spacing w:before="60" w:after="60"/>
        <w:ind w:left="0"/>
      </w:pPr>
    </w:p>
    <w:p w14:paraId="0FEFAD29" w14:textId="402C89AE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4" w:name="_Toc448734009"/>
      <w:bookmarkStart w:id="65" w:name="_Toc459218484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DELEGACIA_AGENCIAS</w:t>
      </w:r>
      <w:bookmarkEnd w:id="64"/>
      <w:bookmarkEnd w:id="65"/>
    </w:p>
    <w:p w14:paraId="78D2B929" w14:textId="77777777" w:rsidR="002C3F22" w:rsidRPr="00EE0884" w:rsidRDefault="002C3F22" w:rsidP="002C3F22"/>
    <w:p w14:paraId="47164DBC" w14:textId="3740F136" w:rsidR="002C3F22" w:rsidRPr="00EE0884" w:rsidRDefault="00811FA8" w:rsidP="002C3F22">
      <w:pPr>
        <w:pStyle w:val="GERERequisito"/>
      </w:pPr>
      <w:bookmarkStart w:id="66" w:name="_Toc448734010"/>
      <w:bookmarkStart w:id="67" w:name="_Toc459218485"/>
      <w:r w:rsidRPr="00EE0884">
        <w:t>[TA</w:t>
      </w:r>
      <w:r w:rsidR="002C3F22" w:rsidRPr="00EE0884">
        <w:t>0</w:t>
      </w:r>
      <w:r w:rsidR="00665B63">
        <w:t>12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DELEGACIA_AGENCIAS</w:t>
      </w:r>
      <w:bookmarkEnd w:id="66"/>
      <w:bookmarkEnd w:id="6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das Unidade Regionais e ou Postos Fiscais que estão relacionadas com as </w:t>
            </w:r>
            <w:r w:rsidRPr="00EE0884">
              <w:rPr>
                <w:lang w:val="pt-BR"/>
              </w:rPr>
              <w:lastRenderedPageBreak/>
              <w:t>Delegacias Fazendárias</w:t>
            </w:r>
          </w:p>
        </w:tc>
      </w:tr>
      <w:tr w:rsidR="007F52BA" w:rsidRPr="00EE0884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Pr="00EE0884" w:rsidRDefault="00044E9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Pr="00EE0884" w:rsidRDefault="002C3F22" w:rsidP="007F52BA">
      <w:pPr>
        <w:spacing w:before="60" w:after="60"/>
        <w:ind w:left="0"/>
      </w:pPr>
    </w:p>
    <w:p w14:paraId="069C8200" w14:textId="06C7B2ED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8" w:name="_Toc448734011"/>
      <w:bookmarkStart w:id="69" w:name="_Toc45921848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Pr="00EE0884">
        <w:t>DELEGACIA_ENDERECO</w:t>
      </w:r>
      <w:bookmarkEnd w:id="68"/>
      <w:bookmarkEnd w:id="69"/>
    </w:p>
    <w:p w14:paraId="3D33DE91" w14:textId="77777777" w:rsidR="002C3F22" w:rsidRPr="00EE0884" w:rsidRDefault="002C3F22" w:rsidP="002C3F22"/>
    <w:p w14:paraId="09EE2CBB" w14:textId="2F814AA7" w:rsidR="002C3F22" w:rsidRPr="00EE0884" w:rsidRDefault="00811FA8" w:rsidP="002C3F22">
      <w:pPr>
        <w:pStyle w:val="GERERequisito"/>
      </w:pPr>
      <w:bookmarkStart w:id="70" w:name="_Toc448734012"/>
      <w:bookmarkStart w:id="71" w:name="_Toc459218487"/>
      <w:r w:rsidRPr="00EE0884">
        <w:t>[TA</w:t>
      </w:r>
      <w:r w:rsidR="00665B63">
        <w:t>013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C3F22" w:rsidRPr="00EE0884">
        <w:t>DELEGACIA_ENDERECO</w:t>
      </w:r>
      <w:bookmarkEnd w:id="70"/>
      <w:bookmarkEnd w:id="7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TA_DELEGACIAS.ID_DELEGACIA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"SNCMkgqGAqACBgOi"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Pr="00EE0884" w:rsidRDefault="0044711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2AB07512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que pertence</w:t>
            </w:r>
          </w:p>
        </w:tc>
      </w:tr>
      <w:tr w:rsidR="007F52BA" w:rsidRPr="00EE0884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Federada</w:t>
            </w:r>
          </w:p>
        </w:tc>
      </w:tr>
      <w:tr w:rsidR="007F52BA" w:rsidRPr="00EE0884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Logradouro : RUA, AVENIDA, ALAMEDA</w:t>
            </w:r>
          </w:p>
        </w:tc>
      </w:tr>
      <w:tr w:rsidR="007F52BA" w:rsidRPr="00EE0884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Endereço da Delegacia</w:t>
            </w:r>
          </w:p>
        </w:tc>
      </w:tr>
      <w:tr w:rsidR="007F52BA" w:rsidRPr="00EE0884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Bairro da Delegacia</w:t>
            </w:r>
          </w:p>
        </w:tc>
      </w:tr>
      <w:tr w:rsidR="007F52BA" w:rsidRPr="00EE0884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Telefone com DDD</w:t>
            </w:r>
          </w:p>
        </w:tc>
      </w:tr>
      <w:tr w:rsidR="007F52BA" w:rsidRPr="00EE0884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Fax com DDD</w:t>
            </w:r>
          </w:p>
        </w:tc>
      </w:tr>
      <w:tr w:rsidR="007F52BA" w:rsidRPr="00EE0884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r w:rsidR="000F116D" w:rsidRPr="00EE0884">
              <w:rPr>
                <w:lang w:val="pt-BR"/>
              </w:rPr>
              <w:t>N</w:t>
            </w:r>
            <w:r w:rsidRPr="00EE0884">
              <w:rPr>
                <w:lang w:val="pt-BR"/>
              </w:rPr>
              <w:t>Principal</w:t>
            </w:r>
            <w:proofErr w:type="spellEnd"/>
            <w:r w:rsidRPr="00EE0884">
              <w:rPr>
                <w:lang w:val="pt-BR"/>
              </w:rPr>
              <w:t xml:space="preserve"> da Delegacia </w:t>
            </w:r>
            <w:proofErr w:type="spellStart"/>
            <w:r w:rsidRPr="00EE0884">
              <w:rPr>
                <w:lang w:val="pt-BR"/>
              </w:rPr>
              <w:t>Fazendaria</w:t>
            </w:r>
            <w:proofErr w:type="spellEnd"/>
          </w:p>
        </w:tc>
      </w:tr>
    </w:tbl>
    <w:p w14:paraId="7BEC02B9" w14:textId="77777777" w:rsidR="002C3F22" w:rsidRPr="00EE0884" w:rsidRDefault="002C3F22" w:rsidP="007F52BA">
      <w:pPr>
        <w:spacing w:before="60" w:after="60"/>
        <w:ind w:left="0"/>
      </w:pPr>
    </w:p>
    <w:p w14:paraId="28316CAB" w14:textId="1963C7E7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2" w:name="_Toc448734013"/>
      <w:bookmarkStart w:id="73" w:name="_Toc459218488"/>
      <w:r w:rsidRPr="00EE0884">
        <w:lastRenderedPageBreak/>
        <w:t xml:space="preserve">Tabela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2"/>
      <w:bookmarkEnd w:id="73"/>
    </w:p>
    <w:p w14:paraId="0B22AC13" w14:textId="77777777" w:rsidR="002C3F22" w:rsidRPr="00EE0884" w:rsidRDefault="002C3F22" w:rsidP="002C3F22"/>
    <w:p w14:paraId="4C30011C" w14:textId="0B7EBB77" w:rsidR="002C3F22" w:rsidRPr="00EE0884" w:rsidRDefault="002C3F22" w:rsidP="002C3F22">
      <w:pPr>
        <w:pStyle w:val="GERERequisito"/>
      </w:pPr>
      <w:bookmarkStart w:id="74" w:name="_Toc448734014"/>
      <w:bookmarkStart w:id="75" w:name="_Toc459218489"/>
      <w:r w:rsidRPr="00EE0884">
        <w:t>[TAB0</w:t>
      </w:r>
      <w:r w:rsidR="00665B63">
        <w:t>14</w:t>
      </w:r>
      <w:r w:rsidRPr="00EE0884">
        <w:t xml:space="preserve">] </w:t>
      </w:r>
      <w:proofErr w:type="gramStart"/>
      <w:r w:rsidR="00665B63">
        <w:t>TA</w:t>
      </w:r>
      <w:proofErr w:type="gramEnd"/>
      <w:r w:rsidR="00665B63">
        <w:t>_UNIDADE</w:t>
      </w:r>
      <w:r w:rsidR="00C27A2C" w:rsidRPr="00EE0884">
        <w:t>_RECEITAS</w:t>
      </w:r>
      <w:bookmarkEnd w:id="74"/>
      <w:bookmarkEnd w:id="7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14E4F13C" w:rsidR="007F52BA" w:rsidRPr="00EE0884" w:rsidRDefault="00665B63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IDENTIFICACAO_UNID_ORGANIZAC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6956D94B" w:rsidR="007F52BA" w:rsidRPr="00EE0884" w:rsidRDefault="00665B63" w:rsidP="00C11738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(10</w:t>
            </w:r>
            <w:r w:rsidR="007F52BA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081548F9" w:rsidR="007F52BA" w:rsidRPr="00DE625C" w:rsidRDefault="007F52BA" w:rsidP="003D1DED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"05CMkgqGAqACBgOH"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</w:t>
            </w:r>
            <w:r w:rsidR="003D1DED">
              <w:rPr>
                <w:lang w:val="es-419"/>
              </w:rPr>
              <w:t>UNIDADE_RECEITA</w:t>
            </w:r>
            <w:r w:rsidRPr="00DE625C">
              <w:rPr>
                <w:lang w:val="es-419"/>
              </w:rPr>
              <w:t>.</w:t>
            </w:r>
            <w:r w:rsidR="003D1DED">
              <w:rPr>
                <w:lang w:val="es-419"/>
              </w:rPr>
              <w:t>IDENTIFICACAO_UNID_ORGANIZAC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7F52BA" w:rsidRPr="00EE0884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Pr="00EE0884" w:rsidRDefault="000F116D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</w:tbl>
    <w:p w14:paraId="457BF0C5" w14:textId="6DA30617" w:rsidR="00665B63" w:rsidRPr="00EE0884" w:rsidRDefault="00665B63" w:rsidP="00665B63">
      <w:pPr>
        <w:pStyle w:val="Ttulo3"/>
        <w:widowControl/>
        <w:numPr>
          <w:ilvl w:val="0"/>
          <w:numId w:val="0"/>
        </w:numPr>
        <w:autoSpaceDE/>
        <w:autoSpaceDN/>
        <w:spacing w:after="60"/>
        <w:jc w:val="both"/>
      </w:pPr>
      <w:bookmarkStart w:id="76" w:name="_Toc448734017"/>
      <w:r w:rsidRPr="00EE0884">
        <w:t xml:space="preserve"> </w:t>
      </w:r>
    </w:p>
    <w:p w14:paraId="51420784" w14:textId="09BC0713" w:rsidR="002C3F22" w:rsidRPr="00EE0884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7" w:name="_Toc459218490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9429E" w:rsidRPr="00EE0884">
        <w:t>ESTATISTISCAS</w:t>
      </w:r>
      <w:r w:rsidR="00C27A2C" w:rsidRPr="00EE0884">
        <w:t>_ARRECADACAO</w:t>
      </w:r>
      <w:bookmarkEnd w:id="76"/>
      <w:bookmarkEnd w:id="77"/>
    </w:p>
    <w:p w14:paraId="6D2738C7" w14:textId="77777777" w:rsidR="002C3F22" w:rsidRPr="00EE0884" w:rsidRDefault="002C3F22" w:rsidP="002C3F22"/>
    <w:p w14:paraId="14BA24BB" w14:textId="6885F9A1" w:rsidR="002C3F22" w:rsidRPr="00EE0884" w:rsidRDefault="00811FA8" w:rsidP="002C3F22">
      <w:pPr>
        <w:pStyle w:val="GERERequisito"/>
      </w:pPr>
      <w:bookmarkStart w:id="78" w:name="_Toc448734018"/>
      <w:bookmarkStart w:id="79" w:name="_Toc459218491"/>
      <w:r w:rsidRPr="00EE0884">
        <w:t>[TA</w:t>
      </w:r>
      <w:r w:rsidR="002C3F22" w:rsidRPr="00EE0884">
        <w:t>0</w:t>
      </w:r>
      <w:r w:rsidR="00665B63">
        <w:t>1</w:t>
      </w:r>
      <w:r w:rsidR="003D1DED">
        <w:t>5</w:t>
      </w:r>
      <w:r w:rsidR="002C3F22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29E" w:rsidRPr="00EE0884">
        <w:t>ESTATISTICAS</w:t>
      </w:r>
      <w:r w:rsidR="00C27A2C" w:rsidRPr="00EE0884">
        <w:t>_ARRECADACAO</w:t>
      </w:r>
      <w:bookmarkEnd w:id="78"/>
      <w:bookmarkEnd w:id="7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7F52BA" w:rsidRPr="00EE0884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Fechamento da Arrecadação</w:t>
            </w:r>
          </w:p>
        </w:tc>
      </w:tr>
      <w:tr w:rsidR="007F52BA" w:rsidRPr="00EE0884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1ECA1900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</w:t>
            </w:r>
            <w:r w:rsidR="007F52BA" w:rsidRPr="00EE0884">
              <w:rPr>
                <w:lang w:val="pt-BR"/>
              </w:rPr>
              <w:t xml:space="preserve"> de Referência da Arrecadação</w:t>
            </w:r>
          </w:p>
        </w:tc>
      </w:tr>
      <w:tr w:rsidR="007F52BA" w:rsidRPr="00EE0884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Fechou a Arrecadação</w:t>
            </w:r>
          </w:p>
        </w:tc>
      </w:tr>
      <w:tr w:rsidR="007F52BA" w:rsidRPr="00EE0884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Documentos</w:t>
            </w:r>
          </w:p>
        </w:tc>
      </w:tr>
      <w:tr w:rsidR="007F52BA" w:rsidRPr="00EE0884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Arrecadado</w:t>
            </w:r>
          </w:p>
        </w:tc>
      </w:tr>
      <w:tr w:rsidR="007F52BA" w:rsidRPr="00EE0884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Arrecadado</w:t>
            </w:r>
          </w:p>
        </w:tc>
      </w:tr>
      <w:tr w:rsidR="007F52BA" w:rsidRPr="00EE0884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Multas Arrecadado</w:t>
            </w:r>
          </w:p>
        </w:tc>
      </w:tr>
      <w:tr w:rsidR="007F52BA" w:rsidRPr="00EE0884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 Arrecadado</w:t>
            </w:r>
          </w:p>
        </w:tc>
      </w:tr>
      <w:tr w:rsidR="007F52BA" w:rsidRPr="00EE0884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 Monetária Arrecadado</w:t>
            </w:r>
          </w:p>
        </w:tc>
      </w:tr>
      <w:tr w:rsidR="007F52BA" w:rsidRPr="00EE0884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</w:tbl>
    <w:p w14:paraId="66D5D670" w14:textId="77777777" w:rsidR="007F52BA" w:rsidRPr="00EE0884" w:rsidRDefault="007F52BA" w:rsidP="007F52BA">
      <w:pPr>
        <w:ind w:left="0"/>
      </w:pPr>
    </w:p>
    <w:p w14:paraId="6D48E1EB" w14:textId="6308C19F" w:rsidR="00C27A2C" w:rsidRPr="00EE0884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80" w:name="_Toc448734019"/>
      <w:bookmarkStart w:id="81" w:name="_Toc459218492"/>
      <w:r w:rsidR="00C27A2C" w:rsidRPr="00EE0884">
        <w:lastRenderedPageBreak/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C27A2C" w:rsidRPr="00EE0884">
        <w:t>GRUPOS_CNAE</w:t>
      </w:r>
      <w:bookmarkEnd w:id="80"/>
      <w:bookmarkEnd w:id="81"/>
    </w:p>
    <w:p w14:paraId="200FF27A" w14:textId="77777777" w:rsidR="00C27A2C" w:rsidRPr="00EE0884" w:rsidRDefault="00C27A2C" w:rsidP="00C27A2C"/>
    <w:p w14:paraId="1ED600C6" w14:textId="3BAB9600" w:rsidR="00C27A2C" w:rsidRPr="00EE0884" w:rsidRDefault="00811FA8" w:rsidP="00C27A2C">
      <w:pPr>
        <w:pStyle w:val="GERERequisito"/>
      </w:pPr>
      <w:bookmarkStart w:id="82" w:name="_Toc448734020"/>
      <w:bookmarkStart w:id="83" w:name="_Toc459218493"/>
      <w:r w:rsidRPr="00EE0884">
        <w:t>[TA</w:t>
      </w:r>
      <w:r w:rsidR="00C27A2C" w:rsidRPr="00EE0884">
        <w:t>0</w:t>
      </w:r>
      <w:r w:rsidR="003D1DED">
        <w:t>16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27A2C" w:rsidRPr="00EE0884">
        <w:t>GRUPOS_CNAE</w:t>
      </w:r>
      <w:bookmarkEnd w:id="82"/>
      <w:bookmarkEnd w:id="8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42C9436A" w14:textId="2BFFCDD6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</w:t>
            </w:r>
            <w:r w:rsidR="00016E22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/</w:t>
            </w:r>
            <w:r w:rsidR="00016E22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3E2BFF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8F831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7F52BA" w:rsidRPr="00EE0884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CNAES QUE COMPÕEM OS GRUPOS</w:t>
            </w:r>
          </w:p>
        </w:tc>
      </w:tr>
    </w:tbl>
    <w:p w14:paraId="7F9C92E2" w14:textId="77777777" w:rsidR="00C27A2C" w:rsidRPr="00EE0884" w:rsidRDefault="00C27A2C" w:rsidP="007F52BA">
      <w:pPr>
        <w:spacing w:before="60" w:after="60"/>
        <w:ind w:left="0"/>
      </w:pPr>
    </w:p>
    <w:p w14:paraId="34BBF651" w14:textId="54EE1AAB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4" w:name="_Toc448734021"/>
      <w:bookmarkStart w:id="85" w:name="_Toc459218494"/>
      <w:r w:rsidRPr="00EE0884">
        <w:t xml:space="preserve">Tabela </w:t>
      </w:r>
      <w:proofErr w:type="gramStart"/>
      <w:r w:rsidR="002173A8" w:rsidRPr="00EE0884">
        <w:t>TA</w:t>
      </w:r>
      <w:proofErr w:type="gramEnd"/>
      <w:r w:rsidR="002173A8" w:rsidRPr="00EE0884">
        <w:t>_</w:t>
      </w:r>
      <w:r w:rsidR="00A01BF5" w:rsidRPr="00EE0884">
        <w:t>LOTES_PAGOS</w:t>
      </w:r>
      <w:bookmarkEnd w:id="84"/>
      <w:bookmarkEnd w:id="85"/>
    </w:p>
    <w:p w14:paraId="29E56036" w14:textId="77777777" w:rsidR="00C27A2C" w:rsidRPr="00EE0884" w:rsidRDefault="00C27A2C" w:rsidP="00C27A2C"/>
    <w:p w14:paraId="5FA8C8D6" w14:textId="45C18497" w:rsidR="00C27A2C" w:rsidRPr="00EE0884" w:rsidRDefault="00811FA8" w:rsidP="00C27A2C">
      <w:pPr>
        <w:pStyle w:val="GERERequisito"/>
      </w:pPr>
      <w:bookmarkStart w:id="86" w:name="_Toc448734022"/>
      <w:bookmarkStart w:id="87" w:name="_Toc459218495"/>
      <w:r w:rsidRPr="00EE0884">
        <w:t>[TA</w:t>
      </w:r>
      <w:r w:rsidR="00C27A2C" w:rsidRPr="00EE0884">
        <w:t>0</w:t>
      </w:r>
      <w:r w:rsidR="003D1DED">
        <w:t>17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LOTES_PAGOS</w:t>
      </w:r>
      <w:bookmarkEnd w:id="86"/>
      <w:bookmarkEnd w:id="8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Pr="00EE0884" w:rsidRDefault="009A7B75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</w:t>
            </w:r>
            <w:r w:rsidR="007F52BA" w:rsidRPr="00EE0884">
              <w:rPr>
                <w:lang w:val="pt-BR"/>
              </w:rPr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BDAR</w:t>
            </w:r>
          </w:p>
        </w:tc>
      </w:tr>
      <w:tr w:rsidR="007F52BA" w:rsidRPr="00EE0884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TPAR</w:t>
            </w:r>
          </w:p>
        </w:tc>
      </w:tr>
    </w:tbl>
    <w:p w14:paraId="64AE418A" w14:textId="77777777" w:rsidR="00C27A2C" w:rsidRPr="00EE0884" w:rsidRDefault="00C27A2C" w:rsidP="007F52BA">
      <w:pPr>
        <w:spacing w:before="60" w:after="60"/>
        <w:ind w:left="0"/>
      </w:pPr>
    </w:p>
    <w:p w14:paraId="0C1548DE" w14:textId="6819DCF7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8" w:name="_Toc448734023"/>
      <w:bookmarkStart w:id="89" w:name="_Toc459218496"/>
      <w:r w:rsidRPr="00EE0884">
        <w:t xml:space="preserve">Tabela </w:t>
      </w:r>
      <w:proofErr w:type="gramStart"/>
      <w:r w:rsidR="00811FA8" w:rsidRPr="00EE0884">
        <w:t>TA</w:t>
      </w:r>
      <w:proofErr w:type="gramEnd"/>
      <w:r w:rsidR="00811FA8" w:rsidRPr="00EE0884">
        <w:t>_</w:t>
      </w:r>
      <w:r w:rsidR="00A01BF5" w:rsidRPr="00EE0884">
        <w:t>LOTES</w:t>
      </w:r>
      <w:r w:rsidR="007F52BA" w:rsidRPr="00EE0884">
        <w:t>_</w:t>
      </w:r>
      <w:r w:rsidR="00A01BF5" w:rsidRPr="00EE0884">
        <w:t>PAGOS_ARREC</w:t>
      </w:r>
      <w:bookmarkEnd w:id="88"/>
      <w:bookmarkEnd w:id="89"/>
    </w:p>
    <w:p w14:paraId="2799182F" w14:textId="77777777" w:rsidR="00C27A2C" w:rsidRPr="00EE0884" w:rsidRDefault="00C27A2C" w:rsidP="00C27A2C"/>
    <w:p w14:paraId="37418B02" w14:textId="5CECD8EB" w:rsidR="00C27A2C" w:rsidRPr="00EE0884" w:rsidRDefault="00811FA8" w:rsidP="00C27A2C">
      <w:pPr>
        <w:pStyle w:val="GERERequisito"/>
      </w:pPr>
      <w:bookmarkStart w:id="90" w:name="_Toc448734024"/>
      <w:bookmarkStart w:id="91" w:name="_Toc459218497"/>
      <w:r w:rsidRPr="00EE0884">
        <w:t>[TA</w:t>
      </w:r>
      <w:r w:rsidR="00C27A2C" w:rsidRPr="00EE0884">
        <w:t>0</w:t>
      </w:r>
      <w:r w:rsidR="003D1DED">
        <w:t>18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A01BF5" w:rsidRPr="00EE0884">
        <w:t>LOTES</w:t>
      </w:r>
      <w:r w:rsidR="00861DEE" w:rsidRPr="00EE0884">
        <w:t>_</w:t>
      </w:r>
      <w:r w:rsidR="00A01BF5" w:rsidRPr="00EE0884">
        <w:t>PAGOS_ARREC</w:t>
      </w:r>
      <w:bookmarkEnd w:id="90"/>
      <w:bookmarkEnd w:id="9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:rsidRPr="00EE0884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Sequencial gerado do BDAR ou TPAR</w:t>
            </w:r>
          </w:p>
        </w:tc>
      </w:tr>
      <w:tr w:rsidR="007F52BA" w:rsidRPr="00EE0884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 da transação (1-bdar, 2-tpar)</w:t>
            </w:r>
          </w:p>
        </w:tc>
      </w:tr>
      <w:tr w:rsidR="007F52BA" w:rsidRPr="00EE0884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Recepção do Pagamento</w:t>
            </w:r>
          </w:p>
        </w:tc>
      </w:tr>
      <w:tr w:rsidR="007F52BA" w:rsidRPr="00EE0884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</w:t>
            </w:r>
          </w:p>
        </w:tc>
      </w:tr>
      <w:tr w:rsidR="007F52BA" w:rsidRPr="00EE0884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7F52BA" w:rsidRPr="00EE0884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7F52BA" w:rsidRPr="00EE0884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realizado o processamento do arquivo</w:t>
            </w:r>
          </w:p>
        </w:tc>
      </w:tr>
      <w:tr w:rsidR="007F52BA" w:rsidRPr="00EE0884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Pr="00EE0884" w:rsidRDefault="007F52B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861DEE" w:rsidRPr="00EE0884">
              <w:rPr>
                <w:lang w:val="pt-BR"/>
              </w:rPr>
              <w:t>Recepcionada</w:t>
            </w:r>
            <w:r w:rsidRPr="00EE0884">
              <w:rPr>
                <w:lang w:val="pt-BR"/>
              </w:rPr>
              <w:t xml:space="preserve"> no TPAR e ou BDAR</w:t>
            </w:r>
          </w:p>
          <w:p w14:paraId="51D8C784" w14:textId="4C7F0558" w:rsidR="00BC465A" w:rsidRPr="00EE0884" w:rsidRDefault="00BC465A" w:rsidP="00861DE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(Somatório das Colunas quantidade </w:t>
            </w:r>
            <w:proofErr w:type="spellStart"/>
            <w:r w:rsidRPr="00EE0884">
              <w:rPr>
                <w:lang w:val="pt-BR"/>
              </w:rPr>
              <w:t>docs</w:t>
            </w:r>
            <w:proofErr w:type="spellEnd"/>
            <w:r w:rsidRPr="00EE0884">
              <w:rPr>
                <w:lang w:val="pt-BR"/>
              </w:rPr>
              <w:t xml:space="preserve"> + Quantidade Erros )</w:t>
            </w:r>
          </w:p>
        </w:tc>
      </w:tr>
      <w:tr w:rsidR="007F52BA" w:rsidRPr="00EE0884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r w:rsidR="00BC465A" w:rsidRPr="00EE0884">
              <w:rPr>
                <w:lang w:val="pt-BR"/>
              </w:rPr>
              <w:t>Recepcionado</w:t>
            </w:r>
            <w:r w:rsidRPr="00EE0884">
              <w:rPr>
                <w:lang w:val="pt-BR"/>
              </w:rPr>
              <w:t xml:space="preserve"> para o TPAR e ou BDAR</w:t>
            </w:r>
          </w:p>
          <w:p w14:paraId="1459037F" w14:textId="1B631D93" w:rsidR="00BC465A" w:rsidRPr="00EE0884" w:rsidRDefault="00BC465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(Somatório das Colunas Valor Lotes + Valor Erros )</w:t>
            </w:r>
          </w:p>
        </w:tc>
      </w:tr>
      <w:tr w:rsidR="007F52BA" w:rsidRPr="00EE0884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de registros </w:t>
            </w:r>
            <w:r w:rsidR="00BC465A" w:rsidRPr="00EE0884">
              <w:rPr>
                <w:lang w:val="pt-BR"/>
              </w:rPr>
              <w:t>processados</w:t>
            </w:r>
            <w:r w:rsidRPr="00EE0884">
              <w:rPr>
                <w:lang w:val="pt-BR"/>
              </w:rPr>
              <w:t xml:space="preserve"> </w:t>
            </w:r>
            <w:r w:rsidR="00BC465A" w:rsidRPr="00EE0884">
              <w:rPr>
                <w:lang w:val="pt-BR"/>
              </w:rPr>
              <w:t xml:space="preserve">sem Erros </w:t>
            </w:r>
            <w:r w:rsidRPr="00EE0884">
              <w:rPr>
                <w:lang w:val="pt-BR"/>
              </w:rPr>
              <w:t>no TPAR e ou BDAR</w:t>
            </w:r>
          </w:p>
        </w:tc>
      </w:tr>
      <w:tr w:rsidR="007F52BA" w:rsidRPr="00EE0884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Total do Valor </w:t>
            </w:r>
            <w:r w:rsidR="00BC465A" w:rsidRPr="00EE0884">
              <w:rPr>
                <w:lang w:val="pt-BR"/>
              </w:rPr>
              <w:t>processado sem Erros</w:t>
            </w:r>
            <w:r w:rsidRPr="00EE0884">
              <w:rPr>
                <w:lang w:val="pt-BR"/>
              </w:rPr>
              <w:t xml:space="preserve"> para o TPAR ou BDAR</w:t>
            </w:r>
          </w:p>
        </w:tc>
      </w:tr>
      <w:tr w:rsidR="007F52BA" w:rsidRPr="00EE0884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Pr="00EE0884" w:rsidRDefault="00861DEE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1-Aberto,2-Fechado</w:t>
            </w:r>
          </w:p>
        </w:tc>
      </w:tr>
      <w:tr w:rsidR="007F52BA" w:rsidRPr="00EE0884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QUANTIDADE_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Quantidade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  <w:tr w:rsidR="007F52BA" w:rsidRPr="00EE0884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</w:t>
            </w:r>
            <w:r w:rsidR="00BC465A" w:rsidRPr="00EE0884">
              <w:rPr>
                <w:lang w:val="pt-BR"/>
              </w:rPr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Pr="00EE0884" w:rsidRDefault="007F52BA" w:rsidP="00BC465A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r w:rsidR="00BC465A" w:rsidRPr="00EE0884">
              <w:rPr>
                <w:lang w:val="pt-BR"/>
              </w:rPr>
              <w:t>Erros</w:t>
            </w:r>
            <w:r w:rsidRPr="00EE0884">
              <w:rPr>
                <w:lang w:val="pt-BR"/>
              </w:rPr>
              <w:t xml:space="preserve"> no momento do processamento do arquivo parcial ou consolidado</w:t>
            </w:r>
          </w:p>
        </w:tc>
      </w:tr>
    </w:tbl>
    <w:p w14:paraId="687E8D96" w14:textId="77777777" w:rsidR="00C27A2C" w:rsidRPr="00EE0884" w:rsidRDefault="00C27A2C" w:rsidP="007F52BA">
      <w:pPr>
        <w:spacing w:before="60" w:after="60"/>
        <w:ind w:left="0"/>
      </w:pPr>
    </w:p>
    <w:p w14:paraId="3464189A" w14:textId="0CA148D6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2" w:name="_Toc448734025"/>
      <w:bookmarkStart w:id="93" w:name="_Toc459218498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2"/>
      <w:bookmarkEnd w:id="93"/>
    </w:p>
    <w:p w14:paraId="7F10996B" w14:textId="77777777" w:rsidR="00C27A2C" w:rsidRPr="00EE0884" w:rsidRDefault="00C27A2C" w:rsidP="00C27A2C"/>
    <w:p w14:paraId="3ADA9708" w14:textId="18BAE011" w:rsidR="00C27A2C" w:rsidRPr="00EE0884" w:rsidRDefault="00C27A2C" w:rsidP="00C27A2C">
      <w:pPr>
        <w:pStyle w:val="GERERequisito"/>
      </w:pPr>
      <w:bookmarkStart w:id="94" w:name="_Toc448734026"/>
      <w:bookmarkStart w:id="95" w:name="_Toc459218499"/>
      <w:r w:rsidRPr="00EE0884">
        <w:t>[TA0</w:t>
      </w:r>
      <w:r w:rsidR="003D1DED">
        <w:t>19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E470B5" w:rsidRPr="00EE0884">
        <w:t>MUNICIPIOS</w:t>
      </w:r>
      <w:bookmarkEnd w:id="94"/>
      <w:bookmarkEnd w:id="9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1190DAF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MA,TO,GO</w:t>
            </w:r>
          </w:p>
        </w:tc>
      </w:tr>
      <w:tr w:rsidR="007F52BA" w:rsidRPr="00EE0884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27778D8D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do Nome do </w:t>
            </w:r>
            <w:r w:rsidR="00016E22" w:rsidRPr="00EE0884">
              <w:rPr>
                <w:lang w:val="pt-BR"/>
              </w:rPr>
              <w:t>Município</w:t>
            </w:r>
          </w:p>
        </w:tc>
      </w:tr>
      <w:tr w:rsidR="007F52BA" w:rsidRPr="00EE0884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528FD2AA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Indicador se é capital da Unidade Federada ou Não. </w:t>
            </w:r>
          </w:p>
          <w:p w14:paraId="20F6EC1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 0 OR NULL - NÃO</w:t>
            </w:r>
          </w:p>
        </w:tc>
      </w:tr>
    </w:tbl>
    <w:p w14:paraId="342248B6" w14:textId="6293282C" w:rsidR="00016E22" w:rsidRPr="00EE0884" w:rsidRDefault="00016E22" w:rsidP="007F52BA">
      <w:pPr>
        <w:spacing w:before="60" w:after="60"/>
        <w:ind w:left="0"/>
      </w:pPr>
    </w:p>
    <w:p w14:paraId="050B3BEC" w14:textId="236AA130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6" w:name="_Toc448734027"/>
      <w:bookmarkStart w:id="97" w:name="_Toc459218500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MUNICIPIOS_CONTAS</w:t>
      </w:r>
      <w:bookmarkEnd w:id="96"/>
      <w:bookmarkEnd w:id="97"/>
    </w:p>
    <w:p w14:paraId="1B068CF3" w14:textId="77777777" w:rsidR="00C27A2C" w:rsidRPr="00EE0884" w:rsidRDefault="00C27A2C" w:rsidP="00C27A2C"/>
    <w:p w14:paraId="655A134D" w14:textId="36208FF6" w:rsidR="00C27A2C" w:rsidRPr="00EE0884" w:rsidRDefault="00E81A27" w:rsidP="00C27A2C">
      <w:pPr>
        <w:pStyle w:val="GERERequisito"/>
      </w:pPr>
      <w:bookmarkStart w:id="98" w:name="_Toc448734028"/>
      <w:bookmarkStart w:id="99" w:name="_Toc459218501"/>
      <w:r w:rsidRPr="00EE0884">
        <w:t>[TA</w:t>
      </w:r>
      <w:r w:rsidR="00C27A2C" w:rsidRPr="00EE0884">
        <w:t>0</w:t>
      </w:r>
      <w:r w:rsidR="003D1DED">
        <w:t>20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MUNICIPIOS_CONTAS</w:t>
      </w:r>
      <w:bookmarkEnd w:id="98"/>
      <w:bookmarkEnd w:id="9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ICMS, 2- IPVA, 3- MULTAS E RENAINF</w:t>
            </w:r>
          </w:p>
        </w:tc>
      </w:tr>
      <w:tr w:rsidR="007F52BA" w:rsidRPr="00EE0884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PK/FK (</w:t>
            </w:r>
            <w:r w:rsidR="00AB4CC6">
              <w:fldChar w:fldCharType="begin"/>
            </w:r>
            <w:r w:rsidR="00AB4CC6">
              <w:instrText xml:space="preserve"> HYPERLINK \l "SNCMkgqGAqACBgOi"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TA_MUNICIPIOS.ID_MUNICIPIO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2E2181B9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r w:rsidR="00016E22" w:rsidRPr="00EE0884">
              <w:rPr>
                <w:lang w:val="pt-BR"/>
              </w:rPr>
              <w:t>Município</w:t>
            </w:r>
            <w:r w:rsidRPr="00EE0884">
              <w:rPr>
                <w:lang w:val="pt-BR"/>
              </w:rPr>
              <w:t xml:space="preserve"> do SERPRO</w:t>
            </w:r>
          </w:p>
        </w:tc>
      </w:tr>
      <w:tr w:rsidR="007F52BA" w:rsidRPr="00EE0884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</w:t>
            </w:r>
          </w:p>
        </w:tc>
      </w:tr>
      <w:tr w:rsidR="007F52BA" w:rsidRPr="00EE0884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Pr="00DE625C" w:rsidRDefault="007F52BA" w:rsidP="00C11738">
            <w:pPr>
              <w:pStyle w:val="TableContent"/>
              <w:rPr>
                <w:lang w:val="es-419"/>
              </w:rPr>
            </w:pPr>
            <w:r w:rsidRPr="00DE625C">
              <w:rPr>
                <w:lang w:val="es-419"/>
              </w:rPr>
              <w:t>FK (</w:t>
            </w:r>
            <w:r w:rsidR="00AB4CC6">
              <w:fldChar w:fldCharType="begin"/>
            </w:r>
            <w:r w:rsidR="00AB4CC6">
              <w:instrText xml:space="preserve"> HYPERLINK \l "VFCMkgqGAqACBgOS" </w:instrText>
            </w:r>
            <w:r w:rsidR="00AB4CC6">
              <w:fldChar w:fldCharType="separate"/>
            </w:r>
            <w:r w:rsidRPr="00DE625C">
              <w:rPr>
                <w:lang w:val="es-419"/>
              </w:rPr>
              <w:t>TA_BANCO_AGENCIAS.ID_AGENCIA</w:t>
            </w:r>
            <w:r w:rsidR="00AB4CC6">
              <w:rPr>
                <w:lang w:val="es-419"/>
              </w:rPr>
              <w:fldChar w:fldCharType="end"/>
            </w:r>
            <w:r w:rsidRPr="00DE625C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  <w:tr w:rsidR="007F52BA" w:rsidRPr="00EE0884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Pr="00EE0884" w:rsidRDefault="00F27EE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da Agência Bancária</w:t>
            </w:r>
          </w:p>
        </w:tc>
      </w:tr>
    </w:tbl>
    <w:p w14:paraId="78783546" w14:textId="77777777" w:rsidR="00C27A2C" w:rsidRPr="00EE0884" w:rsidRDefault="00C27A2C" w:rsidP="007F52BA">
      <w:pPr>
        <w:spacing w:before="60" w:after="60"/>
        <w:ind w:left="0"/>
      </w:pPr>
    </w:p>
    <w:p w14:paraId="36A0C4B4" w14:textId="06D1853C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0" w:name="_Toc448734029"/>
      <w:bookmarkStart w:id="101" w:name="_Toc459218502"/>
      <w:r w:rsidRPr="00EE0884"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0"/>
      <w:bookmarkEnd w:id="101"/>
    </w:p>
    <w:p w14:paraId="50A6F40C" w14:textId="77777777" w:rsidR="00C27A2C" w:rsidRPr="00EE0884" w:rsidRDefault="00C27A2C" w:rsidP="00C27A2C"/>
    <w:p w14:paraId="2FED5537" w14:textId="14C563B5" w:rsidR="00C27A2C" w:rsidRPr="00EE0884" w:rsidRDefault="00C27A2C" w:rsidP="00C27A2C">
      <w:pPr>
        <w:pStyle w:val="GERERequisito"/>
      </w:pPr>
      <w:bookmarkStart w:id="102" w:name="_Toc448734030"/>
      <w:bookmarkStart w:id="103" w:name="_Toc459218503"/>
      <w:r w:rsidRPr="00EE0884">
        <w:t>[TA0</w:t>
      </w:r>
      <w:r w:rsidR="003D1DED">
        <w:t>21</w:t>
      </w:r>
      <w:r w:rsidRPr="00EE0884">
        <w:t xml:space="preserve">]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PAGOS_AJUSTES_REPASSE</w:t>
      </w:r>
      <w:bookmarkEnd w:id="102"/>
      <w:bookmarkEnd w:id="10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D87BA4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Sequencial de Ajustes. Sempre que houver ajuste de pagamentos corrigidos e restituições este campo será preenchido</w:t>
            </w:r>
          </w:p>
        </w:tc>
      </w:tr>
      <w:tr w:rsidR="007F52BA" w:rsidRPr="00EE0884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do </w:t>
            </w:r>
            <w:proofErr w:type="gramStart"/>
            <w:r w:rsidRPr="00EE0884">
              <w:rPr>
                <w:lang w:val="pt-BR"/>
              </w:rPr>
              <w:t>Ajuste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3F90E5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Solicitação de Correção de Pagamento, </w:t>
            </w:r>
          </w:p>
          <w:p w14:paraId="34BD601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Restituição de Pagamento, </w:t>
            </w:r>
          </w:p>
          <w:p w14:paraId="601CD4C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 de </w:t>
            </w:r>
            <w:r w:rsidRPr="00EE0884">
              <w:rPr>
                <w:lang w:val="pt-BR"/>
              </w:rPr>
              <w:lastRenderedPageBreak/>
              <w:t xml:space="preserve">Instituição Financeira </w:t>
            </w:r>
          </w:p>
          <w:p w14:paraId="4D1BE8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Restituição de Recurso </w:t>
            </w:r>
          </w:p>
          <w:p w14:paraId="42C0D8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5 - Correção de Pagamento Manual,</w:t>
            </w:r>
          </w:p>
        </w:tc>
      </w:tr>
      <w:tr w:rsidR="007F52BA" w:rsidRPr="00EE0884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Positivo; </w:t>
            </w:r>
          </w:p>
          <w:p w14:paraId="3783E6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 Negativo;</w:t>
            </w:r>
          </w:p>
        </w:tc>
      </w:tr>
      <w:tr w:rsidR="007F52BA" w:rsidRPr="00EE0884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Inclusão do Ajuste</w:t>
            </w:r>
          </w:p>
        </w:tc>
      </w:tr>
      <w:tr w:rsidR="007F52BA" w:rsidRPr="00EE0884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</w:t>
            </w:r>
          </w:p>
        </w:tc>
      </w:tr>
      <w:tr w:rsidR="007F52BA" w:rsidRPr="00EE0884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</w:t>
            </w:r>
          </w:p>
        </w:tc>
      </w:tr>
      <w:tr w:rsidR="007F52BA" w:rsidRPr="00EE0884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2BCEA53E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7F52BA" w:rsidRPr="00EE0884">
              <w:rPr>
                <w:lang w:val="pt-BR"/>
              </w:rPr>
              <w:t>lor Multa</w:t>
            </w:r>
          </w:p>
        </w:tc>
      </w:tr>
      <w:tr w:rsidR="007F52BA" w:rsidRPr="00EE0884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Juros</w:t>
            </w:r>
          </w:p>
        </w:tc>
      </w:tr>
      <w:tr w:rsidR="007F52BA" w:rsidRPr="00EE0884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Correção</w:t>
            </w:r>
          </w:p>
        </w:tc>
      </w:tr>
      <w:tr w:rsidR="007F52BA" w:rsidRPr="00EE0884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Pr="00EE0884" w:rsidRDefault="00A320B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</w:t>
            </w:r>
          </w:p>
        </w:tc>
      </w:tr>
      <w:tr w:rsidR="007F52BA" w:rsidRPr="00EE0884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00BCAB5D" w:rsidR="007F52BA" w:rsidRPr="00EE0884" w:rsidRDefault="00016E22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</w:t>
            </w:r>
            <w:r w:rsidR="00A320B8" w:rsidRPr="00EE0884">
              <w:rPr>
                <w:lang w:val="pt-BR"/>
              </w:rPr>
              <w:t>lor do Sequencial do BDAR ou TPAR</w:t>
            </w:r>
          </w:p>
        </w:tc>
      </w:tr>
      <w:tr w:rsidR="007F52BA" w:rsidRPr="00EE0884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Pr="00EE0884" w:rsidRDefault="00877AB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435B6363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E26478" w:rsidRPr="00EE0884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Pr="00EE0884" w:rsidRDefault="00E2647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Pr="00EE0884" w:rsidRDefault="00E2647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Pr="00EE0884" w:rsidRDefault="00E2647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D3E7" w14:textId="7D75932A" w:rsidR="00E26478" w:rsidRPr="00EE0884" w:rsidRDefault="00E26478" w:rsidP="00016E2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Numero da </w:t>
            </w:r>
            <w:proofErr w:type="spellStart"/>
            <w:r w:rsidRPr="00EE0884">
              <w:rPr>
                <w:lang w:val="pt-BR"/>
              </w:rPr>
              <w:t>Rtc</w:t>
            </w:r>
            <w:proofErr w:type="spellEnd"/>
            <w:r w:rsidRPr="00EE0884">
              <w:rPr>
                <w:lang w:val="pt-BR"/>
              </w:rPr>
              <w:t xml:space="preserve"> que gerou o repasse </w:t>
            </w:r>
          </w:p>
        </w:tc>
      </w:tr>
      <w:tr w:rsidR="007F52BA" w:rsidRPr="00EE0884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Pr="00EE0884" w:rsidRDefault="0061645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03BE72A6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Correções de Erros que o pagamento sofreu. Sempre a </w:t>
            </w:r>
            <w:r w:rsidRPr="00EE0884">
              <w:rPr>
                <w:lang w:val="pt-BR"/>
              </w:rPr>
              <w:t>última</w:t>
            </w:r>
            <w:r w:rsidR="007F52BA" w:rsidRPr="00EE0884">
              <w:rPr>
                <w:lang w:val="pt-BR"/>
              </w:rPr>
              <w:t xml:space="preserve"> </w:t>
            </w: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trará os valores das sequencias anteriores corrigidos.</w:t>
            </w:r>
          </w:p>
        </w:tc>
      </w:tr>
    </w:tbl>
    <w:p w14:paraId="50107E4A" w14:textId="77777777" w:rsidR="00E81A27" w:rsidRPr="00EE0884" w:rsidRDefault="00E81A27" w:rsidP="007F52BA">
      <w:pPr>
        <w:spacing w:before="60" w:after="60"/>
        <w:ind w:left="0"/>
      </w:pPr>
    </w:p>
    <w:p w14:paraId="3D2F8EC0" w14:textId="38EDE874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4" w:name="_Toc448734031"/>
      <w:bookmarkStart w:id="105" w:name="_Toc459218504"/>
      <w:r w:rsidRPr="00EE0884">
        <w:lastRenderedPageBreak/>
        <w:t xml:space="preserve">Tabela </w:t>
      </w:r>
      <w:proofErr w:type="gramStart"/>
      <w:r w:rsidR="00E81A27" w:rsidRPr="00EE0884">
        <w:t>TA</w:t>
      </w:r>
      <w:proofErr w:type="gramEnd"/>
      <w:r w:rsidR="00E81A27" w:rsidRPr="00EE0884">
        <w:t>_</w:t>
      </w:r>
      <w:r w:rsidR="00FC1C4A" w:rsidRPr="00EE0884">
        <w:t>PAGOS_ARREC</w:t>
      </w:r>
      <w:bookmarkEnd w:id="104"/>
      <w:bookmarkEnd w:id="105"/>
    </w:p>
    <w:p w14:paraId="64843F54" w14:textId="77777777" w:rsidR="00C27A2C" w:rsidRPr="00EE0884" w:rsidRDefault="00C27A2C" w:rsidP="00C27A2C"/>
    <w:p w14:paraId="407E6E2E" w14:textId="4B216660" w:rsidR="00C27A2C" w:rsidRPr="00EE0884" w:rsidRDefault="00E81A27" w:rsidP="00C27A2C">
      <w:pPr>
        <w:pStyle w:val="GERERequisito"/>
      </w:pPr>
      <w:bookmarkStart w:id="106" w:name="_Toc448734032"/>
      <w:bookmarkStart w:id="107" w:name="_Toc459218505"/>
      <w:r w:rsidRPr="00EE0884">
        <w:t>[TA</w:t>
      </w:r>
      <w:r w:rsidR="00C27A2C" w:rsidRPr="00EE0884">
        <w:t>0</w:t>
      </w:r>
      <w:r w:rsidR="003D1DED">
        <w:t>22</w:t>
      </w:r>
      <w:r w:rsidR="00C27A2C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FC1C4A" w:rsidRPr="00EE0884">
        <w:t>PAGOS_ARREC</w:t>
      </w:r>
      <w:bookmarkEnd w:id="106"/>
      <w:bookmarkEnd w:id="10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sDCMkgqGAqACBgOu" w:history="1">
              <w:r w:rsidRPr="00EE0884">
                <w:rPr>
                  <w:lang w:val="pt-BR"/>
                </w:rPr>
                <w:t>TA_LOTESPAGOS_ARREC.ID_BDAR_TPAR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1CDF7D8B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TPAR</w:t>
            </w:r>
          </w:p>
        </w:tc>
      </w:tr>
      <w:tr w:rsidR="007F52BA" w:rsidRPr="00EE0884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4B2573A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</w:t>
            </w:r>
            <w:r w:rsidR="007F52BA" w:rsidRPr="00EE0884">
              <w:rPr>
                <w:lang w:val="pt-BR"/>
              </w:rPr>
              <w:t xml:space="preserve"> de pagamentos de até 999máx.</w:t>
            </w:r>
          </w:p>
        </w:tc>
      </w:tr>
      <w:tr w:rsidR="007F52BA" w:rsidRPr="00EE0884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1A8240C4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Responsável</w:t>
            </w:r>
            <w:r w:rsidR="007F52BA" w:rsidRPr="00EE0884">
              <w:rPr>
                <w:lang w:val="pt-BR"/>
              </w:rPr>
              <w:t xml:space="preserve"> pelo Pagamento do DARE, podendo ser uma Inscrição Estadual ou CPF ou CPNJ ou RENAVAN. </w:t>
            </w:r>
          </w:p>
          <w:p w14:paraId="3EBF1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Cadastrados na Tabela de Contribuintes do IPVA, EXTRACADASTRO ou IPVA</w:t>
            </w:r>
          </w:p>
        </w:tc>
      </w:tr>
      <w:tr w:rsidR="007F52BA" w:rsidRPr="00EE0884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Pr="00EE0884" w:rsidRDefault="00D90504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1-INSCRICAO,2-CNPJ,3-CPF,4-RENAVAN</w:t>
            </w:r>
          </w:p>
        </w:tc>
      </w:tr>
      <w:tr w:rsidR="007F52BA" w:rsidRPr="00EE0884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Pagamento</w:t>
            </w:r>
          </w:p>
        </w:tc>
      </w:tr>
      <w:tr w:rsidR="007F52BA" w:rsidRPr="00EE0884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F52BA" w:rsidRPr="00EE0884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lastRenderedPageBreak/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349BAE1A" w:rsidR="007F52BA" w:rsidRPr="00EE0884" w:rsidRDefault="00016E2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</w:t>
            </w:r>
            <w:r w:rsidR="007F52BA" w:rsidRPr="00EE0884">
              <w:rPr>
                <w:lang w:val="pt-BR"/>
              </w:rPr>
              <w:t xml:space="preserve"> do pagamento podendo ser de um Auto de Infração, Parcelamento, Declaração e </w:t>
            </w:r>
            <w:proofErr w:type="gramStart"/>
            <w:r w:rsidR="007F52BA" w:rsidRPr="00EE0884">
              <w:rPr>
                <w:lang w:val="pt-BR"/>
              </w:rPr>
              <w:t>etc..</w:t>
            </w:r>
            <w:proofErr w:type="gramEnd"/>
            <w:r w:rsidR="007F52BA" w:rsidRPr="00EE0884">
              <w:rPr>
                <w:lang w:val="pt-BR"/>
              </w:rPr>
              <w:t xml:space="preserve"> Será identificado o </w:t>
            </w:r>
            <w:r w:rsidRPr="00EE0884">
              <w:rPr>
                <w:lang w:val="pt-BR"/>
              </w:rPr>
              <w:t>documento</w:t>
            </w:r>
            <w:r w:rsidR="007F52BA" w:rsidRPr="00EE0884">
              <w:rPr>
                <w:lang w:val="pt-BR"/>
              </w:rPr>
              <w:t xml:space="preserve"> em conjunto com o código de receita especificado.</w:t>
            </w:r>
          </w:p>
        </w:tc>
      </w:tr>
      <w:tr w:rsidR="007F52BA" w:rsidRPr="00EE0884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 será informado quando for uma receita especifica para parcelamentos ativos.</w:t>
            </w:r>
          </w:p>
        </w:tc>
      </w:tr>
      <w:tr w:rsidR="007F52BA" w:rsidRPr="00EE0884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2781DC9B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r w:rsidR="00016E22" w:rsidRPr="00EE0884">
              <w:rPr>
                <w:lang w:val="pt-BR"/>
              </w:rPr>
              <w:t>DARE</w:t>
            </w:r>
          </w:p>
        </w:tc>
      </w:tr>
      <w:tr w:rsidR="007F52BA" w:rsidRPr="00EE0884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do Pagamento</w:t>
            </w:r>
          </w:p>
        </w:tc>
      </w:tr>
      <w:tr w:rsidR="007F52BA" w:rsidRPr="00EE0884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Principal ou Valor do Imposto informado no pagamento.</w:t>
            </w:r>
          </w:p>
        </w:tc>
      </w:tr>
      <w:tr w:rsidR="007F52BA" w:rsidRPr="00EE0884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informado no pagamento.</w:t>
            </w:r>
          </w:p>
        </w:tc>
      </w:tr>
      <w:tr w:rsidR="007F52BA" w:rsidRPr="00EE0884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informado no pagamento.</w:t>
            </w:r>
          </w:p>
        </w:tc>
      </w:tr>
      <w:tr w:rsidR="007F52BA" w:rsidRPr="00EE0884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54DF3ADC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da Correção </w:t>
            </w:r>
            <w:r w:rsidR="00016E22" w:rsidRPr="00EE0884">
              <w:rPr>
                <w:lang w:val="pt-BR"/>
              </w:rPr>
              <w:t>Monetária</w:t>
            </w:r>
            <w:r w:rsidRPr="00EE0884">
              <w:rPr>
                <w:lang w:val="pt-BR"/>
              </w:rPr>
              <w:t xml:space="preserve"> informada no pagamento.</w:t>
            </w:r>
          </w:p>
        </w:tc>
      </w:tr>
      <w:tr w:rsidR="007F52BA" w:rsidRPr="00EE0884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Taxa informada no pagamento.</w:t>
            </w:r>
          </w:p>
        </w:tc>
      </w:tr>
      <w:tr w:rsidR="007F52BA" w:rsidRPr="00EE0884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Tipo de Convênio </w:t>
            </w:r>
          </w:p>
          <w:p w14:paraId="2ED801C7" w14:textId="76EA2E94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1-GNRE,2-DARE,3-IPVA</w:t>
            </w:r>
            <w:r w:rsidR="000306EA">
              <w:rPr>
                <w:lang w:val="pt-BR"/>
              </w:rPr>
              <w:t>,4 – SIMPLES NACIONAL</w:t>
            </w:r>
          </w:p>
        </w:tc>
      </w:tr>
      <w:tr w:rsidR="007F52BA" w:rsidRPr="00EE0884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Formas de Recebimento de Cobranças de Tarifas </w:t>
            </w:r>
          </w:p>
          <w:p w14:paraId="7F9F4C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1-Guiche de Caixa </w:t>
            </w:r>
          </w:p>
          <w:p w14:paraId="1D51F7F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2-Arrecadação Eletrônica </w:t>
            </w:r>
          </w:p>
          <w:p w14:paraId="6CA382A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3-Internet </w:t>
            </w:r>
          </w:p>
          <w:p w14:paraId="57D7D6B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4-Outros Meios </w:t>
            </w:r>
          </w:p>
          <w:p w14:paraId="0E54541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5-Correspondente Bancário</w:t>
            </w:r>
          </w:p>
        </w:tc>
      </w:tr>
      <w:tr w:rsidR="007F52BA" w:rsidRPr="00EE0884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640F01E1" w:rsidR="007F52BA" w:rsidRPr="00EE0884" w:rsidRDefault="000306EA" w:rsidP="00C11738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1-ERRO, NULL OU 0 - OK</w:t>
            </w:r>
          </w:p>
        </w:tc>
      </w:tr>
      <w:tr w:rsidR="007F52BA" w:rsidRPr="00EE0884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Transação do Banco. Efetivado o Pagamento</w:t>
            </w:r>
          </w:p>
        </w:tc>
      </w:tr>
      <w:tr w:rsidR="007F52BA" w:rsidRPr="00EE0884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Único de pagamento, fornecido pelo banco.</w:t>
            </w:r>
          </w:p>
        </w:tc>
      </w:tr>
      <w:tr w:rsidR="007F52BA" w:rsidRPr="00EE0884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Nosso Número gerado pela SEFAZ</w:t>
            </w:r>
          </w:p>
        </w:tc>
      </w:tr>
      <w:tr w:rsidR="002F23F1" w:rsidRPr="00EE0884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</w:t>
            </w: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ID_NOSSO_NUMERO_DARE. </w:t>
            </w:r>
          </w:p>
          <w:p w14:paraId="30AF5ECD" w14:textId="77777777" w:rsidR="002F23F1" w:rsidRPr="00EE0884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Exemplo :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ID_NOSSO_NUMERO foi gerado com 2 Receitas de Tributos de Débitos, onde um terá  a sequencia 1 e o outro terá sequencia 2. </w:t>
            </w:r>
          </w:p>
          <w:p w14:paraId="594F42FD" w14:textId="77777777" w:rsidR="002F23F1" w:rsidRPr="00EE0884" w:rsidRDefault="002F23F1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foi recepcionado o Pagamento</w:t>
            </w:r>
          </w:p>
        </w:tc>
      </w:tr>
      <w:tr w:rsidR="007F52BA" w:rsidRPr="00EE0884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Transferido o Pagamento para as Contas dos Contribuintes. </w:t>
            </w:r>
          </w:p>
          <w:p w14:paraId="649EB1B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0 OU NULL - NÃO</w:t>
            </w:r>
          </w:p>
        </w:tc>
      </w:tr>
      <w:tr w:rsidR="007F52BA" w:rsidRPr="00EE0884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 se pagamento já sofreu restituições. </w:t>
            </w:r>
          </w:p>
          <w:p w14:paraId="3929F2B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NÃO</w:t>
            </w:r>
          </w:p>
        </w:tc>
      </w:tr>
      <w:tr w:rsidR="007F52BA" w:rsidRPr="00EE0884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tCMkgqGAqACBgOm" w:history="1">
              <w:r w:rsidRPr="00EE0884">
                <w:rPr>
                  <w:lang w:val="pt-BR"/>
                </w:rPr>
                <w:t>TA_ARQUIVO_DETALHE_PAGOS.ID_DETALHE_ARQUIVO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do Arquivo de Detalhe ( Arquivo de Registros de Pagos )</w:t>
            </w:r>
          </w:p>
        </w:tc>
      </w:tr>
      <w:tr w:rsidR="007F52BA" w:rsidRPr="00EE0884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Pr="00EE0884" w:rsidRDefault="00127B26" w:rsidP="00127B26">
      <w:pPr>
        <w:spacing w:before="60" w:after="60"/>
        <w:ind w:left="0"/>
      </w:pPr>
    </w:p>
    <w:p w14:paraId="3563E423" w14:textId="31A98CB2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lastRenderedPageBreak/>
        <w:t xml:space="preserve"> </w:t>
      </w:r>
      <w:bookmarkStart w:id="108" w:name="_Toc448734033"/>
      <w:bookmarkStart w:id="109" w:name="_Toc459218506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bookmarkEnd w:id="108"/>
      <w:bookmarkEnd w:id="109"/>
    </w:p>
    <w:p w14:paraId="5433D52D" w14:textId="77777777" w:rsidR="00127B26" w:rsidRPr="00EE0884" w:rsidRDefault="00127B26" w:rsidP="00127B26"/>
    <w:p w14:paraId="6385FD9B" w14:textId="41450014" w:rsidR="00127B26" w:rsidRPr="00EE0884" w:rsidRDefault="003D1DED" w:rsidP="00127B26">
      <w:pPr>
        <w:pStyle w:val="GERERequisito"/>
      </w:pPr>
      <w:bookmarkStart w:id="110" w:name="_Toc448734034"/>
      <w:bookmarkStart w:id="111" w:name="_Toc459218507"/>
      <w:r>
        <w:t>[TA023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</w:t>
      </w:r>
      <w:bookmarkEnd w:id="110"/>
      <w:bookmarkEnd w:id="111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27B26" w:rsidRPr="00EE0884" w14:paraId="5217A70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6E7DF01A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Pr="00EE0884" w:rsidRDefault="00947B8F" w:rsidP="00947B8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PK </w:t>
            </w:r>
            <w:r w:rsidR="00127B26" w:rsidRPr="00EE0884">
              <w:rPr>
                <w:lang w:val="pt-BR"/>
              </w:rPr>
              <w:t>(</w:t>
            </w:r>
            <w:hyperlink w:anchor="pVCMkgqGAqACBgOg" w:history="1">
              <w:r w:rsidR="00127B26" w:rsidRPr="00EE0884">
                <w:rPr>
                  <w:lang w:val="pt-BR"/>
                </w:rPr>
                <w:t>TA_</w:t>
              </w:r>
              <w:r w:rsidRPr="00EE0884">
                <w:rPr>
                  <w:lang w:val="pt-BR"/>
                </w:rPr>
                <w:t>DARE</w:t>
              </w:r>
            </w:hyperlink>
            <w:r w:rsidRPr="00EE0884">
              <w:rPr>
                <w:lang w:val="pt-BR"/>
              </w:rPr>
              <w:t>.IDNOSSO_NUMERO_DARE</w:t>
            </w:r>
            <w:r w:rsidR="00127B26"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Pr="00EE0884" w:rsidRDefault="00B50C97" w:rsidP="00B50C97">
            <w:pPr>
              <w:pStyle w:val="NormalWeb"/>
            </w:pPr>
            <w:r w:rsidRPr="00EE0884">
              <w:t xml:space="preserve">Número Sequencial gerado por ano para identificação do DARE emitido nos sistemas da SEFAZ-TO. </w:t>
            </w:r>
          </w:p>
          <w:p w14:paraId="4C114136" w14:textId="77777777" w:rsidR="00B50C97" w:rsidRPr="00EE0884" w:rsidRDefault="00B50C97" w:rsidP="00B50C97">
            <w:pPr>
              <w:pStyle w:val="NormalWeb"/>
            </w:pPr>
            <w:r w:rsidRPr="00EE0884">
              <w:t>Formato de AAAAI</w:t>
            </w:r>
            <w:proofErr w:type="gramStart"/>
            <w:r w:rsidRPr="00EE0884">
              <w:t>0000000000 ,</w:t>
            </w:r>
            <w:proofErr w:type="gramEnd"/>
            <w:r w:rsidRPr="00EE0884">
              <w:t xml:space="preserve"> </w:t>
            </w:r>
          </w:p>
          <w:p w14:paraId="4CFF91E7" w14:textId="77777777" w:rsidR="00B50C97" w:rsidRPr="00EE0884" w:rsidRDefault="00B50C97" w:rsidP="00B50C97">
            <w:pPr>
              <w:pStyle w:val="NormalWeb"/>
            </w:pPr>
            <w:r w:rsidRPr="00EE0884">
              <w:t xml:space="preserve">AAAA - Ano de Geração da Sequenciai </w:t>
            </w:r>
          </w:p>
          <w:p w14:paraId="1AC0B8CA" w14:textId="63AE8F65" w:rsidR="00127B26" w:rsidRPr="00EE0884" w:rsidRDefault="00A62913" w:rsidP="00A62913">
            <w:pPr>
              <w:pStyle w:val="NormalWeb"/>
            </w:pPr>
            <w:r w:rsidRPr="00EE0884">
              <w:t>I - 1 - Em</w:t>
            </w:r>
            <w:r w:rsidR="00B50C97" w:rsidRPr="00EE0884">
              <w:t xml:space="preserve">itido pelo SIAT, 2 - Emitido pela Internet. 0000000000 - Sequencial gerado por Ano. </w:t>
            </w:r>
          </w:p>
        </w:tc>
      </w:tr>
      <w:tr w:rsidR="00127B26" w:rsidRPr="00EE0884" w14:paraId="08D555B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4FEFC770" w:rsidR="00127B26" w:rsidRPr="00EE0884" w:rsidRDefault="00116FE1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IDENTIFICACAO</w:t>
            </w:r>
            <w:r w:rsidR="00127B26" w:rsidRPr="00EE0884">
              <w:rPr>
                <w:lang w:val="pt-BR"/>
              </w:rPr>
              <w:t>_</w:t>
            </w:r>
            <w:r>
              <w:rPr>
                <w:lang w:val="pt-BR"/>
              </w:rPr>
              <w:t>UNID_ORGANIZAC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1F7DAA6E" w:rsidR="00127B26" w:rsidRPr="00EE0884" w:rsidRDefault="00127B26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</w:t>
            </w:r>
            <w:r w:rsidR="00116FE1">
              <w:rPr>
                <w:lang w:val="pt-BR"/>
              </w:rPr>
              <w:t>umber</w:t>
            </w:r>
            <w:proofErr w:type="spellEnd"/>
            <w:r w:rsidR="00116FE1">
              <w:rPr>
                <w:lang w:val="pt-BR"/>
              </w:rPr>
              <w:t>(10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Orgão</w:t>
            </w:r>
            <w:proofErr w:type="spellEnd"/>
            <w:r w:rsidRPr="00EE0884">
              <w:rPr>
                <w:lang w:val="pt-BR"/>
              </w:rPr>
              <w:t xml:space="preserve"> emissor do DARE</w:t>
            </w:r>
          </w:p>
        </w:tc>
      </w:tr>
      <w:tr w:rsidR="00127B26" w:rsidRPr="00EE0884" w14:paraId="066F7017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Pr="00EE0884" w:rsidRDefault="00127B26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DATA_VENCIMENTO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Pr="00EE0884" w:rsidRDefault="00127B26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de Vencimento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</w:p>
        </w:tc>
      </w:tr>
      <w:tr w:rsidR="00947B8F" w:rsidRPr="00EE0884" w14:paraId="2DB47A2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Pr="00EE0884" w:rsidRDefault="00947B8F" w:rsidP="00947B8F">
            <w:pPr>
              <w:pStyle w:val="NormalWeb"/>
              <w:spacing w:before="0" w:beforeAutospacing="0"/>
            </w:pPr>
            <w:r w:rsidRPr="00EE0884">
              <w:t xml:space="preserve">Responsável pelo Pagamento do DARE, podendo ser uma Inscrição Estadual ou CPF ou CPNJ ou RENAVAN. </w:t>
            </w:r>
          </w:p>
          <w:p w14:paraId="68F58321" w14:textId="327034CC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Cadastrados na Tabela de Contribuintes do IPVA, EXTRACADASTRO ou IPVA </w:t>
            </w:r>
          </w:p>
        </w:tc>
      </w:tr>
      <w:tr w:rsidR="00947B8F" w:rsidRPr="00EE0884" w14:paraId="343723D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Pr="00EE0884" w:rsidRDefault="00947B8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Pr="00EE0884" w:rsidRDefault="00B50C97" w:rsidP="00947B8F">
            <w:pPr>
              <w:pStyle w:val="NormalWeb"/>
              <w:spacing w:before="0" w:beforeAutospacing="0"/>
            </w:pPr>
            <w:r w:rsidRPr="00EE0884">
              <w:t>Tipo de Pessoa</w:t>
            </w:r>
          </w:p>
          <w:p w14:paraId="12D5EECF" w14:textId="6E724FE7" w:rsidR="00947B8F" w:rsidRPr="00EE0884" w:rsidRDefault="00947B8F" w:rsidP="004B2381">
            <w:pPr>
              <w:pStyle w:val="NormalWeb"/>
              <w:spacing w:before="0" w:beforeAutospacing="0"/>
            </w:pPr>
            <w:r w:rsidRPr="00EE0884">
              <w:t xml:space="preserve">1-INSCRICAO,2-CNPJ,3-CPF,4-RENAVAN </w:t>
            </w:r>
          </w:p>
        </w:tc>
      </w:tr>
      <w:tr w:rsidR="00947B8F" w:rsidRPr="00EE0884" w14:paraId="2E9AB55C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UF_EMISSAO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Pr="00EE0884" w:rsidRDefault="00947B8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Unidade Federada que </w:t>
            </w:r>
            <w:r w:rsidRPr="00EE0884">
              <w:rPr>
                <w:lang w:val="pt-BR"/>
              </w:rPr>
              <w:lastRenderedPageBreak/>
              <w:t xml:space="preserve">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240C4C4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Pr="00EE0884" w:rsidRDefault="00B50C97" w:rsidP="00C4437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que está emitindo o </w:t>
            </w:r>
            <w:r w:rsidR="00C44371" w:rsidRPr="00EE0884">
              <w:rPr>
                <w:lang w:val="pt-BR"/>
              </w:rPr>
              <w:t>DARE</w:t>
            </w:r>
          </w:p>
        </w:tc>
      </w:tr>
      <w:tr w:rsidR="00947B8F" w:rsidRPr="00EE0884" w14:paraId="765C9610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DATA_EMISSAO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</w:t>
            </w:r>
            <w:r w:rsidR="00C44371" w:rsidRPr="00EE0884">
              <w:rPr>
                <w:lang w:val="pt-BR"/>
              </w:rPr>
              <w:t xml:space="preserve"> e Hora de </w:t>
            </w:r>
            <w:r w:rsidRPr="00EE0884">
              <w:rPr>
                <w:lang w:val="pt-BR"/>
              </w:rPr>
              <w:t>Emissão do DARE</w:t>
            </w:r>
          </w:p>
        </w:tc>
      </w:tr>
      <w:tr w:rsidR="00947B8F" w:rsidRPr="00EE0884" w14:paraId="0E048BB2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USUARIO_EMISSOR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Pr="00EE0884" w:rsidRDefault="00947B8F" w:rsidP="00947B8F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Pr="00EE0884" w:rsidRDefault="00C44371" w:rsidP="00C44371">
            <w:pPr>
              <w:pStyle w:val="NormalWeb"/>
            </w:pPr>
            <w:r w:rsidRPr="00EE0884">
              <w:t xml:space="preserve">Usuário que Emitiu o DARE. Quando for pelo sistema será o CPF ou CNPJ da pessoa que está </w:t>
            </w:r>
            <w:proofErr w:type="spellStart"/>
            <w:r w:rsidRPr="00EE0884">
              <w:t>logada</w:t>
            </w:r>
            <w:proofErr w:type="spellEnd"/>
            <w:r w:rsidRPr="00EE0884">
              <w:t xml:space="preserve"> no Sistema e quando for emitido pelo Portal ficará como Usuário FIXO "INTERNET" </w:t>
            </w:r>
          </w:p>
        </w:tc>
      </w:tr>
      <w:tr w:rsidR="00947B8F" w:rsidRPr="00EE0884" w14:paraId="388B3CFF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QUANTIDADE_DEBITOS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Pr="00EE0884" w:rsidRDefault="00C44371" w:rsidP="004B2381">
            <w:pPr>
              <w:pStyle w:val="NormalWeb"/>
            </w:pPr>
            <w:r w:rsidRPr="00EE0884">
              <w:t xml:space="preserve">Quantidade de Débitos Relacionados na tabela </w:t>
            </w:r>
            <w:proofErr w:type="gramStart"/>
            <w:r w:rsidRPr="00EE0884">
              <w:t>TA</w:t>
            </w:r>
            <w:proofErr w:type="gramEnd"/>
            <w:r w:rsidRPr="00EE0884">
              <w:t xml:space="preserve">_DARE_DETALHE. </w:t>
            </w:r>
          </w:p>
        </w:tc>
      </w:tr>
      <w:tr w:rsidR="00947B8F" w:rsidRPr="00EE0884" w14:paraId="656B8B2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Pr="00EE0884" w:rsidRDefault="00947B8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do </w:t>
            </w:r>
            <w:proofErr w:type="spellStart"/>
            <w:r w:rsidRPr="00EE0884">
              <w:rPr>
                <w:lang w:val="pt-BR"/>
              </w:rPr>
              <w:t>Dare</w:t>
            </w:r>
            <w:proofErr w:type="spellEnd"/>
            <w:r w:rsidR="00C44371" w:rsidRPr="00EE0884">
              <w:rPr>
                <w:lang w:val="pt-BR"/>
              </w:rPr>
              <w:t xml:space="preserve"> Emitido</w:t>
            </w:r>
          </w:p>
        </w:tc>
      </w:tr>
      <w:tr w:rsidR="00947B8F" w:rsidRPr="00EE0884" w14:paraId="1C7A56C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Pr="00EE0884" w:rsidRDefault="00947B8F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BARRA_DARE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Pr="00EE0884" w:rsidRDefault="00B053AF" w:rsidP="00947B8F">
            <w:pPr>
              <w:pStyle w:val="TableContent"/>
              <w:jc w:val="center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(46</w:t>
            </w:r>
            <w:r w:rsidR="00947B8F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Pr="00EE0884" w:rsidRDefault="00947B8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Pr="00EE0884" w:rsidRDefault="00B50C97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Pr="00EE0884" w:rsidRDefault="00C44371" w:rsidP="00C44371">
            <w:pPr>
              <w:pStyle w:val="NormalWeb"/>
            </w:pPr>
            <w:r w:rsidRPr="00EE0884">
              <w:t xml:space="preserve">Código da Barra Gerada e impressa no DARE </w:t>
            </w:r>
          </w:p>
        </w:tc>
      </w:tr>
      <w:tr w:rsidR="008218EA" w:rsidRPr="00EE0884" w14:paraId="27149ABF" w14:textId="77777777" w:rsidTr="00116FE1">
        <w:trPr>
          <w:trHeight w:val="721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DATA_PAGO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Pr="00EE0884" w:rsidRDefault="008218EA" w:rsidP="00C44371">
            <w:pPr>
              <w:pStyle w:val="NormalWeb"/>
            </w:pPr>
            <w:r w:rsidRPr="00EE0884">
              <w:t>Data e hora em que foi efetivado o pagamento.</w:t>
            </w:r>
          </w:p>
        </w:tc>
      </w:tr>
      <w:tr w:rsidR="008218EA" w:rsidRPr="00EE0884" w14:paraId="7024F70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Pr="00EE0884" w:rsidRDefault="008218EA" w:rsidP="00127B2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NOME_RAZAO_SOCIAL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Pr="00EE0884" w:rsidRDefault="008218EA" w:rsidP="00947B8F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Pr="00EE0884" w:rsidRDefault="008218EA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Pr="00EE0884" w:rsidRDefault="008218EA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EE0884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Pr="00EE0884" w:rsidRDefault="00127B26" w:rsidP="00127B26">
      <w:pPr>
        <w:spacing w:before="60" w:after="60"/>
        <w:ind w:left="0"/>
      </w:pPr>
    </w:p>
    <w:p w14:paraId="050206B5" w14:textId="1FEAD560" w:rsidR="00127B26" w:rsidRPr="00EE0884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2" w:name="_Toc448734035"/>
      <w:bookmarkStart w:id="113" w:name="_Toc459218508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_DARE_DETALHE</w:t>
      </w:r>
      <w:bookmarkEnd w:id="112"/>
      <w:bookmarkEnd w:id="113"/>
    </w:p>
    <w:p w14:paraId="39C7F5EB" w14:textId="77777777" w:rsidR="00127B26" w:rsidRPr="00EE0884" w:rsidRDefault="00127B26" w:rsidP="00127B26"/>
    <w:p w14:paraId="4731F9A2" w14:textId="3D2F1794" w:rsidR="00127B26" w:rsidRPr="00EE0884" w:rsidRDefault="003D1DED" w:rsidP="00127B26">
      <w:pPr>
        <w:pStyle w:val="GERERequisito"/>
      </w:pPr>
      <w:bookmarkStart w:id="114" w:name="_Toc448734036"/>
      <w:bookmarkStart w:id="115" w:name="_Toc459218509"/>
      <w:r>
        <w:t>[TA024</w:t>
      </w:r>
      <w:r w:rsidR="00127B26" w:rsidRPr="00EE0884">
        <w:t xml:space="preserve">] </w:t>
      </w:r>
      <w:proofErr w:type="gramStart"/>
      <w:r w:rsidR="00127B26" w:rsidRPr="00EE0884">
        <w:t>TA</w:t>
      </w:r>
      <w:proofErr w:type="gramEnd"/>
      <w:r w:rsidR="00127B26" w:rsidRPr="00EE0884">
        <w:t>_DARE_DETALHE</w:t>
      </w:r>
      <w:bookmarkEnd w:id="114"/>
      <w:bookmarkEnd w:id="11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:rsidRPr="00EE0884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Pr="00EE0884" w:rsidRDefault="00127B26" w:rsidP="004B2381">
            <w:pPr>
              <w:pStyle w:val="TableHeader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Pr="00EE0884" w:rsidRDefault="00127B26" w:rsidP="004B6BE3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27B26" w:rsidRPr="00EE0884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31954D1C" w14:textId="74D57C09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Pr="00EE0884" w:rsidRDefault="00C44371" w:rsidP="00C44371">
            <w:pPr>
              <w:pStyle w:val="NormalWeb"/>
            </w:pPr>
            <w:r w:rsidRPr="00EE0884">
              <w:t>Formato de AAAAI</w:t>
            </w:r>
            <w:proofErr w:type="gramStart"/>
            <w:r w:rsidRPr="00EE0884">
              <w:t>0000000000 ,</w:t>
            </w:r>
            <w:proofErr w:type="gramEnd"/>
            <w:r w:rsidRPr="00EE0884">
              <w:t xml:space="preserve"> </w:t>
            </w:r>
          </w:p>
          <w:p w14:paraId="0522B65A" w14:textId="77777777" w:rsidR="00C44371" w:rsidRPr="00EE0884" w:rsidRDefault="00C44371" w:rsidP="00C44371">
            <w:pPr>
              <w:pStyle w:val="NormalWeb"/>
            </w:pPr>
            <w:r w:rsidRPr="00EE0884">
              <w:lastRenderedPageBreak/>
              <w:t xml:space="preserve">AAAA - Ano de Geração da Sequenciai </w:t>
            </w:r>
          </w:p>
          <w:p w14:paraId="1FBA4602" w14:textId="77777777" w:rsidR="00C44371" w:rsidRPr="00EE0884" w:rsidRDefault="00C44371" w:rsidP="00C44371">
            <w:pPr>
              <w:pStyle w:val="NormalWeb"/>
            </w:pPr>
            <w:r w:rsidRPr="00EE0884">
              <w:t xml:space="preserve">I - 1 - Emitido pelo SIAT, 2 - Emitido pela Internet. </w:t>
            </w:r>
          </w:p>
          <w:p w14:paraId="481C6DC1" w14:textId="77777777" w:rsidR="00C44371" w:rsidRPr="00EE0884" w:rsidRDefault="00C44371" w:rsidP="00C44371">
            <w:pPr>
              <w:pStyle w:val="NormalWeb"/>
            </w:pPr>
            <w:r w:rsidRPr="00EE0884">
              <w:t xml:space="preserve">0000000000 - Sequencial gerado por Ano. </w:t>
            </w:r>
          </w:p>
          <w:p w14:paraId="1197E718" w14:textId="663562E9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  <w:p w14:paraId="1F9DC752" w14:textId="482C5C93" w:rsidR="00C44371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Pr="00EE0884" w:rsidRDefault="00C44371" w:rsidP="00C44371">
            <w:pPr>
              <w:pStyle w:val="NormalWeb"/>
            </w:pPr>
            <w:r w:rsidRPr="00EE0884">
              <w:t xml:space="preserve">Sequencial incrementado por cada registro que foi vinculado ao ID_NOSSO_NUMERO_DARE. </w:t>
            </w:r>
          </w:p>
          <w:p w14:paraId="4ECE9057" w14:textId="77777777" w:rsidR="00C44371" w:rsidRPr="00EE0884" w:rsidRDefault="00C44371" w:rsidP="00C44371">
            <w:pPr>
              <w:pStyle w:val="NormalWeb"/>
            </w:pPr>
            <w:proofErr w:type="gramStart"/>
            <w:r w:rsidRPr="00EE0884">
              <w:t>Exemplo :</w:t>
            </w:r>
            <w:proofErr w:type="gramEnd"/>
            <w:r w:rsidRPr="00EE0884">
              <w:t xml:space="preserve"> ID_NOSSO_NUMERO foi gerado com 2 Receitas de Tributos de Débitos, onde um terá  a sequencia 1 e o outro </w:t>
            </w:r>
            <w:proofErr w:type="spellStart"/>
            <w:r w:rsidRPr="00EE0884">
              <w:t>tera</w:t>
            </w:r>
            <w:proofErr w:type="spellEnd"/>
            <w:r w:rsidRPr="00EE0884">
              <w:t xml:space="preserve"> sequencia 2. </w:t>
            </w:r>
          </w:p>
          <w:p w14:paraId="7433FFF4" w14:textId="63BA0E60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Pr="00EE0884" w:rsidRDefault="00C4437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Pr="00EE0884" w:rsidRDefault="00C4437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Pr="00EE0884" w:rsidRDefault="00C4437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Pr="00EE0884" w:rsidRDefault="00C44371" w:rsidP="00C44371">
            <w:pPr>
              <w:pStyle w:val="NormalWeb"/>
            </w:pPr>
            <w:r w:rsidRPr="00EE0884">
              <w:t xml:space="preserve">Código de Receita para quitação do Débito </w:t>
            </w:r>
          </w:p>
          <w:p w14:paraId="1F3EEC0C" w14:textId="1AA1678C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Pr="00EE0884" w:rsidRDefault="00BF38AA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3C244F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Pr="00EE0884" w:rsidRDefault="003C244F" w:rsidP="003C244F">
            <w:pPr>
              <w:pStyle w:val="NormalWeb"/>
            </w:pPr>
            <w:proofErr w:type="spellStart"/>
            <w:r w:rsidRPr="00EE0884">
              <w:t>SubCodigo</w:t>
            </w:r>
            <w:proofErr w:type="spellEnd"/>
            <w:r w:rsidRPr="00EE0884">
              <w:t xml:space="preserve"> </w:t>
            </w:r>
            <w:proofErr w:type="spellStart"/>
            <w:r w:rsidRPr="00EE0884">
              <w:t>Alinea</w:t>
            </w:r>
            <w:proofErr w:type="spellEnd"/>
            <w:r w:rsidRPr="00EE0884">
              <w:t xml:space="preserve"> da Receita </w:t>
            </w:r>
          </w:p>
          <w:p w14:paraId="45E65249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</w:tr>
      <w:tr w:rsidR="00127B26" w:rsidRPr="00EE0884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Pr="00EE0884" w:rsidRDefault="003C244F" w:rsidP="004B2381">
            <w:pPr>
              <w:pStyle w:val="NormalWeb"/>
            </w:pPr>
            <w:r w:rsidRPr="00EE0884">
              <w:t xml:space="preserve">Informações Complementares </w:t>
            </w:r>
          </w:p>
        </w:tc>
      </w:tr>
      <w:tr w:rsidR="00127B26" w:rsidRPr="00EE0884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Pr="00EE0884" w:rsidRDefault="003C244F" w:rsidP="004B2381">
            <w:pPr>
              <w:pStyle w:val="NormalWeb"/>
            </w:pPr>
            <w:r w:rsidRPr="00EE0884">
              <w:t xml:space="preserve">Período de Referência </w:t>
            </w:r>
            <w:r w:rsidR="005B3261" w:rsidRPr="00EE0884">
              <w:t xml:space="preserve">/ Ano de Exercício </w:t>
            </w:r>
            <w:r w:rsidRPr="00EE0884">
              <w:t xml:space="preserve">do Débito </w:t>
            </w:r>
          </w:p>
        </w:tc>
      </w:tr>
      <w:tr w:rsidR="00127B26" w:rsidRPr="00EE0884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Pr="00EE0884" w:rsidRDefault="003C244F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Pr="00EE0884" w:rsidRDefault="003C244F" w:rsidP="004B2381">
            <w:pPr>
              <w:pStyle w:val="NormalWeb"/>
            </w:pPr>
            <w:r w:rsidRPr="00EE0884">
              <w:t xml:space="preserve">Número do Documento, podendo ser um Auto, Parcelamento e </w:t>
            </w:r>
            <w:proofErr w:type="spellStart"/>
            <w:r w:rsidRPr="00EE0884">
              <w:t>etc</w:t>
            </w:r>
            <w:proofErr w:type="spellEnd"/>
            <w:r w:rsidRPr="00EE0884">
              <w:t xml:space="preserve">... </w:t>
            </w:r>
          </w:p>
        </w:tc>
      </w:tr>
      <w:tr w:rsidR="00127B26" w:rsidRPr="00EE0884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Pr="00EE0884" w:rsidRDefault="003C244F" w:rsidP="00947B8F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Pr="00EE0884" w:rsidRDefault="00127B26" w:rsidP="00947B8F">
            <w:pPr>
              <w:pStyle w:val="TableContent"/>
              <w:ind w:left="0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Pr="00EE0884" w:rsidRDefault="005B3261" w:rsidP="004B2381">
            <w:pPr>
              <w:pStyle w:val="TableContent"/>
              <w:ind w:left="0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 xml:space="preserve"> </w:t>
            </w:r>
            <w:r w:rsidR="003C244F"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Pr="00EE0884" w:rsidRDefault="003C244F" w:rsidP="004B2381">
            <w:pPr>
              <w:pStyle w:val="NormalWeb"/>
            </w:pPr>
            <w:r w:rsidRPr="00EE0884">
              <w:t xml:space="preserve">Número da Parcela do IPVA ou Parcelamento </w:t>
            </w:r>
          </w:p>
        </w:tc>
      </w:tr>
      <w:tr w:rsidR="00127B26" w:rsidRPr="00EE0884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Pr="00EE0884" w:rsidRDefault="00127B26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Pr="00EE0884" w:rsidRDefault="003C244F" w:rsidP="004B2381">
            <w:pPr>
              <w:pStyle w:val="NormalWeb"/>
            </w:pPr>
            <w:r w:rsidRPr="00EE0884">
              <w:t xml:space="preserve">Valor do Imposto a pagar </w:t>
            </w:r>
          </w:p>
        </w:tc>
      </w:tr>
      <w:tr w:rsidR="003C244F" w:rsidRPr="00EE0884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Pr="00EE0884" w:rsidRDefault="003C244F" w:rsidP="004B2381">
            <w:pPr>
              <w:pStyle w:val="NormalWeb"/>
            </w:pPr>
            <w:r w:rsidRPr="00EE0884">
              <w:t xml:space="preserve">Valor da Multa a Pagar </w:t>
            </w:r>
          </w:p>
        </w:tc>
      </w:tr>
      <w:tr w:rsidR="003C244F" w:rsidRPr="00EE0884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Pr="00EE0884" w:rsidRDefault="003C244F" w:rsidP="004B2381">
            <w:pPr>
              <w:pStyle w:val="NormalWeb"/>
            </w:pPr>
            <w:r w:rsidRPr="00EE0884">
              <w:t xml:space="preserve">Valor do Juros a Pagar </w:t>
            </w:r>
          </w:p>
        </w:tc>
      </w:tr>
      <w:tr w:rsidR="003C244F" w:rsidRPr="00EE0884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EE0884" w:rsidRDefault="003C244F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Pr="00EE0884" w:rsidRDefault="003C244F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Pr="00EE0884" w:rsidRDefault="003C244F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Pr="00EE0884" w:rsidRDefault="003C244F" w:rsidP="004B2381">
            <w:pPr>
              <w:pStyle w:val="NormalWeb"/>
            </w:pPr>
            <w:r w:rsidRPr="00EE0884">
              <w:t xml:space="preserve">Valor Atualização Monetária a Pagar </w:t>
            </w:r>
          </w:p>
        </w:tc>
      </w:tr>
      <w:tr w:rsidR="003C244F" w:rsidRPr="00EE0884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Pr="00EE0884" w:rsidRDefault="001A4840" w:rsidP="001A4840">
            <w:pPr>
              <w:pStyle w:val="NormalWeb"/>
            </w:pPr>
            <w:r w:rsidRPr="00EE0884">
              <w:t xml:space="preserve">Valor da Taxa a Pagar </w:t>
            </w:r>
          </w:p>
        </w:tc>
      </w:tr>
      <w:tr w:rsidR="003C244F" w:rsidRPr="00EE0884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</w:t>
            </w:r>
            <w:r w:rsidR="005B3261" w:rsidRPr="00EE0884">
              <w:rPr>
                <w:lang w:val="pt-BR"/>
              </w:rPr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Pr="00EE0884" w:rsidRDefault="005B3261" w:rsidP="004B2381">
            <w:pPr>
              <w:pStyle w:val="NormalWeb"/>
            </w:pPr>
            <w:r w:rsidRPr="00EE0884">
              <w:t>Valor das Reduções Multas</w:t>
            </w:r>
            <w:r w:rsidR="001A4840" w:rsidRPr="00EE0884">
              <w:t xml:space="preserve"> </w:t>
            </w:r>
          </w:p>
        </w:tc>
      </w:tr>
      <w:tr w:rsidR="003C244F" w:rsidRPr="00EE0884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EE0884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Valor_Imposto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Valor_Correcao_Monetaria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+ </w:t>
            </w:r>
            <w:proofErr w:type="gram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( Valor</w:t>
            </w:r>
            <w:proofErr w:type="gram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VAlor_Reducao_MUlta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( Valor Juros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Valor_reducao_Juros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) +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Valor_Taxa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E57AAC" w14:textId="04BDDEF0" w:rsidR="003C244F" w:rsidRPr="00EE0884" w:rsidRDefault="003C244F" w:rsidP="001A4840">
            <w:pPr>
              <w:pStyle w:val="NormalWeb"/>
            </w:pPr>
          </w:p>
        </w:tc>
      </w:tr>
      <w:tr w:rsidR="003C244F" w:rsidRPr="00EE0884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Pr="00EE0884" w:rsidRDefault="001A4840" w:rsidP="004B2381">
            <w:pPr>
              <w:pStyle w:val="NormalWeb"/>
            </w:pPr>
            <w:r w:rsidRPr="00EE0884">
              <w:t xml:space="preserve">Valor Informado pelo Contribuinte 1 - SIM , NULL - Gerado pelo DARE </w:t>
            </w:r>
          </w:p>
        </w:tc>
      </w:tr>
      <w:tr w:rsidR="003C244F" w:rsidRPr="00EE0884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Pr="00EE0884" w:rsidRDefault="001A4840" w:rsidP="004B2381">
            <w:pPr>
              <w:pStyle w:val="NormalWeb"/>
            </w:pPr>
            <w:r w:rsidRPr="00EE0884">
              <w:t xml:space="preserve">Pessoa Referenciada no </w:t>
            </w:r>
            <w:proofErr w:type="spellStart"/>
            <w:r w:rsidRPr="00EE0884">
              <w:t>Dare</w:t>
            </w:r>
            <w:proofErr w:type="spellEnd"/>
            <w:r w:rsidRPr="00EE0884">
              <w:t xml:space="preserve"> responsável pela conta corrente que irá abater o Débito, Podendo ser um CPF, CNPJ, Inscrição Estadual ou RENAVAN </w:t>
            </w:r>
          </w:p>
        </w:tc>
      </w:tr>
      <w:tr w:rsidR="003C244F" w:rsidRPr="00EE0884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Pr="00EE0884" w:rsidRDefault="001A4840" w:rsidP="001A4840">
            <w:pPr>
              <w:pStyle w:val="NormalWeb"/>
            </w:pPr>
            <w:r w:rsidRPr="00EE0884">
              <w:t xml:space="preserve">Tipo de Pessoa Referenciada </w:t>
            </w:r>
          </w:p>
          <w:p w14:paraId="71E7825B" w14:textId="02AE2289" w:rsidR="003C244F" w:rsidRPr="00EE0884" w:rsidRDefault="001A4840" w:rsidP="004B2381">
            <w:pPr>
              <w:pStyle w:val="NormalWeb"/>
            </w:pPr>
            <w:r w:rsidRPr="00EE0884">
              <w:t xml:space="preserve">1 - Inscrição Estadual, 2 - CNPJ, 3 - CPF, 4 - RENAVAM </w:t>
            </w:r>
          </w:p>
        </w:tc>
      </w:tr>
      <w:tr w:rsidR="003C244F" w:rsidRPr="00EE0884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EE0884" w:rsidRDefault="001A4840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Pr="00EE0884" w:rsidRDefault="001A4840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Pr="00EE0884" w:rsidRDefault="001A4840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Pr="00EE0884" w:rsidRDefault="001A4840" w:rsidP="001A4840">
            <w:pPr>
              <w:pStyle w:val="NormalWeb"/>
            </w:pPr>
            <w:r w:rsidRPr="00EE0884">
              <w:t xml:space="preserve">Número da Chave Primárias das Contas Correntes dos Contribuintes </w:t>
            </w:r>
          </w:p>
        </w:tc>
      </w:tr>
      <w:tr w:rsidR="003C244F" w:rsidRPr="00EE0884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EE0884" w:rsidRDefault="004B2381" w:rsidP="004B6BE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Pr="00EE0884" w:rsidRDefault="004B238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Pr="00EE0884" w:rsidRDefault="003C244F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Pr="00EE0884" w:rsidRDefault="004B238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Pr="00EE0884" w:rsidRDefault="004B2381" w:rsidP="004B2381">
            <w:pPr>
              <w:pStyle w:val="NormalWeb"/>
            </w:pPr>
            <w:r w:rsidRPr="00EE0884">
              <w:t xml:space="preserve">Código do Município que será </w:t>
            </w:r>
            <w:proofErr w:type="spellStart"/>
            <w:r w:rsidRPr="00EE0884">
              <w:t>prenchido</w:t>
            </w:r>
            <w:proofErr w:type="spellEnd"/>
            <w:r w:rsidRPr="00EE0884">
              <w:t xml:space="preserve"> sempre que for de uma receita do imposto IPVA </w:t>
            </w:r>
          </w:p>
        </w:tc>
      </w:tr>
      <w:tr w:rsidR="005B3261" w:rsidRPr="00EE0884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EE0884" w:rsidRDefault="005B3261" w:rsidP="005B326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Pr="00EE0884" w:rsidRDefault="005B3261" w:rsidP="004B6BE3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Pr="00EE0884" w:rsidRDefault="005B3261" w:rsidP="004B6BE3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Pr="00EE0884" w:rsidRDefault="005B3261" w:rsidP="004B2381">
            <w:pPr>
              <w:pStyle w:val="TableContent"/>
              <w:jc w:val="center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Pr="00EE0884" w:rsidRDefault="005B3261" w:rsidP="005B3261">
            <w:pPr>
              <w:pStyle w:val="NormalWeb"/>
            </w:pPr>
            <w:r w:rsidRPr="00EE0884">
              <w:t xml:space="preserve">Valor das Reduções Juros </w:t>
            </w:r>
          </w:p>
        </w:tc>
      </w:tr>
    </w:tbl>
    <w:p w14:paraId="45E43B0D" w14:textId="77777777" w:rsidR="00127B26" w:rsidRDefault="00127B26" w:rsidP="00127B26"/>
    <w:p w14:paraId="45160C3A" w14:textId="77777777" w:rsidR="00116FE1" w:rsidRPr="00EE0884" w:rsidRDefault="00116FE1" w:rsidP="00116FE1">
      <w:pPr>
        <w:spacing w:before="60" w:after="60"/>
        <w:ind w:left="0"/>
      </w:pPr>
    </w:p>
    <w:p w14:paraId="79DFE4A9" w14:textId="34D40D0A" w:rsidR="00116FE1" w:rsidRPr="00EE0884" w:rsidRDefault="00116FE1" w:rsidP="00116FE1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t xml:space="preserve"> </w:t>
      </w:r>
      <w:bookmarkStart w:id="116" w:name="_Toc459218510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6"/>
    </w:p>
    <w:p w14:paraId="1D540E33" w14:textId="77777777" w:rsidR="00116FE1" w:rsidRPr="00EE0884" w:rsidRDefault="00116FE1" w:rsidP="00116FE1"/>
    <w:p w14:paraId="3CB17619" w14:textId="21432154" w:rsidR="00116FE1" w:rsidRPr="00EE0884" w:rsidRDefault="00116FE1" w:rsidP="00116FE1">
      <w:pPr>
        <w:pStyle w:val="GERERequisito"/>
      </w:pPr>
      <w:bookmarkStart w:id="117" w:name="_Toc459218511"/>
      <w:r w:rsidRPr="00EE0884">
        <w:t>[TA02</w:t>
      </w:r>
      <w:r w:rsidR="003D1DED">
        <w:t>5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 w:rsidR="00665B63">
        <w:t>_ORIGEM_DEBITO</w:t>
      </w:r>
      <w:bookmarkEnd w:id="117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116FE1" w:rsidRPr="00EE0884" w14:paraId="2519F73B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0C6010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CE54DA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99FF98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EF403D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802BB7" w14:textId="77777777" w:rsidR="00116FE1" w:rsidRPr="00EE0884" w:rsidRDefault="00116FE1" w:rsidP="00116FE1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116FE1" w:rsidRPr="00EE0884" w14:paraId="43985BA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E4D8D" w14:textId="7BB0E513" w:rsidR="00116FE1" w:rsidRPr="00EE0884" w:rsidRDefault="00116FE1" w:rsidP="00665B63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 w:rsidR="00665B63"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20020" w14:textId="11AD268A" w:rsidR="00116FE1" w:rsidRPr="00EE0884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="00116FE1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A6AA" w14:textId="60DC5C7E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 w:rsidR="00665B63"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595D6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1F090" w14:textId="6623640D" w:rsidR="00665B63" w:rsidRPr="00EE0884" w:rsidRDefault="00665B63" w:rsidP="00665B63">
            <w:pPr>
              <w:pStyle w:val="NormalWeb"/>
            </w:pPr>
          </w:p>
          <w:p w14:paraId="030DCDAF" w14:textId="50C5A66D" w:rsidR="00116FE1" w:rsidRPr="00EE0884" w:rsidRDefault="00116FE1" w:rsidP="00116FE1">
            <w:pPr>
              <w:pStyle w:val="NormalWeb"/>
            </w:pPr>
            <w:r w:rsidRPr="00EE0884">
              <w:t xml:space="preserve"> </w:t>
            </w:r>
            <w:r w:rsidR="00665B63">
              <w:t>Código da origem do débito</w:t>
            </w:r>
          </w:p>
        </w:tc>
      </w:tr>
      <w:tr w:rsidR="00116FE1" w:rsidRPr="00EE0884" w14:paraId="17FE8054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0445F" w14:textId="59AA7A40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BDE47" w14:textId="2478FECD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B4DF8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E674" w14:textId="77777777" w:rsidR="00116FE1" w:rsidRPr="00EE0884" w:rsidRDefault="00116FE1" w:rsidP="00116FE1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7D54C" w14:textId="269D53F2" w:rsidR="00116FE1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Descrição da origem do débito</w:t>
            </w:r>
          </w:p>
        </w:tc>
      </w:tr>
      <w:tr w:rsidR="00665B63" w:rsidRPr="00EE0884" w14:paraId="68C27583" w14:textId="77777777" w:rsidTr="00116FE1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05C6" w14:textId="498E7DA9" w:rsidR="00665B63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SITUACAO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25EB5" w14:textId="7C034D3D" w:rsidR="00665B63" w:rsidRDefault="00665B63" w:rsidP="00116FE1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4787" w14:textId="77777777" w:rsidR="00665B63" w:rsidRPr="00EE0884" w:rsidRDefault="00665B63" w:rsidP="00116FE1">
            <w:pPr>
              <w:pStyle w:val="TableContent"/>
              <w:rPr>
                <w:lang w:val="pt-BR"/>
              </w:rPr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F6F7" w14:textId="25B71E6A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B0B04" w14:textId="7D1688B8" w:rsidR="00665B63" w:rsidRPr="00EE0884" w:rsidRDefault="00665B63" w:rsidP="00116FE1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1-Ativo, 2- Cancelado</w:t>
            </w:r>
          </w:p>
        </w:tc>
      </w:tr>
    </w:tbl>
    <w:p w14:paraId="0727F175" w14:textId="77777777" w:rsidR="00116FE1" w:rsidRPr="00EE0884" w:rsidRDefault="00116FE1" w:rsidP="00116FE1">
      <w:pPr>
        <w:spacing w:before="60" w:after="60"/>
        <w:ind w:left="0"/>
      </w:pPr>
    </w:p>
    <w:p w14:paraId="2851CC0D" w14:textId="68B6FFC6" w:rsidR="003D1DED" w:rsidRPr="00EE0884" w:rsidRDefault="003D1DED" w:rsidP="003D1DE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8" w:name="_Toc459218512"/>
      <w:r w:rsidRPr="00EE0884">
        <w:t xml:space="preserve">Tabela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18"/>
    </w:p>
    <w:p w14:paraId="650DDBAC" w14:textId="77777777" w:rsidR="003D1DED" w:rsidRPr="00EE0884" w:rsidRDefault="003D1DED" w:rsidP="003D1DED"/>
    <w:p w14:paraId="5FB1443A" w14:textId="13CFABA2" w:rsidR="003D1DED" w:rsidRPr="00EE0884" w:rsidRDefault="003D1DED" w:rsidP="003D1DED">
      <w:pPr>
        <w:pStyle w:val="GERERequisito"/>
      </w:pPr>
      <w:bookmarkStart w:id="119" w:name="_Toc459218513"/>
      <w:r w:rsidRPr="00EE0884">
        <w:t>[TA02</w:t>
      </w:r>
      <w:r>
        <w:t>6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_DARE</w:t>
      </w:r>
      <w:r>
        <w:t>_ORIGEM_RECEITA</w:t>
      </w:r>
      <w:bookmarkEnd w:id="119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0"/>
        <w:gridCol w:w="1716"/>
        <w:gridCol w:w="1329"/>
        <w:gridCol w:w="1506"/>
        <w:gridCol w:w="1652"/>
      </w:tblGrid>
      <w:tr w:rsidR="003D1DED" w:rsidRPr="00EE0884" w14:paraId="58508272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E9350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D638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068CC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310E69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02A3BE" w14:textId="77777777" w:rsidR="003D1DED" w:rsidRPr="00EE0884" w:rsidRDefault="003D1DED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3D1DED" w:rsidRPr="00EE0884" w14:paraId="3F89B005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921C3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</w:t>
            </w:r>
            <w:r>
              <w:rPr>
                <w:lang w:val="pt-BR"/>
              </w:rPr>
              <w:t>ORIGEM_DEBITO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1013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(3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90D8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 (</w:t>
            </w:r>
            <w:hyperlink w:anchor="pVCMkgqGAqACBgOg" w:history="1">
              <w:r w:rsidRPr="00EE0884">
                <w:rPr>
                  <w:lang w:val="pt-BR"/>
                </w:rPr>
                <w:t>TA_DARE</w:t>
              </w:r>
            </w:hyperlink>
            <w:r>
              <w:rPr>
                <w:lang w:val="pt-BR"/>
              </w:rPr>
              <w:t>_ORIGEM_DEBITO.IDORIGEM_DEBITO</w:t>
            </w:r>
            <w:r w:rsidRPr="00EE0884">
              <w:rPr>
                <w:lang w:val="pt-BR"/>
              </w:rPr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97D97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402DE" w14:textId="77777777" w:rsidR="003D1DED" w:rsidRPr="00EE0884" w:rsidRDefault="003D1DED" w:rsidP="00AB4CC6">
            <w:pPr>
              <w:pStyle w:val="NormalWeb"/>
            </w:pPr>
          </w:p>
          <w:p w14:paraId="5E7EBF9C" w14:textId="77777777" w:rsidR="003D1DED" w:rsidRPr="00EE0884" w:rsidRDefault="003D1DED" w:rsidP="00AB4CC6">
            <w:pPr>
              <w:pStyle w:val="NormalWeb"/>
            </w:pPr>
            <w:r w:rsidRPr="00EE0884">
              <w:t xml:space="preserve"> </w:t>
            </w:r>
            <w:r>
              <w:t>Código da origem do débito</w:t>
            </w:r>
          </w:p>
        </w:tc>
      </w:tr>
      <w:tr w:rsidR="003D1DED" w:rsidRPr="00EE0884" w14:paraId="2A524044" w14:textId="77777777" w:rsidTr="00AB4CC6"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27C52" w14:textId="0D00F4E6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ID_RECEITA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81AB9" w14:textId="73A6BE5B" w:rsidR="003D1DED" w:rsidRPr="00EE0884" w:rsidRDefault="003D1DED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6093E" w14:textId="4F7F2E03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PK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D67C9" w14:textId="77777777" w:rsidR="003D1DED" w:rsidRPr="00EE0884" w:rsidRDefault="003D1DED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892C" w14:textId="59E03042" w:rsidR="003D1DED" w:rsidRPr="00EE0884" w:rsidRDefault="003D1DE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Código da Receita</w:t>
            </w:r>
          </w:p>
        </w:tc>
      </w:tr>
    </w:tbl>
    <w:p w14:paraId="6741097E" w14:textId="77777777" w:rsidR="00116FE1" w:rsidRPr="00EE0884" w:rsidRDefault="00116FE1" w:rsidP="00127B26"/>
    <w:p w14:paraId="56632DC8" w14:textId="35F2F329" w:rsidR="00C27A2C" w:rsidRPr="00EE0884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0" w:name="_Toc448734037"/>
      <w:bookmarkStart w:id="121" w:name="_Toc459218514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0"/>
      <w:bookmarkEnd w:id="121"/>
    </w:p>
    <w:p w14:paraId="35E02ECB" w14:textId="77777777" w:rsidR="00C27A2C" w:rsidRPr="00EE0884" w:rsidRDefault="00C27A2C" w:rsidP="00C27A2C"/>
    <w:p w14:paraId="746FF31E" w14:textId="37519375" w:rsidR="00C27A2C" w:rsidRPr="00EE0884" w:rsidRDefault="00C27A2C" w:rsidP="00C27A2C">
      <w:pPr>
        <w:pStyle w:val="GERERequisito"/>
      </w:pPr>
      <w:bookmarkStart w:id="122" w:name="_Toc448734038"/>
      <w:bookmarkStart w:id="123" w:name="_Toc459218515"/>
      <w:r w:rsidRPr="00EE0884">
        <w:lastRenderedPageBreak/>
        <w:t>[T</w:t>
      </w:r>
      <w:r w:rsidR="000B4FB6" w:rsidRPr="00EE0884">
        <w:t>A</w:t>
      </w:r>
      <w:r w:rsidRPr="00EE0884">
        <w:t>0</w:t>
      </w:r>
      <w:r w:rsidR="00665B63">
        <w:t>27</w:t>
      </w:r>
      <w:r w:rsidRPr="00EE0884">
        <w:t xml:space="preserve">]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FC1C4A" w:rsidRPr="00EE0884">
        <w:t>PAGOS_CORRIGIDOS</w:t>
      </w:r>
      <w:bookmarkEnd w:id="122"/>
      <w:bookmarkEnd w:id="12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:rsidRPr="00EE0884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F52BA" w:rsidRPr="00EE0884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7F52BA" w:rsidRPr="00EE0884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7F52BA" w:rsidRPr="00EE0884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Correções de Erros que o pagamento sofreu. Sempre a ultima sequencia trará os valores das sequencias anteriores corrigidos..</w:t>
            </w:r>
          </w:p>
        </w:tc>
      </w:tr>
      <w:tr w:rsidR="007F52BA" w:rsidRPr="00EE0884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  <w:tr w:rsidR="007F52BA" w:rsidRPr="00EE0884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Receita Corrigido</w:t>
            </w:r>
          </w:p>
        </w:tc>
      </w:tr>
      <w:tr w:rsidR="007F52BA" w:rsidRPr="00EE0884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Pr="00EE0884" w:rsidRDefault="00BF38A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7F52BA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Código informado quando ocorrer mudança no </w:t>
            </w:r>
            <w:proofErr w:type="spellStart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subcodigo</w:t>
            </w:r>
            <w:proofErr w:type="spellEnd"/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 xml:space="preserve"> da receita.</w:t>
            </w:r>
          </w:p>
        </w:tc>
      </w:tr>
      <w:tr w:rsidR="007F52BA" w:rsidRPr="00EE0884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Responsável pelo Pagamento do DARE, podendo ser uma Inscrição Estadual ou CPF ou CPNJ ou RENAVAN. </w:t>
            </w:r>
          </w:p>
          <w:p w14:paraId="526BB80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Cadastrados na Tabela de </w:t>
            </w:r>
            <w:r w:rsidRPr="00EE0884">
              <w:rPr>
                <w:lang w:val="pt-BR"/>
              </w:rPr>
              <w:lastRenderedPageBreak/>
              <w:t>Contribuintes do IPVA, EXTRACADASTRO ou IPVA</w:t>
            </w:r>
          </w:p>
        </w:tc>
      </w:tr>
      <w:tr w:rsidR="007F52BA" w:rsidRPr="00EE0884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do Pagamento</w:t>
            </w:r>
          </w:p>
        </w:tc>
      </w:tr>
      <w:tr w:rsidR="007F52BA" w:rsidRPr="00EE0884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do Documento, podendo ser de um </w:t>
            </w:r>
            <w:proofErr w:type="spellStart"/>
            <w:r w:rsidRPr="00EE0884">
              <w:rPr>
                <w:lang w:val="pt-BR"/>
              </w:rPr>
              <w:t>parcelamenot</w:t>
            </w:r>
            <w:proofErr w:type="spellEnd"/>
            <w:r w:rsidRPr="00EE0884">
              <w:rPr>
                <w:lang w:val="pt-BR"/>
              </w:rPr>
              <w:t xml:space="preserve">, auto de infração,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  <w:r w:rsidRPr="00EE0884">
              <w:rPr>
                <w:lang w:val="pt-BR"/>
              </w:rPr>
              <w:t xml:space="preserve"> e demais tipos.</w:t>
            </w:r>
          </w:p>
        </w:tc>
      </w:tr>
      <w:tr w:rsidR="007F52BA" w:rsidRPr="00EE0884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Parcela do Parcelamento</w:t>
            </w:r>
          </w:p>
        </w:tc>
      </w:tr>
      <w:tr w:rsidR="007F52BA" w:rsidRPr="00EE0884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Corrigido</w:t>
            </w:r>
          </w:p>
        </w:tc>
      </w:tr>
      <w:tr w:rsidR="007F52BA" w:rsidRPr="00EE0884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correção do pagamento</w:t>
            </w:r>
          </w:p>
        </w:tc>
      </w:tr>
      <w:tr w:rsidR="007F52BA" w:rsidRPr="00EE0884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correção do pagamento</w:t>
            </w:r>
          </w:p>
        </w:tc>
      </w:tr>
      <w:tr w:rsidR="007F52BA" w:rsidRPr="00EE0884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:rsidRPr="00EE0884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alteração do pagamento</w:t>
            </w:r>
          </w:p>
        </w:tc>
      </w:tr>
      <w:tr w:rsidR="007F52BA" w:rsidRPr="00EE0884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Pr="00EE0884" w:rsidRDefault="002F23F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Sinalizador de última alteração realizada para o pagamento. </w:t>
            </w:r>
          </w:p>
          <w:p w14:paraId="5236DE99" w14:textId="77777777" w:rsidR="007F52BA" w:rsidRPr="00EE0884" w:rsidRDefault="007F52B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SIM, 0 ou </w:t>
            </w:r>
            <w:proofErr w:type="spellStart"/>
            <w:r w:rsidRPr="00EE0884">
              <w:rPr>
                <w:lang w:val="pt-BR"/>
              </w:rPr>
              <w:t>Null</w:t>
            </w:r>
            <w:proofErr w:type="spellEnd"/>
            <w:r w:rsidRPr="00EE0884">
              <w:rPr>
                <w:lang w:val="pt-BR"/>
              </w:rPr>
              <w:t xml:space="preserve"> - Será utilizado para as correções anteriores.</w:t>
            </w:r>
          </w:p>
        </w:tc>
      </w:tr>
    </w:tbl>
    <w:p w14:paraId="5F2A7201" w14:textId="77777777" w:rsidR="00C27A2C" w:rsidRPr="00EE0884" w:rsidRDefault="00C27A2C" w:rsidP="007F52BA">
      <w:pPr>
        <w:spacing w:before="60" w:after="60"/>
        <w:ind w:left="0"/>
      </w:pPr>
    </w:p>
    <w:p w14:paraId="7A647F7B" w14:textId="66ED2DA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4" w:name="_Toc448734039"/>
      <w:bookmarkStart w:id="125" w:name="_Toc459218516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5D17E1" w:rsidRPr="00EE0884">
        <w:t>PAGOS_RESTITUICAO</w:t>
      </w:r>
      <w:bookmarkEnd w:id="124"/>
      <w:bookmarkEnd w:id="125"/>
    </w:p>
    <w:p w14:paraId="7C7B79D5" w14:textId="77777777" w:rsidR="00FC1C4A" w:rsidRPr="00EE0884" w:rsidRDefault="00FC1C4A" w:rsidP="00FC1C4A"/>
    <w:p w14:paraId="27FDCCCD" w14:textId="3A877ECF" w:rsidR="00FC1C4A" w:rsidRPr="00EE0884" w:rsidRDefault="000B4FB6" w:rsidP="00FC1C4A">
      <w:pPr>
        <w:pStyle w:val="GERERequisito"/>
      </w:pPr>
      <w:bookmarkStart w:id="126" w:name="_Toc448734040"/>
      <w:bookmarkStart w:id="127" w:name="_Toc459218517"/>
      <w:r w:rsidRPr="00EE0884">
        <w:t>[TA</w:t>
      </w:r>
      <w:r w:rsidR="00FC1C4A" w:rsidRPr="00EE0884">
        <w:t>0</w:t>
      </w:r>
      <w:r w:rsidR="003D1DED">
        <w:t>28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5D17E1" w:rsidRPr="00EE0884">
        <w:t>PAGOS_RESTITUICAO</w:t>
      </w:r>
      <w:bookmarkEnd w:id="126"/>
      <w:bookmarkEnd w:id="12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C11738" w:rsidRPr="00EE0884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  <w:tr w:rsidR="00C11738" w:rsidRPr="00EE0884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1-Correçao de Pagamentos, 2- Estornos bancários, 3- Devolução de Cheques, 4- </w:t>
            </w:r>
            <w:proofErr w:type="spellStart"/>
            <w:r w:rsidRPr="00EE0884">
              <w:rPr>
                <w:lang w:val="pt-BR"/>
              </w:rPr>
              <w:t>Creditos</w:t>
            </w:r>
            <w:proofErr w:type="spellEnd"/>
            <w:r w:rsidRPr="00EE0884">
              <w:rPr>
                <w:lang w:val="pt-BR"/>
              </w:rPr>
              <w:t xml:space="preserve"> de </w:t>
            </w:r>
            <w:proofErr w:type="spellStart"/>
            <w:r w:rsidRPr="00EE0884">
              <w:rPr>
                <w:lang w:val="pt-BR"/>
              </w:rPr>
              <w:t>Declaracao</w:t>
            </w:r>
            <w:proofErr w:type="spellEnd"/>
          </w:p>
        </w:tc>
      </w:tr>
      <w:tr w:rsidR="00C11738" w:rsidRPr="00EE0884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o cadastro da restituição</w:t>
            </w:r>
          </w:p>
        </w:tc>
      </w:tr>
      <w:tr w:rsidR="00C11738" w:rsidRPr="00EE0884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realizada a restituição</w:t>
            </w:r>
          </w:p>
        </w:tc>
      </w:tr>
      <w:tr w:rsidR="00C11738" w:rsidRPr="00EE0884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Resultado do Parecer de Analise</w:t>
            </w:r>
          </w:p>
        </w:tc>
      </w:tr>
      <w:tr w:rsidR="00C11738" w:rsidRPr="00EE0884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que foi apresentado o parecer</w:t>
            </w:r>
          </w:p>
        </w:tc>
      </w:tr>
      <w:tr w:rsidR="00C11738" w:rsidRPr="00EE0884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processo</w:t>
            </w:r>
          </w:p>
        </w:tc>
      </w:tr>
      <w:tr w:rsidR="00C11738" w:rsidRPr="00EE0884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banco a ser depositado</w:t>
            </w:r>
          </w:p>
        </w:tc>
      </w:tr>
      <w:tr w:rsidR="00C11738" w:rsidRPr="00EE0884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agência de deposito</w:t>
            </w:r>
          </w:p>
        </w:tc>
      </w:tr>
      <w:tr w:rsidR="00C11738" w:rsidRPr="00EE0884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 Corrente do Solicitante</w:t>
            </w:r>
          </w:p>
        </w:tc>
      </w:tr>
      <w:tr w:rsidR="00C11738" w:rsidRPr="00EE0884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Pr="00EE0884" w:rsidRDefault="009738A1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Cpf</w:t>
            </w:r>
            <w:proofErr w:type="spellEnd"/>
            <w:r w:rsidRPr="00EE0884">
              <w:rPr>
                <w:lang w:val="pt-BR"/>
              </w:rPr>
              <w:t xml:space="preserve"> ou </w:t>
            </w:r>
            <w:proofErr w:type="spellStart"/>
            <w:r w:rsidRPr="00EE0884">
              <w:rPr>
                <w:lang w:val="pt-BR"/>
              </w:rPr>
              <w:t>Cnpj</w:t>
            </w:r>
            <w:proofErr w:type="spellEnd"/>
            <w:r w:rsidRPr="00EE0884">
              <w:rPr>
                <w:lang w:val="pt-BR"/>
              </w:rPr>
              <w:t xml:space="preserve"> da conta a ser transferida</w:t>
            </w:r>
          </w:p>
        </w:tc>
      </w:tr>
      <w:tr w:rsidR="00C11738" w:rsidRPr="00EE0884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do Dono da Conta</w:t>
            </w:r>
          </w:p>
        </w:tc>
      </w:tr>
      <w:tr w:rsidR="00C11738" w:rsidRPr="00EE0884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Total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Principal </w:t>
            </w:r>
            <w:proofErr w:type="spellStart"/>
            <w:r w:rsidRPr="00EE0884">
              <w:rPr>
                <w:lang w:val="pt-BR"/>
              </w:rPr>
              <w:t>Restituido</w:t>
            </w:r>
            <w:proofErr w:type="spellEnd"/>
          </w:p>
        </w:tc>
      </w:tr>
      <w:tr w:rsidR="00C11738" w:rsidRPr="00EE0884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Multa Restituição</w:t>
            </w:r>
          </w:p>
        </w:tc>
      </w:tr>
      <w:tr w:rsidR="00C11738" w:rsidRPr="00EE0884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Juros Restituição</w:t>
            </w:r>
          </w:p>
        </w:tc>
      </w:tr>
      <w:tr w:rsidR="00C11738" w:rsidRPr="00EE0884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da Correção</w:t>
            </w:r>
          </w:p>
        </w:tc>
      </w:tr>
      <w:tr w:rsidR="00C11738" w:rsidRPr="00EE0884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Valor da Taxa</w:t>
            </w:r>
          </w:p>
        </w:tc>
      </w:tr>
      <w:tr w:rsidR="00C11738" w:rsidRPr="00EE0884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pedido de solicitação de Restituição, caso venha por via parecer.</w:t>
            </w:r>
          </w:p>
        </w:tc>
      </w:tr>
    </w:tbl>
    <w:p w14:paraId="11CCE41D" w14:textId="77777777" w:rsidR="005D17E1" w:rsidRPr="00EE0884" w:rsidRDefault="005D17E1" w:rsidP="005D17E1">
      <w:pPr>
        <w:spacing w:before="60" w:after="60"/>
        <w:ind w:left="0"/>
      </w:pPr>
    </w:p>
    <w:p w14:paraId="7C57DA3D" w14:textId="7E7036C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8" w:name="_Toc448734041"/>
      <w:bookmarkStart w:id="129" w:name="_Toc459218518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</w:t>
      </w:r>
      <w:bookmarkEnd w:id="128"/>
      <w:bookmarkEnd w:id="129"/>
    </w:p>
    <w:p w14:paraId="515C4EB8" w14:textId="77777777" w:rsidR="00FC1C4A" w:rsidRPr="00EE0884" w:rsidRDefault="00FC1C4A" w:rsidP="00FC1C4A"/>
    <w:p w14:paraId="5D44CCB9" w14:textId="78B1A2A2" w:rsidR="00FC1C4A" w:rsidRPr="00EE0884" w:rsidRDefault="000B4FB6" w:rsidP="00FC1C4A">
      <w:pPr>
        <w:pStyle w:val="GERERequisito"/>
      </w:pPr>
      <w:bookmarkStart w:id="130" w:name="_Toc448734042"/>
      <w:bookmarkStart w:id="131" w:name="_Toc459218519"/>
      <w:r w:rsidRPr="00EE0884">
        <w:t>[TA</w:t>
      </w:r>
      <w:r w:rsidR="00FC1C4A" w:rsidRPr="00EE0884">
        <w:t>0</w:t>
      </w:r>
      <w:r w:rsidR="003D1DED">
        <w:t>29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</w:t>
      </w:r>
      <w:bookmarkEnd w:id="130"/>
      <w:bookmarkEnd w:id="13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F2C3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547AAF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976977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259E03A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C11738" w:rsidRPr="00EE0884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</w:t>
              </w:r>
              <w:r w:rsidRPr="00EE0884">
                <w:rPr>
                  <w:lang w:val="pt-BR"/>
                </w:rPr>
                <w:lastRenderedPageBreak/>
                <w:t>AS.ID_DELEGACIA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Delegacia ou Unidade Fazendária</w:t>
            </w:r>
          </w:p>
        </w:tc>
      </w:tr>
      <w:tr w:rsidR="00C11738" w:rsidRPr="00EE0884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HlCMkgqGAqACBgOb" w:history="1">
              <w:r w:rsidRPr="00EE0884">
                <w:rPr>
                  <w:lang w:val="pt-BR"/>
                </w:rPr>
                <w:t>TA_DELEGACIA_AGENCIAS.ID_UNIDADE_DELEGACIA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das Unidade Regionais e ou Postos Fiscais que estão relacionadas com as Delegacias Fazendárias</w:t>
            </w:r>
          </w:p>
        </w:tc>
      </w:tr>
      <w:tr w:rsidR="00C11738" w:rsidRPr="00EE0884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área responsável pela o último parecer</w:t>
            </w:r>
          </w:p>
        </w:tc>
      </w:tr>
      <w:tr w:rsidR="00C11738" w:rsidRPr="00EE0884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</w:tr>
      <w:tr w:rsidR="00C11738" w:rsidRPr="00EE0884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Pr="00EE0884" w:rsidRDefault="0023725A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11738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Sequência que será </w:t>
            </w:r>
            <w:proofErr w:type="spellStart"/>
            <w:r w:rsidRPr="00EE0884">
              <w:rPr>
                <w:lang w:val="pt-BR"/>
              </w:rPr>
              <w:t>encminhada</w:t>
            </w:r>
            <w:proofErr w:type="spellEnd"/>
            <w:r w:rsidRPr="00EE0884">
              <w:rPr>
                <w:lang w:val="pt-BR"/>
              </w:rPr>
              <w:t xml:space="preserve"> para as áreas que estarão dando parecer</w:t>
            </w:r>
          </w:p>
        </w:tc>
      </w:tr>
      <w:tr w:rsidR="00C11738" w:rsidRPr="00EE0884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Parecer ou somente Ciência </w:t>
            </w:r>
          </w:p>
          <w:p w14:paraId="2326908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 , 2- NÃO</w:t>
            </w:r>
          </w:p>
        </w:tc>
      </w:tr>
      <w:tr w:rsidR="00C11738" w:rsidRPr="00EE0884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Pr="00EE0884" w:rsidRDefault="0023725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que a área dispõe para analisar o pedido</w:t>
            </w:r>
          </w:p>
        </w:tc>
      </w:tr>
      <w:tr w:rsidR="00C11738" w:rsidRPr="00EE0884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a Área encaminhar para outra área. </w:t>
            </w:r>
          </w:p>
          <w:p w14:paraId="506F94F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 , 2- NÃO</w:t>
            </w:r>
          </w:p>
        </w:tc>
      </w:tr>
      <w:tr w:rsidR="00C11738" w:rsidRPr="00EE0884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Pr="00EE0884" w:rsidRDefault="00515AB2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Verifica se Exige Avaliação do Supervisor da </w:t>
            </w:r>
            <w:proofErr w:type="spellStart"/>
            <w:r w:rsidRPr="00EE0884">
              <w:rPr>
                <w:lang w:val="pt-BR"/>
              </w:rPr>
              <w:t>Area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606E783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3010EDC4" w14:textId="77777777" w:rsidR="00FC1C4A" w:rsidRPr="00EE0884" w:rsidRDefault="00FC1C4A" w:rsidP="0027471C">
      <w:pPr>
        <w:spacing w:before="60" w:after="60"/>
        <w:ind w:left="0"/>
      </w:pPr>
    </w:p>
    <w:p w14:paraId="288CCDB4" w14:textId="50FBE48D" w:rsidR="00814CE8" w:rsidRPr="00EE0884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2" w:name="_Toc448734043"/>
      <w:bookmarkStart w:id="133" w:name="_Toc459218520"/>
      <w:r w:rsidRPr="00EE0884">
        <w:lastRenderedPageBreak/>
        <w:t xml:space="preserve">Tabela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2"/>
      <w:bookmarkEnd w:id="133"/>
    </w:p>
    <w:p w14:paraId="5C55188D" w14:textId="454FF22E" w:rsidR="00814CE8" w:rsidRPr="00EE0884" w:rsidRDefault="00814CE8" w:rsidP="00814CE8">
      <w:pPr>
        <w:pStyle w:val="GERERequisito"/>
      </w:pPr>
      <w:bookmarkStart w:id="134" w:name="_Toc448734044"/>
      <w:bookmarkStart w:id="135" w:name="_Toc459218521"/>
      <w:r w:rsidRPr="00EE0884">
        <w:t>[TA0</w:t>
      </w:r>
      <w:r w:rsidR="003D1DED">
        <w:t>30</w:t>
      </w:r>
      <w:r w:rsidRPr="00EE0884">
        <w:t xml:space="preserve">] </w:t>
      </w:r>
      <w:proofErr w:type="gramStart"/>
      <w:r w:rsidRPr="00EE0884">
        <w:t>TA</w:t>
      </w:r>
      <w:proofErr w:type="gramEnd"/>
      <w:r w:rsidRPr="00EE0884">
        <w:t>_PEDIDO_</w:t>
      </w:r>
      <w:r w:rsidR="005D4988" w:rsidRPr="00EE0884">
        <w:t>RECEITA</w:t>
      </w:r>
      <w:bookmarkEnd w:id="134"/>
      <w:bookmarkEnd w:id="13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:rsidRPr="00EE0884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Pr="00EE0884" w:rsidRDefault="00814CE8" w:rsidP="00B053AF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14CE8" w:rsidRPr="00EE0884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Pr="00EE0884" w:rsidRDefault="00814CE8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Pr="00EE0884" w:rsidRDefault="00814CE8" w:rsidP="00814CE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proofErr w:type="spellStart"/>
            <w:r w:rsidRPr="00EE0884">
              <w:t>Codigo</w:t>
            </w:r>
            <w:proofErr w:type="spellEnd"/>
            <w:r w:rsidRPr="00EE0884">
              <w:t xml:space="preserve"> do Tipo do Pedido </w:t>
            </w:r>
          </w:p>
          <w:p w14:paraId="758B89E3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1 - Pedido de Correção de Pagamentos </w:t>
            </w:r>
          </w:p>
          <w:p w14:paraId="0535CA7F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2 - Pedido de Restituição de Pagamentos </w:t>
            </w:r>
          </w:p>
          <w:p w14:paraId="7BA61584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3 - Pedido de Restituição de Instituição Bancária </w:t>
            </w:r>
          </w:p>
          <w:p w14:paraId="2D946FAD" w14:textId="77777777" w:rsidR="00814CE8" w:rsidRPr="00EE0884" w:rsidRDefault="00814CE8" w:rsidP="00814CE8">
            <w:pPr>
              <w:pStyle w:val="NormalWeb"/>
              <w:spacing w:before="0" w:beforeAutospacing="0" w:after="0" w:afterAutospacing="0"/>
            </w:pPr>
            <w:r w:rsidRPr="00EE0884">
              <w:t xml:space="preserve">4 - Pedido de Restituição de Recurso </w:t>
            </w:r>
          </w:p>
          <w:p w14:paraId="00EDED1E" w14:textId="4DB3018F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Pr="00EE0884" w:rsidRDefault="00814CE8" w:rsidP="00814CE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Pr="00EE0884" w:rsidRDefault="00814CE8" w:rsidP="00814CE8">
            <w:pPr>
              <w:pStyle w:val="NormalWeb"/>
            </w:pPr>
            <w:r w:rsidRPr="00EE0884">
              <w:t xml:space="preserve">Código de Receita </w:t>
            </w:r>
          </w:p>
          <w:p w14:paraId="059514E3" w14:textId="103E3CBB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</w:tr>
      <w:tr w:rsidR="00814CE8" w:rsidRPr="00EE0884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Pr="00EE0884" w:rsidRDefault="00BF38AA" w:rsidP="00B053AF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814CE8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Pr="00EE0884" w:rsidRDefault="00814CE8" w:rsidP="00814CE8">
            <w:pPr>
              <w:pStyle w:val="NormalWeb"/>
            </w:pPr>
            <w:r w:rsidRPr="00EE0884">
              <w:t xml:space="preserve">Sub Código da Receita, caso a Receita não </w:t>
            </w:r>
            <w:proofErr w:type="spellStart"/>
            <w:r w:rsidRPr="00EE0884">
              <w:t>exiga</w:t>
            </w:r>
            <w:proofErr w:type="spellEnd"/>
            <w:r w:rsidRPr="00EE0884">
              <w:t xml:space="preserve"> informar zero para grava na PK </w:t>
            </w:r>
          </w:p>
        </w:tc>
      </w:tr>
      <w:tr w:rsidR="00814CE8" w:rsidRPr="00EE0884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Pr="00EE0884" w:rsidRDefault="00814CE8" w:rsidP="00B053AF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Pr="00EE0884" w:rsidRDefault="00814CE8" w:rsidP="00B053AF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Pr="00EE0884" w:rsidRDefault="00814CE8" w:rsidP="00814CE8">
            <w:pPr>
              <w:pStyle w:val="NormalWeb"/>
            </w:pPr>
            <w:r w:rsidRPr="00EE0884">
              <w:t xml:space="preserve">Situação : 1 - ATIVO, 2 - CANCELADO </w:t>
            </w:r>
          </w:p>
        </w:tc>
      </w:tr>
    </w:tbl>
    <w:p w14:paraId="50A6C2D2" w14:textId="77777777" w:rsidR="00814CE8" w:rsidRPr="00EE0884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36" w:name="_Toc448734045"/>
      <w:bookmarkStart w:id="137" w:name="_Toc459218522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PEDIDO_AREAS_FAIXA_VALOR</w:t>
      </w:r>
      <w:bookmarkEnd w:id="136"/>
      <w:bookmarkEnd w:id="137"/>
    </w:p>
    <w:p w14:paraId="4DF2F819" w14:textId="77777777" w:rsidR="00FC1C4A" w:rsidRPr="00EE0884" w:rsidRDefault="00FC1C4A" w:rsidP="00FC1C4A"/>
    <w:p w14:paraId="7D24B26B" w14:textId="5D952A8B" w:rsidR="00FC1C4A" w:rsidRPr="00EE0884" w:rsidRDefault="000B4FB6" w:rsidP="00FC1C4A">
      <w:pPr>
        <w:pStyle w:val="GERERequisito"/>
      </w:pPr>
      <w:bookmarkStart w:id="138" w:name="_Toc448734046"/>
      <w:bookmarkStart w:id="139" w:name="_Toc459218523"/>
      <w:r w:rsidRPr="00EE0884">
        <w:t>[TA</w:t>
      </w:r>
      <w:r w:rsidR="00FC1C4A" w:rsidRPr="00EE0884">
        <w:t>0</w:t>
      </w:r>
      <w:r w:rsidR="003D1DED">
        <w:t>31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PEDIDO_AREAS_FAIXA_VALOR</w:t>
      </w:r>
      <w:bookmarkEnd w:id="138"/>
      <w:bookmarkEnd w:id="13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permitido para área dar parecer</w:t>
            </w:r>
          </w:p>
        </w:tc>
      </w:tr>
      <w:tr w:rsidR="00C11738" w:rsidRPr="00EE0884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Máximo permitido </w:t>
            </w:r>
            <w:r w:rsidRPr="00EE0884">
              <w:rPr>
                <w:lang w:val="pt-BR"/>
              </w:rPr>
              <w:lastRenderedPageBreak/>
              <w:t>para área dar parecer</w:t>
            </w:r>
          </w:p>
        </w:tc>
      </w:tr>
    </w:tbl>
    <w:p w14:paraId="139E60B8" w14:textId="77777777" w:rsidR="00FC1C4A" w:rsidRPr="00EE0884" w:rsidRDefault="00FC1C4A" w:rsidP="00C11738">
      <w:pPr>
        <w:spacing w:before="60" w:after="60"/>
        <w:ind w:left="0"/>
      </w:pPr>
    </w:p>
    <w:p w14:paraId="3DF13BF9" w14:textId="1E0F05D1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0" w:name="_Toc448734047"/>
      <w:bookmarkStart w:id="141" w:name="_Toc459218524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27471C" w:rsidRPr="00EE0884">
        <w:t>PEDIDO_AREAS_SERVIDORES</w:t>
      </w:r>
      <w:bookmarkEnd w:id="140"/>
      <w:bookmarkEnd w:id="141"/>
    </w:p>
    <w:p w14:paraId="6A96A415" w14:textId="77777777" w:rsidR="00FC1C4A" w:rsidRPr="00EE0884" w:rsidRDefault="00FC1C4A" w:rsidP="00FC1C4A"/>
    <w:p w14:paraId="3021B7A9" w14:textId="6635C5D1" w:rsidR="00FC1C4A" w:rsidRPr="00EE0884" w:rsidRDefault="000B4FB6" w:rsidP="00FC1C4A">
      <w:pPr>
        <w:pStyle w:val="GERERequisito"/>
      </w:pPr>
      <w:bookmarkStart w:id="142" w:name="_Toc448734048"/>
      <w:bookmarkStart w:id="143" w:name="_Toc459218525"/>
      <w:r w:rsidRPr="00EE0884">
        <w:t>[TA</w:t>
      </w:r>
      <w:r w:rsidR="00FC1C4A" w:rsidRPr="00EE0884">
        <w:t>0</w:t>
      </w:r>
      <w:r w:rsidR="003D1DED">
        <w:t>32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27471C" w:rsidRPr="00EE0884">
        <w:t>PEDIDO_AREAS_SERVIDORES</w:t>
      </w:r>
      <w:bookmarkEnd w:id="142"/>
      <w:bookmarkEnd w:id="14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:rsidRPr="00EE0884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Pr="00EE0884" w:rsidRDefault="00281E17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Pr="00EE0884" w:rsidRDefault="00886EE3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Pr="00EE0884" w:rsidRDefault="00515AB2" w:rsidP="00C1173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11738" w:rsidRPr="00EE0884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C11738" w:rsidRPr="00EE0884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  <w:tr w:rsidR="00C11738" w:rsidRPr="00EE0884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Email</w:t>
            </w:r>
            <w:proofErr w:type="spellEnd"/>
            <w:r w:rsidRPr="00EE0884">
              <w:rPr>
                <w:lang w:val="pt-BR"/>
              </w:rPr>
              <w:t xml:space="preserve"> do Servidor</w:t>
            </w:r>
          </w:p>
        </w:tc>
      </w:tr>
      <w:tr w:rsidR="00C11738" w:rsidRPr="00EE0884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Servidor </w:t>
            </w:r>
          </w:p>
          <w:p w14:paraId="75EC894C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Habilitado, 2- Desabilitado</w:t>
            </w:r>
          </w:p>
        </w:tc>
      </w:tr>
      <w:tr w:rsidR="00C11738" w:rsidRPr="00EE0884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Pr="00EE0884" w:rsidRDefault="009E0F4A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Pr="00EE0884" w:rsidRDefault="00C11738" w:rsidP="00C1173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1-SIm, 2 - NÃO</w:t>
            </w:r>
          </w:p>
        </w:tc>
      </w:tr>
    </w:tbl>
    <w:p w14:paraId="188F95CE" w14:textId="77777777" w:rsidR="00FC1C4A" w:rsidRPr="00EE0884" w:rsidRDefault="00FC1C4A" w:rsidP="00C11738">
      <w:pPr>
        <w:spacing w:before="60" w:after="60"/>
        <w:ind w:left="0"/>
      </w:pPr>
    </w:p>
    <w:p w14:paraId="5772B748" w14:textId="77777777" w:rsidR="00FC1C4A" w:rsidRPr="00EE0884" w:rsidRDefault="00FC1C4A" w:rsidP="00FC1C4A">
      <w:pPr>
        <w:spacing w:before="60" w:after="60"/>
      </w:pPr>
    </w:p>
    <w:p w14:paraId="7D96242F" w14:textId="7EB6397E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4" w:name="_Toc448734049"/>
      <w:bookmarkStart w:id="145" w:name="_Toc459218526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4"/>
      <w:bookmarkEnd w:id="145"/>
    </w:p>
    <w:p w14:paraId="03F713F7" w14:textId="77777777" w:rsidR="00FC1C4A" w:rsidRPr="00EE0884" w:rsidRDefault="00FC1C4A" w:rsidP="00FC1C4A"/>
    <w:p w14:paraId="38C5ABFE" w14:textId="7A81EBDB" w:rsidR="00FC1C4A" w:rsidRPr="00EE0884" w:rsidRDefault="000B4FB6" w:rsidP="00FC1C4A">
      <w:pPr>
        <w:pStyle w:val="GERERequisito"/>
      </w:pPr>
      <w:bookmarkStart w:id="146" w:name="_Toc448734050"/>
      <w:bookmarkStart w:id="147" w:name="_Toc459218527"/>
      <w:r w:rsidRPr="00EE0884">
        <w:t>[TA</w:t>
      </w:r>
      <w:r w:rsidR="00FC1C4A" w:rsidRPr="00EE0884">
        <w:t>0</w:t>
      </w:r>
      <w:r w:rsidR="003D1DED">
        <w:t>33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</w:t>
      </w:r>
      <w:r w:rsidR="008A5FDE" w:rsidRPr="00EE0884">
        <w:t>S</w:t>
      </w:r>
      <w:r w:rsidR="000039E9" w:rsidRPr="00EE0884">
        <w:t>_INFORMADO</w:t>
      </w:r>
      <w:r w:rsidR="008A5FDE" w:rsidRPr="00EE0884">
        <w:t>S</w:t>
      </w:r>
      <w:bookmarkEnd w:id="146"/>
      <w:bookmarkEnd w:id="14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7NCMkgqGAqACBgOj" w:history="1">
              <w:r w:rsidRPr="00EE0884">
                <w:rPr>
                  <w:lang w:val="pt-BR"/>
                </w:rPr>
                <w:t>TA_PEDIDO_CAMPOS_ACOES.ID_CAMPO_PEDIDO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 Campo</w:t>
            </w:r>
          </w:p>
        </w:tc>
      </w:tr>
      <w:tr w:rsidR="008A5FDE" w:rsidRPr="00EE0884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49CMkgqGAqACBgOr" w:history="1">
              <w:r w:rsidRPr="00EE0884">
                <w:rPr>
                  <w:lang w:val="pt-BR"/>
                </w:rPr>
                <w:t>TA_PEDIDO_PAGOS.ID_PEDIDO_PAGOS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dos Tipos de Campos sujeitos a </w:t>
            </w:r>
            <w:r w:rsidRPr="00EE0884">
              <w:rPr>
                <w:lang w:val="pt-BR"/>
              </w:rPr>
              <w:lastRenderedPageBreak/>
              <w:t>alteração ou restituição</w:t>
            </w:r>
          </w:p>
        </w:tc>
      </w:tr>
      <w:tr w:rsidR="008A5FDE" w:rsidRPr="00EE0884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Informado na Solicitação</w:t>
            </w:r>
          </w:p>
        </w:tc>
      </w:tr>
      <w:tr w:rsidR="008A5FDE" w:rsidRPr="00EE0884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Homologado no Parecer Final</w:t>
            </w:r>
          </w:p>
        </w:tc>
      </w:tr>
    </w:tbl>
    <w:p w14:paraId="29902B1A" w14:textId="77777777" w:rsidR="00FC1C4A" w:rsidRPr="00EE0884" w:rsidRDefault="00FC1C4A" w:rsidP="000039E9">
      <w:pPr>
        <w:spacing w:before="60" w:after="60"/>
        <w:ind w:left="0"/>
      </w:pPr>
    </w:p>
    <w:p w14:paraId="1AD249AF" w14:textId="73318439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8" w:name="_Toc448734051"/>
      <w:bookmarkStart w:id="149" w:name="_Toc459218528"/>
      <w:r w:rsidRPr="00EE0884">
        <w:t xml:space="preserve">Tabela </w:t>
      </w:r>
      <w:proofErr w:type="gramStart"/>
      <w:r w:rsidR="000B4FB6" w:rsidRPr="00EE0884">
        <w:t>TA</w:t>
      </w:r>
      <w:proofErr w:type="gramEnd"/>
      <w:r w:rsidR="000B4FB6" w:rsidRPr="00EE0884">
        <w:t>_</w:t>
      </w:r>
      <w:r w:rsidR="000039E9" w:rsidRPr="00EE0884">
        <w:t>PEDIDO_CAMPO_ACOES</w:t>
      </w:r>
      <w:bookmarkEnd w:id="148"/>
      <w:bookmarkEnd w:id="149"/>
    </w:p>
    <w:p w14:paraId="10616BC2" w14:textId="77777777" w:rsidR="00FC1C4A" w:rsidRPr="00EE0884" w:rsidRDefault="00FC1C4A" w:rsidP="00FC1C4A"/>
    <w:p w14:paraId="046FB943" w14:textId="38EAC847" w:rsidR="00FC1C4A" w:rsidRPr="00EE0884" w:rsidRDefault="000B4FB6" w:rsidP="00FC1C4A">
      <w:pPr>
        <w:pStyle w:val="GERERequisito"/>
      </w:pPr>
      <w:bookmarkStart w:id="150" w:name="_Toc448734052"/>
      <w:bookmarkStart w:id="151" w:name="_Toc459218529"/>
      <w:r w:rsidRPr="00EE0884">
        <w:t>[TA</w:t>
      </w:r>
      <w:r w:rsidR="00FC1C4A" w:rsidRPr="00EE0884">
        <w:t>0</w:t>
      </w:r>
      <w:r w:rsidR="003D1DED">
        <w:t>34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PEDIDO_CAMPO_ACOES</w:t>
      </w:r>
      <w:bookmarkEnd w:id="150"/>
      <w:bookmarkEnd w:id="15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Inscrição Estadual </w:t>
            </w:r>
          </w:p>
          <w:p w14:paraId="0980FED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CPF/CNPJ </w:t>
            </w:r>
          </w:p>
          <w:p w14:paraId="34BD11E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Documento </w:t>
            </w:r>
          </w:p>
          <w:p w14:paraId="5464098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Período de Referência </w:t>
            </w:r>
          </w:p>
          <w:p w14:paraId="1CCD841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</w:t>
            </w:r>
            <w:proofErr w:type="spellStart"/>
            <w:r w:rsidRPr="00EE0884">
              <w:rPr>
                <w:lang w:val="pt-BR"/>
              </w:rPr>
              <w:t>Renavan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135215B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Código de Receita </w:t>
            </w:r>
          </w:p>
          <w:p w14:paraId="4F18DF4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 </w:t>
            </w:r>
          </w:p>
          <w:p w14:paraId="0839BA8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8 - </w:t>
            </w:r>
            <w:proofErr w:type="spellStart"/>
            <w:r w:rsidRPr="00EE0884">
              <w:rPr>
                <w:lang w:val="pt-BR"/>
              </w:rPr>
              <w:t>Nro</w:t>
            </w:r>
            <w:proofErr w:type="spellEnd"/>
            <w:r w:rsidRPr="00EE0884">
              <w:rPr>
                <w:lang w:val="pt-BR"/>
              </w:rPr>
              <w:t xml:space="preserve"> da Parcela</w:t>
            </w:r>
          </w:p>
        </w:tc>
      </w:tr>
      <w:tr w:rsidR="008A5FDE" w:rsidRPr="00EE0884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Pr="00EE0884" w:rsidRDefault="008A5FDE" w:rsidP="009E0F4A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8A5FDE" w:rsidRPr="00EE0884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Pr="00EE0884" w:rsidRDefault="009E0F4A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8A5FDE"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Documento                               2 -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</w:t>
            </w:r>
          </w:p>
          <w:p w14:paraId="7677F0D8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                              3 -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Nro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Parcela </w:t>
            </w:r>
          </w:p>
          <w:p w14:paraId="725F841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                              5 - CPF/CNPJ </w:t>
            </w:r>
          </w:p>
          <w:p w14:paraId="40C1FB27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6CCCEC05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EE0884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</w:tr>
      <w:tr w:rsidR="008A5FDE" w:rsidRPr="00EE0884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Exige o Preenchimento na Solicitação. </w:t>
            </w:r>
          </w:p>
          <w:p w14:paraId="487328D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SIM, 2- NÃO</w:t>
            </w:r>
          </w:p>
        </w:tc>
      </w:tr>
    </w:tbl>
    <w:p w14:paraId="19460430" w14:textId="77777777" w:rsidR="00FC1C4A" w:rsidRPr="00EE0884" w:rsidRDefault="00FC1C4A" w:rsidP="000039E9">
      <w:pPr>
        <w:spacing w:before="60" w:after="60"/>
        <w:ind w:left="0"/>
      </w:pPr>
    </w:p>
    <w:p w14:paraId="2E1B5F0F" w14:textId="31EFC1A8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2" w:name="_Toc448734053"/>
      <w:bookmarkStart w:id="153" w:name="_Toc45921853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0039E9" w:rsidRPr="00EE0884">
        <w:t>PEDIDO_CONTA_TRIBUTARIA</w:t>
      </w:r>
      <w:bookmarkEnd w:id="152"/>
      <w:bookmarkEnd w:id="153"/>
    </w:p>
    <w:p w14:paraId="6B1A9013" w14:textId="77777777" w:rsidR="00FC1C4A" w:rsidRPr="00EE0884" w:rsidRDefault="00FC1C4A" w:rsidP="00FC1C4A"/>
    <w:p w14:paraId="751609A2" w14:textId="2C51B400" w:rsidR="00FC1C4A" w:rsidRPr="00EE0884" w:rsidRDefault="002A6CF5" w:rsidP="00FC1C4A">
      <w:pPr>
        <w:pStyle w:val="GERERequisito"/>
      </w:pPr>
      <w:bookmarkStart w:id="154" w:name="_Toc448734054"/>
      <w:bookmarkStart w:id="155" w:name="_Toc459218531"/>
      <w:r w:rsidRPr="00EE0884">
        <w:t>[TA</w:t>
      </w:r>
      <w:r w:rsidR="00FC1C4A" w:rsidRPr="00EE0884">
        <w:t>0</w:t>
      </w:r>
      <w:r w:rsidR="003D1DED">
        <w:t>35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0039E9" w:rsidRPr="00EE0884">
        <w:t>PEDIDO_CONTA_TRIBUTARIA</w:t>
      </w:r>
      <w:bookmarkEnd w:id="154"/>
      <w:bookmarkEnd w:id="15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de Identificação da Conta Corrente</w:t>
            </w:r>
          </w:p>
        </w:tc>
      </w:tr>
      <w:tr w:rsidR="008A5FDE" w:rsidRPr="00EE0884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Período de Referência da Conta Corrente</w:t>
            </w:r>
          </w:p>
        </w:tc>
      </w:tr>
      <w:tr w:rsidR="008A5FDE" w:rsidRPr="00EE0884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Número da Conta Corrente.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1 - </w:t>
            </w:r>
            <w:proofErr w:type="spellStart"/>
            <w:r w:rsidRPr="00EE0884">
              <w:rPr>
                <w:lang w:val="pt-BR"/>
              </w:rPr>
              <w:t>Declarão</w:t>
            </w:r>
            <w:proofErr w:type="spellEnd"/>
            <w:r w:rsidRPr="00EE0884">
              <w:rPr>
                <w:lang w:val="pt-BR"/>
              </w:rPr>
              <w:t xml:space="preserve"> de ICMS </w:t>
            </w:r>
            <w:proofErr w:type="spellStart"/>
            <w:r w:rsidRPr="00EE0884">
              <w:rPr>
                <w:lang w:val="pt-BR"/>
              </w:rPr>
              <w:t>NOrmal</w:t>
            </w:r>
            <w:proofErr w:type="spellEnd"/>
            <w:r w:rsidRPr="00EE0884">
              <w:rPr>
                <w:lang w:val="pt-BR"/>
              </w:rPr>
              <w:t>, 2- Declaração de ICMS ST</w:t>
            </w:r>
          </w:p>
        </w:tc>
      </w:tr>
      <w:tr w:rsidR="008A5FDE" w:rsidRPr="00EE0884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Pr="00EE0884" w:rsidRDefault="009E0F4A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Documento : Parcelamento, Declaração, Auto de Infração e etc..</w:t>
            </w:r>
          </w:p>
        </w:tc>
      </w:tr>
    </w:tbl>
    <w:p w14:paraId="6EBCFA89" w14:textId="77777777" w:rsidR="00FC1C4A" w:rsidRPr="00EE0884" w:rsidRDefault="00FC1C4A" w:rsidP="008A5FDE">
      <w:pPr>
        <w:spacing w:before="60" w:after="60"/>
        <w:ind w:left="0"/>
      </w:pPr>
    </w:p>
    <w:p w14:paraId="62E448E3" w14:textId="2B1FA20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56" w:name="_Toc448734055"/>
      <w:bookmarkStart w:id="157" w:name="_Toc459218532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PEDIDO_DETALHE_PARECER</w:t>
      </w:r>
      <w:bookmarkEnd w:id="156"/>
      <w:bookmarkEnd w:id="157"/>
    </w:p>
    <w:p w14:paraId="6ACD14B0" w14:textId="77777777" w:rsidR="00FC1C4A" w:rsidRPr="00EE0884" w:rsidRDefault="00FC1C4A" w:rsidP="00FC1C4A"/>
    <w:p w14:paraId="589F972D" w14:textId="3F4F2757" w:rsidR="00FC1C4A" w:rsidRPr="00EE0884" w:rsidRDefault="002A6CF5" w:rsidP="00FC1C4A">
      <w:pPr>
        <w:pStyle w:val="GERERequisito"/>
      </w:pPr>
      <w:bookmarkStart w:id="158" w:name="_Toc448734056"/>
      <w:bookmarkStart w:id="159" w:name="_Toc459218533"/>
      <w:r w:rsidRPr="00EE0884">
        <w:t>[TA</w:t>
      </w:r>
      <w:r w:rsidR="00FC1C4A" w:rsidRPr="00EE0884">
        <w:t>0</w:t>
      </w:r>
      <w:r w:rsidR="003D1DED">
        <w:t>36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PEDIDO_DETALHE_PARECER</w:t>
      </w:r>
      <w:bookmarkEnd w:id="158"/>
      <w:bookmarkEnd w:id="15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:rsidRPr="00EE0884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Pr="00EE0884" w:rsidRDefault="00281E17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Pr="00EE0884" w:rsidRDefault="00886EE3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Pr="00EE0884" w:rsidRDefault="00515AB2" w:rsidP="008A5FDE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8A5FDE" w:rsidRPr="00EE0884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8A5FDE" w:rsidRPr="00EE0884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8A5FDE" w:rsidRPr="00EE0884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QdCMkgqGAqACBgOn" w:history="1">
              <w:r w:rsidRPr="00EE0884">
                <w:rPr>
                  <w:lang w:val="pt-BR"/>
                </w:rPr>
                <w:t>TA_PEDIDO_AREAS.ID_PEDIDO_AREA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Parametrização por Áreas</w:t>
            </w:r>
          </w:p>
        </w:tc>
      </w:tr>
      <w:tr w:rsidR="008A5FDE" w:rsidRPr="00EE0884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Matricula do Servidor que está responsável em dar o parecer pela área</w:t>
            </w:r>
          </w:p>
        </w:tc>
      </w:tr>
      <w:tr w:rsidR="008A5FDE" w:rsidRPr="00EE0884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da Análise</w:t>
            </w:r>
          </w:p>
        </w:tc>
      </w:tr>
      <w:tr w:rsidR="008A5FDE" w:rsidRPr="00EE0884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Análise</w:t>
            </w:r>
          </w:p>
        </w:tc>
      </w:tr>
      <w:tr w:rsidR="008A5FDE" w:rsidRPr="00EE0884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611911F6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19D2F95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2-Deferido </w:t>
            </w:r>
          </w:p>
          <w:p w14:paraId="4DB4327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3-Indeferido</w:t>
            </w:r>
          </w:p>
        </w:tc>
      </w:tr>
      <w:tr w:rsidR="008A5FDE" w:rsidRPr="00EE0884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Observação ou Parecer da Área</w:t>
            </w:r>
          </w:p>
        </w:tc>
      </w:tr>
      <w:tr w:rsidR="008A5FDE" w:rsidRPr="00EE0884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opcional do Parecer da Área</w:t>
            </w:r>
          </w:p>
        </w:tc>
      </w:tr>
      <w:tr w:rsidR="008A5FDE" w:rsidRPr="00EE0884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Informado quando houver solicitação de Parecer para outra Área.</w:t>
            </w:r>
          </w:p>
        </w:tc>
      </w:tr>
      <w:tr w:rsidR="008A5FDE" w:rsidRPr="00EE0884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Pr="00EE0884" w:rsidRDefault="00E42A8F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Pr="00EE0884" w:rsidRDefault="008A5FDE" w:rsidP="008A5FDE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Usuário que está habilitado a dar parecer.</w:t>
            </w:r>
          </w:p>
        </w:tc>
      </w:tr>
    </w:tbl>
    <w:p w14:paraId="017645A2" w14:textId="77777777" w:rsidR="008A5FDE" w:rsidRPr="00EE0884" w:rsidRDefault="008A5FDE" w:rsidP="008A5FDE">
      <w:pPr>
        <w:ind w:left="0"/>
      </w:pPr>
    </w:p>
    <w:p w14:paraId="1775C31A" w14:textId="11820597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0" w:name="_Toc448734057"/>
      <w:bookmarkStart w:id="161" w:name="_Toc459218534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</w:t>
      </w:r>
      <w:bookmarkEnd w:id="160"/>
      <w:bookmarkEnd w:id="161"/>
    </w:p>
    <w:p w14:paraId="1BCA6DAD" w14:textId="77777777" w:rsidR="00FC1C4A" w:rsidRPr="00EE0884" w:rsidRDefault="00FC1C4A" w:rsidP="00FC1C4A"/>
    <w:p w14:paraId="3FDE4649" w14:textId="098C9890" w:rsidR="00FC1C4A" w:rsidRPr="00EE0884" w:rsidRDefault="002A6CF5" w:rsidP="00FC1C4A">
      <w:pPr>
        <w:pStyle w:val="GERERequisito"/>
      </w:pPr>
      <w:bookmarkStart w:id="162" w:name="_Toc448734058"/>
      <w:bookmarkStart w:id="163" w:name="_Toc459218535"/>
      <w:r w:rsidRPr="00EE0884">
        <w:t>[TA</w:t>
      </w:r>
      <w:r w:rsidR="00FC1C4A" w:rsidRPr="00EE0884">
        <w:t>0</w:t>
      </w:r>
      <w:r w:rsidR="003D1DED">
        <w:t>37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</w:t>
      </w:r>
      <w:bookmarkEnd w:id="162"/>
      <w:bookmarkEnd w:id="16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Anexado</w:t>
            </w:r>
          </w:p>
        </w:tc>
      </w:tr>
    </w:tbl>
    <w:p w14:paraId="36E785E1" w14:textId="77777777" w:rsidR="00AC18A2" w:rsidRPr="00EE0884" w:rsidRDefault="00AC18A2" w:rsidP="00AC18A2">
      <w:pPr>
        <w:ind w:left="0"/>
      </w:pPr>
    </w:p>
    <w:p w14:paraId="618AE1B6" w14:textId="58DACCB6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4" w:name="_Toc448734059"/>
      <w:bookmarkStart w:id="165" w:name="_Toc45921853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PEDIDO_DOCS_EXIGIDOS</w:t>
      </w:r>
      <w:bookmarkEnd w:id="164"/>
      <w:bookmarkEnd w:id="165"/>
    </w:p>
    <w:p w14:paraId="2801EA4C" w14:textId="77777777" w:rsidR="00FC1C4A" w:rsidRPr="00EE0884" w:rsidRDefault="00FC1C4A" w:rsidP="00FC1C4A"/>
    <w:p w14:paraId="6C861DA7" w14:textId="42148AEC" w:rsidR="00FC1C4A" w:rsidRPr="00EE0884" w:rsidRDefault="002A6CF5" w:rsidP="00FC1C4A">
      <w:pPr>
        <w:pStyle w:val="GERERequisito"/>
      </w:pPr>
      <w:bookmarkStart w:id="166" w:name="_Toc448734060"/>
      <w:bookmarkStart w:id="167" w:name="_Toc459218537"/>
      <w:r w:rsidRPr="00EE0884">
        <w:t>[TA</w:t>
      </w:r>
      <w:r w:rsidR="00FC1C4A" w:rsidRPr="00EE0884">
        <w:t>0</w:t>
      </w:r>
      <w:r w:rsidR="003D1DED">
        <w:t>38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PEDIDO_DOCS_EXIGIDOS</w:t>
      </w:r>
      <w:bookmarkEnd w:id="166"/>
      <w:bookmarkEnd w:id="16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3E9330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2FC1A7A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3349F8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37DE8F1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plCMkgqGAqACBgOZ" w:history="1">
              <w:r w:rsidRPr="00EE0884">
                <w:rPr>
                  <w:lang w:val="pt-BR"/>
                </w:rPr>
                <w:t>TA_PEDIDO_TIPO_DOCS.ID_TIPO_DOCS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C18A2" w:rsidRPr="00EE0884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Documento </w:t>
            </w:r>
            <w:proofErr w:type="gramStart"/>
            <w:r w:rsidRPr="00EE0884">
              <w:rPr>
                <w:lang w:val="pt-BR"/>
              </w:rPr>
              <w:t>é Obrigatório</w:t>
            </w:r>
            <w:proofErr w:type="gramEnd"/>
            <w:r w:rsidRPr="00EE0884">
              <w:rPr>
                <w:lang w:val="pt-BR"/>
              </w:rPr>
              <w:t xml:space="preserve"> para o Tipo do Pedido. 1- SIM , 2 - NÃO</w:t>
            </w:r>
          </w:p>
        </w:tc>
      </w:tr>
      <w:tr w:rsidR="00AC18A2" w:rsidRPr="00EE0884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1- ATIVO, 2- INATIVO</w:t>
            </w:r>
          </w:p>
        </w:tc>
      </w:tr>
    </w:tbl>
    <w:p w14:paraId="101FD01C" w14:textId="77777777" w:rsidR="00AC18A2" w:rsidRPr="00EE0884" w:rsidRDefault="00AC18A2" w:rsidP="00AC18A2">
      <w:pPr>
        <w:ind w:left="0"/>
      </w:pPr>
    </w:p>
    <w:p w14:paraId="0BDED4DF" w14:textId="0E941E02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8" w:name="_Toc448734061"/>
      <w:bookmarkStart w:id="169" w:name="_Toc459218538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C94633" w:rsidRPr="00EE0884">
        <w:t>PEDIDO_EXIGENCIA_PARECER</w:t>
      </w:r>
      <w:bookmarkEnd w:id="168"/>
      <w:bookmarkEnd w:id="169"/>
    </w:p>
    <w:p w14:paraId="7E991931" w14:textId="77777777" w:rsidR="00FC1C4A" w:rsidRPr="00EE0884" w:rsidRDefault="00FC1C4A" w:rsidP="00FC1C4A"/>
    <w:p w14:paraId="5268771E" w14:textId="28401224" w:rsidR="00FC1C4A" w:rsidRPr="00EE0884" w:rsidRDefault="002A6CF5" w:rsidP="004F5E2B">
      <w:pPr>
        <w:pStyle w:val="GERERequisito"/>
      </w:pPr>
      <w:bookmarkStart w:id="170" w:name="_Toc448734062"/>
      <w:bookmarkStart w:id="171" w:name="_Toc459218539"/>
      <w:r w:rsidRPr="00EE0884">
        <w:t>[TA</w:t>
      </w:r>
      <w:r w:rsidR="00FC1C4A" w:rsidRPr="00EE0884">
        <w:t>0</w:t>
      </w:r>
      <w:r w:rsidR="003D1DED">
        <w:t>39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4633" w:rsidRPr="00EE0884">
        <w:t>PEDIDO_EXIGENCIA_PARECER</w:t>
      </w:r>
      <w:bookmarkEnd w:id="170"/>
      <w:bookmarkEnd w:id="17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Exigência de Parecer</w:t>
            </w:r>
          </w:p>
        </w:tc>
      </w:tr>
      <w:tr w:rsidR="00AC18A2" w:rsidRPr="00EE0884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9VCMkgqGAqACBgOh" w:history="1">
              <w:r w:rsidRPr="00EE0884">
                <w:rPr>
                  <w:lang w:val="pt-BR"/>
                </w:rPr>
                <w:t>TA_PEDIDO_DETALHE_PARECER.ID_PARECER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Parecer da Área.</w:t>
            </w:r>
          </w:p>
        </w:tc>
      </w:tr>
      <w:tr w:rsidR="00AC18A2" w:rsidRPr="00EE0884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Exigência</w:t>
            </w:r>
          </w:p>
        </w:tc>
      </w:tr>
      <w:tr w:rsidR="00AC18A2" w:rsidRPr="00EE0884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Exigência</w:t>
            </w:r>
          </w:p>
        </w:tc>
      </w:tr>
      <w:tr w:rsidR="00AC18A2" w:rsidRPr="00EE0884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Exigência </w:t>
            </w:r>
          </w:p>
          <w:p w14:paraId="293F180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1 -Exigências Solicitadas </w:t>
            </w:r>
          </w:p>
          <w:p w14:paraId="748880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2 -Exigências Respondidas</w:t>
            </w:r>
          </w:p>
        </w:tc>
      </w:tr>
      <w:tr w:rsidR="00AC18A2" w:rsidRPr="00EE0884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com as Exigências Solicitadas</w:t>
            </w:r>
          </w:p>
        </w:tc>
      </w:tr>
      <w:tr w:rsidR="00AC18A2" w:rsidRPr="00EE0884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Retorno da Exigência</w:t>
            </w:r>
          </w:p>
        </w:tc>
      </w:tr>
      <w:tr w:rsidR="00AC18A2" w:rsidRPr="00EE0884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Pr="00EE0884" w:rsidRDefault="00515A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Resposta da Exigência</w:t>
            </w:r>
          </w:p>
        </w:tc>
      </w:tr>
      <w:tr w:rsidR="00AC18A2" w:rsidRPr="00EE0884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de Retorno da Exigência</w:t>
            </w:r>
          </w:p>
        </w:tc>
      </w:tr>
      <w:tr w:rsidR="00AC18A2" w:rsidRPr="00EE0884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Pr="00EE0884" w:rsidRDefault="00E42A8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Resposta da Exigência</w:t>
            </w:r>
          </w:p>
        </w:tc>
      </w:tr>
    </w:tbl>
    <w:p w14:paraId="2BC12EBD" w14:textId="77777777" w:rsidR="00AC18A2" w:rsidRPr="00EE0884" w:rsidRDefault="00AC18A2" w:rsidP="00AC18A2">
      <w:pPr>
        <w:ind w:left="0"/>
      </w:pPr>
    </w:p>
    <w:p w14:paraId="40C34911" w14:textId="5D90B2E4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2" w:name="_Toc448734063"/>
      <w:bookmarkStart w:id="173" w:name="_Toc45921854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PEDIDO_PAGOS</w:t>
      </w:r>
      <w:bookmarkEnd w:id="172"/>
      <w:bookmarkEnd w:id="173"/>
    </w:p>
    <w:p w14:paraId="1ED6F283" w14:textId="77777777" w:rsidR="00FC1C4A" w:rsidRPr="00EE0884" w:rsidRDefault="00FC1C4A" w:rsidP="00FC1C4A"/>
    <w:p w14:paraId="37223D31" w14:textId="7A607F44" w:rsidR="00FC1C4A" w:rsidRPr="00EE0884" w:rsidRDefault="002A6CF5" w:rsidP="00FC1C4A">
      <w:pPr>
        <w:pStyle w:val="GERERequisito"/>
      </w:pPr>
      <w:bookmarkStart w:id="174" w:name="_Toc448734064"/>
      <w:bookmarkStart w:id="175" w:name="_Toc459218541"/>
      <w:r w:rsidRPr="00EE0884">
        <w:t>[TA</w:t>
      </w:r>
      <w:r w:rsidR="00FC1C4A" w:rsidRPr="00EE0884">
        <w:t>0</w:t>
      </w:r>
      <w:r w:rsidR="003D1DED">
        <w:t>40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PEDIDO_PAGOS</w:t>
      </w:r>
      <w:bookmarkEnd w:id="174"/>
      <w:bookmarkEnd w:id="17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dos Pagamentos Selecionados</w:t>
            </w:r>
          </w:p>
        </w:tc>
      </w:tr>
      <w:tr w:rsidR="00AC18A2" w:rsidRPr="00EE0884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TA_PAGOS_ARREC.ID_BDAR_TPAR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do TPAR</w:t>
            </w:r>
          </w:p>
        </w:tc>
      </w:tr>
      <w:tr w:rsidR="00AC18A2" w:rsidRPr="00EE0884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VCMkgqGAqACBgOg" w:history="1">
              <w:r w:rsidRPr="00EE0884">
                <w:rPr>
                  <w:lang w:val="pt-BR"/>
                </w:rPr>
                <w:t>TA_PAGOS_ARREC.ORDEM_LOTE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Pr="00EE0884" w:rsidRDefault="00BD70B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 de pagamentos de até 999máx.</w:t>
            </w:r>
          </w:p>
        </w:tc>
      </w:tr>
    </w:tbl>
    <w:p w14:paraId="79CC74CA" w14:textId="77777777" w:rsidR="001078DB" w:rsidRPr="00EE0884" w:rsidRDefault="001078DB" w:rsidP="00AC18A2">
      <w:pPr>
        <w:spacing w:before="60" w:after="60"/>
        <w:ind w:left="0"/>
      </w:pPr>
    </w:p>
    <w:p w14:paraId="33A969BC" w14:textId="475E13AB" w:rsidR="00FC1C4A" w:rsidRPr="00EE0884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76" w:name="_Toc448734065"/>
      <w:bookmarkStart w:id="177" w:name="_Toc459218542"/>
      <w:r w:rsidRPr="00EE0884">
        <w:lastRenderedPageBreak/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PEDIDO_RESTITUICAO</w:t>
      </w:r>
      <w:bookmarkEnd w:id="176"/>
      <w:bookmarkEnd w:id="177"/>
    </w:p>
    <w:p w14:paraId="054A30FC" w14:textId="77777777" w:rsidR="00FC1C4A" w:rsidRPr="00EE0884" w:rsidRDefault="00FC1C4A" w:rsidP="00FC1C4A"/>
    <w:p w14:paraId="0A45E54E" w14:textId="772349F5" w:rsidR="00FC1C4A" w:rsidRPr="00EE0884" w:rsidRDefault="002A6CF5" w:rsidP="00FC1C4A">
      <w:pPr>
        <w:pStyle w:val="GERERequisito"/>
      </w:pPr>
      <w:bookmarkStart w:id="178" w:name="_Toc448734066"/>
      <w:bookmarkStart w:id="179" w:name="_Toc459218543"/>
      <w:r w:rsidRPr="00EE0884">
        <w:t>[TA</w:t>
      </w:r>
      <w:r w:rsidR="00FC1C4A" w:rsidRPr="00EE0884">
        <w:t>0</w:t>
      </w:r>
      <w:r w:rsidR="003D1DED">
        <w:t>41</w:t>
      </w:r>
      <w:r w:rsidR="00FC1C4A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PEDIDO_RESTITUICAO</w:t>
      </w:r>
      <w:bookmarkEnd w:id="178"/>
      <w:bookmarkEnd w:id="17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RDCMkgqGAqACBgOv" w:history="1">
              <w:r w:rsidRPr="00EE0884">
                <w:rPr>
                  <w:lang w:val="pt-BR"/>
                </w:rPr>
                <w:t>TA_PEDIDO_SOLICITACAO.ID_PEDIDO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TA_BANCO_AGENCIAS.ID_BANCO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Banco Arrecadador</w:t>
            </w:r>
          </w:p>
        </w:tc>
      </w:tr>
      <w:tr w:rsidR="00AC18A2" w:rsidRPr="00EE0884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VFCMkgqGAqACBgOS" w:history="1">
              <w:r w:rsidRPr="00EE0884">
                <w:rPr>
                  <w:lang w:val="pt-BR"/>
                </w:rPr>
                <w:t>TA_BANCO_AGENCIAS.ID_AGENCIA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 Arrecadadora</w:t>
            </w:r>
          </w:p>
        </w:tc>
      </w:tr>
      <w:tr w:rsidR="00AC18A2" w:rsidRPr="00EE0884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1-Conta </w:t>
            </w:r>
            <w:proofErr w:type="spellStart"/>
            <w:r w:rsidRPr="00EE0884">
              <w:rPr>
                <w:lang w:val="pt-BR"/>
              </w:rPr>
              <w:t>Corrrente</w:t>
            </w:r>
            <w:proofErr w:type="spellEnd"/>
            <w:r w:rsidRPr="00EE0884">
              <w:rPr>
                <w:lang w:val="pt-BR"/>
              </w:rPr>
              <w:t>, 2 - Poupança</w:t>
            </w:r>
          </w:p>
        </w:tc>
      </w:tr>
      <w:tr w:rsidR="00AC18A2" w:rsidRPr="00EE0884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da Conta do Solicitante</w:t>
            </w:r>
          </w:p>
        </w:tc>
      </w:tr>
      <w:tr w:rsidR="00AC18A2" w:rsidRPr="00EE0884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CPF ou CNPJ da Conta do Solicitante</w:t>
            </w:r>
          </w:p>
        </w:tc>
      </w:tr>
      <w:tr w:rsidR="00AC18A2" w:rsidRPr="00EE0884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 ou Razão Social do Solicitante</w:t>
            </w:r>
          </w:p>
        </w:tc>
      </w:tr>
    </w:tbl>
    <w:p w14:paraId="367A85D4" w14:textId="77777777" w:rsidR="00FC1C4A" w:rsidRPr="00EE0884" w:rsidRDefault="00FC1C4A" w:rsidP="00AC18A2">
      <w:pPr>
        <w:spacing w:before="60" w:after="60"/>
        <w:ind w:left="0"/>
      </w:pPr>
    </w:p>
    <w:p w14:paraId="21264503" w14:textId="2D7DAEC0" w:rsidR="001078DB" w:rsidRPr="00EE0884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r w:rsidRPr="00EE0884">
        <w:lastRenderedPageBreak/>
        <w:t xml:space="preserve"> </w:t>
      </w:r>
      <w:bookmarkStart w:id="180" w:name="_Toc448734067"/>
      <w:bookmarkStart w:id="181" w:name="_Toc459218544"/>
      <w:r w:rsidR="001078DB"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="001078DB" w:rsidRPr="00EE0884">
        <w:t>PEDIDO_SOLICITACAO</w:t>
      </w:r>
      <w:bookmarkEnd w:id="180"/>
      <w:bookmarkEnd w:id="181"/>
    </w:p>
    <w:p w14:paraId="54324D98" w14:textId="77777777" w:rsidR="001078DB" w:rsidRPr="00EE0884" w:rsidRDefault="001078DB" w:rsidP="001078DB"/>
    <w:p w14:paraId="28D7A154" w14:textId="6B6634E5" w:rsidR="001078DB" w:rsidRPr="00EE0884" w:rsidRDefault="002A6CF5" w:rsidP="001078DB">
      <w:pPr>
        <w:pStyle w:val="GERERequisito"/>
      </w:pPr>
      <w:bookmarkStart w:id="182" w:name="_Toc448734068"/>
      <w:bookmarkStart w:id="183" w:name="_Toc459218545"/>
      <w:r w:rsidRPr="00EE0884">
        <w:t>[TA</w:t>
      </w:r>
      <w:r w:rsidR="001078DB" w:rsidRPr="00EE0884">
        <w:t>0</w:t>
      </w:r>
      <w:r w:rsidR="003D1DED">
        <w:t>42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PEDIDO_SOLICITACAO</w:t>
      </w:r>
      <w:bookmarkEnd w:id="182"/>
      <w:bookmarkEnd w:id="18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:rsidRPr="00EE0884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Pr="00EE0884" w:rsidRDefault="00886EE3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Pr="00EE0884" w:rsidRDefault="00515AB2" w:rsidP="00AC18A2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C18A2" w:rsidRPr="00EE0884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Sequencial do Pedido</w:t>
            </w:r>
          </w:p>
        </w:tc>
      </w:tr>
      <w:tr w:rsidR="00AC18A2" w:rsidRPr="00EE0884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4D7E0AD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77729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03631FA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0CC1679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C18A2" w:rsidRPr="00EE0884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n5CMkgqGAqACBgOM" w:history="1">
              <w:r w:rsidRPr="00EE0884">
                <w:rPr>
                  <w:lang w:val="pt-BR"/>
                </w:rPr>
                <w:t>TA_PEDIDO_TIPO_ACOES.ID_ACOES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 de Ação parametrizado para ser realizado no pedido. Crédito em conta corrente, Crédito em Conta Tributária e etc..</w:t>
            </w:r>
          </w:p>
        </w:tc>
      </w:tr>
      <w:tr w:rsidR="00AC18A2" w:rsidRPr="00EE0884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Origem da </w:t>
            </w:r>
            <w:proofErr w:type="gramStart"/>
            <w:r w:rsidRPr="00EE0884">
              <w:rPr>
                <w:lang w:val="pt-BR"/>
              </w:rPr>
              <w:t>Solicitação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D2018B0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INTERNET,   </w:t>
            </w:r>
          </w:p>
          <w:p w14:paraId="53600DB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2- ATENDIMENTO PRESENCIAL</w:t>
            </w:r>
          </w:p>
        </w:tc>
      </w:tr>
      <w:tr w:rsidR="00AC18A2" w:rsidRPr="00EE0884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Identificação do Solicitante, podendo ser Inscrição Estadual, CPF ou CNPJ</w:t>
            </w:r>
          </w:p>
        </w:tc>
      </w:tr>
      <w:tr w:rsidR="00AC18A2" w:rsidRPr="00EE0884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0-Aguardando Análise </w:t>
            </w:r>
          </w:p>
          <w:p w14:paraId="531144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Em Análise </w:t>
            </w:r>
          </w:p>
          <w:p w14:paraId="588638F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2-Deferido </w:t>
            </w:r>
          </w:p>
          <w:p w14:paraId="3044015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3-Indeferido </w:t>
            </w:r>
          </w:p>
          <w:p w14:paraId="3BF46DD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4-Cancelado </w:t>
            </w:r>
          </w:p>
          <w:p w14:paraId="2B2718B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5-Recurso</w:t>
            </w:r>
          </w:p>
        </w:tc>
      </w:tr>
      <w:tr w:rsidR="00AC18A2" w:rsidRPr="00EE0884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Solicitação do Pedido</w:t>
            </w:r>
          </w:p>
        </w:tc>
      </w:tr>
      <w:tr w:rsidR="00AC18A2" w:rsidRPr="00EE0884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de Solicitação</w:t>
            </w:r>
          </w:p>
        </w:tc>
      </w:tr>
      <w:tr w:rsidR="00AC18A2" w:rsidRPr="00EE0884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da Solicitação do Pedido</w:t>
            </w:r>
          </w:p>
        </w:tc>
      </w:tr>
      <w:tr w:rsidR="00AC18A2" w:rsidRPr="00EE0884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Conclusão do Pedido</w:t>
            </w:r>
          </w:p>
        </w:tc>
      </w:tr>
      <w:tr w:rsidR="00AC18A2" w:rsidRPr="00EE0884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Concluiu o Pedido</w:t>
            </w:r>
          </w:p>
        </w:tc>
      </w:tr>
      <w:tr w:rsidR="00AC18A2" w:rsidRPr="00EE0884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 Final de Conclusão do Pedido.</w:t>
            </w:r>
          </w:p>
        </w:tc>
      </w:tr>
      <w:tr w:rsidR="00AC18A2" w:rsidRPr="00EE0884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do Cancelamento do Pedido</w:t>
            </w:r>
          </w:p>
        </w:tc>
      </w:tr>
      <w:tr w:rsidR="00AC18A2" w:rsidRPr="00EE0884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Motivo de Cancelamento de Pedido</w:t>
            </w:r>
          </w:p>
        </w:tc>
      </w:tr>
      <w:tr w:rsidR="00AC18A2" w:rsidRPr="00EE0884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Pr="00EE0884" w:rsidRDefault="00FE44FF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Pedido Anterior de Referência, informado apenas quando o tipo de pedido </w:t>
            </w:r>
            <w:proofErr w:type="gramStart"/>
            <w:r w:rsidRPr="00EE0884">
              <w:rPr>
                <w:lang w:val="pt-BR"/>
              </w:rPr>
              <w:t>for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1C083B8" w14:textId="77777777" w:rsidR="00AC18A2" w:rsidRPr="00EE0884" w:rsidRDefault="00AC18A2" w:rsidP="00AC18A2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</w:t>
            </w:r>
            <w:proofErr w:type="spellStart"/>
            <w:r w:rsidRPr="00EE0884">
              <w:rPr>
                <w:lang w:val="pt-BR"/>
              </w:rPr>
              <w:t>Restiuição</w:t>
            </w:r>
            <w:proofErr w:type="spellEnd"/>
            <w:r w:rsidRPr="00EE0884">
              <w:rPr>
                <w:lang w:val="pt-BR"/>
              </w:rPr>
              <w:t xml:space="preserve"> de Pedidos </w:t>
            </w:r>
            <w:proofErr w:type="spellStart"/>
            <w:r w:rsidRPr="00EE0884">
              <w:rPr>
                <w:lang w:val="pt-BR"/>
              </w:rPr>
              <w:t>Viar</w:t>
            </w:r>
            <w:proofErr w:type="spellEnd"/>
            <w:r w:rsidRPr="00EE0884">
              <w:rPr>
                <w:lang w:val="pt-BR"/>
              </w:rPr>
              <w:t xml:space="preserve"> Recurso</w:t>
            </w:r>
          </w:p>
        </w:tc>
      </w:tr>
    </w:tbl>
    <w:p w14:paraId="147862B2" w14:textId="77777777" w:rsidR="001078DB" w:rsidRPr="00EE0884" w:rsidRDefault="001078DB" w:rsidP="00AC18A2">
      <w:pPr>
        <w:spacing w:before="60" w:after="60"/>
        <w:ind w:left="0"/>
      </w:pPr>
    </w:p>
    <w:p w14:paraId="696EF63E" w14:textId="0DDC260A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4" w:name="_Toc448734069"/>
      <w:bookmarkStart w:id="185" w:name="_Toc45921854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PEDIDO_TIPO_ACOES</w:t>
      </w:r>
      <w:bookmarkEnd w:id="184"/>
      <w:bookmarkEnd w:id="185"/>
    </w:p>
    <w:p w14:paraId="60E98F79" w14:textId="77777777" w:rsidR="001078DB" w:rsidRPr="00EE0884" w:rsidRDefault="001078DB" w:rsidP="001078DB"/>
    <w:p w14:paraId="7B3204D2" w14:textId="10468B72" w:rsidR="001078DB" w:rsidRPr="00EE0884" w:rsidRDefault="002A6CF5" w:rsidP="001078DB">
      <w:pPr>
        <w:pStyle w:val="GERERequisito"/>
      </w:pPr>
      <w:bookmarkStart w:id="186" w:name="_Toc448734070"/>
      <w:bookmarkStart w:id="187" w:name="_Toc459218547"/>
      <w:r w:rsidRPr="00EE0884">
        <w:t>[TA</w:t>
      </w:r>
      <w:r w:rsidR="001078DB" w:rsidRPr="00EE0884">
        <w:t>0</w:t>
      </w:r>
      <w:r w:rsidR="003D1DED">
        <w:t>43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PEDIDO_TIPO_ACOES</w:t>
      </w:r>
      <w:bookmarkEnd w:id="186"/>
      <w:bookmarkEnd w:id="18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Sequência de Tipo de Ações</w:t>
            </w:r>
          </w:p>
        </w:tc>
      </w:tr>
      <w:tr w:rsidR="00A33547" w:rsidRPr="00EE0884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cTCMkgqGAqACBgO1" w:history="1">
              <w:r w:rsidRPr="00EE0884">
                <w:rPr>
                  <w:lang w:val="pt-BR"/>
                </w:rPr>
                <w:t>TA_PEDIDO_TIPOS.ID_TIPO_PEDIDO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057ECC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6C7C40C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5CE16C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7E4C3C6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CORRIGIR PAGAMENTO </w:t>
            </w:r>
          </w:p>
          <w:p w14:paraId="6390BBD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CREDITAR EM CONTA TRIBUTÁRIA </w:t>
            </w:r>
          </w:p>
          <w:p w14:paraId="4282B8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CRÉDITAR EM CONTA CONTRIBUINTE </w:t>
            </w:r>
          </w:p>
          <w:p w14:paraId="2BFAD20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ESTORNAR PAGAMENTO ( INSTITUIÇÃO  BANCÁRIA )</w:t>
            </w:r>
          </w:p>
        </w:tc>
      </w:tr>
      <w:tr w:rsidR="00A33547" w:rsidRPr="00EE0884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Situação : 1 - ATIVO, 2 - CANCELADA</w:t>
            </w:r>
          </w:p>
        </w:tc>
      </w:tr>
    </w:tbl>
    <w:p w14:paraId="19EA7507" w14:textId="77777777" w:rsidR="001078DB" w:rsidRPr="00EE0884" w:rsidRDefault="001078DB" w:rsidP="001078DB">
      <w:pPr>
        <w:spacing w:before="60" w:after="60"/>
        <w:ind w:left="0"/>
      </w:pPr>
    </w:p>
    <w:p w14:paraId="52984058" w14:textId="1088C0CD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8" w:name="_Toc448734071"/>
      <w:bookmarkStart w:id="189" w:name="_Toc459218548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PEDIDO_TIPO_DOCS</w:t>
      </w:r>
      <w:bookmarkEnd w:id="188"/>
      <w:bookmarkEnd w:id="189"/>
    </w:p>
    <w:p w14:paraId="35E94FA7" w14:textId="77777777" w:rsidR="001078DB" w:rsidRPr="00EE0884" w:rsidRDefault="001078DB" w:rsidP="001078DB"/>
    <w:p w14:paraId="52A191C8" w14:textId="728A5DCC" w:rsidR="001078DB" w:rsidRPr="00EE0884" w:rsidRDefault="002A6CF5" w:rsidP="001078DB">
      <w:pPr>
        <w:pStyle w:val="GERERequisito"/>
      </w:pPr>
      <w:bookmarkStart w:id="190" w:name="_Toc448734072"/>
      <w:bookmarkStart w:id="191" w:name="_Toc459218549"/>
      <w:r w:rsidRPr="00EE0884">
        <w:t>[TA</w:t>
      </w:r>
      <w:r w:rsidR="001078DB" w:rsidRPr="00EE0884">
        <w:t>0</w:t>
      </w:r>
      <w:r w:rsidR="003D1DED">
        <w:t>44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PEDIDO_TIPO_DOCS</w:t>
      </w:r>
      <w:bookmarkEnd w:id="190"/>
      <w:bookmarkEnd w:id="19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Sequêncial</w:t>
            </w:r>
            <w:proofErr w:type="spellEnd"/>
            <w:r w:rsidRPr="00EE0884">
              <w:rPr>
                <w:lang w:val="pt-BR"/>
              </w:rPr>
              <w:t xml:space="preserve"> de Tipo de Documentos Exigidos</w:t>
            </w:r>
          </w:p>
        </w:tc>
      </w:tr>
      <w:tr w:rsidR="00A33547" w:rsidRPr="00EE0884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Documento</w:t>
            </w:r>
          </w:p>
        </w:tc>
      </w:tr>
      <w:tr w:rsidR="00A33547" w:rsidRPr="00EE0884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Documento </w:t>
            </w:r>
          </w:p>
          <w:p w14:paraId="6361CA8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</w:tbl>
    <w:p w14:paraId="17868E96" w14:textId="4B87D22F" w:rsidR="00A33547" w:rsidRPr="00EE0884" w:rsidRDefault="00A33547" w:rsidP="00A33547">
      <w:pPr>
        <w:spacing w:before="60" w:after="60"/>
        <w:ind w:left="0"/>
      </w:pPr>
    </w:p>
    <w:p w14:paraId="152F1D68" w14:textId="77777777" w:rsidR="001078DB" w:rsidRPr="00EE0884" w:rsidRDefault="00A33547" w:rsidP="00A33547">
      <w:pPr>
        <w:spacing w:before="60" w:after="60"/>
        <w:ind w:left="0"/>
      </w:pPr>
      <w:r w:rsidRPr="00EE0884">
        <w:br w:type="column"/>
      </w:r>
    </w:p>
    <w:p w14:paraId="2018D4D4" w14:textId="37BC3312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2" w:name="_Toc448734073"/>
      <w:bookmarkStart w:id="193" w:name="_Toc459218550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PEDIDO_TIPOS</w:t>
      </w:r>
      <w:bookmarkEnd w:id="192"/>
      <w:bookmarkEnd w:id="193"/>
    </w:p>
    <w:p w14:paraId="73A995AA" w14:textId="77777777" w:rsidR="001078DB" w:rsidRPr="00EE0884" w:rsidRDefault="001078DB" w:rsidP="001078DB"/>
    <w:p w14:paraId="4BDF93FE" w14:textId="69832234" w:rsidR="001078DB" w:rsidRPr="00EE0884" w:rsidRDefault="002A6CF5" w:rsidP="001078DB">
      <w:pPr>
        <w:pStyle w:val="GERERequisito"/>
      </w:pPr>
      <w:bookmarkStart w:id="194" w:name="_Toc448734074"/>
      <w:bookmarkStart w:id="195" w:name="_Toc459218551"/>
      <w:r w:rsidRPr="00EE0884">
        <w:t>[TA</w:t>
      </w:r>
      <w:r w:rsidR="001078DB" w:rsidRPr="00EE0884">
        <w:t>0</w:t>
      </w:r>
      <w:r w:rsidR="003D1DED">
        <w:t>45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PEDIDO_TIPOS</w:t>
      </w:r>
      <w:bookmarkEnd w:id="194"/>
      <w:bookmarkEnd w:id="19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Tipo do Pedido </w:t>
            </w:r>
          </w:p>
          <w:p w14:paraId="7DA1C05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Pedido de Correção de Pagamentos </w:t>
            </w:r>
          </w:p>
          <w:p w14:paraId="415BD4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Pedido de Restituição de Pagamentos </w:t>
            </w:r>
          </w:p>
          <w:p w14:paraId="7AE2842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Pedido de Restituição de Instituição Bancária </w:t>
            </w:r>
          </w:p>
          <w:p w14:paraId="5EF3F9E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Pedido de Restituição de Recurso</w:t>
            </w:r>
          </w:p>
        </w:tc>
      </w:tr>
      <w:tr w:rsidR="00A33547" w:rsidRPr="00EE0884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Tipo de Pedido</w:t>
            </w:r>
          </w:p>
        </w:tc>
      </w:tr>
      <w:tr w:rsidR="00A33547" w:rsidRPr="00EE0884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Pedido </w:t>
            </w:r>
            <w:proofErr w:type="spellStart"/>
            <w:r w:rsidRPr="00EE0884">
              <w:rPr>
                <w:lang w:val="pt-BR"/>
              </w:rPr>
              <w:t>Possue</w:t>
            </w:r>
            <w:proofErr w:type="spellEnd"/>
            <w:r w:rsidRPr="00EE0884">
              <w:rPr>
                <w:lang w:val="pt-BR"/>
              </w:rPr>
              <w:t xml:space="preserve"> Parecer Automático </w:t>
            </w:r>
          </w:p>
          <w:p w14:paraId="5188EC6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2- NÃO</w:t>
            </w:r>
          </w:p>
        </w:tc>
      </w:tr>
      <w:tr w:rsidR="00A33547" w:rsidRPr="00EE0884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do Tipo do Pedido </w:t>
            </w:r>
          </w:p>
          <w:p w14:paraId="04BB850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2- CANCELADO</w:t>
            </w:r>
          </w:p>
        </w:tc>
      </w:tr>
      <w:tr w:rsidR="00A33547" w:rsidRPr="00EE0884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Valor </w:t>
            </w:r>
            <w:proofErr w:type="spellStart"/>
            <w:r w:rsidRPr="00EE0884">
              <w:rPr>
                <w:lang w:val="pt-BR"/>
              </w:rPr>
              <w:t>Minimo</w:t>
            </w:r>
            <w:proofErr w:type="spellEnd"/>
            <w:r w:rsidRPr="00EE0884">
              <w:rPr>
                <w:lang w:val="pt-BR"/>
              </w:rPr>
              <w:t xml:space="preserve"> para Solicitação do Pedido</w:t>
            </w:r>
          </w:p>
        </w:tc>
      </w:tr>
      <w:tr w:rsidR="00A33547" w:rsidRPr="00EE0884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Pr="00EE0884" w:rsidRDefault="004F39E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Quantidade de Dias para Conclusão do Pedido</w:t>
            </w:r>
          </w:p>
        </w:tc>
      </w:tr>
    </w:tbl>
    <w:p w14:paraId="657221AC" w14:textId="77777777" w:rsidR="001078DB" w:rsidRPr="00EE0884" w:rsidRDefault="001078DB" w:rsidP="00A33547">
      <w:pPr>
        <w:spacing w:before="60" w:after="60"/>
        <w:ind w:left="0"/>
      </w:pPr>
    </w:p>
    <w:p w14:paraId="6682A603" w14:textId="77777777" w:rsidR="004F5E2B" w:rsidRPr="00EE0884" w:rsidRDefault="004F5E2B" w:rsidP="00C50898">
      <w:pPr>
        <w:spacing w:before="60" w:after="60"/>
      </w:pPr>
    </w:p>
    <w:p w14:paraId="3D27BBD3" w14:textId="77777777" w:rsidR="004F5E2B" w:rsidRPr="00EE0884" w:rsidRDefault="004F5E2B" w:rsidP="00C50898">
      <w:pPr>
        <w:spacing w:before="60" w:after="60"/>
      </w:pPr>
    </w:p>
    <w:p w14:paraId="385D555C" w14:textId="77777777" w:rsidR="004F5E2B" w:rsidRPr="00EE0884" w:rsidRDefault="004F5E2B" w:rsidP="00C50898">
      <w:pPr>
        <w:spacing w:before="60" w:after="60"/>
      </w:pPr>
    </w:p>
    <w:p w14:paraId="6FA07DBD" w14:textId="13EF43FC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96" w:name="_Toc448734075"/>
      <w:bookmarkStart w:id="197" w:name="_Toc459218552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PLAN0_CONTAS</w:t>
      </w:r>
      <w:bookmarkEnd w:id="196"/>
      <w:bookmarkEnd w:id="197"/>
    </w:p>
    <w:p w14:paraId="7B04BB42" w14:textId="77777777" w:rsidR="001078DB" w:rsidRPr="00EE0884" w:rsidRDefault="001078DB" w:rsidP="001078DB"/>
    <w:p w14:paraId="7F90E010" w14:textId="0CCA472A" w:rsidR="001078DB" w:rsidRPr="00EE0884" w:rsidRDefault="002A6CF5" w:rsidP="001078DB">
      <w:pPr>
        <w:pStyle w:val="GERERequisito"/>
      </w:pPr>
      <w:bookmarkStart w:id="198" w:name="_Toc448734076"/>
      <w:bookmarkStart w:id="199" w:name="_Toc459218553"/>
      <w:r w:rsidRPr="00EE0884">
        <w:t>[TA</w:t>
      </w:r>
      <w:r w:rsidR="001078DB" w:rsidRPr="00EE0884">
        <w:t>0</w:t>
      </w:r>
      <w:r w:rsidR="003D1DED">
        <w:t>46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PLANO_CONTAS</w:t>
      </w:r>
      <w:bookmarkEnd w:id="198"/>
      <w:bookmarkEnd w:id="19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:rsidRPr="00EE0884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BF38AA" w:rsidRPr="00EE0884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Pr="00EE0884" w:rsidRDefault="00BF38AA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Plano de Contas</w:t>
            </w:r>
          </w:p>
        </w:tc>
      </w:tr>
      <w:tr w:rsidR="00A33547" w:rsidRPr="00EE0884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8tCMkgqGAqACBgOk" w:history="1">
              <w:r w:rsidRPr="00EE0884">
                <w:rPr>
                  <w:lang w:val="pt-BR"/>
                </w:rPr>
                <w:t>TA_TIPO_GRUPOS_CNAES.ID_GRUPO_CNAE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0BDDC55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5E931B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6E25046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A33547" w:rsidRPr="00EE0884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Conta do Plano</w:t>
            </w:r>
          </w:p>
        </w:tc>
      </w:tr>
      <w:tr w:rsidR="00A33547" w:rsidRPr="00EE0884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 do Plano de Contas Hierárquico</w:t>
            </w:r>
          </w:p>
        </w:tc>
      </w:tr>
      <w:tr w:rsidR="00A33547" w:rsidRPr="00EE0884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Classificação Contábil</w:t>
            </w:r>
          </w:p>
        </w:tc>
      </w:tr>
      <w:tr w:rsidR="00A33547" w:rsidRPr="00EE0884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1-Sintética, 2-Analitica</w:t>
            </w:r>
          </w:p>
        </w:tc>
      </w:tr>
      <w:tr w:rsidR="00A33547" w:rsidRPr="00EE0884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Pr="00EE0884" w:rsidRDefault="001D76A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2 -NÃO</w:t>
            </w:r>
          </w:p>
        </w:tc>
      </w:tr>
      <w:tr w:rsidR="00A33547" w:rsidRPr="00EE0884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Pr="00EE0884" w:rsidRDefault="00BF38A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2 -CANCELADO</w:t>
            </w:r>
          </w:p>
        </w:tc>
      </w:tr>
    </w:tbl>
    <w:p w14:paraId="144E337B" w14:textId="77777777" w:rsidR="001078DB" w:rsidRPr="00EE0884" w:rsidRDefault="001078DB" w:rsidP="00A33547">
      <w:pPr>
        <w:spacing w:before="60" w:after="60"/>
        <w:ind w:left="0"/>
      </w:pPr>
    </w:p>
    <w:p w14:paraId="1719B9F2" w14:textId="5587F127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0" w:name="_Toc448734077"/>
      <w:bookmarkStart w:id="201" w:name="_Toc459218554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0"/>
      <w:bookmarkEnd w:id="201"/>
    </w:p>
    <w:p w14:paraId="50FF3E99" w14:textId="77777777" w:rsidR="001078DB" w:rsidRPr="00EE0884" w:rsidRDefault="001078DB" w:rsidP="001078DB"/>
    <w:p w14:paraId="6B114A92" w14:textId="1BA4329F" w:rsidR="001078DB" w:rsidRPr="00EE0884" w:rsidRDefault="001078DB" w:rsidP="001078DB">
      <w:pPr>
        <w:pStyle w:val="GERERequisito"/>
      </w:pPr>
      <w:bookmarkStart w:id="202" w:name="_Toc448734078"/>
      <w:bookmarkStart w:id="203" w:name="_Toc459218555"/>
      <w:r w:rsidRPr="00EE0884">
        <w:lastRenderedPageBreak/>
        <w:t>[TA0</w:t>
      </w:r>
      <w:r w:rsidR="003D1DED">
        <w:t>47</w:t>
      </w:r>
      <w:r w:rsidRPr="00EE0884">
        <w:t xml:space="preserve">]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</w:t>
      </w:r>
      <w:r w:rsidR="00A33547" w:rsidRPr="00EE0884">
        <w:t>S</w:t>
      </w:r>
      <w:r w:rsidRPr="00EE0884">
        <w:t>_CONVENIOS</w:t>
      </w:r>
      <w:bookmarkEnd w:id="202"/>
      <w:bookmarkEnd w:id="20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:rsidRPr="00EE0884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33547" w:rsidRPr="00EE0884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A33547" w:rsidRPr="00EE0884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njCMkgqGAqACBgO0" w:history="1">
              <w:r w:rsidRPr="00EE0884">
                <w:rPr>
                  <w:lang w:val="pt-BR"/>
                </w:rPr>
                <w:t>TA_CONVENIOS_ARREC.ID_CONVENIO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Pr="00EE0884" w:rsidRDefault="0050333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Pr="00EE0884" w:rsidRDefault="00A33547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Pr="00EE0884" w:rsidRDefault="001078DB" w:rsidP="00A33547">
      <w:pPr>
        <w:spacing w:before="60" w:after="60"/>
        <w:ind w:left="0"/>
      </w:pPr>
    </w:p>
    <w:p w14:paraId="24DE80AB" w14:textId="5E1B739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4" w:name="_Toc448734079"/>
      <w:bookmarkStart w:id="205" w:name="_Toc459218556"/>
      <w:r w:rsidRPr="00EE0884">
        <w:t xml:space="preserve">Tabela </w:t>
      </w:r>
      <w:proofErr w:type="gramStart"/>
      <w:r w:rsidR="002A6CF5" w:rsidRPr="00EE0884">
        <w:t>TA</w:t>
      </w:r>
      <w:proofErr w:type="gramEnd"/>
      <w:r w:rsidR="002A6CF5" w:rsidRPr="00EE0884">
        <w:t>_</w:t>
      </w:r>
      <w:r w:rsidRPr="00EE0884">
        <w:t>RECEITAS</w:t>
      </w:r>
      <w:bookmarkEnd w:id="204"/>
      <w:bookmarkEnd w:id="205"/>
    </w:p>
    <w:p w14:paraId="06FAF0F9" w14:textId="77777777" w:rsidR="001078DB" w:rsidRPr="00EE0884" w:rsidRDefault="001078DB" w:rsidP="001078DB"/>
    <w:p w14:paraId="63FB338E" w14:textId="1E2623BD" w:rsidR="001078DB" w:rsidRPr="00EE0884" w:rsidRDefault="002A6CF5" w:rsidP="001078DB">
      <w:pPr>
        <w:pStyle w:val="GERERequisito"/>
      </w:pPr>
      <w:bookmarkStart w:id="206" w:name="_Toc448734080"/>
      <w:bookmarkStart w:id="207" w:name="_Toc459218557"/>
      <w:r w:rsidRPr="00EE0884">
        <w:t>[TA</w:t>
      </w:r>
      <w:r w:rsidR="001078DB" w:rsidRPr="00EE0884">
        <w:t>0</w:t>
      </w:r>
      <w:r w:rsidR="003D1DED">
        <w:t>48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A33547" w:rsidRPr="00EE0884">
        <w:t>S</w:t>
      </w:r>
      <w:bookmarkEnd w:id="206"/>
      <w:bookmarkEnd w:id="20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:rsidRPr="00EE088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Pr="00EE0884" w:rsidRDefault="00D80C1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</w:t>
            </w:r>
            <w:r w:rsidR="00C654C4" w:rsidRPr="00EE0884">
              <w:rPr>
                <w:lang w:val="pt-BR"/>
              </w:rPr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dlCMkgqGAqACBgOa" w:history="1">
              <w:r w:rsidRPr="00EE0884">
                <w:rPr>
                  <w:lang w:val="pt-BR"/>
                </w:rPr>
                <w:t>TA_PLANO_CONTAS.ID_PLANOCONTAS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Pr="00EE0884" w:rsidRDefault="00D80C1A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</w:t>
            </w:r>
            <w:r w:rsidR="00C654C4" w:rsidRPr="00EE0884">
              <w:rPr>
                <w:lang w:val="pt-BR"/>
              </w:rPr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Receita</w:t>
            </w:r>
          </w:p>
        </w:tc>
      </w:tr>
      <w:tr w:rsidR="00C654C4" w:rsidRPr="00EE088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da Receita </w:t>
            </w:r>
          </w:p>
          <w:p w14:paraId="20A67D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1-Imposto, </w:t>
            </w:r>
          </w:p>
          <w:p w14:paraId="2E2B0C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Multa, </w:t>
            </w:r>
          </w:p>
          <w:p w14:paraId="449E61C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3-Juros, </w:t>
            </w:r>
          </w:p>
          <w:p w14:paraId="0B19487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4-Correção Monetária, </w:t>
            </w:r>
          </w:p>
          <w:p w14:paraId="63FEA4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5-Outras Receitas</w:t>
            </w:r>
          </w:p>
        </w:tc>
      </w:tr>
      <w:tr w:rsidR="00C654C4" w:rsidRPr="00EE088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Pr="00EE0884" w:rsidRDefault="00C07981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</w:t>
            </w:r>
            <w:r w:rsidR="00C654C4" w:rsidRPr="00EE0884">
              <w:rPr>
                <w:lang w:val="pt-BR"/>
              </w:rPr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Classificação das Receitas: </w:t>
            </w:r>
          </w:p>
          <w:p w14:paraId="586B3E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ICMS </w:t>
            </w:r>
          </w:p>
          <w:p w14:paraId="254406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2- IPVA </w:t>
            </w:r>
          </w:p>
          <w:p w14:paraId="3DBCDCE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ITCD </w:t>
            </w:r>
          </w:p>
          <w:p w14:paraId="1172E61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 xml:space="preserve">4 - OUTRAS RECEITAS </w:t>
            </w:r>
          </w:p>
          <w:p w14:paraId="7FF2540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5 - DEDUÇÕES </w:t>
            </w:r>
          </w:p>
          <w:p w14:paraId="0E8E6F8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6 - ICMS DIVIDA ATIVA </w:t>
            </w:r>
          </w:p>
          <w:p w14:paraId="095A5A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7 - IPVA DIVIDA ATIVA </w:t>
            </w:r>
          </w:p>
          <w:p w14:paraId="6A48F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8 - ITCD DIVIDA ATIVA</w:t>
            </w:r>
          </w:p>
        </w:tc>
      </w:tr>
      <w:tr w:rsidR="00C654C4" w:rsidRPr="00EE088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Se a Receita pode ser </w:t>
            </w:r>
            <w:proofErr w:type="spellStart"/>
            <w:r w:rsidRPr="00EE0884">
              <w:rPr>
                <w:lang w:val="pt-BR"/>
              </w:rPr>
              <w:t>impresa</w:t>
            </w:r>
            <w:proofErr w:type="spellEnd"/>
            <w:r w:rsidRPr="00EE0884">
              <w:rPr>
                <w:lang w:val="pt-BR"/>
              </w:rPr>
              <w:t xml:space="preserve"> pela consulta pública e ou é Receita para impressão em DARES. </w:t>
            </w:r>
          </w:p>
          <w:p w14:paraId="30C693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 , 2 - NÃO</w:t>
            </w:r>
          </w:p>
        </w:tc>
      </w:tr>
      <w:tr w:rsidR="00C654C4" w:rsidRPr="00EE088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Permite Pagamento do Imposto </w:t>
            </w:r>
            <w:proofErr w:type="spellStart"/>
            <w:r w:rsidRPr="00EE0884">
              <w:rPr>
                <w:lang w:val="pt-BR"/>
              </w:rPr>
              <w:t>vinculos</w:t>
            </w:r>
            <w:proofErr w:type="spellEnd"/>
            <w:r w:rsidRPr="00EE0884">
              <w:rPr>
                <w:lang w:val="pt-BR"/>
              </w:rPr>
              <w:t xml:space="preserve"> com Taxas de Prestação de Serviços. </w:t>
            </w:r>
          </w:p>
          <w:p w14:paraId="37AE73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SIM, 2- NÃO</w:t>
            </w:r>
          </w:p>
        </w:tc>
      </w:tr>
      <w:tr w:rsidR="00C654C4" w:rsidRPr="00EE088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Situação da </w:t>
            </w:r>
            <w:proofErr w:type="gramStart"/>
            <w:r w:rsidRPr="00EE0884">
              <w:rPr>
                <w:lang w:val="pt-BR"/>
              </w:rPr>
              <w:t>Receita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790EA7A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1-ATIVA, 2- CANCELADA</w:t>
            </w:r>
          </w:p>
        </w:tc>
      </w:tr>
      <w:tr w:rsidR="00C654C4" w:rsidRPr="00EE088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resumido do Código de Receita para uso na Barra do DARE.</w:t>
            </w:r>
          </w:p>
        </w:tc>
      </w:tr>
      <w:tr w:rsidR="00C654C4" w:rsidRPr="00EE088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</w:t>
            </w:r>
            <w:r w:rsidRPr="00EE0884">
              <w:rPr>
                <w:lang w:val="pt-BR"/>
              </w:rPr>
              <w:lastRenderedPageBreak/>
              <w:t xml:space="preserve">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Multa, o valor acrescentado para a Multa será colocado neste código lógico. </w:t>
            </w:r>
          </w:p>
          <w:p w14:paraId="6D5EC3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Juros o valor acrescentado para o Juros será o colocado neste código lógico. </w:t>
            </w:r>
          </w:p>
          <w:p w14:paraId="764290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Este procedimento é utilizado no Fechamento </w:t>
            </w:r>
            <w:r w:rsidRPr="00EE0884">
              <w:rPr>
                <w:lang w:val="pt-BR"/>
              </w:rPr>
              <w:lastRenderedPageBreak/>
              <w:t>da Arrecadação.</w:t>
            </w:r>
          </w:p>
        </w:tc>
      </w:tr>
      <w:tr w:rsidR="00C654C4" w:rsidRPr="00EE088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Lógico cadastrado na tabela de Receitas para efeito de repartição dos valores quando informado valores de multas </w:t>
            </w:r>
            <w:proofErr w:type="spellStart"/>
            <w:r w:rsidRPr="00EE0884">
              <w:rPr>
                <w:lang w:val="pt-BR"/>
              </w:rPr>
              <w:t>ultilizando</w:t>
            </w:r>
            <w:proofErr w:type="spellEnd"/>
            <w:r w:rsidRPr="00EE0884">
              <w:rPr>
                <w:lang w:val="pt-BR"/>
              </w:rPr>
              <w:t xml:space="preserve"> o código Principal. </w:t>
            </w: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 xml:space="preserve">: Quando o valor pago for do </w:t>
            </w:r>
            <w:proofErr w:type="spellStart"/>
            <w:r w:rsidRPr="00EE0884">
              <w:rPr>
                <w:lang w:val="pt-BR"/>
              </w:rPr>
              <w:t>icms</w:t>
            </w:r>
            <w:proofErr w:type="spellEnd"/>
            <w:r w:rsidRPr="00EE0884">
              <w:rPr>
                <w:lang w:val="pt-BR"/>
              </w:rPr>
              <w:t xml:space="preserve"> contendo Valor Principal + Valor da </w:t>
            </w:r>
            <w:proofErr w:type="spellStart"/>
            <w:r w:rsidRPr="00EE0884">
              <w:rPr>
                <w:lang w:val="pt-BR"/>
              </w:rPr>
              <w:t>Correcção</w:t>
            </w:r>
            <w:proofErr w:type="spellEnd"/>
            <w:r w:rsidRPr="00EE0884">
              <w:rPr>
                <w:lang w:val="pt-BR"/>
              </w:rPr>
              <w:t xml:space="preserve"> Monetária, o valor acrescentado para a Correção será colocado neste código lógico. </w:t>
            </w:r>
          </w:p>
          <w:p w14:paraId="60AAB2A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Este procedimento é utilizado no Fechamento da Arrecadação.</w:t>
            </w:r>
          </w:p>
        </w:tc>
      </w:tr>
      <w:tr w:rsidR="00C654C4" w:rsidRPr="00EE088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taxa</w:t>
            </w:r>
          </w:p>
        </w:tc>
      </w:tr>
      <w:tr w:rsidR="00C07981" w:rsidRPr="00EE0884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</w:tbl>
    <w:p w14:paraId="0E58B514" w14:textId="77777777" w:rsidR="001078DB" w:rsidRPr="00EE0884" w:rsidRDefault="001078DB" w:rsidP="00C654C4">
      <w:pPr>
        <w:spacing w:before="60" w:after="60"/>
        <w:ind w:left="0"/>
      </w:pPr>
    </w:p>
    <w:p w14:paraId="5D7F6822" w14:textId="2D38A8E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08" w:name="_Toc448734081"/>
      <w:bookmarkStart w:id="209" w:name="_Toc459218558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_REPASSE</w:t>
      </w:r>
      <w:bookmarkEnd w:id="208"/>
      <w:bookmarkEnd w:id="209"/>
    </w:p>
    <w:p w14:paraId="7BCAD310" w14:textId="77777777" w:rsidR="001078DB" w:rsidRPr="00EE0884" w:rsidRDefault="001078DB" w:rsidP="001078DB"/>
    <w:p w14:paraId="2F10108A" w14:textId="04E72860" w:rsidR="001078DB" w:rsidRPr="00EE0884" w:rsidRDefault="00FC05C7" w:rsidP="001078DB">
      <w:pPr>
        <w:pStyle w:val="GERERequisito"/>
      </w:pPr>
      <w:bookmarkStart w:id="210" w:name="_Toc448734082"/>
      <w:bookmarkStart w:id="211" w:name="_Toc459218559"/>
      <w:r w:rsidRPr="00EE0884">
        <w:lastRenderedPageBreak/>
        <w:t>[TA</w:t>
      </w:r>
      <w:r w:rsidR="001078DB" w:rsidRPr="00EE0884">
        <w:t>0</w:t>
      </w:r>
      <w:r w:rsidR="003D1DED">
        <w:t>49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9D0709" w:rsidRPr="00EE0884">
        <w:t>S</w:t>
      </w:r>
      <w:r w:rsidR="001078DB" w:rsidRPr="00EE0884">
        <w:t>_REPASSE</w:t>
      </w:r>
      <w:bookmarkEnd w:id="210"/>
      <w:bookmarkEnd w:id="21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:rsidRPr="00EE088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C654C4" w:rsidRPr="00EE088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Inicio de Repasse do Tipo de Receita</w:t>
            </w:r>
          </w:p>
        </w:tc>
      </w:tr>
      <w:tr w:rsidR="00C654C4" w:rsidRPr="00EE088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de Final de Repasse do Tipo de Receita</w:t>
            </w:r>
          </w:p>
        </w:tc>
      </w:tr>
      <w:tr w:rsidR="00C654C4" w:rsidRPr="00EE088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Percentual da Receita a </w:t>
            </w:r>
            <w:proofErr w:type="gramStart"/>
            <w:r w:rsidRPr="00EE0884">
              <w:rPr>
                <w:lang w:val="pt-BR"/>
              </w:rPr>
              <w:t>ser Repassada</w:t>
            </w:r>
            <w:proofErr w:type="gramEnd"/>
            <w:r w:rsidRPr="00EE0884">
              <w:rPr>
                <w:lang w:val="pt-BR"/>
              </w:rPr>
              <w:t xml:space="preserve">. </w:t>
            </w:r>
          </w:p>
          <w:p w14:paraId="1422D45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Ex</w:t>
            </w:r>
            <w:proofErr w:type="spellEnd"/>
            <w:r w:rsidRPr="00EE0884">
              <w:rPr>
                <w:lang w:val="pt-BR"/>
              </w:rPr>
              <w:t>: .75 ( 75%)</w:t>
            </w:r>
          </w:p>
        </w:tc>
      </w:tr>
      <w:tr w:rsidR="00C654C4" w:rsidRPr="00EE088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Principal do Imposto participa do Repasse da Receita Informada </w:t>
            </w:r>
          </w:p>
          <w:p w14:paraId="73A9D22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Multa do Imposto participa do Repasse da Receita Informada </w:t>
            </w:r>
          </w:p>
          <w:p w14:paraId="3342D4C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Juros do Imposto participa do Repasse da </w:t>
            </w:r>
            <w:r w:rsidRPr="00EE0884">
              <w:rPr>
                <w:lang w:val="pt-BR"/>
              </w:rPr>
              <w:lastRenderedPageBreak/>
              <w:t xml:space="preserve">Receita Informada </w:t>
            </w:r>
          </w:p>
          <w:p w14:paraId="260BB0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Informa se o Valor Correção Monetária do Imposto participa do Repasse da Receita Informada </w:t>
            </w:r>
          </w:p>
          <w:p w14:paraId="68492DA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0 - NAO, 1- SIM</w:t>
            </w:r>
          </w:p>
        </w:tc>
      </w:tr>
      <w:tr w:rsidR="00C654C4" w:rsidRPr="00EE088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rFonts w:ascii="Dialog" w:eastAsia="Dialog" w:hAnsi="Dialog" w:cs="Dialog"/>
                <w:color w:val="000000"/>
                <w:sz w:val="22"/>
                <w:lang w:val="pt-BR"/>
              </w:rPr>
              <w:t>Informa se os Valores das Taxas são repartidos. 0-NÃO, 1- SIM</w:t>
            </w:r>
          </w:p>
        </w:tc>
      </w:tr>
      <w:tr w:rsidR="00C654C4" w:rsidRPr="00EE088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Ultima Alteração</w:t>
            </w:r>
          </w:p>
        </w:tc>
      </w:tr>
      <w:tr w:rsidR="00C654C4" w:rsidRPr="00EE088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</w:t>
            </w:r>
            <w:r w:rsidR="00C07981" w:rsidRPr="00EE0884">
              <w:rPr>
                <w:lang w:val="pt-BR"/>
              </w:rPr>
              <w:t xml:space="preserve"> e Hora </w:t>
            </w:r>
            <w:r w:rsidRPr="00EE0884">
              <w:rPr>
                <w:lang w:val="pt-BR"/>
              </w:rPr>
              <w:t>da Última Atualização</w:t>
            </w:r>
          </w:p>
        </w:tc>
      </w:tr>
    </w:tbl>
    <w:p w14:paraId="257E5258" w14:textId="77777777" w:rsidR="001078DB" w:rsidRPr="00EE0884" w:rsidRDefault="001078DB" w:rsidP="00C654C4">
      <w:pPr>
        <w:spacing w:before="60" w:after="60"/>
        <w:ind w:left="0"/>
      </w:pPr>
    </w:p>
    <w:p w14:paraId="2F867EDD" w14:textId="6C6379A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12" w:name="_Toc448734083"/>
      <w:bookmarkStart w:id="213" w:name="_Toc459218560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RECEITA</w:t>
      </w:r>
      <w:r w:rsidR="00C654C4" w:rsidRPr="00EE0884">
        <w:t>S</w:t>
      </w:r>
      <w:r w:rsidRPr="00EE0884">
        <w:t>_TAXAS</w:t>
      </w:r>
      <w:bookmarkEnd w:id="212"/>
      <w:bookmarkEnd w:id="213"/>
    </w:p>
    <w:p w14:paraId="55BDC0AC" w14:textId="77777777" w:rsidR="001078DB" w:rsidRPr="00EE0884" w:rsidRDefault="001078DB" w:rsidP="001078DB"/>
    <w:p w14:paraId="6B955EE6" w14:textId="54D10222" w:rsidR="001078DB" w:rsidRPr="00EE0884" w:rsidRDefault="00FC05C7" w:rsidP="001078DB">
      <w:pPr>
        <w:pStyle w:val="GERERequisito"/>
      </w:pPr>
      <w:bookmarkStart w:id="214" w:name="_Toc448734084"/>
      <w:bookmarkStart w:id="215" w:name="_Toc459218561"/>
      <w:r w:rsidRPr="00EE0884">
        <w:t>[TA</w:t>
      </w:r>
      <w:r w:rsidR="001078DB" w:rsidRPr="00EE0884">
        <w:t>0</w:t>
      </w:r>
      <w:r w:rsidR="003D1DED">
        <w:t>50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RECEITA</w:t>
      </w:r>
      <w:r w:rsidR="00C654C4" w:rsidRPr="00EE0884">
        <w:t>S</w:t>
      </w:r>
      <w:r w:rsidR="001078DB" w:rsidRPr="00EE0884">
        <w:t>_TAXAS</w:t>
      </w:r>
      <w:bookmarkEnd w:id="214"/>
      <w:bookmarkEnd w:id="21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Pr="00EE0884" w:rsidRDefault="00BF38AA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="00C654C4" w:rsidRPr="00EE0884">
              <w:rPr>
                <w:lang w:val="pt-BR"/>
              </w:rPr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Interno Gerado por uma Sequencia.</w:t>
            </w:r>
          </w:p>
        </w:tc>
      </w:tr>
      <w:tr w:rsidR="00C654C4" w:rsidRPr="00EE088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fFCMkgqGAqACBgOV" w:history="1">
              <w:r w:rsidRPr="00EE0884">
                <w:rPr>
                  <w:lang w:val="pt-BR"/>
                </w:rPr>
                <w:t>TA_RECEITA.ID_RECEITA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do Código da Receita</w:t>
            </w:r>
          </w:p>
        </w:tc>
      </w:tr>
      <w:tr w:rsidR="007241FB" w:rsidRPr="00EE0884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Pr="00EE0884" w:rsidRDefault="007241FB" w:rsidP="007241FB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Pr="00EE0884" w:rsidRDefault="007241FB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Pr="00EE0884" w:rsidRDefault="007241FB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EE0884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SubCodigo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</w:tc>
      </w:tr>
      <w:tr w:rsidR="00C654C4" w:rsidRPr="00EE088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Descrição da Taxa ou </w:t>
            </w:r>
            <w:proofErr w:type="spellStart"/>
            <w:r w:rsidRPr="00EE0884">
              <w:rPr>
                <w:lang w:val="pt-BR"/>
              </w:rPr>
              <w:t>SubCódigo</w:t>
            </w:r>
            <w:proofErr w:type="spellEnd"/>
          </w:p>
        </w:tc>
      </w:tr>
      <w:tr w:rsidR="00C654C4" w:rsidRPr="00EE088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Unidade de Medida</w:t>
            </w:r>
          </w:p>
        </w:tc>
      </w:tr>
      <w:tr w:rsidR="00C654C4" w:rsidRPr="00EE088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Unitário</w:t>
            </w:r>
          </w:p>
        </w:tc>
      </w:tr>
      <w:tr w:rsidR="00C654C4" w:rsidRPr="00EE088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Máximo a Cobrar</w:t>
            </w:r>
          </w:p>
        </w:tc>
      </w:tr>
      <w:tr w:rsidR="00C654C4" w:rsidRPr="00EE088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Pr="00EE0884" w:rsidRDefault="00E0037E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Acréscimos</w:t>
            </w:r>
          </w:p>
        </w:tc>
      </w:tr>
      <w:tr w:rsidR="00C07981" w:rsidRPr="00EE0884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da Inclusão ou da última Alteração</w:t>
            </w:r>
          </w:p>
        </w:tc>
      </w:tr>
      <w:tr w:rsidR="00C07981" w:rsidRPr="00EE0884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Pr="00EE0884" w:rsidRDefault="00C07981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Pr="00EE0884" w:rsidRDefault="00C0798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 Hora da Inclusão ou da Última Alteração</w:t>
            </w:r>
          </w:p>
        </w:tc>
      </w:tr>
      <w:tr w:rsidR="00090B5C" w:rsidRPr="00EE0884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Pr="00EE0884" w:rsidRDefault="00090B5C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Pr="00EE0884" w:rsidRDefault="00090B5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EE0884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</w:t>
            </w:r>
            <w:proofErr w:type="spellStart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>SubCódigo</w:t>
            </w:r>
            <w:proofErr w:type="spellEnd"/>
            <w:r w:rsidRPr="00EE0884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: 1- ATIVO, 2 - INATIVO ; </w:t>
            </w:r>
          </w:p>
        </w:tc>
      </w:tr>
    </w:tbl>
    <w:p w14:paraId="192D3029" w14:textId="2AC4676D" w:rsidR="00C654C4" w:rsidRPr="00EE0884" w:rsidRDefault="00C654C4" w:rsidP="00C654C4">
      <w:pPr>
        <w:spacing w:before="60" w:after="60"/>
        <w:ind w:left="0"/>
      </w:pPr>
    </w:p>
    <w:p w14:paraId="44451F09" w14:textId="4BC07B31" w:rsidR="001078DB" w:rsidRPr="00EE0884" w:rsidRDefault="001078DB" w:rsidP="00C654C4">
      <w:pPr>
        <w:spacing w:before="60" w:after="60"/>
        <w:ind w:left="0"/>
      </w:pPr>
    </w:p>
    <w:p w14:paraId="759D5C4C" w14:textId="3242E24A" w:rsidR="001078DB" w:rsidRPr="00EE0884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 w:rsidRPr="00EE0884">
        <w:br w:type="column"/>
      </w:r>
      <w:bookmarkStart w:id="216" w:name="_Toc448734085"/>
      <w:bookmarkStart w:id="217" w:name="_Toc459218562"/>
      <w:r w:rsidR="001078DB" w:rsidRPr="00EE0884">
        <w:lastRenderedPageBreak/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1078DB" w:rsidRPr="00EE0884">
        <w:t>RESUMO_ARRECADACAO</w:t>
      </w:r>
      <w:bookmarkEnd w:id="216"/>
      <w:bookmarkEnd w:id="217"/>
    </w:p>
    <w:p w14:paraId="30EAD3C9" w14:textId="77777777" w:rsidR="001078DB" w:rsidRPr="00EE0884" w:rsidRDefault="001078DB" w:rsidP="001078DB"/>
    <w:p w14:paraId="3BCB8961" w14:textId="7E30CFF2" w:rsidR="001078DB" w:rsidRPr="00EE0884" w:rsidRDefault="00FC05C7" w:rsidP="001078DB">
      <w:pPr>
        <w:pStyle w:val="GERERequisito"/>
      </w:pPr>
      <w:bookmarkStart w:id="218" w:name="_Toc448734086"/>
      <w:bookmarkStart w:id="219" w:name="_Toc459218563"/>
      <w:r w:rsidRPr="00EE0884">
        <w:t>[TA</w:t>
      </w:r>
      <w:r w:rsidR="001078DB" w:rsidRPr="00EE0884">
        <w:t>0</w:t>
      </w:r>
      <w:r w:rsidR="003D1DED">
        <w:t>51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RESUMO_ARRECADACAO</w:t>
      </w:r>
      <w:bookmarkEnd w:id="218"/>
      <w:bookmarkEnd w:id="21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da Tabela de Resumo de Fechamento da Arrecadação</w:t>
            </w:r>
          </w:p>
        </w:tc>
      </w:tr>
      <w:tr w:rsidR="00C654C4" w:rsidRPr="00EE088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MFCMkgqGAqACBgOO" w:history="1">
              <w:r w:rsidRPr="00EE0884">
                <w:rPr>
                  <w:lang w:val="pt-BR"/>
                </w:rPr>
                <w:t>TA_ESTATISTICAS_ARRECADACAO.ID_ARRECADACAO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Sequencial de Fechamento da Arrecadação</w:t>
            </w:r>
          </w:p>
        </w:tc>
      </w:tr>
      <w:tr w:rsidR="00692865" w:rsidRPr="00EE0884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Pr="00EE0884" w:rsidRDefault="00692865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Pr="00EE0884" w:rsidRDefault="00692865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da Arrecadação</w:t>
            </w:r>
          </w:p>
        </w:tc>
      </w:tr>
      <w:tr w:rsidR="00C654C4" w:rsidRPr="00EE088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Total da Receita</w:t>
            </w:r>
          </w:p>
        </w:tc>
      </w:tr>
      <w:tr w:rsidR="00C654C4" w:rsidRPr="00EE088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 da Arrecadação</w:t>
            </w:r>
          </w:p>
        </w:tc>
      </w:tr>
      <w:tr w:rsidR="00C654C4" w:rsidRPr="00EE088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da Atividade </w:t>
            </w:r>
            <w:proofErr w:type="spellStart"/>
            <w:r w:rsidRPr="00EE0884">
              <w:rPr>
                <w:lang w:val="pt-BR"/>
              </w:rPr>
              <w:t>Economica</w:t>
            </w:r>
            <w:proofErr w:type="spellEnd"/>
          </w:p>
        </w:tc>
      </w:tr>
      <w:tr w:rsidR="00C654C4" w:rsidRPr="00EE088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Codigo</w:t>
            </w:r>
            <w:proofErr w:type="spellEnd"/>
            <w:r w:rsidRPr="00EE0884">
              <w:rPr>
                <w:lang w:val="pt-BR"/>
              </w:rPr>
              <w:t xml:space="preserve"> do Banco</w:t>
            </w:r>
          </w:p>
        </w:tc>
      </w:tr>
      <w:tr w:rsidR="00C654C4" w:rsidRPr="00EE088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Pr="00EE0884" w:rsidRDefault="00334A51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da Agência</w:t>
            </w:r>
          </w:p>
        </w:tc>
      </w:tr>
    </w:tbl>
    <w:p w14:paraId="10D31EB7" w14:textId="77777777" w:rsidR="001078DB" w:rsidRPr="00EE0884" w:rsidRDefault="001078DB" w:rsidP="001078DB">
      <w:pPr>
        <w:spacing w:before="60" w:after="60"/>
        <w:ind w:left="0"/>
      </w:pPr>
    </w:p>
    <w:p w14:paraId="0E4DFC5E" w14:textId="14410D2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0" w:name="_Toc448734087"/>
      <w:bookmarkStart w:id="221" w:name="_Toc459218564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RTC_FINANCEIRO</w:t>
      </w:r>
      <w:bookmarkEnd w:id="220"/>
      <w:bookmarkEnd w:id="221"/>
    </w:p>
    <w:p w14:paraId="60D76A3A" w14:textId="77777777" w:rsidR="001078DB" w:rsidRPr="00EE0884" w:rsidRDefault="001078DB" w:rsidP="001078DB"/>
    <w:p w14:paraId="4313293B" w14:textId="586E6014" w:rsidR="001078DB" w:rsidRPr="00EE0884" w:rsidRDefault="00FC05C7" w:rsidP="001078DB">
      <w:pPr>
        <w:pStyle w:val="GERERequisito"/>
      </w:pPr>
      <w:bookmarkStart w:id="222" w:name="_Toc448734088"/>
      <w:bookmarkStart w:id="223" w:name="_Toc459218565"/>
      <w:r w:rsidRPr="00EE0884">
        <w:t>[TA</w:t>
      </w:r>
      <w:r w:rsidR="001078DB" w:rsidRPr="00EE0884">
        <w:t>0</w:t>
      </w:r>
      <w:r w:rsidR="003D1DED">
        <w:t>52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RTC_FINANCEIRO</w:t>
      </w:r>
      <w:bookmarkEnd w:id="222"/>
      <w:bookmarkEnd w:id="22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Data em que Foi </w:t>
            </w:r>
            <w:r w:rsidRPr="00EE0884">
              <w:rPr>
                <w:lang w:val="pt-BR"/>
              </w:rPr>
              <w:lastRenderedPageBreak/>
              <w:t>Processado o Arquivo.</w:t>
            </w:r>
          </w:p>
        </w:tc>
      </w:tr>
      <w:tr w:rsidR="00C654C4" w:rsidRPr="00EE088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1-Aguardando Processamento, 2 - Processado </w:t>
            </w:r>
          </w:p>
          <w:p w14:paraId="459351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3-Problema de Envio</w:t>
            </w:r>
          </w:p>
        </w:tc>
      </w:tr>
      <w:tr w:rsidR="00C654C4" w:rsidRPr="00EE088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blob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Arquivo Gerado com os códigos contábeis para processamento no financeiro.</w:t>
            </w:r>
          </w:p>
        </w:tc>
      </w:tr>
    </w:tbl>
    <w:p w14:paraId="2BE56180" w14:textId="77777777" w:rsidR="001078DB" w:rsidRPr="00EE0884" w:rsidRDefault="001078DB" w:rsidP="00C654C4">
      <w:pPr>
        <w:spacing w:before="60" w:after="60"/>
        <w:ind w:left="0"/>
      </w:pPr>
    </w:p>
    <w:p w14:paraId="19DA2CC4" w14:textId="33CA4E13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4" w:name="_Toc448734089"/>
      <w:bookmarkStart w:id="225" w:name="_Toc459218566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Pr="00EE0884">
        <w:t>RTC_REPASSE</w:t>
      </w:r>
      <w:bookmarkEnd w:id="224"/>
      <w:bookmarkEnd w:id="225"/>
    </w:p>
    <w:p w14:paraId="61F416B2" w14:textId="77777777" w:rsidR="001078DB" w:rsidRPr="00EE0884" w:rsidRDefault="001078DB" w:rsidP="001078DB"/>
    <w:p w14:paraId="6C178D0B" w14:textId="5663E90A" w:rsidR="001078DB" w:rsidRPr="00EE0884" w:rsidRDefault="00FC05C7" w:rsidP="001078DB">
      <w:pPr>
        <w:pStyle w:val="GERERequisito"/>
      </w:pPr>
      <w:bookmarkStart w:id="226" w:name="_Toc448734090"/>
      <w:bookmarkStart w:id="227" w:name="_Toc459218567"/>
      <w:r w:rsidRPr="00EE0884">
        <w:t>[TA</w:t>
      </w:r>
      <w:r w:rsidR="001078DB" w:rsidRPr="00EE0884">
        <w:t>0</w:t>
      </w:r>
      <w:r w:rsidR="003D1DED">
        <w:t>53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1078DB" w:rsidRPr="00EE0884">
        <w:t>RTC_REPASSE</w:t>
      </w:r>
      <w:bookmarkEnd w:id="226"/>
      <w:bookmarkEnd w:id="22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de </w:t>
            </w:r>
            <w:proofErr w:type="gramStart"/>
            <w:r w:rsidRPr="00EE0884">
              <w:rPr>
                <w:lang w:val="pt-BR"/>
              </w:rPr>
              <w:t>RTC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1292749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1- NORMAL, 2- COMPLEMENTAR</w:t>
            </w:r>
          </w:p>
        </w:tc>
      </w:tr>
      <w:tr w:rsidR="00C654C4" w:rsidRPr="00EE088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Inicial da Geração da RTC.</w:t>
            </w:r>
          </w:p>
        </w:tc>
      </w:tr>
      <w:tr w:rsidR="00C654C4" w:rsidRPr="00EE088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Final da RTC</w:t>
            </w:r>
          </w:p>
        </w:tc>
      </w:tr>
      <w:tr w:rsidR="00C654C4" w:rsidRPr="00EE088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Valor Arrecadado</w:t>
            </w:r>
          </w:p>
        </w:tc>
      </w:tr>
      <w:tr w:rsidR="00C654C4" w:rsidRPr="00EE088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Total de Ajustes realizados no intervalo informado</w:t>
            </w:r>
          </w:p>
        </w:tc>
      </w:tr>
      <w:tr w:rsidR="00C654C4" w:rsidRPr="00EE088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Data em que foi Gerada a RTC</w:t>
            </w:r>
          </w:p>
        </w:tc>
      </w:tr>
      <w:tr w:rsidR="00C654C4" w:rsidRPr="00EE088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Usuário que Realizou a Inclusão</w:t>
            </w:r>
          </w:p>
        </w:tc>
      </w:tr>
    </w:tbl>
    <w:p w14:paraId="15F113A1" w14:textId="77777777" w:rsidR="001078DB" w:rsidRPr="00EE0884" w:rsidRDefault="001078DB" w:rsidP="001078DB">
      <w:pPr>
        <w:spacing w:before="60" w:after="60"/>
        <w:ind w:left="0"/>
      </w:pPr>
    </w:p>
    <w:p w14:paraId="5C8AB8A4" w14:textId="43A6C016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8" w:name="_Toc448734091"/>
      <w:bookmarkStart w:id="229" w:name="_Toc459218568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RTC_REPASSE_DETALHE</w:t>
      </w:r>
      <w:bookmarkEnd w:id="228"/>
      <w:bookmarkEnd w:id="229"/>
    </w:p>
    <w:p w14:paraId="50DA4B69" w14:textId="77777777" w:rsidR="001078DB" w:rsidRPr="00EE0884" w:rsidRDefault="001078DB" w:rsidP="001078DB"/>
    <w:p w14:paraId="618BE132" w14:textId="7FD9CFED" w:rsidR="001078DB" w:rsidRPr="00EE0884" w:rsidRDefault="00FC05C7" w:rsidP="001078DB">
      <w:pPr>
        <w:pStyle w:val="GERERequisito"/>
      </w:pPr>
      <w:bookmarkStart w:id="230" w:name="_Toc448734092"/>
      <w:bookmarkStart w:id="231" w:name="_Toc459218569"/>
      <w:r w:rsidRPr="00EE0884">
        <w:t>[TA</w:t>
      </w:r>
      <w:r w:rsidR="001078DB" w:rsidRPr="00EE0884">
        <w:t>0</w:t>
      </w:r>
      <w:r w:rsidR="003D1DED">
        <w:t>54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RTC_REPASSE_DETALHE</w:t>
      </w:r>
      <w:bookmarkEnd w:id="230"/>
      <w:bookmarkEnd w:id="23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PK/FK (</w:t>
            </w:r>
            <w:hyperlink w:anchor="jDCMkgqGAqACBgOw" w:history="1">
              <w:r w:rsidRPr="00EE0884">
                <w:rPr>
                  <w:lang w:val="pt-BR"/>
                </w:rPr>
                <w:t>TA_RTC_REPASSE.ID_REPASSE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Número Sequencial da Repartição da Receita</w:t>
            </w:r>
          </w:p>
        </w:tc>
      </w:tr>
      <w:tr w:rsidR="00C654C4" w:rsidRPr="00EE088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de Receita</w:t>
            </w:r>
          </w:p>
        </w:tc>
      </w:tr>
      <w:tr w:rsidR="00C654C4" w:rsidRPr="00EE088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Tipo do </w:t>
            </w:r>
            <w:proofErr w:type="gramStart"/>
            <w:r w:rsidRPr="00EE0884">
              <w:rPr>
                <w:lang w:val="pt-BR"/>
              </w:rPr>
              <w:t>Repasse :</w:t>
            </w:r>
            <w:proofErr w:type="gramEnd"/>
            <w:r w:rsidRPr="00EE0884">
              <w:rPr>
                <w:lang w:val="pt-BR"/>
              </w:rPr>
              <w:t xml:space="preserve"> </w:t>
            </w:r>
          </w:p>
          <w:p w14:paraId="6E71B4F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1 - Repasse UF, </w:t>
            </w:r>
          </w:p>
          <w:p w14:paraId="1B37583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UF, </w:t>
            </w:r>
          </w:p>
          <w:p w14:paraId="3541228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Repasse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1ED5A2D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4 - Repasse </w:t>
            </w:r>
            <w:proofErr w:type="spellStart"/>
            <w:r w:rsidRPr="00EE0884">
              <w:rPr>
                <w:lang w:val="pt-BR"/>
              </w:rPr>
              <w:t>Fundeb</w:t>
            </w:r>
            <w:proofErr w:type="spellEnd"/>
            <w:r w:rsidRPr="00EE0884">
              <w:rPr>
                <w:lang w:val="pt-BR"/>
              </w:rPr>
              <w:t xml:space="preserve">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Código Contábil utilizado pelo Financeiro</w:t>
            </w:r>
          </w:p>
        </w:tc>
      </w:tr>
      <w:tr w:rsidR="00C654C4" w:rsidRPr="00EE088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Arrecadado da Receita</w:t>
            </w:r>
          </w:p>
        </w:tc>
      </w:tr>
      <w:tr w:rsidR="00C654C4" w:rsidRPr="00EE088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Valor do Repasse</w:t>
            </w:r>
          </w:p>
        </w:tc>
      </w:tr>
      <w:tr w:rsidR="00C654C4" w:rsidRPr="00EE088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0 - Operação Normal; </w:t>
            </w:r>
          </w:p>
          <w:p w14:paraId="722CF8B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 PG Estornos; </w:t>
            </w:r>
          </w:p>
          <w:p w14:paraId="424E1B2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2 - Repasse Negativo </w:t>
            </w:r>
            <w:proofErr w:type="gramStart"/>
            <w:r w:rsidRPr="00EE0884">
              <w:rPr>
                <w:lang w:val="pt-BR"/>
              </w:rPr>
              <w:t>( M</w:t>
            </w:r>
            <w:proofErr w:type="gramEnd"/>
            <w:r w:rsidRPr="00EE0884">
              <w:rPr>
                <w:lang w:val="pt-BR"/>
              </w:rPr>
              <w:t xml:space="preserve"> -&gt; E ) ; </w:t>
            </w:r>
          </w:p>
          <w:p w14:paraId="4975B56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3 - Restituição; </w:t>
            </w:r>
          </w:p>
          <w:p w14:paraId="43BD6718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4 - Repasse Negativo ( E -&gt; M );</w:t>
            </w:r>
          </w:p>
        </w:tc>
      </w:tr>
      <w:tr w:rsidR="00C654C4" w:rsidRPr="00EE088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Código do </w:t>
            </w:r>
            <w:proofErr w:type="spellStart"/>
            <w:r w:rsidRPr="00EE0884">
              <w:rPr>
                <w:lang w:val="pt-BR"/>
              </w:rPr>
              <w:t>Municipio</w:t>
            </w:r>
            <w:proofErr w:type="spellEnd"/>
          </w:p>
        </w:tc>
      </w:tr>
      <w:tr w:rsidR="00C654C4" w:rsidRPr="00EE088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FK (</w:t>
            </w:r>
            <w:hyperlink w:anchor="pjCMkgqGAqACBgOz" w:history="1">
              <w:r w:rsidRPr="00EE0884">
                <w:rPr>
                  <w:lang w:val="pt-BR"/>
                </w:rPr>
                <w:t>TA_PAGOS_AJUSTES_REPASSE.ID_AJUSTES_REPASSE</w:t>
              </w:r>
            </w:hyperlink>
            <w:r w:rsidRPr="00EE0884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Pr="00EE0884" w:rsidRDefault="001078DB" w:rsidP="00C654C4">
      <w:pPr>
        <w:spacing w:before="60" w:after="60"/>
        <w:ind w:left="0"/>
      </w:pPr>
    </w:p>
    <w:p w14:paraId="303DA119" w14:textId="77777777" w:rsidR="001078DB" w:rsidRPr="00EE0884" w:rsidRDefault="001078DB" w:rsidP="00C97267">
      <w:pPr>
        <w:spacing w:before="60" w:after="60"/>
        <w:ind w:left="0"/>
      </w:pPr>
    </w:p>
    <w:p w14:paraId="475A1A6B" w14:textId="7DF96920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2" w:name="_Toc448734093"/>
      <w:bookmarkStart w:id="233" w:name="_Toc459218570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TIPO_GRUPOS_CNAES</w:t>
      </w:r>
      <w:bookmarkEnd w:id="232"/>
      <w:bookmarkEnd w:id="233"/>
    </w:p>
    <w:p w14:paraId="66B448A5" w14:textId="77777777" w:rsidR="001078DB" w:rsidRPr="00EE0884" w:rsidRDefault="001078DB" w:rsidP="001078DB"/>
    <w:p w14:paraId="2D53D09D" w14:textId="4FC23B2C" w:rsidR="001078DB" w:rsidRPr="00EE0884" w:rsidRDefault="00FC05C7" w:rsidP="001078DB">
      <w:pPr>
        <w:pStyle w:val="GERERequisito"/>
      </w:pPr>
      <w:bookmarkStart w:id="234" w:name="_Toc448734094"/>
      <w:bookmarkStart w:id="235" w:name="_Toc459218571"/>
      <w:r w:rsidRPr="00EE0884">
        <w:t>[TA</w:t>
      </w:r>
      <w:r w:rsidR="001078DB" w:rsidRPr="00EE0884">
        <w:t>0</w:t>
      </w:r>
      <w:r w:rsidR="003D1DED">
        <w:t>55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TIPO_GRUPOS_CNAES</w:t>
      </w:r>
      <w:bookmarkEnd w:id="234"/>
      <w:bookmarkEnd w:id="23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:rsidRPr="00EE088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C654C4" w:rsidRPr="00EE088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1-Agricultura, 2-Pecuária, </w:t>
            </w:r>
          </w:p>
          <w:p w14:paraId="72022E55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3-Agropecuária, 4-Sivilcultura/</w:t>
            </w:r>
            <w:proofErr w:type="spellStart"/>
            <w:r w:rsidRPr="00EE0884">
              <w:rPr>
                <w:lang w:val="pt-BR"/>
              </w:rPr>
              <w:t>Explor</w:t>
            </w:r>
            <w:proofErr w:type="spellEnd"/>
            <w:r w:rsidRPr="00EE0884">
              <w:rPr>
                <w:lang w:val="pt-BR"/>
              </w:rPr>
              <w:t xml:space="preserve">, </w:t>
            </w:r>
          </w:p>
          <w:p w14:paraId="58B86BE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 xml:space="preserve">5-Pesca, 6-Industria, 7-Comércio,8-Serviços, </w:t>
            </w:r>
          </w:p>
          <w:p w14:paraId="360FCAC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9-Outras Atividades</w:t>
            </w:r>
          </w:p>
        </w:tc>
      </w:tr>
      <w:tr w:rsidR="00C654C4" w:rsidRPr="00EE088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do Grupo de CNAE</w:t>
            </w:r>
          </w:p>
        </w:tc>
      </w:tr>
      <w:tr w:rsidR="003D124D" w:rsidRPr="00EE0884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Pr="00EE0884" w:rsidRDefault="003D124D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Pr="00EE0884" w:rsidRDefault="003D124D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Pr="00EE0884" w:rsidRDefault="003D124D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Pr="00EE0884" w:rsidRDefault="003D124D" w:rsidP="003D124D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389084C7" w14:textId="77777777" w:rsidR="001078DB" w:rsidRPr="00EE0884" w:rsidRDefault="001078DB" w:rsidP="00C654C4">
      <w:pPr>
        <w:spacing w:before="60" w:after="60"/>
        <w:ind w:left="0"/>
      </w:pPr>
    </w:p>
    <w:p w14:paraId="1B429E56" w14:textId="70B771AB" w:rsidR="001078DB" w:rsidRPr="00EE0884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36" w:name="_Toc448734095"/>
      <w:bookmarkStart w:id="237" w:name="_Toc459218572"/>
      <w:r w:rsidRPr="00EE0884">
        <w:t xml:space="preserve">Tabela </w:t>
      </w:r>
      <w:proofErr w:type="gramStart"/>
      <w:r w:rsidR="00FC05C7" w:rsidRPr="00EE0884">
        <w:t>TA</w:t>
      </w:r>
      <w:proofErr w:type="gramEnd"/>
      <w:r w:rsidR="00FC05C7" w:rsidRPr="00EE0884">
        <w:t>_</w:t>
      </w:r>
      <w:r w:rsidR="00C97267" w:rsidRPr="00EE0884">
        <w:t>TIPO_REJEICAO_ARQUIVOS</w:t>
      </w:r>
      <w:bookmarkEnd w:id="236"/>
      <w:bookmarkEnd w:id="237"/>
    </w:p>
    <w:p w14:paraId="65C10D20" w14:textId="77777777" w:rsidR="001078DB" w:rsidRPr="00EE0884" w:rsidRDefault="001078DB" w:rsidP="001078DB"/>
    <w:p w14:paraId="3A217432" w14:textId="546A36CE" w:rsidR="001078DB" w:rsidRPr="00EE0884" w:rsidRDefault="00FC05C7" w:rsidP="001078DB">
      <w:pPr>
        <w:pStyle w:val="GERERequisito"/>
      </w:pPr>
      <w:bookmarkStart w:id="238" w:name="_Toc448734096"/>
      <w:bookmarkStart w:id="239" w:name="_Toc459218573"/>
      <w:r w:rsidRPr="00EE0884">
        <w:t>[TA</w:t>
      </w:r>
      <w:r w:rsidR="001078DB" w:rsidRPr="00EE0884">
        <w:t>0</w:t>
      </w:r>
      <w:r w:rsidR="00D00CD7">
        <w:t>56</w:t>
      </w:r>
      <w:r w:rsidR="001078DB" w:rsidRPr="00EE0884">
        <w:t xml:space="preserve">] </w:t>
      </w:r>
      <w:proofErr w:type="gramStart"/>
      <w:r w:rsidRPr="00EE0884">
        <w:t>TA</w:t>
      </w:r>
      <w:proofErr w:type="gramEnd"/>
      <w:r w:rsidRPr="00EE0884">
        <w:t>_</w:t>
      </w:r>
      <w:r w:rsidR="00C97267" w:rsidRPr="00EE0884">
        <w:t>TIPO_REJEICAO_ARQUIVOS</w:t>
      </w:r>
      <w:bookmarkEnd w:id="238"/>
      <w:bookmarkEnd w:id="23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:rsidRPr="00EE0884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Pr="00EE0884" w:rsidRDefault="00886EE3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Pr="00EE0884" w:rsidRDefault="00515AB2" w:rsidP="00A320B8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211023" w:rsidRPr="00EE0884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32AB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erros no registro Detalhe: </w:t>
            </w:r>
          </w:p>
          <w:p w14:paraId="7C6AA2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Código  Descrição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21DF16B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01 - Data de Juliana de Arrecadação Inferior a Data de Recepção do arquivo ou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inválida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06773D6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02 - Código NOSSO NUMERO Não Localizado   </w:t>
            </w:r>
          </w:p>
          <w:p w14:paraId="277C5B5C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03 - Código do Banco Arrecadador inválido ou Não Localizado </w:t>
            </w:r>
          </w:p>
          <w:p w14:paraId="68C9AD5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04 - Código da Agência Arrecadadora inválida ou Não Localizada </w:t>
            </w:r>
          </w:p>
          <w:p w14:paraId="1C0ACE8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05 - Tipo de Valor Informativo inválido </w:t>
            </w:r>
          </w:p>
          <w:p w14:paraId="65A2ADB2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06 - Tipo de documento inválido </w:t>
            </w:r>
          </w:p>
          <w:p w14:paraId="2CEE6187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07 - Tipo de Receita inválido </w:t>
            </w:r>
          </w:p>
          <w:p w14:paraId="5020460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08 - Tipo de Documento não cadastrado </w:t>
            </w:r>
          </w:p>
          <w:p w14:paraId="012BF1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09 - Tipo de Receita não cadastrado </w:t>
            </w:r>
          </w:p>
          <w:p w14:paraId="0DD1569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10 - Tipo de Valor informativo não cadastrado </w:t>
            </w:r>
          </w:p>
          <w:p w14:paraId="32F3E4F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11 - Versão da Barra Recepcionada Diferente da Atual Homologada </w:t>
            </w:r>
          </w:p>
          <w:p w14:paraId="51A4356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12 - CPF/CNPJ/Inscrição Estadual/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não Localizado </w:t>
            </w:r>
          </w:p>
          <w:p w14:paraId="23A1AC2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13 - Sistema da SEFAZ, gerador da Barra não Identificado </w:t>
            </w:r>
          </w:p>
          <w:p w14:paraId="0C568D1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14 - NSU Duplicado </w:t>
            </w:r>
          </w:p>
          <w:p w14:paraId="6F6F904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15 - Erro Não Classificado, Verificar Layout da BARRA </w:t>
            </w:r>
          </w:p>
          <w:p w14:paraId="25FF0DB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16 - Data do Repasse Financeiro inválido </w:t>
            </w:r>
          </w:p>
          <w:p w14:paraId="44BD431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17 -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maior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a data corrente </w:t>
            </w:r>
          </w:p>
          <w:p w14:paraId="2BC40354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18 - Data do Repasse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Financ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.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menor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que </w:t>
            </w:r>
            <w:proofErr w:type="spell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dta</w:t>
            </w:r>
            <w:proofErr w:type="spell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arrecadação </w:t>
            </w:r>
          </w:p>
          <w:p w14:paraId="19C080EA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19 - Quantidade dos Documentos Repassados divergente do Obtido na Arrecadação </w:t>
            </w:r>
          </w:p>
          <w:p w14:paraId="091E4ADB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20 - Valor do Lançamento Divergente do Valor Informativo Acumulado </w:t>
            </w:r>
          </w:p>
          <w:p w14:paraId="6A2A6F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21 - Numero de Controle do STR já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foi Processado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</w:p>
          <w:p w14:paraId="790D06F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22 - Código do Convênio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Bancário  não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Localizado </w:t>
            </w:r>
          </w:p>
          <w:p w14:paraId="03D01343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23 - Código da SEFAZ no Arquivo STR20 diferente de 027 </w:t>
            </w:r>
          </w:p>
          <w:p w14:paraId="607F9E5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24 -  Arquivo sem header </w:t>
            </w:r>
          </w:p>
          <w:p w14:paraId="1AEB82B9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25 -  Data de geração do arquivo maior que data atual </w:t>
            </w:r>
          </w:p>
          <w:p w14:paraId="5802AF60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26 - Data de geração do arquivo inválida </w:t>
            </w:r>
          </w:p>
          <w:p w14:paraId="7A0ECA3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27 - Versão do leiaute do arquivo inválida </w:t>
            </w:r>
          </w:p>
          <w:p w14:paraId="24719A98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28 - Código de registro inválido                       </w:t>
            </w:r>
          </w:p>
          <w:p w14:paraId="35448C9D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29 - Numero sequencial do arquivo já processado </w:t>
            </w:r>
          </w:p>
          <w:p w14:paraId="21D3433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30 - Numero Sequencial do arquivo não sequenciado </w:t>
            </w:r>
          </w:p>
          <w:p w14:paraId="40C7840E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31 - Banco não é centralizador do repasse financeiro </w:t>
            </w:r>
          </w:p>
          <w:p w14:paraId="4121E175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32 - Convênio não Cadastrado para o Banco </w:t>
            </w:r>
          </w:p>
          <w:p w14:paraId="4BD30D36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33 - Código da Remessa Inválido </w:t>
            </w:r>
          </w:p>
          <w:p w14:paraId="7AAEA3EF" w14:textId="77777777" w:rsidR="0099588F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34 - Banco Informado não possui Convênios Bancários </w:t>
            </w:r>
          </w:p>
          <w:p w14:paraId="4636E210" w14:textId="192DC754" w:rsidR="00C654C4" w:rsidRPr="0099588F" w:rsidRDefault="0099588F" w:rsidP="0099588F">
            <w:pPr>
              <w:widowControl/>
              <w:autoSpaceDE/>
              <w:autoSpaceDN/>
              <w:spacing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35 - Arquivo de Pagamento com Divergência entre linhas Detalhe processadas e os valores informados na linha </w:t>
            </w:r>
            <w:proofErr w:type="gramStart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>Trailer !</w:t>
            </w:r>
            <w:proofErr w:type="gramEnd"/>
            <w:r w:rsidRPr="0099588F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</w:t>
            </w:r>
            <w:r w:rsidR="00CC4841" w:rsidRPr="00EE0884">
              <w:t xml:space="preserve"> </w:t>
            </w:r>
          </w:p>
        </w:tc>
      </w:tr>
      <w:tr w:rsidR="00211023" w:rsidRPr="00EE0884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Descrição da Rejeição</w:t>
            </w:r>
          </w:p>
        </w:tc>
      </w:tr>
      <w:tr w:rsidR="00211023" w:rsidRPr="00EE0884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Pr="00EE0884" w:rsidRDefault="00DB5FBC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Pr="00EE0884" w:rsidRDefault="00C654C4" w:rsidP="00A320B8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2BA11CC7" w14:textId="77777777" w:rsidR="00741C45" w:rsidRDefault="00741C45" w:rsidP="00C654C4">
      <w:pPr>
        <w:spacing w:before="60" w:after="60"/>
        <w:ind w:left="0"/>
      </w:pPr>
    </w:p>
    <w:p w14:paraId="5AA0B7E5" w14:textId="4470B94E" w:rsidR="00AB4CC6" w:rsidRPr="00EE0884" w:rsidRDefault="00AB4CC6" w:rsidP="00AB4CC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lastRenderedPageBreak/>
        <w:t xml:space="preserve"> </w:t>
      </w:r>
      <w:bookmarkStart w:id="240" w:name="_Toc459218574"/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  <w:bookmarkEnd w:id="240"/>
    </w:p>
    <w:p w14:paraId="62BBA953" w14:textId="77777777" w:rsidR="00AB4CC6" w:rsidRPr="00EE0884" w:rsidRDefault="00AB4CC6" w:rsidP="00AB4CC6"/>
    <w:p w14:paraId="545BCCE3" w14:textId="40188B66" w:rsidR="00AB4CC6" w:rsidRPr="00EE0884" w:rsidRDefault="00AB4CC6" w:rsidP="00AB4CC6">
      <w:pPr>
        <w:pStyle w:val="GERERequisito"/>
      </w:pPr>
      <w:bookmarkStart w:id="241" w:name="_Toc459218575"/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CONTRIBUINTES</w:t>
      </w:r>
      <w:bookmarkEnd w:id="241"/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B4CC6" w:rsidRPr="00EE0884" w14:paraId="0E42FCAF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D00458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382AE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F91777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060A4B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C5C5D3" w14:textId="77777777" w:rsidR="00AB4CC6" w:rsidRPr="00EE0884" w:rsidRDefault="00AB4CC6" w:rsidP="00AB4CC6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AB4CC6" w:rsidRPr="00EE0884" w14:paraId="33925CBE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85577" w14:textId="2F2F353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39B50" w14:textId="570D6045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A00D0" w14:textId="0BE711B3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009B" w14:textId="404CC13A" w:rsidR="00AB4CC6" w:rsidRPr="00EE0884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95AC5" w14:textId="77777777" w:rsidR="00AB4CC6" w:rsidRDefault="00AB4CC6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Contribuinte</w:t>
            </w:r>
          </w:p>
          <w:p w14:paraId="10B3E1F4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ICMS</w:t>
            </w:r>
          </w:p>
          <w:p w14:paraId="185E8B6E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IPVA</w:t>
            </w:r>
          </w:p>
          <w:p w14:paraId="712966B7" w14:textId="77777777" w:rsidR="00AB4CC6" w:rsidRDefault="00AB4CC6" w:rsidP="00AB4CC6">
            <w:pPr>
              <w:pStyle w:val="TableContent"/>
              <w:numPr>
                <w:ilvl w:val="0"/>
                <w:numId w:val="29"/>
              </w:numPr>
              <w:rPr>
                <w:lang w:val="pt-BR"/>
              </w:rPr>
            </w:pPr>
            <w:r>
              <w:rPr>
                <w:lang w:val="pt-BR"/>
              </w:rPr>
              <w:t>ITCD</w:t>
            </w:r>
          </w:p>
          <w:p w14:paraId="39BA1A5E" w14:textId="7A83A731" w:rsidR="00AB4CC6" w:rsidRPr="00EE0884" w:rsidRDefault="0078759D" w:rsidP="0078759D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 xml:space="preserve">e </w:t>
            </w:r>
            <w:r w:rsidR="00AB4CC6">
              <w:rPr>
                <w:lang w:val="pt-BR"/>
              </w:rPr>
              <w:t>Não Contribuinte</w:t>
            </w:r>
            <w:r>
              <w:rPr>
                <w:lang w:val="pt-BR"/>
              </w:rPr>
              <w:t>s</w:t>
            </w:r>
          </w:p>
        </w:tc>
      </w:tr>
      <w:tr w:rsidR="00AB4CC6" w:rsidRPr="00EE0884" w14:paraId="644632BD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9C79" w14:textId="27B1F691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C133" w14:textId="357B6E4E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08317" w14:textId="5BF2AE8F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E0B9" w14:textId="5B437768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0489C" w14:textId="77777777" w:rsidR="00AB4CC6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Tipo de Pessoa</w:t>
            </w:r>
          </w:p>
          <w:p w14:paraId="34C5A87F" w14:textId="77777777" w:rsidR="0078759D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1-INSCRIÇÃO</w:t>
            </w:r>
          </w:p>
          <w:p w14:paraId="62946DF3" w14:textId="77777777" w:rsidR="0078759D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2-CPF</w:t>
            </w:r>
          </w:p>
          <w:p w14:paraId="2216EB1B" w14:textId="6193D814" w:rsidR="0078759D" w:rsidRPr="00EE0884" w:rsidRDefault="0078759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3-CNPJ</w:t>
            </w:r>
          </w:p>
        </w:tc>
      </w:tr>
      <w:tr w:rsidR="00AB4CC6" w:rsidRPr="00EE0884" w14:paraId="73E03F30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21B6" w14:textId="6C6A04C7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5013C" w14:textId="179FA057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D2487" w14:textId="7324155A" w:rsidR="00AB4CC6" w:rsidRPr="00EE0884" w:rsidRDefault="00612EF9" w:rsidP="00AB4CC6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F1EB2" w14:textId="61D6F67B" w:rsidR="00AB4CC6" w:rsidRPr="00EE0884" w:rsidRDefault="0078759D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495C" w14:textId="391899B6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Valor do</w:t>
            </w:r>
            <w:r w:rsidR="0078759D">
              <w:rPr>
                <w:lang w:val="pt-BR"/>
              </w:rPr>
              <w:t xml:space="preserve"> Tipo Pessoa</w:t>
            </w:r>
            <w:r>
              <w:rPr>
                <w:lang w:val="pt-BR"/>
              </w:rPr>
              <w:t xml:space="preserve"> informado</w:t>
            </w:r>
          </w:p>
        </w:tc>
      </w:tr>
      <w:tr w:rsidR="00AB4CC6" w:rsidRPr="00EE0884" w14:paraId="7294C432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B003" w14:textId="5AF550F9" w:rsidR="00AB4CC6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RAZAO_SOCIAL_NOME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06BD6" w14:textId="3452A6BB" w:rsidR="00AB4CC6" w:rsidRPr="00EE0884" w:rsidRDefault="0078759D" w:rsidP="0078759D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B73F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3E92A" w14:textId="19969A18" w:rsidR="00AB4CC6" w:rsidRPr="00EE0884" w:rsidRDefault="00CB546B" w:rsidP="00AB4CC6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4E512" w14:textId="3633C77F" w:rsidR="00AB4CC6" w:rsidRPr="00EE0884" w:rsidRDefault="00E34FBE" w:rsidP="00E34FBE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Razão Social ou Nome</w:t>
            </w:r>
          </w:p>
        </w:tc>
      </w:tr>
      <w:tr w:rsidR="00AB4CC6" w:rsidRPr="00EE0884" w14:paraId="01837F04" w14:textId="77777777" w:rsidTr="0078759D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CC1A3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r w:rsidRPr="00EE0884">
              <w:rPr>
                <w:lang w:val="pt-BR"/>
              </w:rP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D512C" w14:textId="77777777" w:rsidR="00AB4CC6" w:rsidRPr="00EE0884" w:rsidRDefault="00AB4CC6" w:rsidP="0078759D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FDF58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8356B" w14:textId="77777777" w:rsidR="00AB4CC6" w:rsidRPr="00EE0884" w:rsidRDefault="00AB4CC6" w:rsidP="00AB4CC6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2CDA" w14:textId="77777777" w:rsidR="00AB4CC6" w:rsidRPr="00EE0884" w:rsidRDefault="00AB4CC6" w:rsidP="00AB4CC6">
            <w:pPr>
              <w:pStyle w:val="NormalWeb"/>
            </w:pPr>
            <w:r w:rsidRPr="00EE0884">
              <w:t xml:space="preserve">Situação do Tipo de grupo : 1 - ATIVO , 2 - CANCELADO ; </w:t>
            </w:r>
          </w:p>
        </w:tc>
      </w:tr>
    </w:tbl>
    <w:p w14:paraId="2CAC6B6F" w14:textId="77777777" w:rsidR="00AB4CC6" w:rsidRPr="00EE0884" w:rsidRDefault="00AB4CC6" w:rsidP="00AB4CC6">
      <w:pPr>
        <w:spacing w:before="60" w:after="60"/>
        <w:ind w:left="0"/>
      </w:pPr>
    </w:p>
    <w:p w14:paraId="4C589A4B" w14:textId="057BEE01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NOTA_AVULSA</w:t>
      </w:r>
    </w:p>
    <w:p w14:paraId="7E23FE71" w14:textId="77777777" w:rsidR="00741C45" w:rsidRPr="00EE0884" w:rsidRDefault="00741C45" w:rsidP="00741C45"/>
    <w:p w14:paraId="45E53507" w14:textId="37D50879" w:rsidR="00741C45" w:rsidRPr="00EE0884" w:rsidRDefault="00741C45" w:rsidP="00741C45">
      <w:pPr>
        <w:pStyle w:val="GERERequisito"/>
      </w:pPr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>
        <w:t>NOTA_AVULSA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4000CB2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3030A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81C3D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F01D43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9F69A8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A53576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6BB4703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D93F7" w14:textId="49DB3290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ID_NFA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268E8" w14:textId="792FAC2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F87F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0CA7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B7716" w14:textId="4F45946C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da Nota Avulta </w:t>
            </w:r>
          </w:p>
        </w:tc>
      </w:tr>
      <w:tr w:rsidR="00741C45" w:rsidRPr="00EE0884" w14:paraId="04EFE8F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0E28B" w14:textId="0FB93260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FA0C6" w14:textId="4ECE40F3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7A133" w14:textId="34EC5F50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F020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806F6" w14:textId="66083212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Emitente da Nota Avulta </w:t>
            </w:r>
          </w:p>
        </w:tc>
      </w:tr>
      <w:tr w:rsidR="00741C45" w:rsidRPr="00EE0884" w14:paraId="2A82FE9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AD77" w14:textId="54DF5716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ID_INSCRICAO_EMITENTE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5305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4C7C6" w14:textId="1A58BFDF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E96C" w14:textId="40FE8270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79CB2" w14:textId="1254243A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Emitente </w:t>
            </w:r>
          </w:p>
        </w:tc>
      </w:tr>
      <w:tr w:rsidR="00741C45" w:rsidRPr="00EE0884" w14:paraId="3BB8F20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D4A28" w14:textId="171CCC4C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DESCRICAO_EMITENTE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2E1EF" w14:textId="7506F992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25BF9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F4A9C" w14:textId="7EDED375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8DEC8F" w14:textId="2EF724F1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N</w:t>
            </w: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ome do emitente </w:t>
            </w:r>
          </w:p>
        </w:tc>
      </w:tr>
      <w:tr w:rsidR="00741C45" w:rsidRPr="00EE0884" w14:paraId="536DDEA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ECB5" w14:textId="46D64944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AA064" w14:textId="2709DEBC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7DE7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4A28" w14:textId="4563285D" w:rsidR="00741C45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CE9B0" w14:textId="740046D0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Destinatário da Nota </w:t>
            </w:r>
          </w:p>
        </w:tc>
      </w:tr>
      <w:tr w:rsidR="00741C45" w:rsidRPr="00EE0884" w14:paraId="26F679E1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C131E" w14:textId="58AE6409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ID_INSCRICAO_DESTINATARIO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61974" w14:textId="63922E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B296B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0DA24" w14:textId="7A118555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82FA" w14:textId="013A6E7E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Inscrição do Destinatário </w:t>
            </w:r>
          </w:p>
        </w:tc>
      </w:tr>
      <w:tr w:rsidR="00741C45" w:rsidRPr="00EE0884" w14:paraId="2C31537B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C657E" w14:textId="7B5C70A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DESCRICAO_DESTINATARIO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E7DFF" w14:textId="13B00A9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76B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AB3C7" w14:textId="603606CF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B1B6" w14:textId="27A14828" w:rsidR="00741C45" w:rsidRPr="00AD4F3C" w:rsidRDefault="00741C45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do destinatário </w:t>
            </w:r>
          </w:p>
        </w:tc>
      </w:tr>
      <w:tr w:rsidR="00741C45" w:rsidRPr="00EE0884" w14:paraId="52847B9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E4AEE" w14:textId="3F86A195" w:rsidR="00741C45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 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D3EBD" w14:textId="2AF1946B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ADED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9520F" w14:textId="10D784B2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DF81F" w14:textId="2B465953" w:rsidR="00741C45" w:rsidRPr="00741C45" w:rsidRDefault="00741C45" w:rsidP="00741C45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41C45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Débito </w:t>
            </w:r>
          </w:p>
        </w:tc>
      </w:tr>
    </w:tbl>
    <w:p w14:paraId="39028A39" w14:textId="77777777" w:rsidR="00741C45" w:rsidRPr="00EE0884" w:rsidRDefault="00741C45" w:rsidP="00741C45">
      <w:pPr>
        <w:spacing w:before="60" w:after="60"/>
        <w:ind w:left="0"/>
      </w:pPr>
    </w:p>
    <w:p w14:paraId="317D8E57" w14:textId="77777777" w:rsidR="00741C45" w:rsidRPr="00EE0884" w:rsidRDefault="00741C45" w:rsidP="00741C45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proofErr w:type="gramStart"/>
      <w:r>
        <w:t>VIEW</w:t>
      </w:r>
      <w:r w:rsidRPr="00EE0884">
        <w:t xml:space="preserve"> </w:t>
      </w:r>
      <w:r>
        <w:t xml:space="preserve"> VW</w:t>
      </w:r>
      <w:proofErr w:type="gramEnd"/>
      <w:r w:rsidRPr="00EE0884">
        <w:t>_</w:t>
      </w:r>
      <w:r>
        <w:t>CONTRIBUINTES</w:t>
      </w:r>
    </w:p>
    <w:p w14:paraId="38CA6D15" w14:textId="77777777" w:rsidR="00741C45" w:rsidRPr="00EE0884" w:rsidRDefault="00741C45" w:rsidP="00741C45"/>
    <w:p w14:paraId="48C7916D" w14:textId="1D46DD25" w:rsidR="00741C45" w:rsidRPr="00EE0884" w:rsidRDefault="00741C45" w:rsidP="00741C45">
      <w:pPr>
        <w:pStyle w:val="GERERequisito"/>
      </w:pPr>
      <w:r w:rsidRPr="00EE0884">
        <w:t>[</w:t>
      </w:r>
      <w:r>
        <w:t>VW</w:t>
      </w:r>
      <w:r w:rsidRPr="00EE0884">
        <w:t>0</w:t>
      </w:r>
      <w:r>
        <w:t>01</w:t>
      </w:r>
      <w:r w:rsidRPr="00EE0884">
        <w:t xml:space="preserve">] </w:t>
      </w:r>
      <w:r>
        <w:t>VW</w:t>
      </w:r>
      <w:r w:rsidRPr="00EE0884">
        <w:t>_</w:t>
      </w:r>
      <w:r w:rsidR="00AD4F3C">
        <w:t>DEBITOS_CONTA_CORRENTE</w:t>
      </w:r>
    </w:p>
    <w:tbl>
      <w:tblPr>
        <w:tblW w:w="9023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41C45" w:rsidRPr="00EE0884" w14:paraId="7478B160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D16C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8F95E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1382E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90FC21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256AA2" w14:textId="77777777" w:rsidR="00741C45" w:rsidRPr="00EE0884" w:rsidRDefault="00741C45" w:rsidP="00741C45">
            <w:pPr>
              <w:pStyle w:val="TableHeader"/>
              <w:rPr>
                <w:lang w:val="pt-BR"/>
              </w:rPr>
            </w:pPr>
            <w:r w:rsidRPr="00EE0884">
              <w:rPr>
                <w:lang w:val="pt-BR"/>
              </w:rPr>
              <w:t>Descrição</w:t>
            </w:r>
          </w:p>
        </w:tc>
      </w:tr>
      <w:tr w:rsidR="00741C45" w:rsidRPr="00EE0884" w14:paraId="553ACD0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998A0" w14:textId="5E5753E4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0992" w14:textId="573A2AFE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</w:t>
            </w:r>
            <w:r w:rsidR="00AD4F3C">
              <w:rPr>
                <w:lang w:val="pt-BR"/>
              </w:rPr>
              <w:t>5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8D88A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proofErr w:type="spellStart"/>
            <w:r>
              <w:rPr>
                <w:lang w:val="pt-BR"/>
              </w:rPr>
              <w:t>Pk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8104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783DF" w14:textId="05D2D67C" w:rsidR="00741C45" w:rsidRPr="00AD4F3C" w:rsidRDefault="00AD4F3C" w:rsidP="00AD4F3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AD4F3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sequencial da Conta Corrente </w:t>
            </w:r>
          </w:p>
        </w:tc>
      </w:tr>
      <w:tr w:rsidR="00741C45" w:rsidRPr="00EE0884" w14:paraId="6242F7FD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E579" w14:textId="6D9031F4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36B0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DCEB5" w14:textId="0306120C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EE9E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F5EFB" w14:textId="77777777" w:rsidR="00AD4F3C" w:rsidRDefault="00AD4F3C" w:rsidP="00AD4F3C">
            <w:pPr>
              <w:pStyle w:val="activity0"/>
              <w:jc w:val="both"/>
              <w:rPr>
                <w:sz w:val="14"/>
                <w:szCs w:val="14"/>
              </w:rPr>
            </w:pPr>
            <w:r>
              <w:rPr>
                <w:rFonts w:ascii="Calibri" w:hAnsi="Calibri"/>
              </w:rPr>
              <w:t>Os débitos de conta corrente com Documentos associados, são os seguintes tipos:</w:t>
            </w:r>
            <w:r>
              <w:rPr>
                <w:sz w:val="14"/>
                <w:szCs w:val="14"/>
              </w:rPr>
              <w:t>  </w:t>
            </w:r>
          </w:p>
          <w:p w14:paraId="3FD0A308" w14:textId="38DBA8D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01 – Declarado ICMS,</w:t>
            </w:r>
            <w:r>
              <w:rPr>
                <w:sz w:val="14"/>
                <w:szCs w:val="14"/>
              </w:rPr>
              <w:t xml:space="preserve">  </w:t>
            </w:r>
          </w:p>
          <w:p w14:paraId="420B3D9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02 – Declarado ICMS ST</w:t>
            </w:r>
            <w:r>
              <w:rPr>
                <w:sz w:val="14"/>
                <w:szCs w:val="14"/>
              </w:rPr>
              <w:t xml:space="preserve">  </w:t>
            </w:r>
          </w:p>
          <w:p w14:paraId="32D1D70C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03 – Declarado ICMS Complementar</w:t>
            </w:r>
            <w:r>
              <w:t xml:space="preserve"> </w:t>
            </w:r>
          </w:p>
          <w:p w14:paraId="431AA131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04 – Cobrança Trânsito</w:t>
            </w:r>
          </w:p>
          <w:p w14:paraId="2BCC60EF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05 – Auto de Infração / NLD</w:t>
            </w:r>
            <w:r>
              <w:t xml:space="preserve"> </w:t>
            </w:r>
          </w:p>
          <w:p w14:paraId="33A37A86" w14:textId="5AAF7A07" w:rsidR="00AD4F3C" w:rsidRDefault="00AD4F3C" w:rsidP="00AD4F3C">
            <w:pPr>
              <w:pStyle w:val="activity0"/>
              <w:jc w:val="both"/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Calibri" w:hAnsi="Calibri"/>
              </w:rPr>
              <w:t>06 – Parcelamento</w:t>
            </w:r>
            <w:r>
              <w:t xml:space="preserve"> </w:t>
            </w:r>
          </w:p>
          <w:p w14:paraId="6D890E6B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lastRenderedPageBreak/>
              <w:t>07 – Parcelamento Divida Ativa</w:t>
            </w:r>
          </w:p>
          <w:p w14:paraId="1C1A1D04" w14:textId="3DFB225F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08 – Divida Ativa</w:t>
            </w:r>
            <w:r>
              <w:t xml:space="preserve"> </w:t>
            </w:r>
          </w:p>
          <w:p w14:paraId="13C804DA" w14:textId="77777777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 xml:space="preserve">14 - ITCD </w:t>
            </w:r>
          </w:p>
          <w:p w14:paraId="66309ADC" w14:textId="7B6ECACD" w:rsidR="00AD4F3C" w:rsidRDefault="00AD4F3C" w:rsidP="00AD4F3C">
            <w:pPr>
              <w:pStyle w:val="activity0"/>
              <w:jc w:val="both"/>
            </w:pPr>
            <w:r>
              <w:rPr>
                <w:rFonts w:ascii="Calibri" w:hAnsi="Calibri"/>
              </w:rPr>
              <w:t>12 – DPCA</w:t>
            </w:r>
            <w:r>
              <w:t xml:space="preserve"> </w:t>
            </w:r>
          </w:p>
          <w:p w14:paraId="2E7F3C8F" w14:textId="1AEEF6F5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</w:tr>
      <w:tr w:rsidR="00741C45" w:rsidRPr="00EE0884" w14:paraId="25539DA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08E09" w14:textId="4FD95C1E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5C30A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83352" w14:textId="6D201E73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9E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43DBC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de Informação que está sendo colocado no campo ID_PESSOA. </w:t>
            </w:r>
          </w:p>
          <w:p w14:paraId="292124A6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INSCRICAO </w:t>
            </w:r>
          </w:p>
          <w:p w14:paraId="7787B57D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2 - CPF </w:t>
            </w:r>
          </w:p>
          <w:p w14:paraId="6916A8B9" w14:textId="40C3A2F9" w:rsidR="00741C45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3 - CNPJ </w:t>
            </w:r>
          </w:p>
        </w:tc>
      </w:tr>
      <w:tr w:rsidR="00741C45" w:rsidRPr="00EE0884" w14:paraId="300931D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48882" w14:textId="60AFDC1D" w:rsidR="00741C45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RENAVAN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59F78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99EF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52969" w14:textId="12D61F66" w:rsidR="00741C45" w:rsidRPr="00EE0884" w:rsidRDefault="00C210AD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79CA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Campo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Renavan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do Carro quando o tipo do débito for de IPVA </w:t>
            </w:r>
          </w:p>
          <w:p w14:paraId="25C274D7" w14:textId="0D3269D2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</w:p>
        </w:tc>
      </w:tr>
      <w:tr w:rsidR="00741C45" w:rsidRPr="00EE0884" w14:paraId="4C6B4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93DB2" w14:textId="559C2FFB" w:rsidR="00741C45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0D1E6" w14:textId="77777777" w:rsidR="00741C45" w:rsidRPr="00EE0884" w:rsidRDefault="00741C45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 w:rsidRPr="00EE0884">
              <w:rPr>
                <w:lang w:val="pt-BR"/>
              </w:rPr>
              <w:t>Number</w:t>
            </w:r>
            <w:proofErr w:type="spellEnd"/>
            <w:r w:rsidRPr="00EE0884">
              <w:rPr>
                <w:lang w:val="pt-BR"/>
              </w:rPr>
              <w:t>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1E54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531B8" w14:textId="77777777" w:rsidR="00741C45" w:rsidRPr="00EE0884" w:rsidRDefault="00741C45" w:rsidP="00741C45">
            <w:pPr>
              <w:pStyle w:val="TableContent"/>
              <w:rPr>
                <w:lang w:val="pt-BR"/>
              </w:rPr>
            </w:pPr>
            <w:r w:rsidRPr="00EE0884"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2B75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Número do Documento podendo ser um Auto de Infração, número da declaração, número do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itcd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e demais documentos </w:t>
            </w:r>
          </w:p>
          <w:p w14:paraId="049111FA" w14:textId="771559D1" w:rsidR="00741C45" w:rsidRPr="00EE0884" w:rsidRDefault="00741C45" w:rsidP="00741C45">
            <w:pPr>
              <w:pStyle w:val="NormalWeb"/>
            </w:pPr>
          </w:p>
        </w:tc>
      </w:tr>
      <w:tr w:rsidR="00AD4F3C" w:rsidRPr="00EE0884" w14:paraId="6A7324CA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C1FA1" w14:textId="63E99C27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499D" w14:textId="13DC5AC6" w:rsidR="00AD4F3C" w:rsidRPr="00EE0884" w:rsidRDefault="00AD4F3C" w:rsidP="00AD4F3C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2FBF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8DE6" w14:textId="02B4246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5D529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de receita </w:t>
            </w:r>
          </w:p>
          <w:p w14:paraId="4C656F7E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527936F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0837" w14:textId="0F3FB58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1D14B" w14:textId="0793248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DD47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394A7" w14:textId="575F6BB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7DBA7" w14:textId="77777777" w:rsidR="00C210AD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de Referência do débito podendo ser um Ano com 4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posiçoes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ou um </w:t>
            </w:r>
            <w:proofErr w:type="spellStart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>periodo</w:t>
            </w:r>
            <w:proofErr w:type="spellEnd"/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 com mês de 2 posições e um ano com 4 posições. </w:t>
            </w:r>
          </w:p>
          <w:p w14:paraId="518ABCC8" w14:textId="77777777" w:rsidR="00AD4F3C" w:rsidRPr="00EE0884" w:rsidRDefault="00AD4F3C" w:rsidP="00741C45">
            <w:pPr>
              <w:pStyle w:val="NormalWeb"/>
            </w:pPr>
          </w:p>
        </w:tc>
      </w:tr>
      <w:tr w:rsidR="00AD4F3C" w:rsidRPr="00EE0884" w14:paraId="7F82753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EC0AD" w14:textId="4AD77F58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DATA_VENCIMENTO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2A230" w14:textId="6361B656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D04D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CAAE" w14:textId="2BB845E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72B3D" w14:textId="70974C8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Data de Vencimento do Débito com DD/MM/YYYY. </w:t>
            </w:r>
          </w:p>
        </w:tc>
      </w:tr>
      <w:tr w:rsidR="00AD4F3C" w:rsidRPr="00EE0884" w14:paraId="617065D5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30D0A" w14:textId="2FFF9504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7EB22" w14:textId="3BD8176E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</w:t>
            </w:r>
            <w:r>
              <w:rPr>
                <w:lang w:val="pt-BR"/>
              </w:rPr>
              <w:t>,2</w:t>
            </w:r>
            <w:r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46186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E3A47" w14:textId="22838CAB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EA583" w14:textId="431E3965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Imposto </w:t>
            </w:r>
          </w:p>
        </w:tc>
      </w:tr>
      <w:tr w:rsidR="00AD4F3C" w:rsidRPr="00EE0884" w14:paraId="53818BC4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1FD15" w14:textId="2BDBB040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VALOR_CORRECAO_MONET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1799" w14:textId="31E95D5A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23EC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BD851" w14:textId="75F065F0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957C" w14:textId="1E5A715F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Correção Monetária </w:t>
            </w:r>
          </w:p>
        </w:tc>
      </w:tr>
      <w:tr w:rsidR="00AD4F3C" w:rsidRPr="00EE0884" w14:paraId="090784F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9E141" w14:textId="00840ADD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36B4F" w14:textId="60AF21A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705E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BA89A" w14:textId="22CEE33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00FB6" w14:textId="6215D160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Multa Acessória </w:t>
            </w:r>
          </w:p>
        </w:tc>
      </w:tr>
      <w:tr w:rsidR="00AD4F3C" w:rsidRPr="00EE0884" w14:paraId="438A71EC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174FB" w14:textId="3141400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1A3A3" w14:textId="39AA18D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F97FB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64417" w14:textId="206376BD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D9E8" w14:textId="490777A6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da Redução da Multa </w:t>
            </w:r>
          </w:p>
        </w:tc>
      </w:tr>
      <w:tr w:rsidR="00AD4F3C" w:rsidRPr="00EE0884" w14:paraId="3A77EC0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CB11" w14:textId="3097A19C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4465B" w14:textId="4D870961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C0293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BA26F" w14:textId="587F22B6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35EC7" w14:textId="53C4C5EC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Redução da Multa de Ação Fiscal </w:t>
            </w:r>
          </w:p>
        </w:tc>
      </w:tr>
      <w:tr w:rsidR="00AD4F3C" w:rsidRPr="00EE0884" w14:paraId="10695879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DEC8" w14:textId="3473CD36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VALOR_REDUCAO_MULTA_FISCAL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6192" w14:textId="507FA6F4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0D962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590C" w14:textId="35CB6F71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4F009" w14:textId="248C70A1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>
              <w:rPr>
                <w:rFonts w:ascii="Times New Roman" w:hAnsi="Times New Roman"/>
                <w:snapToGrid/>
                <w:szCs w:val="24"/>
                <w:lang w:eastAsia="pt-BR"/>
              </w:rPr>
              <w:t>Va</w:t>
            </w: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lor da Redução da Multa Fiscal </w:t>
            </w:r>
          </w:p>
        </w:tc>
      </w:tr>
      <w:tr w:rsidR="00AD4F3C" w:rsidRPr="00EE0884" w14:paraId="79300853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907A0" w14:textId="42BC5A31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641E5" w14:textId="4C34BAE0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AAD95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FA3C" w14:textId="02A95917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98B41" w14:textId="54A4E273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do Juros </w:t>
            </w:r>
          </w:p>
        </w:tc>
      </w:tr>
      <w:tr w:rsidR="00AD4F3C" w:rsidRPr="00EE0884" w14:paraId="41D0BE48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81E5F" w14:textId="0020958B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VALOR_REDUCAO_JUROS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EE90" w14:textId="1DF21438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9F22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05A8" w14:textId="1DF2B22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40D" w14:textId="720FC24B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de Redução dos Juros </w:t>
            </w:r>
          </w:p>
        </w:tc>
      </w:tr>
      <w:tr w:rsidR="00AD4F3C" w:rsidRPr="00EE0884" w14:paraId="394A06AF" w14:textId="77777777" w:rsidTr="00741C4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90EFC" w14:textId="67EF2C22" w:rsidR="00AD4F3C" w:rsidRDefault="00AD4F3C" w:rsidP="00741C45">
            <w:pPr>
              <w:pStyle w:val="TableContent"/>
              <w:ind w:left="0"/>
              <w:rPr>
                <w:lang w:val="pt-BR"/>
              </w:rPr>
            </w:pPr>
            <w:r>
              <w:rPr>
                <w:lang w:val="pt-BR"/>
              </w:rPr>
              <w:t>VALOR_TOTAL_DEVIDO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CF09" w14:textId="6AFE70F2" w:rsidR="00AD4F3C" w:rsidRPr="00EE0884" w:rsidRDefault="00AD4F3C" w:rsidP="00741C45">
            <w:pPr>
              <w:pStyle w:val="TableContent"/>
              <w:ind w:left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Number</w:t>
            </w:r>
            <w:proofErr w:type="spellEnd"/>
            <w:r>
              <w:rPr>
                <w:lang w:val="pt-BR"/>
              </w:rPr>
              <w:t>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5EEA" w14:textId="77777777" w:rsidR="00AD4F3C" w:rsidRPr="00EE0884" w:rsidRDefault="00AD4F3C" w:rsidP="00741C45">
            <w:pPr>
              <w:pStyle w:val="TableContent"/>
              <w:rPr>
                <w:lang w:val="pt-BR"/>
              </w:rPr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D1E42" w14:textId="5D7CF5E8" w:rsidR="00AD4F3C" w:rsidRPr="00EE0884" w:rsidRDefault="00AD4F3C" w:rsidP="00741C45">
            <w:pPr>
              <w:pStyle w:val="TableContent"/>
              <w:rPr>
                <w:lang w:val="pt-BR"/>
              </w:rPr>
            </w:pPr>
            <w:r>
              <w:rPr>
                <w:lang w:val="pt-BR"/>
              </w:rP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EAF5B" w14:textId="43C1BF54" w:rsidR="00AD4F3C" w:rsidRPr="00C210AD" w:rsidRDefault="00C210AD" w:rsidP="00C210AD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C210AD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do Débito </w:t>
            </w:r>
            <w:bookmarkStart w:id="242" w:name="_GoBack"/>
            <w:bookmarkEnd w:id="242"/>
          </w:p>
        </w:tc>
      </w:tr>
    </w:tbl>
    <w:p w14:paraId="4A3AD039" w14:textId="77777777" w:rsidR="00741C45" w:rsidRPr="00EE0884" w:rsidRDefault="00741C45" w:rsidP="00741C45">
      <w:pPr>
        <w:spacing w:before="60" w:after="60"/>
        <w:ind w:left="0"/>
      </w:pPr>
    </w:p>
    <w:p w14:paraId="3794983A" w14:textId="77777777" w:rsidR="00AB4CC6" w:rsidRPr="00EE0884" w:rsidRDefault="00AB4CC6" w:rsidP="00C654C4">
      <w:pPr>
        <w:spacing w:before="60" w:after="60"/>
        <w:ind w:left="0"/>
      </w:pPr>
    </w:p>
    <w:p w14:paraId="51947FBA" w14:textId="77777777" w:rsidR="00FC1E12" w:rsidRPr="00EE0884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243" w:name="_Toc448734097"/>
      <w:bookmarkStart w:id="244" w:name="_Toc459218576"/>
      <w:r w:rsidRPr="00EE0884">
        <w:t xml:space="preserve">Chaves das Tabelas (Primária e </w:t>
      </w:r>
      <w:r w:rsidR="0089787A" w:rsidRPr="00EE0884">
        <w:t>Estrangeira</w:t>
      </w:r>
      <w:r w:rsidRPr="00EE0884">
        <w:t>)</w:t>
      </w:r>
      <w:bookmarkEnd w:id="243"/>
      <w:bookmarkEnd w:id="244"/>
    </w:p>
    <w:p w14:paraId="48F4D105" w14:textId="4B7AD10F" w:rsidR="00FC1E12" w:rsidRPr="00EE0884" w:rsidRDefault="0089787A" w:rsidP="00016E22">
      <w:pPr>
        <w:spacing w:before="60" w:after="60"/>
        <w:ind w:left="0"/>
        <w:jc w:val="both"/>
      </w:pPr>
      <w:r w:rsidRPr="00EE0884">
        <w:t>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Pr="00EE0884" w:rsidRDefault="0089787A" w:rsidP="00016E22">
      <w:pPr>
        <w:spacing w:before="60" w:after="60"/>
        <w:ind w:left="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EE0884" w14:paraId="5C591739" w14:textId="77777777" w:rsidTr="00016E22">
        <w:trPr>
          <w:trHeight w:val="300"/>
          <w:tblHeader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lastRenderedPageBreak/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EE0884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EE0884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EE0884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EE0884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EE0884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EE0884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EE0884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EE0884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EE0884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EE0884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EE0884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EE0884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EE0884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EE0884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EE0884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EE0884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EE0884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EE0884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EE0884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EE0884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EE0884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EE0884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EE0884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EE0884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EE0884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EE0884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EE0884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EE0884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EE0884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EE0884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Pr="00EE0884" w:rsidRDefault="0089787A" w:rsidP="00FC1E12">
      <w:pPr>
        <w:spacing w:before="60" w:after="60"/>
      </w:pPr>
    </w:p>
    <w:sectPr w:rsidR="0089787A" w:rsidRPr="00EE0884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02731" w14:textId="77777777" w:rsidR="00C4442F" w:rsidRDefault="00C4442F">
      <w:r>
        <w:separator/>
      </w:r>
    </w:p>
  </w:endnote>
  <w:endnote w:type="continuationSeparator" w:id="0">
    <w:p w14:paraId="5273D249" w14:textId="77777777" w:rsidR="00C4442F" w:rsidRDefault="00C4442F">
      <w:r>
        <w:continuationSeparator/>
      </w:r>
    </w:p>
  </w:endnote>
  <w:endnote w:type="continuationNotice" w:id="1">
    <w:p w14:paraId="66DA68EC" w14:textId="77777777" w:rsidR="00C4442F" w:rsidRDefault="00C4442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(W1)"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26FB91" w14:textId="3B797EFA" w:rsidR="00741C45" w:rsidRPr="001F108F" w:rsidRDefault="00741C45" w:rsidP="003F5576">
    <w:pPr>
      <w:pStyle w:val="Rodap"/>
      <w:rPr>
        <w:b/>
      </w:rPr>
    </w:pPr>
    <w:r>
      <w:rPr>
        <w:b/>
        <w:noProof/>
        <w:snapToGrid/>
        <w:lang w:eastAsia="pt-BR"/>
      </w:rPr>
      <w:drawing>
        <wp:anchor distT="0" distB="0" distL="114300" distR="114300" simplePos="0" relativeHeight="251657728" behindDoc="0" locked="0" layoutInCell="1" allowOverlap="1" wp14:anchorId="6B72DB7D" wp14:editId="00D89C9B">
          <wp:simplePos x="0" y="0"/>
          <wp:positionH relativeFrom="column">
            <wp:posOffset>3494405</wp:posOffset>
          </wp:positionH>
          <wp:positionV relativeFrom="paragraph">
            <wp:posOffset>-65405</wp:posOffset>
          </wp:positionV>
          <wp:extent cx="2682875" cy="455930"/>
          <wp:effectExtent l="0" t="0" r="3175" b="127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875" cy="455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F108F">
      <w:rPr>
        <w:b/>
      </w:rPr>
      <w:tab/>
    </w:r>
    <w:r w:rsidRPr="001F108F">
      <w:rPr>
        <w:b/>
      </w:rPr>
      <w:fldChar w:fldCharType="begin"/>
    </w:r>
    <w:r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C210AD">
      <w:rPr>
        <w:b/>
        <w:noProof/>
      </w:rPr>
      <w:t>80</w:t>
    </w:r>
    <w:r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DAD9B" w14:textId="77777777" w:rsidR="00C4442F" w:rsidRDefault="00C4442F">
      <w:r>
        <w:separator/>
      </w:r>
    </w:p>
  </w:footnote>
  <w:footnote w:type="continuationSeparator" w:id="0">
    <w:p w14:paraId="4297F3AF" w14:textId="77777777" w:rsidR="00C4442F" w:rsidRDefault="00C4442F">
      <w:r>
        <w:continuationSeparator/>
      </w:r>
    </w:p>
  </w:footnote>
  <w:footnote w:type="continuationNotice" w:id="1">
    <w:p w14:paraId="0B22D72E" w14:textId="77777777" w:rsidR="00C4442F" w:rsidRDefault="00C4442F">
      <w:pPr>
        <w:spacing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60AAC" w14:textId="7661827A" w:rsidR="00741C45" w:rsidRPr="000A2EDD" w:rsidRDefault="00741C45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7B7E57BE" wp14:editId="45090403">
          <wp:simplePos x="0" y="0"/>
          <wp:positionH relativeFrom="page">
            <wp:posOffset>4318000</wp:posOffset>
          </wp:positionH>
          <wp:positionV relativeFrom="page">
            <wp:posOffset>-111760</wp:posOffset>
          </wp:positionV>
          <wp:extent cx="3479165" cy="1299210"/>
          <wp:effectExtent l="0" t="0" r="63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9165" cy="1299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45AF50A5" wp14:editId="12F46666">
          <wp:simplePos x="0" y="0"/>
          <wp:positionH relativeFrom="page">
            <wp:posOffset>318135</wp:posOffset>
          </wp:positionH>
          <wp:positionV relativeFrom="page">
            <wp:posOffset>38100</wp:posOffset>
          </wp:positionV>
          <wp:extent cx="1348740" cy="1132205"/>
          <wp:effectExtent l="0" t="0" r="0" b="10795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673"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132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>
    <w:nsid w:val="4BE55857"/>
    <w:multiLevelType w:val="hybridMultilevel"/>
    <w:tmpl w:val="B226EA7C"/>
    <w:lvl w:ilvl="0" w:tplc="5C0814BC">
      <w:start w:val="1"/>
      <w:numFmt w:val="decimal"/>
      <w:lvlText w:val="%1-"/>
      <w:lvlJc w:val="left"/>
      <w:pPr>
        <w:ind w:left="5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4" w:hanging="360"/>
      </w:pPr>
    </w:lvl>
    <w:lvl w:ilvl="2" w:tplc="0416001B" w:tentative="1">
      <w:start w:val="1"/>
      <w:numFmt w:val="lowerRoman"/>
      <w:lvlText w:val="%3."/>
      <w:lvlJc w:val="right"/>
      <w:pPr>
        <w:ind w:left="1944" w:hanging="180"/>
      </w:pPr>
    </w:lvl>
    <w:lvl w:ilvl="3" w:tplc="0416000F" w:tentative="1">
      <w:start w:val="1"/>
      <w:numFmt w:val="decimal"/>
      <w:lvlText w:val="%4."/>
      <w:lvlJc w:val="left"/>
      <w:pPr>
        <w:ind w:left="2664" w:hanging="360"/>
      </w:pPr>
    </w:lvl>
    <w:lvl w:ilvl="4" w:tplc="04160019" w:tentative="1">
      <w:start w:val="1"/>
      <w:numFmt w:val="lowerLetter"/>
      <w:lvlText w:val="%5."/>
      <w:lvlJc w:val="left"/>
      <w:pPr>
        <w:ind w:left="3384" w:hanging="360"/>
      </w:pPr>
    </w:lvl>
    <w:lvl w:ilvl="5" w:tplc="0416001B" w:tentative="1">
      <w:start w:val="1"/>
      <w:numFmt w:val="lowerRoman"/>
      <w:lvlText w:val="%6."/>
      <w:lvlJc w:val="right"/>
      <w:pPr>
        <w:ind w:left="4104" w:hanging="180"/>
      </w:pPr>
    </w:lvl>
    <w:lvl w:ilvl="6" w:tplc="0416000F" w:tentative="1">
      <w:start w:val="1"/>
      <w:numFmt w:val="decimal"/>
      <w:lvlText w:val="%7."/>
      <w:lvlJc w:val="left"/>
      <w:pPr>
        <w:ind w:left="4824" w:hanging="360"/>
      </w:pPr>
    </w:lvl>
    <w:lvl w:ilvl="7" w:tplc="04160019" w:tentative="1">
      <w:start w:val="1"/>
      <w:numFmt w:val="lowerLetter"/>
      <w:lvlText w:val="%8."/>
      <w:lvlJc w:val="left"/>
      <w:pPr>
        <w:ind w:left="5544" w:hanging="360"/>
      </w:pPr>
    </w:lvl>
    <w:lvl w:ilvl="8" w:tplc="0416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4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6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1"/>
  </w:num>
  <w:num w:numId="7">
    <w:abstractNumId w:val="18"/>
  </w:num>
  <w:num w:numId="8">
    <w:abstractNumId w:val="22"/>
  </w:num>
  <w:num w:numId="9">
    <w:abstractNumId w:val="20"/>
  </w:num>
  <w:num w:numId="10">
    <w:abstractNumId w:val="19"/>
  </w:num>
  <w:num w:numId="11">
    <w:abstractNumId w:val="3"/>
  </w:num>
  <w:num w:numId="12">
    <w:abstractNumId w:val="20"/>
  </w:num>
  <w:num w:numId="13">
    <w:abstractNumId w:val="20"/>
  </w:num>
  <w:num w:numId="14">
    <w:abstractNumId w:val="21"/>
  </w:num>
  <w:num w:numId="15">
    <w:abstractNumId w:val="20"/>
  </w:num>
  <w:num w:numId="16">
    <w:abstractNumId w:val="20"/>
  </w:num>
  <w:num w:numId="17">
    <w:abstractNumId w:val="20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4"/>
  </w:num>
  <w:num w:numId="25">
    <w:abstractNumId w:val="17"/>
  </w:num>
  <w:num w:numId="26">
    <w:abstractNumId w:val="16"/>
  </w:num>
  <w:num w:numId="27">
    <w:abstractNumId w:val="4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9BD"/>
    <w:rsid w:val="000009A5"/>
    <w:rsid w:val="000039E9"/>
    <w:rsid w:val="00013E72"/>
    <w:rsid w:val="00016E22"/>
    <w:rsid w:val="000175FB"/>
    <w:rsid w:val="00017DDD"/>
    <w:rsid w:val="00021EFA"/>
    <w:rsid w:val="000270BD"/>
    <w:rsid w:val="000306EA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16FE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462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1DE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4288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0213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2EF9"/>
    <w:rsid w:val="00613345"/>
    <w:rsid w:val="00616451"/>
    <w:rsid w:val="00623B30"/>
    <w:rsid w:val="00631089"/>
    <w:rsid w:val="0063171B"/>
    <w:rsid w:val="006403BC"/>
    <w:rsid w:val="00641ADC"/>
    <w:rsid w:val="006516CB"/>
    <w:rsid w:val="0065379E"/>
    <w:rsid w:val="00656C2D"/>
    <w:rsid w:val="00660F2B"/>
    <w:rsid w:val="006634AF"/>
    <w:rsid w:val="00665B63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C45"/>
    <w:rsid w:val="00741E9E"/>
    <w:rsid w:val="00742846"/>
    <w:rsid w:val="0074293D"/>
    <w:rsid w:val="0077726F"/>
    <w:rsid w:val="0078046B"/>
    <w:rsid w:val="0078759D"/>
    <w:rsid w:val="00792FF3"/>
    <w:rsid w:val="007A3BC2"/>
    <w:rsid w:val="007A6CC9"/>
    <w:rsid w:val="007B029D"/>
    <w:rsid w:val="007B4F3F"/>
    <w:rsid w:val="007B5E98"/>
    <w:rsid w:val="007C2A1E"/>
    <w:rsid w:val="007C6A5B"/>
    <w:rsid w:val="007D24FE"/>
    <w:rsid w:val="007E615A"/>
    <w:rsid w:val="007F2911"/>
    <w:rsid w:val="007F52BA"/>
    <w:rsid w:val="00800176"/>
    <w:rsid w:val="00811FA8"/>
    <w:rsid w:val="00814CE8"/>
    <w:rsid w:val="008218EA"/>
    <w:rsid w:val="00822490"/>
    <w:rsid w:val="0083240E"/>
    <w:rsid w:val="008339D3"/>
    <w:rsid w:val="00837715"/>
    <w:rsid w:val="00855761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9588F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0351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1A5B"/>
    <w:rsid w:val="00AB4A9A"/>
    <w:rsid w:val="00AB4CC6"/>
    <w:rsid w:val="00AC1299"/>
    <w:rsid w:val="00AC18A2"/>
    <w:rsid w:val="00AD46A9"/>
    <w:rsid w:val="00AD4F3C"/>
    <w:rsid w:val="00AD7479"/>
    <w:rsid w:val="00AE050A"/>
    <w:rsid w:val="00AF38C0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418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0E7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10AD"/>
    <w:rsid w:val="00C25C16"/>
    <w:rsid w:val="00C27A2C"/>
    <w:rsid w:val="00C32FEC"/>
    <w:rsid w:val="00C333D8"/>
    <w:rsid w:val="00C4141B"/>
    <w:rsid w:val="00C41C54"/>
    <w:rsid w:val="00C44371"/>
    <w:rsid w:val="00C4442F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546B"/>
    <w:rsid w:val="00CB66AC"/>
    <w:rsid w:val="00CC4841"/>
    <w:rsid w:val="00CD4D50"/>
    <w:rsid w:val="00CE5120"/>
    <w:rsid w:val="00CE5807"/>
    <w:rsid w:val="00CF3BD1"/>
    <w:rsid w:val="00D00CD7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31"/>
    <w:rsid w:val="00D60288"/>
    <w:rsid w:val="00D674EC"/>
    <w:rsid w:val="00D677A5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D414A"/>
    <w:rsid w:val="00DE40DE"/>
    <w:rsid w:val="00DE4C5F"/>
    <w:rsid w:val="00DE625C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34FBE"/>
    <w:rsid w:val="00E35E37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0FD1"/>
    <w:rsid w:val="00EC7AB4"/>
    <w:rsid w:val="00ED0613"/>
    <w:rsid w:val="00ED0EE1"/>
    <w:rsid w:val="00EE0884"/>
    <w:rsid w:val="00EE5A2A"/>
    <w:rsid w:val="00EE75AD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C717B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210AD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a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i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  <w:style w:type="paragraph" w:customStyle="1" w:styleId="activity0">
    <w:name w:val="activity"/>
    <w:basedOn w:val="Normal"/>
    <w:rsid w:val="00AD4F3C"/>
    <w:pPr>
      <w:widowControl/>
      <w:autoSpaceDE/>
      <w:autoSpaceDN/>
      <w:spacing w:before="100" w:beforeAutospacing="1" w:after="100" w:afterAutospacing="1"/>
      <w:ind w:left="0"/>
    </w:pPr>
    <w:rPr>
      <w:rFonts w:ascii="Times New Roman" w:hAnsi="Times New Roman"/>
      <w:snapToGrid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D52D52-19AE-104D-A42D-794F9B160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F:\Dropbox\CIAT\Padão\FSW\Modelo - Especificaçao Caso de Uso - 2015013 v1.1.dot</Template>
  <TotalTime>571</TotalTime>
  <Pages>86</Pages>
  <Words>13937</Words>
  <Characters>75266</Characters>
  <Application>Microsoft Macintosh Word</Application>
  <DocSecurity>0</DocSecurity>
  <Lines>627</Lines>
  <Paragraphs>178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89025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Edimilson Santos Ahid Neto Ahid</cp:lastModifiedBy>
  <cp:revision>19</cp:revision>
  <cp:lastPrinted>2001-03-15T17:26:00Z</cp:lastPrinted>
  <dcterms:created xsi:type="dcterms:W3CDTF">2015-08-30T02:29:00Z</dcterms:created>
  <dcterms:modified xsi:type="dcterms:W3CDTF">2016-08-18T22:27:00Z</dcterms:modified>
</cp:coreProperties>
</file>