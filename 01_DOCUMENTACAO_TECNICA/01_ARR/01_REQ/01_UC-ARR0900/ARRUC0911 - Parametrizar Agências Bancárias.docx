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99A037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1DA433A0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3F5D4C34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794140E0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val="pt-BR" w:eastAsia="ja-JP"/>
        </w:rPr>
      </w:pPr>
      <w:r w:rsidRPr="000349EC">
        <w:rPr>
          <w:snapToGrid/>
          <w:color w:val="1F497D"/>
          <w:sz w:val="28"/>
          <w:szCs w:val="28"/>
          <w:lang w:val="pt-BR" w:eastAsia="ja-JP"/>
        </w:rPr>
        <w:t>Secretaria da Fazenda do Estado do Tocantins</w:t>
      </w:r>
    </w:p>
    <w:p w14:paraId="5762D758" w14:textId="77777777" w:rsidR="00DB7337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lang w:val="pt-BR" w:eastAsia="ja-JP"/>
        </w:rPr>
      </w:pPr>
      <w:r w:rsidRPr="000349EC">
        <w:rPr>
          <w:snapToGrid/>
          <w:color w:val="1F497D"/>
          <w:sz w:val="28"/>
          <w:szCs w:val="28"/>
          <w:lang w:val="pt-BR" w:eastAsia="ja-JP"/>
        </w:rPr>
        <w:t>Centro Interamericano de Administrações Tributárias</w:t>
      </w:r>
    </w:p>
    <w:p w14:paraId="05EC427C" w14:textId="77777777" w:rsidR="00DB7337" w:rsidRPr="00364862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53BF37A8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69C7131A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1534BBF1" w14:textId="77777777" w:rsidR="00DB7337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231ACAD1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55E38B97" w14:textId="77777777" w:rsidR="00DB7337" w:rsidRPr="000349EC" w:rsidRDefault="00DB7337" w:rsidP="00DB7337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val="pt-BR" w:eastAsia="ja-JP"/>
        </w:rPr>
      </w:pPr>
      <w:r w:rsidRPr="000349EC">
        <w:rPr>
          <w:snapToGrid/>
          <w:color w:val="17365D"/>
          <w:spacing w:val="5"/>
          <w:kern w:val="28"/>
          <w:sz w:val="52"/>
          <w:szCs w:val="52"/>
          <w:lang w:val="pt-BR" w:eastAsia="ja-JP"/>
        </w:rPr>
        <w:t>Especificação de Caso de Uso</w:t>
      </w:r>
    </w:p>
    <w:p w14:paraId="156F0DA1" w14:textId="77777777" w:rsidR="00DB7337" w:rsidRPr="00364862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606A90EF" w14:textId="77777777" w:rsidR="00DB7337" w:rsidRPr="000349EC" w:rsidRDefault="00DB7337" w:rsidP="00DB7337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 w:rsidRPr="000349EC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PROCESSO: </w:t>
      </w:r>
      <w:r w:rsidRPr="00DB7337">
        <w:rPr>
          <w:b/>
          <w:iCs/>
          <w:snapToGrid/>
          <w:spacing w:val="15"/>
          <w:sz w:val="28"/>
          <w:szCs w:val="28"/>
          <w:lang w:val="pt-BR" w:eastAsia="ja-JP"/>
        </w:rPr>
        <w:t>Arrecadação</w:t>
      </w:r>
    </w:p>
    <w:p w14:paraId="73470A8C" w14:textId="77777777" w:rsidR="00DB7337" w:rsidRPr="000349EC" w:rsidRDefault="00DB7337" w:rsidP="00DB7337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spacing w:val="15"/>
          <w:sz w:val="28"/>
          <w:szCs w:val="28"/>
          <w:lang w:val="pt-BR" w:eastAsia="ja-JP"/>
        </w:rPr>
      </w:pPr>
      <w:r w:rsidRPr="000349EC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SIGLA DO PROCESSO: </w:t>
      </w:r>
      <w:r w:rsidRPr="00DB7337">
        <w:rPr>
          <w:b/>
          <w:iCs/>
          <w:snapToGrid/>
          <w:spacing w:val="15"/>
          <w:sz w:val="28"/>
          <w:szCs w:val="28"/>
          <w:lang w:val="pt-BR" w:eastAsia="ja-JP"/>
        </w:rPr>
        <w:t>ARR</w:t>
      </w:r>
    </w:p>
    <w:p w14:paraId="076C8204" w14:textId="77777777" w:rsidR="00DB7337" w:rsidRPr="000349EC" w:rsidRDefault="00DB7337" w:rsidP="00DB7337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>COMPONENTE</w:t>
      </w:r>
      <w:r w:rsidRPr="000349EC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: </w:t>
      </w:r>
      <w:r w:rsidRPr="00DB7337">
        <w:rPr>
          <w:b/>
          <w:iCs/>
          <w:snapToGrid/>
          <w:spacing w:val="15"/>
          <w:sz w:val="28"/>
          <w:szCs w:val="28"/>
          <w:lang w:val="pt-BR" w:eastAsia="ja-JP"/>
        </w:rPr>
        <w:t>Parametrização da Arrecadação</w:t>
      </w:r>
    </w:p>
    <w:p w14:paraId="68C48F52" w14:textId="1F40200B" w:rsidR="00DB7337" w:rsidRPr="000349EC" w:rsidRDefault="00DB7337" w:rsidP="00DB7337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rFonts w:eastAsia="ヒラギノ角ゴ Pro W3"/>
          <w:b/>
          <w:bCs/>
          <w:iCs/>
          <w:snapToGrid/>
          <w:szCs w:val="24"/>
          <w:lang w:val="pt-BR" w:eastAsia="ja-JP"/>
        </w:rPr>
      </w:pPr>
      <w:r w:rsidRPr="000349EC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CASO DE USO: </w:t>
      </w:r>
      <w:r w:rsidRPr="00DB7337">
        <w:rPr>
          <w:rFonts w:eastAsia="ヒラギノ角ゴ Pro W3"/>
          <w:b/>
          <w:bCs/>
          <w:iCs/>
          <w:snapToGrid/>
          <w:szCs w:val="24"/>
          <w:lang w:val="pt-BR" w:eastAsia="ja-JP"/>
        </w:rPr>
        <w:t>ARRUC0911 - Parametrizar Agências Bancárias</w:t>
      </w:r>
    </w:p>
    <w:p w14:paraId="57BB1BA6" w14:textId="77777777" w:rsidR="00DB7337" w:rsidRPr="00364862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020877F" w14:textId="77777777" w:rsidR="00DB7337" w:rsidRPr="00364862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3AFAE4F6" w14:textId="77777777" w:rsidR="00DB7337" w:rsidRPr="00364862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62E7254" w14:textId="77777777" w:rsidR="00DB7337" w:rsidRPr="00364862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7EE4ECDC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2F5FA6CA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038E5865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06E1D956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215B6607" w14:textId="77777777" w:rsidR="00DB7337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A65CD58" w14:textId="77777777" w:rsidR="00DB7337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3E8388A7" w14:textId="77777777" w:rsidR="00DB7337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571E46C8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3F8E57E0" w14:textId="77777777" w:rsidR="00DB7337" w:rsidRPr="000349EC" w:rsidRDefault="00DB7337" w:rsidP="00DB7337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val="pt-BR" w:eastAsia="ja-JP"/>
        </w:rPr>
      </w:pPr>
      <w:r>
        <w:rPr>
          <w:snapToGrid/>
          <w:sz w:val="22"/>
          <w:szCs w:val="22"/>
          <w:lang w:eastAsia="ja-JP"/>
        </w:rPr>
        <w:t>01</w:t>
      </w:r>
      <w:r w:rsidRPr="000349EC">
        <w:rPr>
          <w:snapToGrid/>
          <w:sz w:val="22"/>
          <w:szCs w:val="22"/>
          <w:lang w:val="pt-BR" w:eastAsia="ja-JP"/>
        </w:rPr>
        <w:t>/</w:t>
      </w:r>
      <w:r>
        <w:rPr>
          <w:snapToGrid/>
          <w:sz w:val="22"/>
          <w:szCs w:val="22"/>
          <w:lang w:val="pt-BR" w:eastAsia="ja-JP"/>
        </w:rPr>
        <w:t>0</w:t>
      </w:r>
      <w:r>
        <w:rPr>
          <w:snapToGrid/>
          <w:sz w:val="22"/>
          <w:szCs w:val="22"/>
          <w:lang w:eastAsia="ja-JP"/>
        </w:rPr>
        <w:t>4</w:t>
      </w:r>
      <w:r>
        <w:rPr>
          <w:snapToGrid/>
          <w:sz w:val="22"/>
          <w:szCs w:val="22"/>
          <w:lang w:val="pt-BR" w:eastAsia="ja-JP"/>
        </w:rPr>
        <w:t>/2016</w:t>
      </w:r>
    </w:p>
    <w:p w14:paraId="52CDF175" w14:textId="77777777" w:rsidR="00DB7337" w:rsidRPr="000349EC" w:rsidRDefault="00DB7337" w:rsidP="00DB7337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u w:val="single"/>
          <w:lang w:val="pt-BR" w:eastAsia="ja-JP"/>
        </w:rPr>
      </w:pPr>
    </w:p>
    <w:p w14:paraId="41B5017A" w14:textId="77777777" w:rsidR="00DB7337" w:rsidRPr="000349EC" w:rsidRDefault="00DB7337" w:rsidP="00DB7337">
      <w:pPr>
        <w:widowControl/>
        <w:autoSpaceDE/>
        <w:autoSpaceDN/>
        <w:jc w:val="both"/>
        <w:rPr>
          <w:lang w:val="pt-BR"/>
        </w:rPr>
      </w:pPr>
      <w:r w:rsidRPr="000349EC">
        <w:rPr>
          <w:snapToGrid/>
          <w:sz w:val="22"/>
          <w:szCs w:val="22"/>
          <w:lang w:val="pt-BR" w:eastAsia="ja-JP"/>
        </w:rPr>
        <w:br w:type="page"/>
      </w:r>
    </w:p>
    <w:p w14:paraId="550BC2B0" w14:textId="77777777" w:rsidR="007B3F77" w:rsidRPr="00267728" w:rsidRDefault="007B3F77" w:rsidP="007B3F77">
      <w:pPr>
        <w:pStyle w:val="Ttulo"/>
        <w:rPr>
          <w:lang w:val="pt-BR"/>
        </w:rPr>
      </w:pPr>
      <w:r w:rsidRPr="00267728">
        <w:rPr>
          <w:lang w:val="pt-BR"/>
        </w:rPr>
        <w:lastRenderedPageBreak/>
        <w:t>Histórico de 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7B3F77" w:rsidRPr="00267728" w14:paraId="45337C47" w14:textId="77777777" w:rsidTr="00D17776">
        <w:tc>
          <w:tcPr>
            <w:tcW w:w="1985" w:type="dxa"/>
          </w:tcPr>
          <w:p w14:paraId="3F38C1B7" w14:textId="77777777" w:rsidR="007B3F77" w:rsidRPr="00267728" w:rsidRDefault="007B3F77" w:rsidP="00D17776">
            <w:pPr>
              <w:pStyle w:val="Recuonormal"/>
              <w:jc w:val="center"/>
              <w:rPr>
                <w:b/>
                <w:lang w:val="pt-BR"/>
              </w:rPr>
            </w:pPr>
            <w:r w:rsidRPr="00267728">
              <w:rPr>
                <w:b/>
                <w:lang w:val="pt-BR"/>
              </w:rPr>
              <w:t>Data</w:t>
            </w:r>
          </w:p>
        </w:tc>
        <w:tc>
          <w:tcPr>
            <w:tcW w:w="4820" w:type="dxa"/>
          </w:tcPr>
          <w:p w14:paraId="7F6C52E8" w14:textId="77777777" w:rsidR="007B3F77" w:rsidRPr="00267728" w:rsidRDefault="007B3F77" w:rsidP="00D17776">
            <w:pPr>
              <w:pStyle w:val="Recuonormal"/>
              <w:jc w:val="center"/>
              <w:rPr>
                <w:b/>
                <w:lang w:val="pt-BR"/>
              </w:rPr>
            </w:pPr>
            <w:r w:rsidRPr="00267728">
              <w:rPr>
                <w:b/>
                <w:lang w:val="pt-BR"/>
              </w:rPr>
              <w:t>Descrição</w:t>
            </w:r>
          </w:p>
        </w:tc>
        <w:tc>
          <w:tcPr>
            <w:tcW w:w="2693" w:type="dxa"/>
          </w:tcPr>
          <w:p w14:paraId="79B58EC8" w14:textId="77777777" w:rsidR="007B3F77" w:rsidRPr="00267728" w:rsidRDefault="007B3F77" w:rsidP="00D17776">
            <w:pPr>
              <w:pStyle w:val="Recuonormal"/>
              <w:jc w:val="center"/>
              <w:rPr>
                <w:b/>
                <w:lang w:val="pt-BR"/>
              </w:rPr>
            </w:pPr>
            <w:r w:rsidRPr="00267728">
              <w:rPr>
                <w:b/>
                <w:lang w:val="pt-BR"/>
              </w:rPr>
              <w:t>Autor</w:t>
            </w:r>
          </w:p>
        </w:tc>
      </w:tr>
      <w:tr w:rsidR="007B3F77" w:rsidRPr="00267728" w14:paraId="2418CD40" w14:textId="77777777" w:rsidTr="00D17776">
        <w:tc>
          <w:tcPr>
            <w:tcW w:w="1985" w:type="dxa"/>
          </w:tcPr>
          <w:p w14:paraId="63337FBD" w14:textId="77777777" w:rsidR="007B3F77" w:rsidRPr="00267728" w:rsidRDefault="007B3F77" w:rsidP="00267728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 w:rsidRPr="00267728">
              <w:rPr>
                <w:color w:val="000000"/>
                <w:lang w:val="pt-BR"/>
              </w:rPr>
              <w:t>19/08/2015</w:t>
            </w:r>
          </w:p>
        </w:tc>
        <w:tc>
          <w:tcPr>
            <w:tcW w:w="4820" w:type="dxa"/>
          </w:tcPr>
          <w:p w14:paraId="43779D80" w14:textId="3AC8D49F" w:rsidR="007B3F77" w:rsidRPr="00267728" w:rsidRDefault="007B3F77" w:rsidP="00276F19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267728">
              <w:rPr>
                <w:color w:val="000000"/>
                <w:lang w:val="pt-BR"/>
              </w:rPr>
              <w:t>Documentação do processo de parametrização</w:t>
            </w:r>
            <w:r w:rsidR="00267728" w:rsidRPr="00267728">
              <w:rPr>
                <w:color w:val="000000"/>
                <w:lang w:val="pt-BR"/>
              </w:rPr>
              <w:t xml:space="preserve"> </w:t>
            </w:r>
            <w:r w:rsidR="00276F19">
              <w:rPr>
                <w:color w:val="000000"/>
                <w:lang w:val="pt-BR"/>
              </w:rPr>
              <w:t xml:space="preserve">das </w:t>
            </w:r>
            <w:r w:rsidRPr="00267728">
              <w:rPr>
                <w:color w:val="000000"/>
                <w:lang w:val="pt-BR"/>
              </w:rPr>
              <w:t>agências</w:t>
            </w:r>
            <w:r w:rsidR="00276F19">
              <w:rPr>
                <w:color w:val="000000"/>
                <w:lang w:val="pt-BR"/>
              </w:rPr>
              <w:t xml:space="preserve"> bancárias.</w:t>
            </w:r>
          </w:p>
        </w:tc>
        <w:tc>
          <w:tcPr>
            <w:tcW w:w="2693" w:type="dxa"/>
          </w:tcPr>
          <w:p w14:paraId="5EE220FF" w14:textId="77777777" w:rsidR="007B3F77" w:rsidRPr="00267728" w:rsidRDefault="007B3F77" w:rsidP="00267728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267728">
              <w:rPr>
                <w:color w:val="000000"/>
                <w:lang w:val="pt-BR"/>
              </w:rPr>
              <w:t>Edimilson Ahid</w:t>
            </w:r>
          </w:p>
        </w:tc>
      </w:tr>
      <w:tr w:rsidR="00C73C08" w:rsidRPr="00CA725C" w14:paraId="5688A843" w14:textId="77777777" w:rsidTr="00C73C08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932014" w14:textId="77777777" w:rsidR="00C73C08" w:rsidRPr="00267728" w:rsidRDefault="00C73C08" w:rsidP="00FE330F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31/03/2016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42604F" w14:textId="77777777" w:rsidR="00C73C08" w:rsidRPr="00267728" w:rsidRDefault="00C73C08" w:rsidP="00FE330F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CA725C">
              <w:rPr>
                <w:color w:val="000000"/>
                <w:lang w:val="pt-BR"/>
              </w:rPr>
              <w:t>Ajustes nos Documentos dos Casos de Usos para facilitar o entendimento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755D49" w14:textId="77777777" w:rsidR="00C73C08" w:rsidRPr="00267728" w:rsidRDefault="00C73C08" w:rsidP="00FE330F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267728">
              <w:rPr>
                <w:color w:val="000000"/>
                <w:lang w:val="pt-BR"/>
              </w:rPr>
              <w:t>Edimilson Ahid</w:t>
            </w:r>
          </w:p>
        </w:tc>
      </w:tr>
      <w:tr w:rsidR="00DB7337" w:rsidRPr="00CA725C" w14:paraId="7271915B" w14:textId="77777777" w:rsidTr="00DB733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DA3F9E" w14:textId="77777777" w:rsidR="00DB7337" w:rsidRPr="00267728" w:rsidRDefault="00DB7337" w:rsidP="00091BF5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 w:rsidRPr="00DB7337">
              <w:rPr>
                <w:color w:val="000000"/>
                <w:lang w:val="pt-BR"/>
              </w:rPr>
              <w:t>01</w:t>
            </w:r>
            <w:r>
              <w:rPr>
                <w:color w:val="000000"/>
                <w:lang w:val="pt-BR"/>
              </w:rPr>
              <w:t>/0</w:t>
            </w:r>
            <w:r w:rsidRPr="00DB7337">
              <w:rPr>
                <w:color w:val="000000"/>
                <w:lang w:val="pt-BR"/>
              </w:rPr>
              <w:t>4</w:t>
            </w:r>
            <w:r>
              <w:rPr>
                <w:color w:val="000000"/>
                <w:lang w:val="pt-BR"/>
              </w:rPr>
              <w:t>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C74166" w14:textId="77777777" w:rsidR="00DB7337" w:rsidRPr="00267728" w:rsidRDefault="00DB7337" w:rsidP="00091BF5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CA725C">
              <w:rPr>
                <w:color w:val="000000"/>
                <w:lang w:val="pt-BR"/>
              </w:rPr>
              <w:t>Ajustes nos Documentos dos Casos de Usos para facilitar o entendimento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24DE52" w14:textId="77777777" w:rsidR="00DB7337" w:rsidRPr="00267728" w:rsidRDefault="00DB7337" w:rsidP="00091BF5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267728">
              <w:rPr>
                <w:color w:val="000000"/>
                <w:lang w:val="pt-BR"/>
              </w:rPr>
              <w:t>Edimilson Ahid</w:t>
            </w:r>
          </w:p>
        </w:tc>
      </w:tr>
    </w:tbl>
    <w:p w14:paraId="214F15E6" w14:textId="1A288759" w:rsidR="00C73C08" w:rsidRDefault="00C73C08" w:rsidP="00C73C0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1FDD1BDA" w14:textId="77777777" w:rsidR="00DB7337" w:rsidRDefault="00DB7337" w:rsidP="00C73C0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2A311053" w14:textId="77777777" w:rsidR="00C73C08" w:rsidRPr="00B34CD0" w:rsidRDefault="00C73C08" w:rsidP="00C73C0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5CDEC259" w14:textId="77777777" w:rsidR="00C73C08" w:rsidRPr="00B34CD0" w:rsidRDefault="00C73C08" w:rsidP="00C73C0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3E9351F4" w14:textId="77777777" w:rsidR="007B3F77" w:rsidRPr="00267728" w:rsidRDefault="007B3F77" w:rsidP="007B3F77">
      <w:pPr>
        <w:pStyle w:val="Ttulo"/>
        <w:rPr>
          <w:lang w:val="pt-BR"/>
        </w:rPr>
      </w:pPr>
      <w:r w:rsidRPr="00267728">
        <w:rPr>
          <w:lang w:val="pt-BR"/>
        </w:rPr>
        <w:t>Lista de Siglas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7B3F77" w:rsidRPr="00267728" w14:paraId="36739838" w14:textId="77777777" w:rsidTr="00D17776">
        <w:tc>
          <w:tcPr>
            <w:tcW w:w="1985" w:type="dxa"/>
          </w:tcPr>
          <w:p w14:paraId="34BBE08C" w14:textId="77777777" w:rsidR="007B3F77" w:rsidRPr="00267728" w:rsidRDefault="007B3F77" w:rsidP="00D17776">
            <w:pPr>
              <w:pStyle w:val="Recuonormal"/>
              <w:jc w:val="center"/>
              <w:rPr>
                <w:b/>
                <w:lang w:val="pt-BR"/>
              </w:rPr>
            </w:pPr>
            <w:r w:rsidRPr="00267728">
              <w:rPr>
                <w:b/>
                <w:lang w:val="pt-BR"/>
              </w:rPr>
              <w:t>Sigla</w:t>
            </w:r>
          </w:p>
        </w:tc>
        <w:tc>
          <w:tcPr>
            <w:tcW w:w="7513" w:type="dxa"/>
          </w:tcPr>
          <w:p w14:paraId="26A22BB5" w14:textId="77777777" w:rsidR="007B3F77" w:rsidRPr="00267728" w:rsidRDefault="007B3F77" w:rsidP="00D17776">
            <w:pPr>
              <w:pStyle w:val="Recuonormal"/>
              <w:jc w:val="center"/>
              <w:rPr>
                <w:b/>
                <w:lang w:val="pt-BR"/>
              </w:rPr>
            </w:pPr>
            <w:r w:rsidRPr="00267728">
              <w:rPr>
                <w:b/>
                <w:lang w:val="pt-BR"/>
              </w:rPr>
              <w:t>Descrição</w:t>
            </w:r>
          </w:p>
        </w:tc>
      </w:tr>
      <w:tr w:rsidR="007B3F77" w:rsidRPr="00267728" w14:paraId="0A70658F" w14:textId="77777777" w:rsidTr="00D17776">
        <w:tc>
          <w:tcPr>
            <w:tcW w:w="1985" w:type="dxa"/>
          </w:tcPr>
          <w:p w14:paraId="0BA3718A" w14:textId="77777777" w:rsidR="007B3F77" w:rsidRPr="00267728" w:rsidRDefault="007B3F77" w:rsidP="00D17776">
            <w:pPr>
              <w:pStyle w:val="Recuonormal"/>
              <w:rPr>
                <w:color w:val="000000"/>
                <w:lang w:val="pt-BR"/>
              </w:rPr>
            </w:pPr>
          </w:p>
        </w:tc>
        <w:tc>
          <w:tcPr>
            <w:tcW w:w="7513" w:type="dxa"/>
          </w:tcPr>
          <w:p w14:paraId="184782C4" w14:textId="77777777" w:rsidR="007B3F77" w:rsidRPr="00267728" w:rsidRDefault="007B3F77" w:rsidP="00D17776">
            <w:pPr>
              <w:pStyle w:val="Recuonormal"/>
              <w:rPr>
                <w:color w:val="000000"/>
                <w:lang w:val="pt-BR"/>
              </w:rPr>
            </w:pPr>
          </w:p>
        </w:tc>
      </w:tr>
    </w:tbl>
    <w:p w14:paraId="14F4D5F3" w14:textId="77777777" w:rsidR="007B3F77" w:rsidRPr="00267728" w:rsidRDefault="007B3F77" w:rsidP="007B3F77">
      <w:pPr>
        <w:pStyle w:val="Ttulo"/>
        <w:rPr>
          <w:lang w:val="pt-BR"/>
        </w:rPr>
      </w:pPr>
      <w:r w:rsidRPr="00267728">
        <w:rPr>
          <w:lang w:val="pt-BR"/>
        </w:rPr>
        <w:br w:type="page"/>
      </w:r>
      <w:r w:rsidRPr="00267728">
        <w:rPr>
          <w:lang w:val="pt-BR"/>
        </w:rPr>
        <w:lastRenderedPageBreak/>
        <w:t>Índice</w:t>
      </w:r>
    </w:p>
    <w:bookmarkStart w:id="0" w:name="_GoBack"/>
    <w:bookmarkEnd w:id="0"/>
    <w:p w14:paraId="5194D458" w14:textId="1454B093" w:rsidR="00DB7337" w:rsidRDefault="001C6B79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r w:rsidRPr="00267728">
        <w:rPr>
          <w:lang w:val="pt-BR"/>
        </w:rPr>
        <w:fldChar w:fldCharType="begin"/>
      </w:r>
      <w:r w:rsidR="007B3F77" w:rsidRPr="00267728">
        <w:rPr>
          <w:lang w:val="pt-BR"/>
        </w:rPr>
        <w:instrText xml:space="preserve"> TOC \o "1-3" \h \z \u </w:instrText>
      </w:r>
      <w:r w:rsidRPr="00267728">
        <w:rPr>
          <w:lang w:val="pt-BR"/>
        </w:rPr>
        <w:fldChar w:fldCharType="separate"/>
      </w:r>
      <w:hyperlink w:anchor="_Toc447272865" w:history="1">
        <w:r w:rsidR="00DB7337" w:rsidRPr="00E70DA7">
          <w:rPr>
            <w:rStyle w:val="Hyperlink"/>
            <w:noProof/>
            <w:lang w:val="pt-BR"/>
          </w:rPr>
          <w:t>1.</w:t>
        </w:r>
        <w:r w:rsidR="00DB733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DB7337" w:rsidRPr="00E70DA7">
          <w:rPr>
            <w:rStyle w:val="Hyperlink"/>
            <w:rFonts w:eastAsia="ヒラギノ角ゴ Pro W3"/>
            <w:iCs/>
            <w:noProof/>
            <w:lang w:val="pt-BR" w:eastAsia="ja-JP"/>
          </w:rPr>
          <w:t>ARRUC0911 - Parametrizar Agências Bancárias</w:t>
        </w:r>
        <w:r w:rsidR="00DB7337">
          <w:rPr>
            <w:noProof/>
            <w:webHidden/>
          </w:rPr>
          <w:tab/>
        </w:r>
        <w:r w:rsidR="00DB7337">
          <w:rPr>
            <w:noProof/>
            <w:webHidden/>
          </w:rPr>
          <w:fldChar w:fldCharType="begin"/>
        </w:r>
        <w:r w:rsidR="00DB7337">
          <w:rPr>
            <w:noProof/>
            <w:webHidden/>
          </w:rPr>
          <w:instrText xml:space="preserve"> PAGEREF _Toc447272865 \h </w:instrText>
        </w:r>
        <w:r w:rsidR="00DB7337">
          <w:rPr>
            <w:noProof/>
            <w:webHidden/>
          </w:rPr>
        </w:r>
        <w:r w:rsidR="00DB7337">
          <w:rPr>
            <w:noProof/>
            <w:webHidden/>
          </w:rPr>
          <w:fldChar w:fldCharType="separate"/>
        </w:r>
        <w:r w:rsidR="00DB7337">
          <w:rPr>
            <w:noProof/>
            <w:webHidden/>
          </w:rPr>
          <w:t>4</w:t>
        </w:r>
        <w:r w:rsidR="00DB7337">
          <w:rPr>
            <w:noProof/>
            <w:webHidden/>
          </w:rPr>
          <w:fldChar w:fldCharType="end"/>
        </w:r>
      </w:hyperlink>
    </w:p>
    <w:p w14:paraId="55A31C31" w14:textId="6F023480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66" w:history="1">
        <w:r w:rsidRPr="00E70DA7">
          <w:rPr>
            <w:rStyle w:val="Hyperlink"/>
            <w:noProof/>
            <w:lang w:val="pt-BR"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Descrição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7D770A" w14:textId="576633AF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67" w:history="1">
        <w:r w:rsidRPr="00E70DA7">
          <w:rPr>
            <w:rStyle w:val="Hyperlink"/>
            <w:noProof/>
            <w:lang w:val="pt-BR"/>
          </w:rPr>
          <w:t>1.2.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Atores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4CA26A" w14:textId="0B0625CC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68" w:history="1">
        <w:r w:rsidRPr="00E70DA7">
          <w:rPr>
            <w:rStyle w:val="Hyperlink"/>
            <w:noProof/>
            <w:lang w:val="pt-BR"/>
          </w:rPr>
          <w:t>1.3.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FF5FA5" w14:textId="32956BE3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69" w:history="1">
        <w:r w:rsidRPr="00E70DA7">
          <w:rPr>
            <w:rStyle w:val="Hyperlink"/>
            <w:noProof/>
            <w:lang w:val="pt-BR"/>
          </w:rPr>
          <w:t>1.4.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Pré-condições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05446A" w14:textId="35CFA693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70" w:history="1">
        <w:r w:rsidRPr="00E70DA7">
          <w:rPr>
            <w:rStyle w:val="Hyperlink"/>
            <w:noProof/>
            <w:lang w:val="pt-BR"/>
          </w:rPr>
          <w:t>1.5.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1E651C" w14:textId="3860D681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71" w:history="1">
        <w:r w:rsidRPr="00E70DA7">
          <w:rPr>
            <w:rStyle w:val="Hyperlink"/>
            <w:noProof/>
            <w:lang w:val="pt-BR"/>
          </w:rPr>
          <w:t>1.6.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Fluxos Alternativos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19AB66" w14:textId="743A22F9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72" w:history="1">
        <w:r w:rsidRPr="00E70DA7">
          <w:rPr>
            <w:rStyle w:val="Hyperlink"/>
            <w:noProof/>
            <w:lang w:val="pt-BR"/>
          </w:rPr>
          <w:t>1.7.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Fluxos de Exceção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D16C27" w14:textId="1BD43A55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73" w:history="1">
        <w:r w:rsidRPr="00E70DA7">
          <w:rPr>
            <w:rStyle w:val="Hyperlink"/>
            <w:noProof/>
            <w:lang w:val="pt-BR"/>
          </w:rPr>
          <w:t>1.8.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Pós-condição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2EF700" w14:textId="623380DE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74" w:history="1">
        <w:r w:rsidRPr="00E70DA7">
          <w:rPr>
            <w:rStyle w:val="Hyperlink"/>
            <w:noProof/>
            <w:lang w:val="pt-BR"/>
          </w:rPr>
          <w:t>1.9.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Requisitos Especiais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C684E1" w14:textId="4A07D259" w:rsidR="00DB7337" w:rsidRDefault="00DB7337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47272875" w:history="1">
        <w:r w:rsidRPr="00E70DA7">
          <w:rPr>
            <w:rStyle w:val="Hyperlink"/>
            <w:noProof/>
            <w:lang w:val="pt-BR"/>
          </w:rPr>
          <w:t>1.10.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E70DA7">
          <w:rPr>
            <w:rStyle w:val="Hyperlink"/>
            <w:noProof/>
            <w:lang w:val="pt-BR"/>
          </w:rPr>
          <w:t>Layout das Páginas de Entrada ou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_Toc447272875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624EFF" w14:textId="6A156371" w:rsidR="007B3F77" w:rsidRPr="00267728" w:rsidRDefault="001C6B79" w:rsidP="007B3F77">
      <w:pPr>
        <w:pStyle w:val="Ttulo"/>
        <w:rPr>
          <w:lang w:val="pt-BR"/>
        </w:rPr>
      </w:pPr>
      <w:r w:rsidRPr="00267728">
        <w:rPr>
          <w:lang w:val="pt-BR"/>
        </w:rPr>
        <w:fldChar w:fldCharType="end"/>
      </w:r>
      <w:r w:rsidR="007B3F77" w:rsidRPr="00267728">
        <w:rPr>
          <w:lang w:val="pt-BR"/>
        </w:rPr>
        <w:br w:type="page"/>
      </w:r>
      <w:r w:rsidR="007E17B4" w:rsidRPr="00267728">
        <w:rPr>
          <w:lang w:val="pt-BR"/>
        </w:rPr>
        <w:lastRenderedPageBreak/>
        <w:fldChar w:fldCharType="begin"/>
      </w:r>
      <w:r w:rsidR="007E17B4" w:rsidRPr="00267728">
        <w:rPr>
          <w:lang w:val="pt-BR"/>
        </w:rPr>
        <w:instrText xml:space="preserve"> TITLE  \* MERGEFORMAT </w:instrText>
      </w:r>
      <w:r w:rsidR="007E17B4" w:rsidRPr="00267728">
        <w:rPr>
          <w:lang w:val="pt-BR"/>
        </w:rPr>
        <w:fldChar w:fldCharType="separate"/>
      </w:r>
      <w:r w:rsidR="007B3F77" w:rsidRPr="00267728">
        <w:rPr>
          <w:lang w:val="pt-BR"/>
        </w:rPr>
        <w:t>Especificação de Caso de Uso</w:t>
      </w:r>
      <w:r w:rsidR="007E17B4" w:rsidRPr="00267728">
        <w:rPr>
          <w:lang w:val="pt-BR"/>
        </w:rPr>
        <w:fldChar w:fldCharType="end"/>
      </w:r>
    </w:p>
    <w:p w14:paraId="740DB0C9" w14:textId="21C5451C" w:rsidR="007B3F77" w:rsidRPr="00267728" w:rsidRDefault="00276F19" w:rsidP="00C73C08">
      <w:pPr>
        <w:pStyle w:val="Ttulo1"/>
        <w:rPr>
          <w:lang w:val="pt-BR"/>
        </w:rPr>
      </w:pPr>
      <w:bookmarkStart w:id="1" w:name="_Toc447272865"/>
      <w:r>
        <w:rPr>
          <w:rFonts w:eastAsia="ヒラギノ角ゴ Pro W3"/>
          <w:iCs/>
          <w:szCs w:val="24"/>
          <w:lang w:val="pt-BR" w:eastAsia="ja-JP"/>
        </w:rPr>
        <w:t>ARRUC0911</w:t>
      </w:r>
      <w:r w:rsidR="00267728" w:rsidRPr="00267728">
        <w:rPr>
          <w:rFonts w:eastAsia="ヒラギノ角ゴ Pro W3"/>
          <w:iCs/>
          <w:szCs w:val="24"/>
          <w:lang w:val="pt-BR" w:eastAsia="ja-JP"/>
        </w:rPr>
        <w:t xml:space="preserve"> - </w:t>
      </w:r>
      <w:r w:rsidR="00C73C08" w:rsidRPr="00C73C08">
        <w:rPr>
          <w:rFonts w:eastAsia="ヒラギノ角ゴ Pro W3"/>
          <w:iCs/>
          <w:szCs w:val="24"/>
          <w:lang w:val="pt-BR" w:eastAsia="ja-JP"/>
        </w:rPr>
        <w:t>Parametrizar Agências Bancárias</w:t>
      </w:r>
      <w:bookmarkEnd w:id="1"/>
    </w:p>
    <w:p w14:paraId="4C43F419" w14:textId="77777777" w:rsidR="007B3F77" w:rsidRPr="00267728" w:rsidRDefault="007B3F77" w:rsidP="007B3F77">
      <w:pPr>
        <w:pStyle w:val="Ttulo2"/>
        <w:rPr>
          <w:lang w:val="pt-BR"/>
        </w:rPr>
      </w:pPr>
      <w:bookmarkStart w:id="2" w:name="_Toc408584579"/>
      <w:bookmarkStart w:id="3" w:name="_Toc447272866"/>
      <w:r w:rsidRPr="00267728">
        <w:rPr>
          <w:lang w:val="pt-BR"/>
        </w:rPr>
        <w:t>Descrição</w:t>
      </w:r>
      <w:bookmarkEnd w:id="2"/>
      <w:bookmarkEnd w:id="3"/>
    </w:p>
    <w:p w14:paraId="65F83E45" w14:textId="1D3B945B" w:rsidR="007B3F77" w:rsidRPr="00267728" w:rsidRDefault="007B3F77" w:rsidP="007B3F77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267728">
        <w:rPr>
          <w:rFonts w:asciiTheme="minorHAnsi" w:hAnsiTheme="minorHAnsi"/>
          <w:i w:val="0"/>
          <w:color w:val="auto"/>
          <w:sz w:val="24"/>
          <w:szCs w:val="24"/>
        </w:rPr>
        <w:t>Caso do uso que esp</w:t>
      </w:r>
      <w:r w:rsidR="00D225C1">
        <w:rPr>
          <w:rFonts w:asciiTheme="minorHAnsi" w:hAnsiTheme="minorHAnsi"/>
          <w:i w:val="0"/>
          <w:color w:val="auto"/>
          <w:sz w:val="24"/>
          <w:szCs w:val="24"/>
        </w:rPr>
        <w:t xml:space="preserve">ecifica o processo de registro </w:t>
      </w:r>
      <w:r w:rsidRPr="00267728">
        <w:rPr>
          <w:rFonts w:asciiTheme="minorHAnsi" w:hAnsiTheme="minorHAnsi"/>
          <w:i w:val="0"/>
          <w:color w:val="auto"/>
          <w:sz w:val="24"/>
          <w:szCs w:val="24"/>
        </w:rPr>
        <w:t xml:space="preserve">das agências e o relacionamento entre o agente arrecadador </w:t>
      </w:r>
      <w:r w:rsidR="00C73C08">
        <w:rPr>
          <w:rFonts w:asciiTheme="minorHAnsi" w:hAnsiTheme="minorHAnsi"/>
          <w:i w:val="0"/>
          <w:color w:val="auto"/>
          <w:sz w:val="24"/>
          <w:szCs w:val="24"/>
        </w:rPr>
        <w:t xml:space="preserve">e suas </w:t>
      </w:r>
      <w:r w:rsidRPr="00267728">
        <w:rPr>
          <w:rFonts w:asciiTheme="minorHAnsi" w:hAnsiTheme="minorHAnsi"/>
          <w:i w:val="0"/>
          <w:color w:val="auto"/>
          <w:sz w:val="24"/>
          <w:szCs w:val="24"/>
        </w:rPr>
        <w:t>agências</w:t>
      </w:r>
      <w:r w:rsidR="00D225C1">
        <w:rPr>
          <w:rFonts w:asciiTheme="minorHAnsi" w:hAnsiTheme="minorHAnsi"/>
          <w:i w:val="0"/>
          <w:color w:val="auto"/>
          <w:sz w:val="24"/>
          <w:szCs w:val="24"/>
        </w:rPr>
        <w:t xml:space="preserve"> bancárias</w:t>
      </w:r>
      <w:r w:rsidRPr="00267728">
        <w:rPr>
          <w:rFonts w:asciiTheme="minorHAnsi" w:hAnsiTheme="minorHAnsi"/>
          <w:i w:val="0"/>
          <w:color w:val="auto"/>
          <w:sz w:val="24"/>
          <w:szCs w:val="24"/>
        </w:rPr>
        <w:t>.</w:t>
      </w:r>
    </w:p>
    <w:p w14:paraId="7F79B913" w14:textId="77777777" w:rsidR="007B3F77" w:rsidRPr="00267728" w:rsidRDefault="007B3F77" w:rsidP="007B3F77">
      <w:pPr>
        <w:pStyle w:val="Ttulo2"/>
        <w:rPr>
          <w:lang w:val="pt-BR"/>
        </w:rPr>
      </w:pPr>
      <w:bookmarkStart w:id="4" w:name="_Toc408584580"/>
      <w:bookmarkStart w:id="5" w:name="_Toc447272867"/>
      <w:r w:rsidRPr="00267728">
        <w:rPr>
          <w:lang w:val="pt-BR"/>
        </w:rPr>
        <w:t>Atores Envolvidos</w:t>
      </w:r>
      <w:bookmarkEnd w:id="4"/>
      <w:bookmarkEnd w:id="5"/>
    </w:p>
    <w:p w14:paraId="7BBE1033" w14:textId="77777777" w:rsidR="007B3F77" w:rsidRPr="00267728" w:rsidRDefault="007B3F77" w:rsidP="007B3F77">
      <w:pPr>
        <w:pStyle w:val="PargrafodaLista"/>
        <w:numPr>
          <w:ilvl w:val="0"/>
          <w:numId w:val="18"/>
        </w:numPr>
        <w:rPr>
          <w:lang w:val="pt-BR"/>
        </w:rPr>
      </w:pPr>
      <w:r w:rsidRPr="00267728">
        <w:rPr>
          <w:lang w:val="pt-BR"/>
        </w:rPr>
        <w:t>Usuário Arrecadação</w:t>
      </w:r>
    </w:p>
    <w:p w14:paraId="45806FEF" w14:textId="120913FF" w:rsidR="007B3F77" w:rsidRPr="00267728" w:rsidRDefault="007B3F77" w:rsidP="007B3F77">
      <w:pPr>
        <w:pStyle w:val="Ttulo2"/>
        <w:rPr>
          <w:lang w:val="pt-BR"/>
        </w:rPr>
      </w:pPr>
      <w:bookmarkStart w:id="6" w:name="_Toc408584581"/>
      <w:bookmarkStart w:id="7" w:name="_Toc447272868"/>
      <w:r w:rsidRPr="00267728">
        <w:rPr>
          <w:lang w:val="pt-BR"/>
        </w:rPr>
        <w:t>Diagrama</w:t>
      </w:r>
      <w:bookmarkEnd w:id="6"/>
      <w:bookmarkEnd w:id="7"/>
    </w:p>
    <w:p w14:paraId="6B5303F4" w14:textId="77777777" w:rsidR="007B3F77" w:rsidRPr="00267728" w:rsidRDefault="007B3F77" w:rsidP="007B3F77">
      <w:pPr>
        <w:rPr>
          <w:lang w:val="pt-BR"/>
        </w:rPr>
      </w:pPr>
      <w:r w:rsidRPr="00267728">
        <w:rPr>
          <w:lang w:val="pt-BR"/>
        </w:rPr>
        <w:t>Não se Aplica.</w:t>
      </w:r>
    </w:p>
    <w:p w14:paraId="6ACBA990" w14:textId="77777777" w:rsidR="007B3F77" w:rsidRPr="00267728" w:rsidRDefault="007B3F77" w:rsidP="007B3F77">
      <w:pPr>
        <w:pStyle w:val="Ttulo2"/>
        <w:rPr>
          <w:lang w:val="pt-BR"/>
        </w:rPr>
      </w:pPr>
      <w:bookmarkStart w:id="8" w:name="_Toc408584582"/>
      <w:bookmarkStart w:id="9" w:name="_Toc447272869"/>
      <w:r w:rsidRPr="00267728">
        <w:rPr>
          <w:lang w:val="pt-BR"/>
        </w:rPr>
        <w:t>Pré-condições</w:t>
      </w:r>
      <w:bookmarkEnd w:id="8"/>
      <w:bookmarkEnd w:id="9"/>
    </w:p>
    <w:p w14:paraId="2234F851" w14:textId="77777777" w:rsidR="007B3F77" w:rsidRPr="00267728" w:rsidRDefault="007B3F77" w:rsidP="007B3F77">
      <w:pPr>
        <w:pStyle w:val="Explicao"/>
        <w:rPr>
          <w:rFonts w:asciiTheme="minorHAnsi" w:hAnsiTheme="minorHAnsi"/>
          <w:i w:val="0"/>
          <w:color w:val="auto"/>
          <w:sz w:val="24"/>
          <w:szCs w:val="24"/>
        </w:rPr>
      </w:pPr>
      <w:r w:rsidRPr="00267728">
        <w:rPr>
          <w:rFonts w:asciiTheme="minorHAnsi" w:hAnsiTheme="minorHAnsi"/>
          <w:i w:val="0"/>
          <w:color w:val="auto"/>
          <w:sz w:val="24"/>
          <w:szCs w:val="24"/>
        </w:rPr>
        <w:t>Não se Aplica.</w:t>
      </w:r>
    </w:p>
    <w:p w14:paraId="652710C4" w14:textId="77777777" w:rsidR="007B3F77" w:rsidRPr="00267728" w:rsidRDefault="007B3F77" w:rsidP="007B3F77">
      <w:pPr>
        <w:pStyle w:val="Ttulo2"/>
        <w:rPr>
          <w:lang w:val="pt-BR"/>
        </w:rPr>
      </w:pPr>
      <w:bookmarkStart w:id="10" w:name="_Toc101248482"/>
      <w:bookmarkStart w:id="11" w:name="_Toc102377887"/>
      <w:bookmarkStart w:id="12" w:name="_Toc408584585"/>
      <w:bookmarkStart w:id="13" w:name="_Toc436203381"/>
      <w:bookmarkStart w:id="14" w:name="_Toc447272870"/>
      <w:r w:rsidRPr="00267728">
        <w:rPr>
          <w:lang w:val="pt-BR"/>
        </w:rPr>
        <w:t>Fluxo Principal</w:t>
      </w:r>
      <w:bookmarkEnd w:id="10"/>
      <w:bookmarkEnd w:id="11"/>
      <w:bookmarkEnd w:id="12"/>
      <w:bookmarkEnd w:id="14"/>
    </w:p>
    <w:p w14:paraId="26BB2B23" w14:textId="069E5DB5" w:rsidR="007B3F77" w:rsidRPr="00267728" w:rsidRDefault="002C369C" w:rsidP="007B3F77">
      <w:pPr>
        <w:pStyle w:val="Passos"/>
        <w:numPr>
          <w:ilvl w:val="0"/>
          <w:numId w:val="19"/>
        </w:numPr>
        <w:jc w:val="both"/>
      </w:pPr>
      <w:r>
        <w:t>O Usuário</w:t>
      </w:r>
      <w:r w:rsidR="007B3F77" w:rsidRPr="00267728">
        <w:t xml:space="preserve"> acessa a aplicação de parametrização dos agentes e das agências;</w:t>
      </w:r>
    </w:p>
    <w:p w14:paraId="7810B550" w14:textId="77777777" w:rsidR="002C369C" w:rsidRDefault="007B3F77" w:rsidP="00DA5179">
      <w:pPr>
        <w:pStyle w:val="Passos"/>
        <w:numPr>
          <w:ilvl w:val="0"/>
          <w:numId w:val="19"/>
        </w:numPr>
        <w:jc w:val="both"/>
      </w:pPr>
      <w:r w:rsidRPr="00267728">
        <w:t xml:space="preserve">O Sistema </w:t>
      </w:r>
      <w:r w:rsidR="00267728" w:rsidRPr="00267728">
        <w:t>SEFAZ</w:t>
      </w:r>
      <w:r w:rsidR="002C369C">
        <w:t xml:space="preserve"> carrega a lista de Bancos.</w:t>
      </w:r>
    </w:p>
    <w:p w14:paraId="49B6F9C3" w14:textId="3408B580" w:rsidR="007B3F77" w:rsidRPr="00267728" w:rsidRDefault="007B3F77" w:rsidP="002C369C">
      <w:pPr>
        <w:pStyle w:val="Passos"/>
        <w:ind w:left="1069"/>
        <w:jc w:val="both"/>
      </w:pPr>
      <w:r w:rsidRPr="00267728">
        <w:t xml:space="preserve">TABELA: </w:t>
      </w:r>
      <w:r w:rsidR="007E17B4" w:rsidRPr="00267728">
        <w:t>TA_</w:t>
      </w:r>
      <w:r w:rsidRPr="00267728">
        <w:t>BANCOS</w:t>
      </w:r>
    </w:p>
    <w:p w14:paraId="5B218752" w14:textId="1956F3C1" w:rsidR="002E759B" w:rsidRDefault="002E759B" w:rsidP="007B3F77">
      <w:pPr>
        <w:pStyle w:val="Passos"/>
        <w:numPr>
          <w:ilvl w:val="0"/>
          <w:numId w:val="19"/>
        </w:numPr>
        <w:jc w:val="both"/>
      </w:pPr>
      <w:r>
        <w:t>O Usuário Seleciona um Banco na Lista de Bancos.</w:t>
      </w:r>
    </w:p>
    <w:p w14:paraId="1C3F4B60" w14:textId="22FE8592" w:rsidR="002E759B" w:rsidRDefault="002E759B" w:rsidP="002E759B">
      <w:pPr>
        <w:pStyle w:val="Passos"/>
        <w:numPr>
          <w:ilvl w:val="0"/>
          <w:numId w:val="19"/>
        </w:numPr>
        <w:jc w:val="both"/>
      </w:pPr>
      <w:r w:rsidRPr="00267728">
        <w:t>O Usuário seleciona a ABA Agência</w:t>
      </w:r>
      <w:r w:rsidR="002C369C">
        <w:t>s</w:t>
      </w:r>
      <w:r w:rsidRPr="00267728">
        <w:t>;</w:t>
      </w:r>
    </w:p>
    <w:p w14:paraId="21E31F9F" w14:textId="58669E65" w:rsidR="002E759B" w:rsidRDefault="002E759B" w:rsidP="002E759B">
      <w:pPr>
        <w:pStyle w:val="Passos"/>
        <w:numPr>
          <w:ilvl w:val="0"/>
          <w:numId w:val="19"/>
        </w:numPr>
        <w:jc w:val="both"/>
      </w:pPr>
      <w:r>
        <w:t xml:space="preserve">O </w:t>
      </w:r>
      <w:r w:rsidR="002C369C">
        <w:t>S</w:t>
      </w:r>
      <w:r>
        <w:t xml:space="preserve">istema informa </w:t>
      </w:r>
      <w:r w:rsidR="00320736">
        <w:t>os dados do Banco Selecionado</w:t>
      </w:r>
      <w:r>
        <w:t>.</w:t>
      </w:r>
    </w:p>
    <w:p w14:paraId="334517C2" w14:textId="699B3272" w:rsidR="002E759B" w:rsidRPr="00267728" w:rsidRDefault="002E759B" w:rsidP="002C369C">
      <w:pPr>
        <w:pStyle w:val="Subpasso"/>
        <w:numPr>
          <w:ilvl w:val="0"/>
          <w:numId w:val="19"/>
        </w:numPr>
        <w:tabs>
          <w:tab w:val="clear" w:pos="1134"/>
          <w:tab w:val="left" w:pos="993"/>
        </w:tabs>
        <w:spacing w:after="0"/>
        <w:jc w:val="both"/>
      </w:pPr>
      <w:r>
        <w:t xml:space="preserve">O Sistema preenche </w:t>
      </w:r>
      <w:r w:rsidRPr="00267728">
        <w:t>a lista de Agências cadastradas para o Banco Selecionado</w:t>
      </w:r>
      <w:r w:rsidR="002C369C">
        <w:t>.</w:t>
      </w:r>
    </w:p>
    <w:p w14:paraId="7CAD4537" w14:textId="31623BC3" w:rsidR="002E759B" w:rsidRPr="00267728" w:rsidRDefault="002E759B" w:rsidP="002E759B">
      <w:pPr>
        <w:pStyle w:val="Passos"/>
        <w:ind w:left="1069"/>
        <w:jc w:val="both"/>
      </w:pPr>
      <w:r w:rsidRPr="00267728">
        <w:t>TABELA: TA_BANCO_AGENCIAS</w:t>
      </w:r>
    </w:p>
    <w:p w14:paraId="0829C921" w14:textId="01EB24A5" w:rsidR="002E759B" w:rsidRDefault="002E759B" w:rsidP="002E759B">
      <w:pPr>
        <w:pStyle w:val="Subpasso"/>
        <w:ind w:left="1069"/>
        <w:jc w:val="both"/>
        <w:rPr>
          <w:b/>
        </w:rPr>
      </w:pPr>
      <w:r>
        <w:rPr>
          <w:b/>
        </w:rPr>
        <w:t xml:space="preserve">A1 </w:t>
      </w:r>
      <w:r w:rsidRPr="002E759B">
        <w:rPr>
          <w:b/>
        </w:rPr>
        <w:t>- Alteração de Agências Cadastradas</w:t>
      </w:r>
    </w:p>
    <w:p w14:paraId="7B50A090" w14:textId="594A662D" w:rsidR="0090592F" w:rsidRPr="00780A49" w:rsidRDefault="0090592F" w:rsidP="0090592F">
      <w:pPr>
        <w:pStyle w:val="Passos"/>
        <w:ind w:left="1069"/>
        <w:jc w:val="both"/>
        <w:rPr>
          <w:b/>
        </w:rPr>
      </w:pPr>
      <w:r>
        <w:rPr>
          <w:b/>
        </w:rPr>
        <w:t xml:space="preserve">A.2 </w:t>
      </w:r>
      <w:r w:rsidR="00A93E91">
        <w:rPr>
          <w:b/>
        </w:rPr>
        <w:t>-</w:t>
      </w:r>
      <w:r w:rsidRPr="002E759B">
        <w:rPr>
          <w:b/>
        </w:rPr>
        <w:t xml:space="preserve"> </w:t>
      </w:r>
      <w:r>
        <w:rPr>
          <w:b/>
        </w:rPr>
        <w:t>Exclusão Física da Agência Bancária</w:t>
      </w:r>
      <w:r w:rsidRPr="002E759B">
        <w:rPr>
          <w:b/>
        </w:rPr>
        <w:t>.</w:t>
      </w:r>
    </w:p>
    <w:p w14:paraId="130E6423" w14:textId="09FF5222" w:rsidR="002E759B" w:rsidRDefault="002E759B" w:rsidP="002E759B">
      <w:pPr>
        <w:pStyle w:val="Passos"/>
        <w:numPr>
          <w:ilvl w:val="0"/>
          <w:numId w:val="19"/>
        </w:numPr>
        <w:jc w:val="both"/>
      </w:pPr>
      <w:r>
        <w:t>O Usuário pressiona o botão nova Agência.</w:t>
      </w:r>
    </w:p>
    <w:p w14:paraId="75A4D7F2" w14:textId="57E0B3B4" w:rsidR="002E759B" w:rsidRPr="00267728" w:rsidRDefault="002E759B" w:rsidP="002E759B">
      <w:pPr>
        <w:pStyle w:val="Passos"/>
        <w:numPr>
          <w:ilvl w:val="0"/>
          <w:numId w:val="19"/>
        </w:numPr>
        <w:jc w:val="both"/>
      </w:pPr>
      <w:r>
        <w:t xml:space="preserve">O sistema limpa </w:t>
      </w:r>
      <w:r w:rsidR="00477099">
        <w:t xml:space="preserve">todos </w:t>
      </w:r>
      <w:r>
        <w:t>os campos da aplicação</w:t>
      </w:r>
      <w:r w:rsidR="00477099">
        <w:t xml:space="preserve"> e Lista de Agências Adicionadas</w:t>
      </w:r>
      <w:r>
        <w:t>, para que sejam informados os valores da nova Agência do Banco selecionado.</w:t>
      </w:r>
    </w:p>
    <w:p w14:paraId="433B6AC8" w14:textId="6D36694F" w:rsidR="002E759B" w:rsidRDefault="002E759B" w:rsidP="002E759B">
      <w:pPr>
        <w:pStyle w:val="Passos"/>
        <w:numPr>
          <w:ilvl w:val="0"/>
          <w:numId w:val="19"/>
        </w:numPr>
        <w:jc w:val="both"/>
      </w:pPr>
      <w:r w:rsidRPr="00267728">
        <w:t>O Usuário info</w:t>
      </w:r>
      <w:r w:rsidR="002C369C">
        <w:t>rma os dados disponíveis para a nova agência.</w:t>
      </w:r>
    </w:p>
    <w:p w14:paraId="2E23171F" w14:textId="041A0905" w:rsidR="00AE7B76" w:rsidRPr="00267728" w:rsidRDefault="00AE7B76" w:rsidP="002E759B">
      <w:pPr>
        <w:pStyle w:val="Passos"/>
        <w:numPr>
          <w:ilvl w:val="0"/>
          <w:numId w:val="19"/>
        </w:numPr>
        <w:jc w:val="both"/>
      </w:pPr>
      <w:r>
        <w:t>O Usuário pressiona o botão adicionar.</w:t>
      </w:r>
    </w:p>
    <w:p w14:paraId="597C4A61" w14:textId="461D5AC5" w:rsidR="002E759B" w:rsidRPr="00AE7B76" w:rsidRDefault="00C73C08" w:rsidP="00C73C08">
      <w:pPr>
        <w:pStyle w:val="PargrafodaLista"/>
        <w:ind w:left="1069"/>
        <w:rPr>
          <w:b/>
          <w:lang w:val="pt-BR"/>
        </w:rPr>
      </w:pPr>
      <w:r>
        <w:rPr>
          <w:b/>
          <w:lang w:val="pt-BR"/>
        </w:rPr>
        <w:t>ARR</w:t>
      </w:r>
      <w:r w:rsidR="002E759B" w:rsidRPr="00AE7B76">
        <w:rPr>
          <w:b/>
          <w:lang w:val="pt-BR"/>
        </w:rPr>
        <w:t>RN0</w:t>
      </w:r>
      <w:r>
        <w:rPr>
          <w:b/>
          <w:lang w:val="pt-BR"/>
        </w:rPr>
        <w:t>9</w:t>
      </w:r>
      <w:r w:rsidR="002E759B" w:rsidRPr="00AE7B76">
        <w:rPr>
          <w:b/>
          <w:lang w:val="pt-BR"/>
        </w:rPr>
        <w:t xml:space="preserve">02 </w:t>
      </w:r>
      <w:r>
        <w:rPr>
          <w:b/>
          <w:lang w:val="pt-BR"/>
        </w:rPr>
        <w:t>-</w:t>
      </w:r>
      <w:r w:rsidR="002E759B" w:rsidRPr="00AE7B76">
        <w:rPr>
          <w:b/>
          <w:lang w:val="pt-BR"/>
        </w:rPr>
        <w:t xml:space="preserve"> </w:t>
      </w:r>
      <w:r>
        <w:rPr>
          <w:b/>
          <w:lang w:val="pt-BR"/>
        </w:rPr>
        <w:t>Validar Campos d</w:t>
      </w:r>
      <w:r w:rsidRPr="00AE7B76">
        <w:rPr>
          <w:b/>
          <w:lang w:val="pt-BR"/>
        </w:rPr>
        <w:t>as Agências</w:t>
      </w:r>
    </w:p>
    <w:p w14:paraId="02E82A37" w14:textId="4ACDEA1C" w:rsidR="002E759B" w:rsidRPr="00AE7B76" w:rsidRDefault="002E759B" w:rsidP="002E759B">
      <w:pPr>
        <w:pStyle w:val="PargrafodaLista"/>
        <w:ind w:left="1069"/>
        <w:rPr>
          <w:b/>
          <w:lang w:val="pt-BR"/>
        </w:rPr>
      </w:pPr>
      <w:r w:rsidRPr="00AE7B76">
        <w:rPr>
          <w:b/>
          <w:lang w:val="pt-BR"/>
        </w:rPr>
        <w:tab/>
      </w:r>
      <w:r w:rsidR="00C73C08">
        <w:rPr>
          <w:b/>
          <w:lang w:val="pt-BR"/>
        </w:rPr>
        <w:t>ARR</w:t>
      </w:r>
      <w:r w:rsidRPr="00AE7B76">
        <w:rPr>
          <w:b/>
          <w:lang w:val="pt-BR"/>
        </w:rPr>
        <w:t>RN0</w:t>
      </w:r>
      <w:r w:rsidR="00C73C08">
        <w:rPr>
          <w:b/>
          <w:lang w:val="pt-BR"/>
        </w:rPr>
        <w:t>9</w:t>
      </w:r>
      <w:r w:rsidRPr="00AE7B76">
        <w:rPr>
          <w:b/>
          <w:lang w:val="pt-BR"/>
        </w:rPr>
        <w:t xml:space="preserve">03 </w:t>
      </w:r>
      <w:r w:rsidR="00C73C08">
        <w:rPr>
          <w:b/>
          <w:lang w:val="pt-BR"/>
        </w:rPr>
        <w:t>-</w:t>
      </w:r>
      <w:r w:rsidRPr="00AE7B76">
        <w:rPr>
          <w:b/>
          <w:lang w:val="pt-BR"/>
        </w:rPr>
        <w:t xml:space="preserve"> </w:t>
      </w:r>
      <w:r w:rsidR="00C73C08">
        <w:rPr>
          <w:b/>
          <w:lang w:val="pt-BR"/>
        </w:rPr>
        <w:t>Validar Campos d</w:t>
      </w:r>
      <w:r w:rsidR="00C73C08" w:rsidRPr="00AE7B76">
        <w:rPr>
          <w:b/>
          <w:lang w:val="pt-BR"/>
        </w:rPr>
        <w:t>as Conta Correntes</w:t>
      </w:r>
    </w:p>
    <w:p w14:paraId="1074FC15" w14:textId="692F74FA" w:rsidR="002E759B" w:rsidRDefault="00C73C08" w:rsidP="002E759B">
      <w:pPr>
        <w:pStyle w:val="PargrafodaLista"/>
        <w:ind w:left="1069"/>
        <w:rPr>
          <w:b/>
          <w:lang w:val="pt-BR"/>
        </w:rPr>
      </w:pPr>
      <w:r>
        <w:rPr>
          <w:b/>
          <w:lang w:val="pt-BR"/>
        </w:rPr>
        <w:t>ARR</w:t>
      </w:r>
      <w:r w:rsidR="002E759B" w:rsidRPr="00AE7B76">
        <w:rPr>
          <w:b/>
          <w:lang w:val="pt-BR"/>
        </w:rPr>
        <w:t>RN0</w:t>
      </w:r>
      <w:r>
        <w:rPr>
          <w:b/>
          <w:lang w:val="pt-BR"/>
        </w:rPr>
        <w:t>9</w:t>
      </w:r>
      <w:r w:rsidR="002E759B" w:rsidRPr="00AE7B76">
        <w:rPr>
          <w:b/>
          <w:lang w:val="pt-BR"/>
        </w:rPr>
        <w:t xml:space="preserve">05 </w:t>
      </w:r>
      <w:r>
        <w:rPr>
          <w:b/>
          <w:lang w:val="pt-BR"/>
        </w:rPr>
        <w:t>-</w:t>
      </w:r>
      <w:r w:rsidR="002E759B" w:rsidRPr="00AE7B76">
        <w:rPr>
          <w:b/>
          <w:lang w:val="pt-BR"/>
        </w:rPr>
        <w:t xml:space="preserve"> </w:t>
      </w:r>
      <w:r w:rsidRPr="00AE7B76">
        <w:rPr>
          <w:b/>
          <w:lang w:val="pt-BR"/>
        </w:rPr>
        <w:t xml:space="preserve">Validar </w:t>
      </w:r>
      <w:r>
        <w:rPr>
          <w:b/>
          <w:lang w:val="pt-BR"/>
        </w:rPr>
        <w:t>Em</w:t>
      </w:r>
      <w:r w:rsidRPr="00AE7B76">
        <w:rPr>
          <w:b/>
          <w:lang w:val="pt-BR"/>
        </w:rPr>
        <w:t>ail</w:t>
      </w:r>
    </w:p>
    <w:p w14:paraId="14D97FF3" w14:textId="6E45BFC6" w:rsidR="00477099" w:rsidRPr="00477099" w:rsidRDefault="00477099" w:rsidP="00477099">
      <w:pPr>
        <w:pStyle w:val="PargrafodaLista"/>
        <w:ind w:left="1069"/>
        <w:rPr>
          <w:b/>
          <w:lang w:val="pt-BR"/>
        </w:rPr>
      </w:pPr>
      <w:r>
        <w:rPr>
          <w:b/>
          <w:lang w:val="pt-BR"/>
        </w:rPr>
        <w:t xml:space="preserve">E1 </w:t>
      </w:r>
      <w:r w:rsidR="00C73C08">
        <w:rPr>
          <w:b/>
          <w:lang w:val="pt-BR"/>
        </w:rPr>
        <w:t>-</w:t>
      </w:r>
      <w:r>
        <w:rPr>
          <w:b/>
          <w:lang w:val="pt-BR"/>
        </w:rPr>
        <w:t xml:space="preserve"> Verificar Campos Obrigatórios</w:t>
      </w:r>
    </w:p>
    <w:p w14:paraId="625AE6F7" w14:textId="2AF65EFC" w:rsidR="00477099" w:rsidRDefault="00477099" w:rsidP="002E759B">
      <w:pPr>
        <w:pStyle w:val="PargrafodaLista"/>
        <w:ind w:left="1069"/>
        <w:rPr>
          <w:b/>
          <w:lang w:val="pt-BR"/>
        </w:rPr>
      </w:pPr>
      <w:r>
        <w:rPr>
          <w:b/>
          <w:lang w:val="pt-BR"/>
        </w:rPr>
        <w:t xml:space="preserve">E2 </w:t>
      </w:r>
      <w:r w:rsidR="00C73C08">
        <w:rPr>
          <w:b/>
          <w:lang w:val="pt-BR"/>
        </w:rPr>
        <w:t>-</w:t>
      </w:r>
      <w:r>
        <w:rPr>
          <w:b/>
          <w:lang w:val="pt-BR"/>
        </w:rPr>
        <w:t xml:space="preserve"> Verificar Número e Digito da Agência Nova</w:t>
      </w:r>
    </w:p>
    <w:p w14:paraId="70623C05" w14:textId="24F539BE" w:rsidR="00822343" w:rsidRDefault="00477099" w:rsidP="00822343">
      <w:pPr>
        <w:pStyle w:val="PargrafodaLista"/>
        <w:ind w:left="1069"/>
        <w:rPr>
          <w:b/>
          <w:lang w:val="pt-BR"/>
        </w:rPr>
      </w:pPr>
      <w:r>
        <w:rPr>
          <w:b/>
          <w:lang w:val="pt-BR"/>
        </w:rPr>
        <w:t xml:space="preserve">E3 </w:t>
      </w:r>
      <w:r w:rsidR="00C73C08">
        <w:rPr>
          <w:b/>
          <w:lang w:val="pt-BR"/>
        </w:rPr>
        <w:t>-</w:t>
      </w:r>
      <w:r>
        <w:rPr>
          <w:b/>
          <w:lang w:val="pt-BR"/>
        </w:rPr>
        <w:t xml:space="preserve"> Verificar CNPJ Informad</w:t>
      </w:r>
      <w:r w:rsidR="00822343">
        <w:rPr>
          <w:b/>
          <w:lang w:val="pt-BR"/>
        </w:rPr>
        <w:t>o</w:t>
      </w:r>
    </w:p>
    <w:p w14:paraId="56089D3D" w14:textId="75592CD6" w:rsidR="00822343" w:rsidRPr="00822343" w:rsidRDefault="00822343" w:rsidP="00822343">
      <w:pPr>
        <w:pStyle w:val="PargrafodaLista"/>
        <w:ind w:left="1069"/>
        <w:rPr>
          <w:b/>
          <w:lang w:val="pt-BR"/>
        </w:rPr>
      </w:pPr>
      <w:r w:rsidRPr="00780266">
        <w:rPr>
          <w:b/>
          <w:lang w:val="pt-BR"/>
        </w:rPr>
        <w:lastRenderedPageBreak/>
        <w:t>E</w:t>
      </w:r>
      <w:r>
        <w:rPr>
          <w:b/>
          <w:lang w:val="pt-BR"/>
        </w:rPr>
        <w:t>6</w:t>
      </w:r>
      <w:r w:rsidRPr="00780266">
        <w:rPr>
          <w:b/>
          <w:lang w:val="pt-BR"/>
        </w:rPr>
        <w:t xml:space="preserve"> </w:t>
      </w:r>
      <w:r w:rsidR="00C73C08">
        <w:rPr>
          <w:b/>
          <w:lang w:val="pt-BR"/>
        </w:rPr>
        <w:t>-</w:t>
      </w:r>
      <w:r w:rsidRPr="00780266">
        <w:rPr>
          <w:b/>
          <w:lang w:val="pt-BR"/>
        </w:rPr>
        <w:t xml:space="preserve"> Verificar </w:t>
      </w:r>
      <w:r>
        <w:rPr>
          <w:b/>
          <w:lang w:val="pt-BR"/>
        </w:rPr>
        <w:t xml:space="preserve">Raiz do </w:t>
      </w:r>
      <w:r w:rsidRPr="00780266">
        <w:rPr>
          <w:b/>
          <w:lang w:val="pt-BR"/>
        </w:rPr>
        <w:t>CNPJ Informado</w:t>
      </w:r>
    </w:p>
    <w:p w14:paraId="3B89DEAA" w14:textId="1ED85D38" w:rsidR="00477099" w:rsidRDefault="00477099" w:rsidP="002E759B">
      <w:pPr>
        <w:pStyle w:val="PargrafodaLista"/>
        <w:ind w:left="1069"/>
        <w:rPr>
          <w:b/>
          <w:lang w:val="pt-BR"/>
        </w:rPr>
      </w:pPr>
      <w:r>
        <w:rPr>
          <w:b/>
          <w:lang w:val="pt-BR"/>
        </w:rPr>
        <w:t xml:space="preserve">E4 </w:t>
      </w:r>
      <w:r w:rsidR="00C73C08">
        <w:rPr>
          <w:b/>
          <w:lang w:val="pt-BR"/>
        </w:rPr>
        <w:t>-</w:t>
      </w:r>
      <w:r>
        <w:rPr>
          <w:b/>
          <w:lang w:val="pt-BR"/>
        </w:rPr>
        <w:t xml:space="preserve"> </w:t>
      </w:r>
      <w:r w:rsidR="0069645B">
        <w:rPr>
          <w:b/>
          <w:lang w:val="pt-BR"/>
        </w:rPr>
        <w:t>Verificar Agência Centralizadora</w:t>
      </w:r>
    </w:p>
    <w:p w14:paraId="749730D8" w14:textId="7F6E6E7E" w:rsidR="0069645B" w:rsidRPr="00AE7B76" w:rsidRDefault="00780266" w:rsidP="002E759B">
      <w:pPr>
        <w:pStyle w:val="PargrafodaLista"/>
        <w:ind w:left="1069"/>
        <w:rPr>
          <w:b/>
          <w:lang w:val="pt-BR"/>
        </w:rPr>
      </w:pPr>
      <w:r>
        <w:rPr>
          <w:b/>
          <w:lang w:val="pt-BR"/>
        </w:rPr>
        <w:t>E5</w:t>
      </w:r>
      <w:r w:rsidR="0069645B">
        <w:rPr>
          <w:b/>
          <w:lang w:val="pt-BR"/>
        </w:rPr>
        <w:t xml:space="preserve"> </w:t>
      </w:r>
      <w:r w:rsidR="00C73C08">
        <w:rPr>
          <w:b/>
          <w:lang w:val="pt-BR"/>
        </w:rPr>
        <w:t>-</w:t>
      </w:r>
      <w:r w:rsidR="0069645B">
        <w:rPr>
          <w:b/>
          <w:lang w:val="pt-BR"/>
        </w:rPr>
        <w:t xml:space="preserve"> Verifica Duplicidade na Lista de Agência Adicionadas</w:t>
      </w:r>
    </w:p>
    <w:p w14:paraId="1789F302" w14:textId="2F323441" w:rsidR="002E759B" w:rsidRPr="002E759B" w:rsidRDefault="002E759B" w:rsidP="002E759B">
      <w:pPr>
        <w:pStyle w:val="PargrafodaLista"/>
        <w:numPr>
          <w:ilvl w:val="0"/>
          <w:numId w:val="19"/>
        </w:numPr>
        <w:rPr>
          <w:lang w:val="pt-BR"/>
        </w:rPr>
      </w:pPr>
      <w:r w:rsidRPr="002E759B">
        <w:rPr>
          <w:lang w:val="pt-BR"/>
        </w:rPr>
        <w:t xml:space="preserve">O </w:t>
      </w:r>
      <w:r w:rsidR="00AE7B76">
        <w:rPr>
          <w:lang w:val="pt-BR"/>
        </w:rPr>
        <w:t>Sistema</w:t>
      </w:r>
      <w:r w:rsidRPr="002E759B">
        <w:rPr>
          <w:lang w:val="pt-BR"/>
        </w:rPr>
        <w:t xml:space="preserve"> adiciona a Agência para a lista de agências</w:t>
      </w:r>
      <w:r w:rsidR="00AE7B76">
        <w:rPr>
          <w:lang w:val="pt-BR"/>
        </w:rPr>
        <w:t xml:space="preserve"> e limpa os campos para nova inclusão, com exceçã</w:t>
      </w:r>
      <w:r w:rsidR="00477099">
        <w:rPr>
          <w:lang w:val="pt-BR"/>
        </w:rPr>
        <w:t>o da lista de A</w:t>
      </w:r>
      <w:r w:rsidR="00AE7B76">
        <w:rPr>
          <w:lang w:val="pt-BR"/>
        </w:rPr>
        <w:t>gências Adicionadas</w:t>
      </w:r>
      <w:r w:rsidRPr="002E759B">
        <w:rPr>
          <w:lang w:val="pt-BR"/>
        </w:rPr>
        <w:t>;</w:t>
      </w:r>
    </w:p>
    <w:p w14:paraId="01D435E8" w14:textId="7AC0BE3E" w:rsidR="002E759B" w:rsidRPr="00267728" w:rsidRDefault="002E759B" w:rsidP="002E759B">
      <w:pPr>
        <w:pStyle w:val="Subpasso"/>
        <w:numPr>
          <w:ilvl w:val="0"/>
          <w:numId w:val="19"/>
        </w:numPr>
        <w:tabs>
          <w:tab w:val="clear" w:pos="1134"/>
          <w:tab w:val="left" w:pos="993"/>
        </w:tabs>
        <w:spacing w:after="0"/>
        <w:jc w:val="both"/>
      </w:pPr>
      <w:r>
        <w:t>O sistema r</w:t>
      </w:r>
      <w:r w:rsidR="00477099">
        <w:t>epete os passos 8 até o passo 11</w:t>
      </w:r>
      <w:r>
        <w:t xml:space="preserve"> enquanto o usuário quiser adicionar agências para o Banco Selecionado.</w:t>
      </w:r>
    </w:p>
    <w:p w14:paraId="2B4F8D7B" w14:textId="0C8AE19A" w:rsidR="002E759B" w:rsidRPr="00267728" w:rsidRDefault="002E759B" w:rsidP="002E759B">
      <w:pPr>
        <w:pStyle w:val="Passos"/>
        <w:numPr>
          <w:ilvl w:val="0"/>
          <w:numId w:val="19"/>
        </w:numPr>
        <w:jc w:val="both"/>
      </w:pPr>
      <w:r w:rsidRPr="00267728">
        <w:t>O Usuário</w:t>
      </w:r>
      <w:r>
        <w:t xml:space="preserve"> Arrecadação salva os dados </w:t>
      </w:r>
      <w:r w:rsidRPr="00267728">
        <w:t>das Agências</w:t>
      </w:r>
      <w:r>
        <w:t xml:space="preserve"> adicionadas na lista</w:t>
      </w:r>
      <w:r w:rsidRPr="00267728">
        <w:t>;</w:t>
      </w:r>
    </w:p>
    <w:p w14:paraId="092F597E" w14:textId="7888F27D" w:rsidR="002E759B" w:rsidRDefault="002E759B" w:rsidP="002E759B">
      <w:pPr>
        <w:pStyle w:val="Passos"/>
        <w:ind w:left="1069"/>
        <w:jc w:val="both"/>
      </w:pPr>
      <w:r>
        <w:t>TABELA : TA_BANCOS_AGENCIAS</w:t>
      </w:r>
    </w:p>
    <w:p w14:paraId="0B49772A" w14:textId="4F1EC169" w:rsidR="00AE7B76" w:rsidRDefault="00AE7B76" w:rsidP="002E759B">
      <w:pPr>
        <w:pStyle w:val="Passos"/>
        <w:numPr>
          <w:ilvl w:val="0"/>
          <w:numId w:val="19"/>
        </w:numPr>
        <w:jc w:val="both"/>
      </w:pPr>
      <w:r>
        <w:t xml:space="preserve">O sistema exibe a mensagem: </w:t>
      </w:r>
      <w:r w:rsidR="00C73C08" w:rsidRPr="00C73C08">
        <w:rPr>
          <w:u w:val="single"/>
        </w:rPr>
        <w:t>ARR</w:t>
      </w:r>
      <w:r w:rsidRPr="00C73C08">
        <w:rPr>
          <w:u w:val="single"/>
        </w:rPr>
        <w:t>MSG0</w:t>
      </w:r>
      <w:r w:rsidR="00C73C08" w:rsidRPr="00C73C08">
        <w:rPr>
          <w:u w:val="single"/>
        </w:rPr>
        <w:t>9</w:t>
      </w:r>
      <w:r w:rsidRPr="00C73C08">
        <w:rPr>
          <w:u w:val="single"/>
        </w:rPr>
        <w:t>03</w:t>
      </w:r>
    </w:p>
    <w:p w14:paraId="09A2E485" w14:textId="1DF5748D" w:rsidR="002E759B" w:rsidRPr="00267728" w:rsidRDefault="002E759B" w:rsidP="002E759B">
      <w:pPr>
        <w:pStyle w:val="Passos"/>
        <w:numPr>
          <w:ilvl w:val="0"/>
          <w:numId w:val="19"/>
        </w:numPr>
        <w:jc w:val="both"/>
      </w:pPr>
      <w:r w:rsidRPr="00267728">
        <w:t>O Sistema SEFAZ atualiza a Lista de Agências para o Banco Selecionado</w:t>
      </w:r>
      <w:r w:rsidR="00AE7B76">
        <w:t>, limpa os campos das agências e a lista de agências adicionadas.</w:t>
      </w:r>
    </w:p>
    <w:p w14:paraId="49257412" w14:textId="50E95598" w:rsidR="002E759B" w:rsidRPr="00267728" w:rsidRDefault="002E759B" w:rsidP="002E759B">
      <w:pPr>
        <w:pStyle w:val="Passos"/>
        <w:numPr>
          <w:ilvl w:val="0"/>
          <w:numId w:val="19"/>
        </w:numPr>
        <w:jc w:val="both"/>
      </w:pPr>
      <w:r w:rsidRPr="00267728">
        <w:t xml:space="preserve">O Sistema encerra </w:t>
      </w:r>
      <w:r w:rsidR="00477099">
        <w:t>o caso de uso d</w:t>
      </w:r>
      <w:r w:rsidRPr="00267728">
        <w:t>a Parametrização das Agências Bancárias</w:t>
      </w:r>
    </w:p>
    <w:p w14:paraId="0140AFCE" w14:textId="77777777" w:rsidR="007B3F77" w:rsidRPr="00267728" w:rsidRDefault="007B3F77" w:rsidP="007B3F77">
      <w:pPr>
        <w:pStyle w:val="Ttulo2"/>
        <w:rPr>
          <w:lang w:val="pt-BR"/>
        </w:rPr>
      </w:pPr>
      <w:bookmarkStart w:id="15" w:name="_Toc408584586"/>
      <w:bookmarkStart w:id="16" w:name="_Toc100995325"/>
      <w:bookmarkStart w:id="17" w:name="_Toc114038718"/>
      <w:bookmarkStart w:id="18" w:name="_Toc447272871"/>
      <w:r w:rsidRPr="00267728">
        <w:rPr>
          <w:lang w:val="pt-BR"/>
        </w:rPr>
        <w:t>Fluxos Alternativos</w:t>
      </w:r>
      <w:bookmarkEnd w:id="15"/>
      <w:bookmarkEnd w:id="18"/>
    </w:p>
    <w:p w14:paraId="29A51654" w14:textId="3BBA91F4" w:rsidR="007B3F77" w:rsidRPr="002E759B" w:rsidRDefault="002E759B" w:rsidP="007B3F77">
      <w:pPr>
        <w:pStyle w:val="Subpasso"/>
        <w:ind w:left="680"/>
        <w:jc w:val="both"/>
        <w:rPr>
          <w:b/>
        </w:rPr>
      </w:pPr>
      <w:r>
        <w:rPr>
          <w:b/>
        </w:rPr>
        <w:t>A</w:t>
      </w:r>
      <w:r w:rsidR="001B74C7">
        <w:rPr>
          <w:b/>
        </w:rPr>
        <w:t>.</w:t>
      </w:r>
      <w:r>
        <w:rPr>
          <w:b/>
        </w:rPr>
        <w:t xml:space="preserve">1 </w:t>
      </w:r>
      <w:r w:rsidRPr="002E759B">
        <w:rPr>
          <w:b/>
        </w:rPr>
        <w:t>- Alteração de Agências Cadastradas</w:t>
      </w:r>
    </w:p>
    <w:p w14:paraId="5F2CA3A8" w14:textId="77777777" w:rsidR="0090592F" w:rsidRDefault="002E759B" w:rsidP="002E759B">
      <w:pPr>
        <w:pStyle w:val="Subpasso"/>
        <w:tabs>
          <w:tab w:val="clear" w:pos="1134"/>
          <w:tab w:val="left" w:pos="993"/>
        </w:tabs>
        <w:spacing w:after="0"/>
        <w:ind w:left="1135" w:hanging="454"/>
        <w:jc w:val="both"/>
      </w:pPr>
      <w:bookmarkStart w:id="19" w:name="_Toc408584587"/>
      <w:bookmarkStart w:id="20" w:name="_Toc101248486"/>
      <w:bookmarkStart w:id="21" w:name="_Toc102377891"/>
      <w:bookmarkEnd w:id="13"/>
      <w:bookmarkEnd w:id="16"/>
      <w:bookmarkEnd w:id="17"/>
      <w:r>
        <w:tab/>
      </w:r>
      <w:r w:rsidR="007B3F77" w:rsidRPr="00267728">
        <w:t>A1.1</w:t>
      </w:r>
      <w:r>
        <w:t xml:space="preserve">. Após o passo 6, do fluxo principal, o usuário seleciona uma agência na lista de </w:t>
      </w:r>
      <w:r w:rsidR="0090592F">
        <w:t xml:space="preserve">  </w:t>
      </w:r>
    </w:p>
    <w:p w14:paraId="2801B443" w14:textId="67D26ADB" w:rsidR="002E759B" w:rsidRDefault="0090592F" w:rsidP="002E759B">
      <w:pPr>
        <w:pStyle w:val="Subpasso"/>
        <w:tabs>
          <w:tab w:val="clear" w:pos="1134"/>
          <w:tab w:val="left" w:pos="993"/>
        </w:tabs>
        <w:spacing w:after="0"/>
        <w:ind w:left="1135" w:hanging="454"/>
        <w:jc w:val="both"/>
      </w:pPr>
      <w:r>
        <w:t xml:space="preserve">                </w:t>
      </w:r>
      <w:r w:rsidR="002E759B">
        <w:t>agências cadastradas.</w:t>
      </w:r>
    </w:p>
    <w:p w14:paraId="13207FFE" w14:textId="2D30E618" w:rsidR="002E759B" w:rsidRDefault="002E759B" w:rsidP="0069645B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 xml:space="preserve">A1.2 O sistema preenche os campos com as informações da agência </w:t>
      </w:r>
      <w:r w:rsidR="008A186A">
        <w:t>selecionada</w:t>
      </w:r>
      <w:r w:rsidR="0069645B">
        <w:t>.</w:t>
      </w:r>
      <w:r>
        <w:t xml:space="preserve"> </w:t>
      </w:r>
    </w:p>
    <w:p w14:paraId="404EC9E0" w14:textId="78DE239B" w:rsidR="0069645B" w:rsidRDefault="0069645B" w:rsidP="0069645B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 xml:space="preserve">      A1.3 O Usuário realiza as alterações das informações referente a agência </w:t>
      </w:r>
    </w:p>
    <w:p w14:paraId="487917A7" w14:textId="0E5A3857" w:rsidR="0069645B" w:rsidRDefault="0069645B" w:rsidP="0069645B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</w:r>
      <w:r>
        <w:tab/>
      </w:r>
      <w:r>
        <w:tab/>
      </w:r>
      <w:r>
        <w:tab/>
      </w:r>
      <w:r>
        <w:tab/>
        <w:t xml:space="preserve">       </w:t>
      </w:r>
      <w:r w:rsidR="0090592F">
        <w:t xml:space="preserve"> </w:t>
      </w:r>
      <w:r>
        <w:t>selecionada.</w:t>
      </w:r>
    </w:p>
    <w:p w14:paraId="7EFC5021" w14:textId="759A415C" w:rsidR="007B3F77" w:rsidRDefault="002E759B" w:rsidP="002E759B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 xml:space="preserve">A1.4 </w:t>
      </w:r>
      <w:r w:rsidR="007B3F77" w:rsidRPr="00267728">
        <w:t xml:space="preserve">O Sistema </w:t>
      </w:r>
      <w:r w:rsidR="0069645B">
        <w:t>retorna ao passo 10 do Fluxo principal</w:t>
      </w:r>
      <w:r>
        <w:t>.</w:t>
      </w:r>
    </w:p>
    <w:p w14:paraId="3DC7C379" w14:textId="77777777" w:rsidR="001B74C7" w:rsidRDefault="001B74C7" w:rsidP="002E759B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</w:p>
    <w:p w14:paraId="4935E0B3" w14:textId="1AB6AFB2" w:rsidR="001B74C7" w:rsidRPr="00780A49" w:rsidRDefault="001B74C7" w:rsidP="001B74C7">
      <w:pPr>
        <w:pStyle w:val="Passos"/>
        <w:jc w:val="both"/>
        <w:rPr>
          <w:b/>
        </w:rPr>
      </w:pPr>
      <w:r>
        <w:rPr>
          <w:b/>
        </w:rPr>
        <w:t xml:space="preserve">A.2 </w:t>
      </w:r>
      <w:r w:rsidR="00A72AA3">
        <w:rPr>
          <w:b/>
        </w:rPr>
        <w:t>–</w:t>
      </w:r>
      <w:r w:rsidRPr="002E759B">
        <w:rPr>
          <w:b/>
        </w:rPr>
        <w:t xml:space="preserve"> </w:t>
      </w:r>
      <w:r w:rsidR="00A72AA3">
        <w:rPr>
          <w:b/>
        </w:rPr>
        <w:t>Exclusão Física da Agência Bancária</w:t>
      </w:r>
      <w:r w:rsidRPr="002E759B">
        <w:rPr>
          <w:b/>
        </w:rPr>
        <w:t>.</w:t>
      </w:r>
    </w:p>
    <w:p w14:paraId="7B5F4123" w14:textId="77777777" w:rsidR="0090592F" w:rsidRDefault="001B74C7" w:rsidP="001B74C7">
      <w:pPr>
        <w:pStyle w:val="Subpasso"/>
        <w:tabs>
          <w:tab w:val="clear" w:pos="1134"/>
          <w:tab w:val="left" w:pos="993"/>
        </w:tabs>
        <w:spacing w:after="0"/>
        <w:ind w:left="1135" w:hanging="454"/>
        <w:jc w:val="both"/>
      </w:pPr>
      <w:r>
        <w:tab/>
        <w:t>A2.</w:t>
      </w:r>
      <w:r w:rsidRPr="00267728">
        <w:t>1</w:t>
      </w:r>
      <w:r>
        <w:t xml:space="preserve">. Após o passo 6, do fluxo principal, o usuário seleciona excluir uma agência da </w:t>
      </w:r>
      <w:r w:rsidR="0090592F">
        <w:t xml:space="preserve">   </w:t>
      </w:r>
    </w:p>
    <w:p w14:paraId="11314A27" w14:textId="511158E9" w:rsidR="001B74C7" w:rsidRDefault="0090592F" w:rsidP="001B74C7">
      <w:pPr>
        <w:pStyle w:val="Subpasso"/>
        <w:tabs>
          <w:tab w:val="clear" w:pos="1134"/>
          <w:tab w:val="left" w:pos="993"/>
        </w:tabs>
        <w:spacing w:after="0"/>
        <w:ind w:left="1135" w:hanging="454"/>
        <w:jc w:val="both"/>
      </w:pPr>
      <w:r>
        <w:t xml:space="preserve">                </w:t>
      </w:r>
      <w:r w:rsidR="005250DD">
        <w:t>Lista</w:t>
      </w:r>
      <w:r w:rsidR="001B74C7">
        <w:t xml:space="preserve"> de agências cadastradas.</w:t>
      </w:r>
    </w:p>
    <w:p w14:paraId="253046F0" w14:textId="2470BB36" w:rsidR="00320736" w:rsidRDefault="00320736" w:rsidP="001B74C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>A</w:t>
      </w:r>
      <w:r w:rsidR="00DB7337">
        <w:t xml:space="preserve">2.2 O sistema exige a mensagem: </w:t>
      </w:r>
      <w:r w:rsidR="00DB7337" w:rsidRPr="00563C13">
        <w:rPr>
          <w:u w:val="single"/>
        </w:rPr>
        <w:t>ARRMSG09</w:t>
      </w:r>
      <w:r w:rsidR="00DB7337">
        <w:rPr>
          <w:u w:val="single"/>
        </w:rPr>
        <w:t>54</w:t>
      </w:r>
    </w:p>
    <w:p w14:paraId="49BE343A" w14:textId="7CDA2BD6" w:rsidR="00320736" w:rsidRDefault="00320736" w:rsidP="001B74C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>A2.3 O Usuário confirma a exclusão da Agência.</w:t>
      </w:r>
    </w:p>
    <w:p w14:paraId="2AF67D4E" w14:textId="13B73438" w:rsidR="001B74C7" w:rsidRDefault="00320736" w:rsidP="001B74C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 xml:space="preserve">A2.4 </w:t>
      </w:r>
      <w:r w:rsidR="001B74C7">
        <w:t>O sistema verifica se pode ser realizada a exclusão física da agência bancária.</w:t>
      </w:r>
    </w:p>
    <w:p w14:paraId="12250CAD" w14:textId="754DE33A" w:rsidR="001B74C7" w:rsidRDefault="001B74C7" w:rsidP="001B74C7">
      <w:pPr>
        <w:pStyle w:val="Passos"/>
        <w:jc w:val="both"/>
        <w:rPr>
          <w:b/>
        </w:rPr>
      </w:pPr>
      <w:r>
        <w:rPr>
          <w:b/>
        </w:rPr>
        <w:tab/>
      </w:r>
      <w:r>
        <w:rPr>
          <w:b/>
        </w:rPr>
        <w:tab/>
        <w:t xml:space="preserve">    </w:t>
      </w:r>
      <w:r w:rsidR="0090592F">
        <w:rPr>
          <w:b/>
        </w:rPr>
        <w:t xml:space="preserve"> </w:t>
      </w:r>
      <w:r w:rsidR="00A72AA3">
        <w:rPr>
          <w:b/>
        </w:rPr>
        <w:t>A3</w:t>
      </w:r>
      <w:r w:rsidRPr="002E759B">
        <w:rPr>
          <w:b/>
        </w:rPr>
        <w:t xml:space="preserve"> - </w:t>
      </w:r>
      <w:r w:rsidR="005250DD">
        <w:rPr>
          <w:b/>
        </w:rPr>
        <w:t>Exclusão</w:t>
      </w:r>
      <w:r w:rsidRPr="002E759B">
        <w:rPr>
          <w:b/>
        </w:rPr>
        <w:t xml:space="preserve"> </w:t>
      </w:r>
      <w:r w:rsidR="00A72AA3">
        <w:rPr>
          <w:b/>
        </w:rPr>
        <w:t>Lógica da Agência</w:t>
      </w:r>
      <w:r w:rsidR="005250DD">
        <w:rPr>
          <w:b/>
        </w:rPr>
        <w:t xml:space="preserve"> Bancária</w:t>
      </w:r>
      <w:r w:rsidRPr="002E759B">
        <w:rPr>
          <w:b/>
        </w:rPr>
        <w:t>.</w:t>
      </w:r>
    </w:p>
    <w:p w14:paraId="0ED53A75" w14:textId="54B0CDB8" w:rsidR="00320736" w:rsidRPr="00CA0049" w:rsidRDefault="00320736" w:rsidP="00320736">
      <w:pPr>
        <w:rPr>
          <w:b/>
          <w:lang w:val="pt-BR"/>
        </w:rPr>
      </w:pPr>
      <w:r w:rsidRPr="00C73C08">
        <w:rPr>
          <w:b/>
          <w:lang w:val="pt-BR"/>
        </w:rPr>
        <w:tab/>
      </w:r>
      <w:r w:rsidRPr="00C73C08">
        <w:rPr>
          <w:b/>
          <w:lang w:val="pt-BR"/>
        </w:rPr>
        <w:tab/>
        <w:t xml:space="preserve">     </w:t>
      </w:r>
      <w:r w:rsidRPr="00C73C08">
        <w:rPr>
          <w:lang w:val="pt-BR"/>
        </w:rPr>
        <w:tab/>
        <w:t xml:space="preserve">           </w:t>
      </w:r>
      <w:r w:rsidR="00C73C08">
        <w:rPr>
          <w:b/>
          <w:lang w:val="pt-BR"/>
        </w:rPr>
        <w:t>AR</w:t>
      </w:r>
      <w:r w:rsidR="00DB7337">
        <w:rPr>
          <w:b/>
          <w:lang w:val="pt-BR"/>
        </w:rPr>
        <w:t>R</w:t>
      </w:r>
      <w:r w:rsidR="00C73C08">
        <w:rPr>
          <w:b/>
          <w:lang w:val="pt-BR"/>
        </w:rPr>
        <w:t>R</w:t>
      </w:r>
      <w:r>
        <w:rPr>
          <w:b/>
          <w:lang w:val="pt-BR"/>
        </w:rPr>
        <w:t>N0</w:t>
      </w:r>
      <w:r w:rsidR="00DB7337">
        <w:rPr>
          <w:b/>
          <w:lang w:val="pt-BR"/>
        </w:rPr>
        <w:t>9</w:t>
      </w:r>
      <w:r>
        <w:rPr>
          <w:b/>
          <w:lang w:val="pt-BR"/>
        </w:rPr>
        <w:t>22</w:t>
      </w:r>
      <w:r w:rsidRPr="00CA0049">
        <w:rPr>
          <w:b/>
          <w:lang w:val="pt-BR"/>
        </w:rPr>
        <w:t xml:space="preserve"> </w:t>
      </w:r>
      <w:r w:rsidR="00DB7337">
        <w:rPr>
          <w:b/>
          <w:lang w:val="pt-BR"/>
        </w:rPr>
        <w:t>-</w:t>
      </w:r>
      <w:r w:rsidRPr="00CA0049">
        <w:rPr>
          <w:b/>
          <w:lang w:val="pt-BR"/>
        </w:rPr>
        <w:t xml:space="preserve"> Excluir </w:t>
      </w:r>
      <w:r>
        <w:rPr>
          <w:b/>
          <w:lang w:val="pt-BR"/>
        </w:rPr>
        <w:t>Agência Bancária</w:t>
      </w:r>
    </w:p>
    <w:p w14:paraId="7F7E0B1D" w14:textId="495607F9" w:rsidR="0090592F" w:rsidRDefault="00780266" w:rsidP="001B74C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>A2.5</w:t>
      </w:r>
      <w:r w:rsidR="001B74C7">
        <w:t xml:space="preserve"> O sistema verifica que pode ser realizada a exclusão física da agência e exibe a </w:t>
      </w:r>
      <w:r w:rsidR="0090592F">
        <w:t xml:space="preserve"> </w:t>
      </w:r>
    </w:p>
    <w:p w14:paraId="3FAE9B04" w14:textId="3869A331" w:rsidR="001B74C7" w:rsidRDefault="0090592F" w:rsidP="001B74C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 xml:space="preserve">                </w:t>
      </w:r>
      <w:r w:rsidR="005250DD">
        <w:t>mensagem</w:t>
      </w:r>
      <w:r w:rsidR="001B74C7">
        <w:t xml:space="preserve">: </w:t>
      </w:r>
      <w:r w:rsidR="00C73C08" w:rsidRPr="00563C13">
        <w:rPr>
          <w:u w:val="single"/>
        </w:rPr>
        <w:t>ARRMSG09</w:t>
      </w:r>
      <w:r w:rsidR="00A72AA3" w:rsidRPr="00563C13">
        <w:rPr>
          <w:u w:val="single"/>
        </w:rPr>
        <w:t>11</w:t>
      </w:r>
    </w:p>
    <w:p w14:paraId="42110986" w14:textId="3EFEF963" w:rsidR="001B74C7" w:rsidRDefault="00780266" w:rsidP="00320736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>A2.6</w:t>
      </w:r>
      <w:r w:rsidR="001B74C7">
        <w:t xml:space="preserve"> </w:t>
      </w:r>
      <w:r w:rsidR="001B74C7" w:rsidRPr="00267728">
        <w:t xml:space="preserve">O Sistema </w:t>
      </w:r>
      <w:r w:rsidR="001B74C7">
        <w:t xml:space="preserve">atualiza a lista de agências bancárias </w:t>
      </w:r>
      <w:r w:rsidR="00320736">
        <w:t>cadastradas</w:t>
      </w:r>
    </w:p>
    <w:p w14:paraId="5652C9B1" w14:textId="08BCA139" w:rsidR="00320736" w:rsidRDefault="00320736" w:rsidP="001B74C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</w:r>
      <w:r w:rsidR="00780266">
        <w:t>A2.7</w:t>
      </w:r>
      <w:r>
        <w:t xml:space="preserve"> O sistema retorna ao passo 6 do Fluxo Principal.</w:t>
      </w:r>
    </w:p>
    <w:p w14:paraId="1724D7F5" w14:textId="77777777" w:rsidR="0090592F" w:rsidRDefault="0090592F" w:rsidP="001B74C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</w:p>
    <w:p w14:paraId="1D8A026A" w14:textId="6A44DBA9" w:rsidR="0090592F" w:rsidRPr="00780A49" w:rsidRDefault="0090592F" w:rsidP="0090592F">
      <w:pPr>
        <w:pStyle w:val="Passos"/>
        <w:ind w:left="0"/>
        <w:jc w:val="both"/>
        <w:rPr>
          <w:b/>
        </w:rPr>
      </w:pPr>
      <w:r>
        <w:rPr>
          <w:b/>
        </w:rPr>
        <w:tab/>
        <w:t xml:space="preserve">    A3</w:t>
      </w:r>
      <w:r w:rsidRPr="002E759B">
        <w:rPr>
          <w:b/>
        </w:rPr>
        <w:t xml:space="preserve"> </w:t>
      </w:r>
      <w:r w:rsidR="00C26F07">
        <w:rPr>
          <w:b/>
        </w:rPr>
        <w:t>–</w:t>
      </w:r>
      <w:r w:rsidRPr="002E759B">
        <w:rPr>
          <w:b/>
        </w:rPr>
        <w:t xml:space="preserve"> </w:t>
      </w:r>
      <w:r w:rsidR="00C26F07">
        <w:rPr>
          <w:b/>
        </w:rPr>
        <w:t xml:space="preserve">Exclusão </w:t>
      </w:r>
      <w:r>
        <w:rPr>
          <w:b/>
        </w:rPr>
        <w:t>Lógica da Agência</w:t>
      </w:r>
      <w:r w:rsidR="005250DD">
        <w:rPr>
          <w:b/>
        </w:rPr>
        <w:t xml:space="preserve"> Bancária</w:t>
      </w:r>
      <w:r w:rsidRPr="002E759B">
        <w:rPr>
          <w:b/>
        </w:rPr>
        <w:t>.</w:t>
      </w:r>
    </w:p>
    <w:p w14:paraId="628A7E51" w14:textId="2C1C6D3B" w:rsidR="005250DD" w:rsidRDefault="005250DD" w:rsidP="005250DD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>A3.1 O sistema verifica não pode ser realizada a exclusão física da agência bancária.</w:t>
      </w:r>
    </w:p>
    <w:p w14:paraId="1ABEF686" w14:textId="5728A051" w:rsidR="005250DD" w:rsidRDefault="005250DD" w:rsidP="005250DD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 xml:space="preserve">A3.2 O Sistema exibe a mensagem: </w:t>
      </w:r>
      <w:r w:rsidR="00C73C08" w:rsidRPr="00563C13">
        <w:rPr>
          <w:u w:val="single"/>
        </w:rPr>
        <w:t>ARRMSG09</w:t>
      </w:r>
      <w:r w:rsidRPr="00563C13">
        <w:rPr>
          <w:u w:val="single"/>
        </w:rPr>
        <w:t>12</w:t>
      </w:r>
    </w:p>
    <w:p w14:paraId="59C577DD" w14:textId="2CF43358" w:rsidR="005250DD" w:rsidRDefault="005250DD" w:rsidP="00780266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 xml:space="preserve">A3.3 </w:t>
      </w:r>
      <w:r w:rsidRPr="00267728">
        <w:t xml:space="preserve">O Sistema </w:t>
      </w:r>
      <w:r>
        <w:t>atualiza a lista de</w:t>
      </w:r>
      <w:r w:rsidR="00780266">
        <w:t xml:space="preserve"> agências bancárias cadastradas.</w:t>
      </w:r>
    </w:p>
    <w:p w14:paraId="0F4A3587" w14:textId="2F628366" w:rsidR="00780266" w:rsidRDefault="00780266" w:rsidP="00780266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ab/>
        <w:t>A3.4 O sistema retorna ao passo 6 do fluxo principal.</w:t>
      </w:r>
    </w:p>
    <w:p w14:paraId="7B7DA0AD" w14:textId="77777777" w:rsidR="0090592F" w:rsidRDefault="0090592F" w:rsidP="001B74C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</w:p>
    <w:p w14:paraId="6B0C12B0" w14:textId="513CA471" w:rsidR="001B74C7" w:rsidRPr="00267728" w:rsidRDefault="001B74C7" w:rsidP="002E759B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</w:p>
    <w:p w14:paraId="458E2DFE" w14:textId="3992F877" w:rsidR="00643345" w:rsidRPr="00320736" w:rsidRDefault="007B3F77" w:rsidP="00320736">
      <w:pPr>
        <w:pStyle w:val="Ttulo2"/>
        <w:rPr>
          <w:lang w:val="pt-BR"/>
        </w:rPr>
      </w:pPr>
      <w:bookmarkStart w:id="22" w:name="_Toc447272872"/>
      <w:r w:rsidRPr="00267728">
        <w:rPr>
          <w:lang w:val="pt-BR"/>
        </w:rPr>
        <w:t>Fluxos de Exceção</w:t>
      </w:r>
      <w:bookmarkEnd w:id="19"/>
      <w:bookmarkEnd w:id="22"/>
    </w:p>
    <w:p w14:paraId="5103986D" w14:textId="77777777" w:rsidR="00780266" w:rsidRPr="00780266" w:rsidRDefault="00780266" w:rsidP="00780266">
      <w:pPr>
        <w:rPr>
          <w:b/>
          <w:lang w:val="pt-BR"/>
        </w:rPr>
      </w:pPr>
      <w:r w:rsidRPr="00780266">
        <w:rPr>
          <w:b/>
          <w:lang w:val="pt-BR"/>
        </w:rPr>
        <w:t>E1 – Verificar Campos Obrigatórios</w:t>
      </w:r>
    </w:p>
    <w:p w14:paraId="6D882038" w14:textId="5AE9F1B8" w:rsidR="00780266" w:rsidRDefault="008537DA" w:rsidP="00780266">
      <w:pPr>
        <w:rPr>
          <w:lang w:val="pt-BR"/>
        </w:rPr>
      </w:pPr>
      <w:r w:rsidRPr="008537DA">
        <w:rPr>
          <w:lang w:val="pt-BR"/>
        </w:rPr>
        <w:t>E1.1.</w:t>
      </w:r>
      <w:r>
        <w:rPr>
          <w:lang w:val="pt-BR"/>
        </w:rPr>
        <w:t xml:space="preserve"> O sistema verifica que nem todos os campos obrigatórios foram informados.</w:t>
      </w:r>
    </w:p>
    <w:p w14:paraId="214B257D" w14:textId="6B4A3501" w:rsidR="008537DA" w:rsidRDefault="008537DA" w:rsidP="00780266">
      <w:pPr>
        <w:rPr>
          <w:lang w:val="pt-BR"/>
        </w:rPr>
      </w:pPr>
      <w:r>
        <w:rPr>
          <w:lang w:val="pt-BR"/>
        </w:rPr>
        <w:t xml:space="preserve">E1.2 O sistema exibe a mensagem: </w:t>
      </w:r>
      <w:r w:rsidR="00C73C08" w:rsidRPr="00563C13">
        <w:rPr>
          <w:u w:val="single"/>
          <w:lang w:val="pt-BR"/>
        </w:rPr>
        <w:t>ARRMSG09</w:t>
      </w:r>
      <w:r w:rsidRPr="00563C13">
        <w:rPr>
          <w:u w:val="single"/>
          <w:lang w:val="pt-BR"/>
        </w:rPr>
        <w:t>07</w:t>
      </w:r>
    </w:p>
    <w:p w14:paraId="5BEAFA5B" w14:textId="10B3834C" w:rsidR="008537DA" w:rsidRDefault="008537DA" w:rsidP="00780266">
      <w:pPr>
        <w:rPr>
          <w:lang w:val="pt-BR"/>
        </w:rPr>
      </w:pPr>
      <w:r>
        <w:rPr>
          <w:lang w:val="pt-BR"/>
        </w:rPr>
        <w:t>E1.3 O sistema retorna ao passo 9 do fluxo principal.</w:t>
      </w:r>
    </w:p>
    <w:p w14:paraId="705628DA" w14:textId="77777777" w:rsidR="008537DA" w:rsidRPr="008537DA" w:rsidRDefault="008537DA" w:rsidP="00780266">
      <w:pPr>
        <w:rPr>
          <w:lang w:val="pt-BR"/>
        </w:rPr>
      </w:pPr>
    </w:p>
    <w:p w14:paraId="11FB63EB" w14:textId="77777777" w:rsidR="00780266" w:rsidRPr="00780266" w:rsidRDefault="00780266" w:rsidP="00780266">
      <w:pPr>
        <w:rPr>
          <w:b/>
          <w:lang w:val="pt-BR"/>
        </w:rPr>
      </w:pPr>
      <w:r w:rsidRPr="00780266">
        <w:rPr>
          <w:b/>
          <w:lang w:val="pt-BR"/>
        </w:rPr>
        <w:t>E2 – Verificar Número e Digito da Agência Nova</w:t>
      </w:r>
    </w:p>
    <w:p w14:paraId="10495BBB" w14:textId="38644775" w:rsidR="008537DA" w:rsidRDefault="008B678A" w:rsidP="008537DA">
      <w:pPr>
        <w:rPr>
          <w:lang w:val="pt-BR"/>
        </w:rPr>
      </w:pPr>
      <w:r>
        <w:rPr>
          <w:lang w:val="pt-BR"/>
        </w:rPr>
        <w:t>E2</w:t>
      </w:r>
      <w:r w:rsidR="008537DA" w:rsidRPr="008537DA">
        <w:rPr>
          <w:lang w:val="pt-BR"/>
        </w:rPr>
        <w:t>.1.</w:t>
      </w:r>
      <w:r w:rsidR="008537DA">
        <w:rPr>
          <w:lang w:val="pt-BR"/>
        </w:rPr>
        <w:t xml:space="preserve"> O sistema verifica que o número da Agência e Digito já foram cadastrados.</w:t>
      </w:r>
    </w:p>
    <w:p w14:paraId="6950BE11" w14:textId="709C494B" w:rsidR="008537DA" w:rsidRDefault="008B678A" w:rsidP="008537DA">
      <w:pPr>
        <w:rPr>
          <w:lang w:val="pt-BR"/>
        </w:rPr>
      </w:pPr>
      <w:r>
        <w:rPr>
          <w:lang w:val="pt-BR"/>
        </w:rPr>
        <w:t>E2</w:t>
      </w:r>
      <w:r w:rsidR="008537DA">
        <w:rPr>
          <w:lang w:val="pt-BR"/>
        </w:rPr>
        <w:t xml:space="preserve">.2 O sistema exibe a mensagem: </w:t>
      </w:r>
      <w:r w:rsidR="00C73C08" w:rsidRPr="00563C13">
        <w:rPr>
          <w:u w:val="single"/>
          <w:lang w:val="pt-BR"/>
        </w:rPr>
        <w:t>ARRMSG09</w:t>
      </w:r>
      <w:r w:rsidR="008537DA" w:rsidRPr="00563C13">
        <w:rPr>
          <w:u w:val="single"/>
          <w:lang w:val="pt-BR"/>
        </w:rPr>
        <w:t>14</w:t>
      </w:r>
    </w:p>
    <w:p w14:paraId="599887A9" w14:textId="1C114F35" w:rsidR="008537DA" w:rsidRDefault="008B678A" w:rsidP="008537DA">
      <w:pPr>
        <w:rPr>
          <w:lang w:val="pt-BR"/>
        </w:rPr>
      </w:pPr>
      <w:r>
        <w:rPr>
          <w:lang w:val="pt-BR"/>
        </w:rPr>
        <w:t>E2</w:t>
      </w:r>
      <w:r w:rsidR="008537DA">
        <w:rPr>
          <w:lang w:val="pt-BR"/>
        </w:rPr>
        <w:t>.3 O sistema retorna ao passo 9 do fluxo principal.</w:t>
      </w:r>
    </w:p>
    <w:p w14:paraId="6A6C7973" w14:textId="77777777" w:rsidR="008B678A" w:rsidRDefault="008B678A" w:rsidP="00780266">
      <w:pPr>
        <w:rPr>
          <w:b/>
          <w:lang w:val="pt-BR"/>
        </w:rPr>
      </w:pPr>
    </w:p>
    <w:p w14:paraId="7434EB6F" w14:textId="77777777" w:rsidR="00780266" w:rsidRPr="00780266" w:rsidRDefault="00780266" w:rsidP="00780266">
      <w:pPr>
        <w:rPr>
          <w:b/>
          <w:lang w:val="pt-BR"/>
        </w:rPr>
      </w:pPr>
      <w:r w:rsidRPr="00780266">
        <w:rPr>
          <w:b/>
          <w:lang w:val="pt-BR"/>
        </w:rPr>
        <w:t>E3 – Verificar CNPJ Informado</w:t>
      </w:r>
    </w:p>
    <w:p w14:paraId="5E7C1960" w14:textId="4C6F70D5" w:rsidR="008B678A" w:rsidRDefault="008B678A" w:rsidP="008B678A">
      <w:pPr>
        <w:rPr>
          <w:lang w:val="pt-BR"/>
        </w:rPr>
      </w:pPr>
      <w:r>
        <w:rPr>
          <w:lang w:val="pt-BR"/>
        </w:rPr>
        <w:t>E3</w:t>
      </w:r>
      <w:r w:rsidRPr="008537DA">
        <w:rPr>
          <w:lang w:val="pt-BR"/>
        </w:rPr>
        <w:t>.1.</w:t>
      </w:r>
      <w:r>
        <w:rPr>
          <w:lang w:val="pt-BR"/>
        </w:rPr>
        <w:t xml:space="preserve"> O sistema verifica que o CNPJ informado já foi relacionado em outra Agência.</w:t>
      </w:r>
    </w:p>
    <w:p w14:paraId="59E66798" w14:textId="4ECE3086" w:rsidR="008B678A" w:rsidRDefault="008B678A" w:rsidP="008B678A">
      <w:pPr>
        <w:rPr>
          <w:lang w:val="pt-BR"/>
        </w:rPr>
      </w:pPr>
      <w:r>
        <w:rPr>
          <w:lang w:val="pt-BR"/>
        </w:rPr>
        <w:t xml:space="preserve">E3.2 O sistema exibe a mensagem: </w:t>
      </w:r>
      <w:r w:rsidR="00C73C08" w:rsidRPr="00563C13">
        <w:rPr>
          <w:u w:val="single"/>
          <w:lang w:val="pt-BR"/>
        </w:rPr>
        <w:t>ARRMSG09</w:t>
      </w:r>
      <w:r w:rsidRPr="00563C13">
        <w:rPr>
          <w:u w:val="single"/>
          <w:lang w:val="pt-BR"/>
        </w:rPr>
        <w:t>15</w:t>
      </w:r>
      <w:r>
        <w:rPr>
          <w:lang w:val="pt-BR"/>
        </w:rPr>
        <w:t>.</w:t>
      </w:r>
    </w:p>
    <w:p w14:paraId="77210563" w14:textId="6FB4381C" w:rsidR="008B678A" w:rsidRDefault="008B678A" w:rsidP="008B678A">
      <w:pPr>
        <w:rPr>
          <w:lang w:val="pt-BR"/>
        </w:rPr>
      </w:pPr>
      <w:r>
        <w:rPr>
          <w:lang w:val="pt-BR"/>
        </w:rPr>
        <w:t>E3.3 O sistema retorna ao passo 9 do fluxo principal.</w:t>
      </w:r>
    </w:p>
    <w:p w14:paraId="7C99B38A" w14:textId="77777777" w:rsidR="00780266" w:rsidRDefault="00780266" w:rsidP="00780266">
      <w:pPr>
        <w:rPr>
          <w:b/>
          <w:lang w:val="pt-BR"/>
        </w:rPr>
      </w:pPr>
    </w:p>
    <w:p w14:paraId="2D3902F4" w14:textId="77777777" w:rsidR="00780266" w:rsidRPr="00780266" w:rsidRDefault="00780266" w:rsidP="00780266">
      <w:pPr>
        <w:rPr>
          <w:b/>
          <w:lang w:val="pt-BR"/>
        </w:rPr>
      </w:pPr>
      <w:r w:rsidRPr="00780266">
        <w:rPr>
          <w:b/>
          <w:lang w:val="pt-BR"/>
        </w:rPr>
        <w:t>E4 – Verificar Agência Centralizadora</w:t>
      </w:r>
    </w:p>
    <w:p w14:paraId="0C110878" w14:textId="506AB0E1" w:rsidR="008B678A" w:rsidRDefault="008B678A" w:rsidP="008B678A">
      <w:pPr>
        <w:rPr>
          <w:lang w:val="pt-BR"/>
        </w:rPr>
      </w:pPr>
      <w:r>
        <w:rPr>
          <w:lang w:val="pt-BR"/>
        </w:rPr>
        <w:t>E4</w:t>
      </w:r>
      <w:r w:rsidRPr="008537DA">
        <w:rPr>
          <w:lang w:val="pt-BR"/>
        </w:rPr>
        <w:t>.1.</w:t>
      </w:r>
      <w:r>
        <w:rPr>
          <w:lang w:val="pt-BR"/>
        </w:rPr>
        <w:t xml:space="preserve"> O sistema verifica que já foi relacionado uma outra Agência como Agência </w:t>
      </w:r>
    </w:p>
    <w:p w14:paraId="321853C4" w14:textId="56B6394B" w:rsidR="008B678A" w:rsidRDefault="008B678A" w:rsidP="008B678A">
      <w:pPr>
        <w:rPr>
          <w:lang w:val="pt-BR"/>
        </w:rPr>
      </w:pPr>
      <w:r>
        <w:rPr>
          <w:lang w:val="pt-BR"/>
        </w:rPr>
        <w:t xml:space="preserve">         Centralizadora para o Banco Selecionado.</w:t>
      </w:r>
    </w:p>
    <w:p w14:paraId="6A5254A7" w14:textId="416315A3" w:rsidR="008B678A" w:rsidRDefault="008B678A" w:rsidP="008B678A">
      <w:pPr>
        <w:rPr>
          <w:lang w:val="pt-BR"/>
        </w:rPr>
      </w:pPr>
      <w:r>
        <w:rPr>
          <w:lang w:val="pt-BR"/>
        </w:rPr>
        <w:t xml:space="preserve">E4.2 O sistema exibe a mensagem: </w:t>
      </w:r>
      <w:r w:rsidR="00C73C08" w:rsidRPr="00563C13">
        <w:rPr>
          <w:u w:val="single"/>
          <w:lang w:val="pt-BR"/>
        </w:rPr>
        <w:t>ARRMSG09</w:t>
      </w:r>
      <w:r w:rsidRPr="00563C13">
        <w:rPr>
          <w:u w:val="single"/>
          <w:lang w:val="pt-BR"/>
        </w:rPr>
        <w:t>16</w:t>
      </w:r>
      <w:r>
        <w:rPr>
          <w:lang w:val="pt-BR"/>
        </w:rPr>
        <w:t>.</w:t>
      </w:r>
    </w:p>
    <w:p w14:paraId="73866B53" w14:textId="3C279E5E" w:rsidR="008B678A" w:rsidRDefault="008B678A" w:rsidP="008B678A">
      <w:pPr>
        <w:rPr>
          <w:lang w:val="pt-BR"/>
        </w:rPr>
      </w:pPr>
      <w:r>
        <w:rPr>
          <w:lang w:val="pt-BR"/>
        </w:rPr>
        <w:t>E4.3 O sistema retorna ao passo 9 do fluxo principal.</w:t>
      </w:r>
    </w:p>
    <w:p w14:paraId="2F89ACDF" w14:textId="77777777" w:rsidR="00780266" w:rsidRDefault="00780266" w:rsidP="00780266">
      <w:pPr>
        <w:rPr>
          <w:b/>
          <w:lang w:val="pt-BR"/>
        </w:rPr>
      </w:pPr>
    </w:p>
    <w:p w14:paraId="7F330767" w14:textId="77777777" w:rsidR="00780266" w:rsidRDefault="00780266" w:rsidP="00780266">
      <w:pPr>
        <w:rPr>
          <w:b/>
          <w:lang w:val="pt-BR"/>
        </w:rPr>
      </w:pPr>
      <w:r w:rsidRPr="00780266">
        <w:rPr>
          <w:b/>
          <w:lang w:val="pt-BR"/>
        </w:rPr>
        <w:t>E5 – Verifica Duplicidade na Lista de Agência Adicionadas</w:t>
      </w:r>
    </w:p>
    <w:p w14:paraId="7DA0F4BC" w14:textId="77777777" w:rsidR="008B678A" w:rsidRDefault="008B678A" w:rsidP="008B678A">
      <w:pPr>
        <w:rPr>
          <w:lang w:val="pt-BR"/>
        </w:rPr>
      </w:pPr>
      <w:r>
        <w:rPr>
          <w:lang w:val="pt-BR"/>
        </w:rPr>
        <w:t>E5</w:t>
      </w:r>
      <w:r w:rsidRPr="008537DA">
        <w:rPr>
          <w:lang w:val="pt-BR"/>
        </w:rPr>
        <w:t>.1.</w:t>
      </w:r>
      <w:r>
        <w:rPr>
          <w:lang w:val="pt-BR"/>
        </w:rPr>
        <w:t xml:space="preserve"> O sistema verifica que já foi relacionado o mesmo Número de Agência e </w:t>
      </w:r>
    </w:p>
    <w:p w14:paraId="067F5874" w14:textId="3E7C7B8D" w:rsidR="008B678A" w:rsidRDefault="008B678A" w:rsidP="008B678A">
      <w:pPr>
        <w:ind w:left="681" w:firstLine="1"/>
        <w:rPr>
          <w:lang w:val="pt-BR"/>
        </w:rPr>
      </w:pPr>
      <w:r>
        <w:rPr>
          <w:lang w:val="pt-BR"/>
        </w:rPr>
        <w:t xml:space="preserve">         Digito na Lista de como Agências Adicionadas. </w:t>
      </w:r>
    </w:p>
    <w:p w14:paraId="344F161B" w14:textId="285C13AA" w:rsidR="008B678A" w:rsidRDefault="008B678A" w:rsidP="008B678A">
      <w:pPr>
        <w:rPr>
          <w:lang w:val="pt-BR"/>
        </w:rPr>
      </w:pPr>
      <w:r>
        <w:rPr>
          <w:lang w:val="pt-BR"/>
        </w:rPr>
        <w:t xml:space="preserve">E5.2 O sistema exibe a mensagem: </w:t>
      </w:r>
      <w:r w:rsidR="00C73C08" w:rsidRPr="00563C13">
        <w:rPr>
          <w:u w:val="single"/>
          <w:lang w:val="pt-BR"/>
        </w:rPr>
        <w:t>ARRMSG09</w:t>
      </w:r>
      <w:r w:rsidRPr="00563C13">
        <w:rPr>
          <w:u w:val="single"/>
          <w:lang w:val="pt-BR"/>
        </w:rPr>
        <w:t>17</w:t>
      </w:r>
      <w:r>
        <w:rPr>
          <w:lang w:val="pt-BR"/>
        </w:rPr>
        <w:t>.</w:t>
      </w:r>
    </w:p>
    <w:p w14:paraId="4FB9A4AD" w14:textId="169D0905" w:rsidR="00780266" w:rsidRDefault="008B678A" w:rsidP="008B678A">
      <w:pPr>
        <w:rPr>
          <w:lang w:val="pt-BR"/>
        </w:rPr>
      </w:pPr>
      <w:r>
        <w:rPr>
          <w:lang w:val="pt-BR"/>
        </w:rPr>
        <w:t>E5.3 O sistema retorna ao passo 9 do fluxo principal.</w:t>
      </w:r>
    </w:p>
    <w:p w14:paraId="21519FAF" w14:textId="77777777" w:rsidR="008B678A" w:rsidRDefault="008B678A" w:rsidP="008B678A">
      <w:pPr>
        <w:rPr>
          <w:lang w:val="pt-BR"/>
        </w:rPr>
      </w:pPr>
    </w:p>
    <w:p w14:paraId="6D9FEE5C" w14:textId="3A768F50" w:rsidR="00822343" w:rsidRPr="00780266" w:rsidRDefault="00822343" w:rsidP="00822343">
      <w:pPr>
        <w:rPr>
          <w:b/>
          <w:lang w:val="pt-BR"/>
        </w:rPr>
      </w:pPr>
      <w:r w:rsidRPr="00780266">
        <w:rPr>
          <w:b/>
          <w:lang w:val="pt-BR"/>
        </w:rPr>
        <w:t>E</w:t>
      </w:r>
      <w:r>
        <w:rPr>
          <w:b/>
          <w:lang w:val="pt-BR"/>
        </w:rPr>
        <w:t>6</w:t>
      </w:r>
      <w:r w:rsidRPr="00780266">
        <w:rPr>
          <w:b/>
          <w:lang w:val="pt-BR"/>
        </w:rPr>
        <w:t xml:space="preserve"> – Verificar </w:t>
      </w:r>
      <w:r>
        <w:rPr>
          <w:b/>
          <w:lang w:val="pt-BR"/>
        </w:rPr>
        <w:t xml:space="preserve">Raiz do </w:t>
      </w:r>
      <w:r w:rsidRPr="00780266">
        <w:rPr>
          <w:b/>
          <w:lang w:val="pt-BR"/>
        </w:rPr>
        <w:t>CNPJ Informado</w:t>
      </w:r>
    </w:p>
    <w:p w14:paraId="32ADFF89" w14:textId="41E1DD41" w:rsidR="00822343" w:rsidRDefault="00822343" w:rsidP="00822343">
      <w:pPr>
        <w:rPr>
          <w:lang w:val="pt-BR"/>
        </w:rPr>
      </w:pPr>
      <w:r>
        <w:rPr>
          <w:lang w:val="pt-BR"/>
        </w:rPr>
        <w:t>E6</w:t>
      </w:r>
      <w:r w:rsidRPr="008537DA">
        <w:rPr>
          <w:lang w:val="pt-BR"/>
        </w:rPr>
        <w:t>.1.</w:t>
      </w:r>
      <w:r>
        <w:rPr>
          <w:lang w:val="pt-BR"/>
        </w:rPr>
        <w:t xml:space="preserve"> O sistema verifica que já a Raiz do CNPJ informado para o Banco não condiz com a Raiz do CNPJ da Agência.</w:t>
      </w:r>
    </w:p>
    <w:p w14:paraId="67A53338" w14:textId="7E358273" w:rsidR="00822343" w:rsidRDefault="00822343" w:rsidP="00822343">
      <w:pPr>
        <w:rPr>
          <w:lang w:val="pt-BR"/>
        </w:rPr>
      </w:pPr>
      <w:r>
        <w:rPr>
          <w:lang w:val="pt-BR"/>
        </w:rPr>
        <w:t xml:space="preserve">E6.2 O sistema exibe a mensagem: </w:t>
      </w:r>
      <w:r w:rsidR="00C73C08" w:rsidRPr="00563C13">
        <w:rPr>
          <w:u w:val="single"/>
          <w:lang w:val="pt-BR"/>
        </w:rPr>
        <w:t>ARRMSG09</w:t>
      </w:r>
      <w:r w:rsidRPr="00563C13">
        <w:rPr>
          <w:u w:val="single"/>
          <w:lang w:val="pt-BR"/>
        </w:rPr>
        <w:t>52</w:t>
      </w:r>
      <w:r>
        <w:rPr>
          <w:lang w:val="pt-BR"/>
        </w:rPr>
        <w:t>.</w:t>
      </w:r>
    </w:p>
    <w:p w14:paraId="47AACF4C" w14:textId="4E7B5155" w:rsidR="00822343" w:rsidRDefault="00822343" w:rsidP="00822343">
      <w:pPr>
        <w:rPr>
          <w:lang w:val="pt-BR"/>
        </w:rPr>
      </w:pPr>
      <w:r>
        <w:rPr>
          <w:lang w:val="pt-BR"/>
        </w:rPr>
        <w:lastRenderedPageBreak/>
        <w:t>E6.3 O sistema retorna ao passo 9 do fluxo principal.</w:t>
      </w:r>
    </w:p>
    <w:p w14:paraId="5988BBF8" w14:textId="77777777" w:rsidR="00822343" w:rsidRPr="008B678A" w:rsidRDefault="00822343" w:rsidP="008B678A">
      <w:pPr>
        <w:rPr>
          <w:lang w:val="pt-BR"/>
        </w:rPr>
      </w:pPr>
    </w:p>
    <w:p w14:paraId="53EBA6A8" w14:textId="77777777" w:rsidR="007B3F77" w:rsidRPr="00267728" w:rsidRDefault="007B3F77" w:rsidP="007B3F77">
      <w:pPr>
        <w:pStyle w:val="Ttulo2"/>
        <w:rPr>
          <w:lang w:val="pt-BR"/>
        </w:rPr>
      </w:pPr>
      <w:bookmarkStart w:id="23" w:name="_Toc408584583"/>
      <w:bookmarkStart w:id="24" w:name="_Toc447272873"/>
      <w:r w:rsidRPr="00267728">
        <w:rPr>
          <w:lang w:val="pt-BR"/>
        </w:rPr>
        <w:t>Pós-condição</w:t>
      </w:r>
      <w:bookmarkEnd w:id="23"/>
      <w:bookmarkEnd w:id="24"/>
    </w:p>
    <w:p w14:paraId="12654C7B" w14:textId="1774CCA6" w:rsidR="007B3F77" w:rsidRPr="00267728" w:rsidRDefault="002E759B" w:rsidP="007B3F77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>
        <w:rPr>
          <w:rFonts w:asciiTheme="minorHAnsi" w:hAnsiTheme="minorHAnsi"/>
          <w:i w:val="0"/>
          <w:color w:val="auto"/>
          <w:sz w:val="24"/>
          <w:szCs w:val="24"/>
        </w:rPr>
        <w:t>A</w:t>
      </w:r>
      <w:r w:rsidR="007B3F77" w:rsidRPr="00267728">
        <w:rPr>
          <w:rFonts w:asciiTheme="minorHAnsi" w:hAnsiTheme="minorHAnsi"/>
          <w:i w:val="0"/>
          <w:color w:val="auto"/>
          <w:sz w:val="24"/>
          <w:szCs w:val="24"/>
        </w:rPr>
        <w:t>gências registradas na Base de dados. Ag</w:t>
      </w:r>
      <w:r>
        <w:rPr>
          <w:rFonts w:asciiTheme="minorHAnsi" w:hAnsiTheme="minorHAnsi"/>
          <w:i w:val="0"/>
          <w:color w:val="auto"/>
          <w:sz w:val="24"/>
          <w:szCs w:val="24"/>
        </w:rPr>
        <w:t>ências associadas ao Banco</w:t>
      </w:r>
      <w:r w:rsidR="007B3F77" w:rsidRPr="00267728">
        <w:rPr>
          <w:rFonts w:asciiTheme="minorHAnsi" w:hAnsiTheme="minorHAnsi"/>
          <w:i w:val="0"/>
          <w:color w:val="auto"/>
          <w:sz w:val="24"/>
          <w:szCs w:val="24"/>
        </w:rPr>
        <w:t xml:space="preserve"> </w:t>
      </w:r>
      <w:r>
        <w:rPr>
          <w:rFonts w:asciiTheme="minorHAnsi" w:hAnsiTheme="minorHAnsi"/>
          <w:i w:val="0"/>
          <w:color w:val="auto"/>
          <w:sz w:val="24"/>
          <w:szCs w:val="24"/>
        </w:rPr>
        <w:t xml:space="preserve">Selecionado </w:t>
      </w:r>
      <w:r w:rsidR="007B3F77" w:rsidRPr="00267728">
        <w:rPr>
          <w:rFonts w:asciiTheme="minorHAnsi" w:hAnsiTheme="minorHAnsi"/>
          <w:i w:val="0"/>
          <w:color w:val="auto"/>
          <w:sz w:val="24"/>
          <w:szCs w:val="24"/>
        </w:rPr>
        <w:t>e disponíveis para seleção no Sistema de Arrecadação.</w:t>
      </w:r>
    </w:p>
    <w:p w14:paraId="5333CF2B" w14:textId="77777777" w:rsidR="007B3F77" w:rsidRPr="00267728" w:rsidRDefault="007B3F77" w:rsidP="007B3F77">
      <w:pPr>
        <w:pStyle w:val="Ttulo2"/>
        <w:rPr>
          <w:lang w:val="pt-BR"/>
        </w:rPr>
      </w:pPr>
      <w:bookmarkStart w:id="25" w:name="_Toc101248490"/>
      <w:bookmarkStart w:id="26" w:name="_Toc102377895"/>
      <w:bookmarkStart w:id="27" w:name="_Toc408584588"/>
      <w:bookmarkStart w:id="28" w:name="_Toc447272874"/>
      <w:bookmarkEnd w:id="20"/>
      <w:bookmarkEnd w:id="21"/>
      <w:r w:rsidRPr="00267728">
        <w:rPr>
          <w:lang w:val="pt-BR"/>
        </w:rPr>
        <w:t>Requisitos Especiais</w:t>
      </w:r>
      <w:bookmarkEnd w:id="25"/>
      <w:bookmarkEnd w:id="26"/>
      <w:bookmarkEnd w:id="27"/>
      <w:bookmarkEnd w:id="28"/>
    </w:p>
    <w:p w14:paraId="059F7F37" w14:textId="77777777" w:rsidR="007B3F77" w:rsidRPr="00267728" w:rsidRDefault="007B3F77" w:rsidP="007B3F77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267728">
        <w:rPr>
          <w:rFonts w:asciiTheme="minorHAnsi" w:hAnsiTheme="minorHAnsi"/>
          <w:i w:val="0"/>
          <w:color w:val="auto"/>
          <w:sz w:val="24"/>
          <w:szCs w:val="24"/>
        </w:rPr>
        <w:t>Não aplicável.</w:t>
      </w:r>
    </w:p>
    <w:p w14:paraId="52E0053F" w14:textId="77777777" w:rsidR="007B3F77" w:rsidRPr="00267728" w:rsidRDefault="007B3F77" w:rsidP="007B3F77">
      <w:pPr>
        <w:pStyle w:val="Ttulo2"/>
        <w:rPr>
          <w:lang w:val="pt-BR"/>
        </w:rPr>
      </w:pPr>
      <w:bookmarkStart w:id="29" w:name="_Toc447272875"/>
      <w:r w:rsidRPr="00267728">
        <w:rPr>
          <w:lang w:val="pt-BR"/>
        </w:rPr>
        <w:t>Layout das Páginas de Entrada ou Saída</w:t>
      </w:r>
      <w:bookmarkEnd w:id="29"/>
    </w:p>
    <w:p w14:paraId="7736186D" w14:textId="05B6DC4C" w:rsidR="007B3F77" w:rsidRPr="00267728" w:rsidRDefault="00F656DA" w:rsidP="007B3F77">
      <w:pPr>
        <w:rPr>
          <w:lang w:val="pt-BR"/>
        </w:rPr>
      </w:pPr>
      <w:r>
        <w:rPr>
          <w:lang w:val="pt-BR"/>
        </w:rPr>
        <w:t>ARRUC0911PG</w:t>
      </w:r>
      <w:r w:rsidR="007B3F77" w:rsidRPr="00267728">
        <w:rPr>
          <w:lang w:val="pt-BR"/>
        </w:rPr>
        <w:t xml:space="preserve">01 </w:t>
      </w:r>
      <w:r>
        <w:rPr>
          <w:lang w:val="pt-BR"/>
        </w:rPr>
        <w:t>-</w:t>
      </w:r>
      <w:r w:rsidR="007B3F77" w:rsidRPr="00267728">
        <w:rPr>
          <w:lang w:val="pt-BR"/>
        </w:rPr>
        <w:t xml:space="preserve"> </w:t>
      </w:r>
      <w:r w:rsidRPr="00267728">
        <w:rPr>
          <w:lang w:val="pt-BR"/>
        </w:rPr>
        <w:t xml:space="preserve">Bancos </w:t>
      </w:r>
      <w:r>
        <w:rPr>
          <w:lang w:val="pt-BR"/>
        </w:rPr>
        <w:t>e Agências</w:t>
      </w:r>
    </w:p>
    <w:p w14:paraId="715405EE" w14:textId="005B0E11" w:rsidR="007B3F77" w:rsidRPr="00267728" w:rsidRDefault="008A64B9" w:rsidP="007B3F77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F2289FB" wp14:editId="309C89B1">
            <wp:extent cx="5727700" cy="5245100"/>
            <wp:effectExtent l="0" t="0" r="12700" b="12700"/>
            <wp:docPr id="4" name="Imagem 4" descr="../../../../Desktop/Captura%20de%20Tela%202016-03-10%20às%20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Captura%20de%20Tela%202016-03-10%20às%2011.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70E0" w14:textId="675FDE38" w:rsidR="00C66D06" w:rsidRPr="00267728" w:rsidRDefault="00C66D06" w:rsidP="00C66D06">
      <w:pPr>
        <w:jc w:val="center"/>
        <w:rPr>
          <w:lang w:val="pt-BR"/>
        </w:rPr>
      </w:pPr>
      <w:r w:rsidRPr="00267728">
        <w:rPr>
          <w:lang w:val="pt-BR"/>
        </w:rPr>
        <w:t xml:space="preserve">Figura 01 – Aba </w:t>
      </w:r>
      <w:r w:rsidR="00D225C1">
        <w:rPr>
          <w:lang w:val="pt-BR"/>
        </w:rPr>
        <w:t>Agências</w:t>
      </w:r>
    </w:p>
    <w:p w14:paraId="711B0D20" w14:textId="77777777" w:rsidR="007B3F77" w:rsidRPr="00267728" w:rsidRDefault="007B3F77" w:rsidP="007B3F77">
      <w:pPr>
        <w:rPr>
          <w:lang w:val="pt-BR"/>
        </w:rPr>
      </w:pPr>
    </w:p>
    <w:p w14:paraId="0C87C2C4" w14:textId="32D13DFF" w:rsidR="00F656DA" w:rsidRDefault="00F656DA">
      <w:pPr>
        <w:widowControl/>
        <w:autoSpaceDE/>
        <w:autoSpaceDN/>
        <w:spacing w:after="0"/>
        <w:ind w:left="0"/>
        <w:rPr>
          <w:lang w:val="pt-BR"/>
        </w:rPr>
      </w:pPr>
      <w:r>
        <w:rPr>
          <w:lang w:val="pt-BR"/>
        </w:rPr>
        <w:br w:type="page"/>
      </w:r>
    </w:p>
    <w:p w14:paraId="5F2CF251" w14:textId="77777777" w:rsidR="007E17B4" w:rsidRPr="00267728" w:rsidRDefault="007E17B4" w:rsidP="007E17B4">
      <w:pPr>
        <w:rPr>
          <w:lang w:val="pt-BR"/>
        </w:rPr>
      </w:pPr>
      <w:r w:rsidRPr="00267728">
        <w:rPr>
          <w:lang w:val="pt-BR"/>
        </w:rPr>
        <w:lastRenderedPageBreak/>
        <w:t>TABELA – TA_ BANCOS</w:t>
      </w:r>
    </w:p>
    <w:tbl>
      <w:tblPr>
        <w:tblW w:w="8504" w:type="dxa"/>
        <w:tblInd w:w="100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2"/>
        <w:gridCol w:w="3402"/>
      </w:tblGrid>
      <w:tr w:rsidR="007E17B4" w:rsidRPr="00267728" w14:paraId="14D57701" w14:textId="77777777" w:rsidTr="00DB7337"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58EA30" w14:textId="77777777" w:rsidR="007E17B4" w:rsidRPr="00267728" w:rsidRDefault="007E17B4" w:rsidP="00DB7337">
            <w:pPr>
              <w:pStyle w:val="TableHeader"/>
              <w:spacing w:before="0" w:after="0"/>
              <w:ind w:left="0" w:right="0"/>
              <w:rPr>
                <w:b w:val="0"/>
                <w:color w:val="auto"/>
                <w:lang w:val="pt-BR"/>
              </w:rPr>
            </w:pPr>
            <w:r w:rsidRPr="00267728">
              <w:rPr>
                <w:b w:val="0"/>
                <w:color w:val="auto"/>
                <w:lang w:val="pt-BR"/>
              </w:rPr>
              <w:t>Campo da Tabela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1D0855" w14:textId="77777777" w:rsidR="007E17B4" w:rsidRPr="00267728" w:rsidRDefault="007E17B4" w:rsidP="00DB7337">
            <w:pPr>
              <w:pStyle w:val="TableHeader"/>
              <w:spacing w:before="0" w:after="0"/>
              <w:ind w:left="0" w:right="0"/>
              <w:rPr>
                <w:b w:val="0"/>
                <w:color w:val="auto"/>
                <w:lang w:val="pt-BR"/>
              </w:rPr>
            </w:pPr>
            <w:r w:rsidRPr="00267728">
              <w:rPr>
                <w:b w:val="0"/>
                <w:color w:val="auto"/>
                <w:lang w:val="pt-BR"/>
              </w:rPr>
              <w:t>Campo da Aplicação</w:t>
            </w:r>
          </w:p>
        </w:tc>
      </w:tr>
      <w:tr w:rsidR="007E17B4" w:rsidRPr="00267728" w14:paraId="474C304F" w14:textId="77777777" w:rsidTr="00DB7337"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4317D6" w14:textId="77777777" w:rsidR="007E17B4" w:rsidRPr="00267728" w:rsidRDefault="007E17B4" w:rsidP="00DB7337">
            <w:pPr>
              <w:pStyle w:val="TableContent"/>
              <w:spacing w:before="0" w:after="0"/>
              <w:ind w:left="0" w:right="0"/>
              <w:rPr>
                <w:lang w:val="pt-BR"/>
              </w:rPr>
            </w:pPr>
            <w:r w:rsidRPr="00267728">
              <w:rPr>
                <w:lang w:val="pt-BR"/>
              </w:rPr>
              <w:t>ID_BANCO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6489B" w14:textId="77777777" w:rsidR="007E17B4" w:rsidRPr="00267728" w:rsidRDefault="007E17B4" w:rsidP="00DB7337">
            <w:pPr>
              <w:pStyle w:val="TableContent"/>
              <w:spacing w:before="0" w:after="0"/>
              <w:ind w:left="0" w:right="0"/>
              <w:rPr>
                <w:lang w:val="pt-BR"/>
              </w:rPr>
            </w:pPr>
            <w:r w:rsidRPr="00267728">
              <w:rPr>
                <w:lang w:val="pt-BR"/>
              </w:rPr>
              <w:t>Código do Banco Arrecadador</w:t>
            </w:r>
          </w:p>
        </w:tc>
      </w:tr>
      <w:tr w:rsidR="007E17B4" w:rsidRPr="00267728" w14:paraId="1BE0984F" w14:textId="77777777" w:rsidTr="00DB7337"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623E9" w14:textId="77777777" w:rsidR="007E17B4" w:rsidRPr="00267728" w:rsidRDefault="007E17B4" w:rsidP="00DB7337">
            <w:pPr>
              <w:pStyle w:val="TableContent"/>
              <w:spacing w:before="0" w:after="0"/>
              <w:ind w:left="0" w:right="0"/>
              <w:rPr>
                <w:lang w:val="pt-BR"/>
              </w:rPr>
            </w:pPr>
            <w:r w:rsidRPr="00267728">
              <w:rPr>
                <w:lang w:val="pt-BR"/>
              </w:rPr>
              <w:t>NOME_BANCO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C79FD" w14:textId="77777777" w:rsidR="007E17B4" w:rsidRPr="00267728" w:rsidRDefault="007E17B4" w:rsidP="00DB7337">
            <w:pPr>
              <w:pStyle w:val="TableContent"/>
              <w:spacing w:before="0" w:after="0"/>
              <w:ind w:left="0" w:right="0"/>
              <w:rPr>
                <w:lang w:val="pt-BR"/>
              </w:rPr>
            </w:pPr>
            <w:r w:rsidRPr="00267728">
              <w:rPr>
                <w:lang w:val="pt-BR"/>
              </w:rPr>
              <w:t>Nome do Banco</w:t>
            </w:r>
          </w:p>
        </w:tc>
      </w:tr>
      <w:tr w:rsidR="007E17B4" w:rsidRPr="003D0B5F" w14:paraId="0F141CAD" w14:textId="77777777" w:rsidTr="00DB7337"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FC76C" w14:textId="77777777" w:rsidR="007E17B4" w:rsidRPr="00267728" w:rsidRDefault="007E17B4" w:rsidP="00DB7337">
            <w:pPr>
              <w:pStyle w:val="TableContent"/>
              <w:spacing w:before="0" w:after="0"/>
              <w:ind w:left="0" w:right="0"/>
              <w:rPr>
                <w:lang w:val="pt-BR"/>
              </w:rPr>
            </w:pPr>
            <w:r w:rsidRPr="00267728">
              <w:rPr>
                <w:lang w:val="pt-BR"/>
              </w:rPr>
              <w:t>SITUACAO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240F8" w14:textId="77777777" w:rsidR="007E17B4" w:rsidRPr="00267728" w:rsidRDefault="007E17B4" w:rsidP="00DB7337">
            <w:pPr>
              <w:pStyle w:val="TableContent"/>
              <w:spacing w:before="0" w:after="0"/>
              <w:ind w:left="0" w:right="0"/>
              <w:rPr>
                <w:lang w:val="pt-BR"/>
              </w:rPr>
            </w:pPr>
            <w:r w:rsidRPr="00267728">
              <w:rPr>
                <w:lang w:val="pt-BR"/>
              </w:rPr>
              <w:t xml:space="preserve">Situação do Banco </w:t>
            </w:r>
          </w:p>
          <w:p w14:paraId="24132F8E" w14:textId="77777777" w:rsidR="007E17B4" w:rsidRPr="00267728" w:rsidRDefault="007E17B4" w:rsidP="00DB7337">
            <w:pPr>
              <w:pStyle w:val="TableContent"/>
              <w:spacing w:before="0" w:after="0"/>
              <w:ind w:left="0" w:right="0"/>
              <w:rPr>
                <w:lang w:val="pt-BR"/>
              </w:rPr>
            </w:pPr>
            <w:r w:rsidRPr="00267728">
              <w:rPr>
                <w:lang w:val="pt-BR"/>
              </w:rPr>
              <w:t>1- ATIVO, 2- CANCELADO</w:t>
            </w:r>
          </w:p>
        </w:tc>
      </w:tr>
    </w:tbl>
    <w:p w14:paraId="119CD445" w14:textId="77777777" w:rsidR="007E17B4" w:rsidRPr="00267728" w:rsidRDefault="007E17B4" w:rsidP="007B3F77">
      <w:pPr>
        <w:rPr>
          <w:lang w:val="pt-BR"/>
        </w:rPr>
      </w:pPr>
    </w:p>
    <w:p w14:paraId="4888101E" w14:textId="77777777" w:rsidR="007B3F77" w:rsidRPr="00267728" w:rsidRDefault="007E17B4" w:rsidP="007B3F77">
      <w:pPr>
        <w:rPr>
          <w:lang w:val="pt-BR"/>
        </w:rPr>
      </w:pPr>
      <w:r w:rsidRPr="00267728">
        <w:rPr>
          <w:lang w:val="pt-BR"/>
        </w:rPr>
        <w:t>TABELA – TA_ BANCO_ AGENCIAS</w:t>
      </w:r>
    </w:p>
    <w:tbl>
      <w:tblPr>
        <w:tblW w:w="8504" w:type="dxa"/>
        <w:tblInd w:w="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2"/>
        <w:gridCol w:w="3402"/>
      </w:tblGrid>
      <w:tr w:rsidR="00C66D06" w:rsidRPr="00267728" w14:paraId="5205B093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26DF1974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Cs/>
                <w:snapToGrid/>
                <w:color w:val="000000"/>
                <w:sz w:val="18"/>
                <w:szCs w:val="18"/>
                <w:lang w:val="pt-BR" w:eastAsia="pt-BR"/>
              </w:rPr>
            </w:pPr>
            <w:r w:rsidRPr="00267728">
              <w:rPr>
                <w:rFonts w:ascii="Verdana" w:hAnsi="Verdana"/>
                <w:bCs/>
                <w:snapToGrid/>
                <w:color w:val="000000"/>
                <w:sz w:val="18"/>
                <w:szCs w:val="18"/>
                <w:lang w:val="pt-BR" w:eastAsia="pt-BR"/>
              </w:rPr>
              <w:t>CAMPO DA APLICAÇÃO</w:t>
            </w:r>
          </w:p>
        </w:tc>
        <w:tc>
          <w:tcPr>
            <w:tcW w:w="3402" w:type="dxa"/>
          </w:tcPr>
          <w:p w14:paraId="57E046B7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Cs/>
                <w:snapToGrid/>
                <w:color w:val="000000"/>
                <w:sz w:val="18"/>
                <w:szCs w:val="18"/>
                <w:lang w:val="pt-BR" w:eastAsia="pt-BR"/>
              </w:rPr>
            </w:pPr>
            <w:r w:rsidRPr="00267728">
              <w:rPr>
                <w:rFonts w:ascii="Verdana" w:hAnsi="Verdana"/>
                <w:bCs/>
                <w:snapToGrid/>
                <w:color w:val="000000"/>
                <w:sz w:val="18"/>
                <w:szCs w:val="18"/>
                <w:lang w:val="pt-BR" w:eastAsia="pt-BR"/>
              </w:rPr>
              <w:t>CAMPO DA TABELA</w:t>
            </w:r>
          </w:p>
        </w:tc>
      </w:tr>
      <w:tr w:rsidR="00C66D06" w:rsidRPr="00267728" w14:paraId="37D82710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3F53C5ED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Código do Banco Arrecadador</w:t>
            </w:r>
          </w:p>
        </w:tc>
        <w:tc>
          <w:tcPr>
            <w:tcW w:w="3402" w:type="dxa"/>
          </w:tcPr>
          <w:p w14:paraId="0BDCFCBA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7E17B4"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BANCO</w:t>
            </w:r>
          </w:p>
        </w:tc>
      </w:tr>
      <w:tr w:rsidR="00C66D06" w:rsidRPr="00267728" w14:paraId="4D70BC88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7A5F7331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Código da Agência Arrecadadora</w:t>
            </w:r>
          </w:p>
        </w:tc>
        <w:tc>
          <w:tcPr>
            <w:tcW w:w="3402" w:type="dxa"/>
          </w:tcPr>
          <w:p w14:paraId="3AD30B99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7E17B4"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AGENCIA</w:t>
            </w:r>
          </w:p>
        </w:tc>
      </w:tr>
      <w:tr w:rsidR="00C66D06" w:rsidRPr="00267728" w14:paraId="5C102105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78FD7FF9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Digito da Agência</w:t>
            </w:r>
          </w:p>
        </w:tc>
        <w:tc>
          <w:tcPr>
            <w:tcW w:w="3402" w:type="dxa"/>
          </w:tcPr>
          <w:p w14:paraId="30237A1B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DIGITO_AGENCIA</w:t>
            </w:r>
          </w:p>
        </w:tc>
      </w:tr>
      <w:tr w:rsidR="00C66D06" w:rsidRPr="00267728" w14:paraId="0FC364AF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71CF9408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CNPJ da Agência Arrecadadora</w:t>
            </w:r>
          </w:p>
        </w:tc>
        <w:tc>
          <w:tcPr>
            <w:tcW w:w="3402" w:type="dxa"/>
          </w:tcPr>
          <w:p w14:paraId="436EE13B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CNPJ_AGENCIA</w:t>
            </w:r>
          </w:p>
        </w:tc>
      </w:tr>
      <w:tr w:rsidR="00C66D06" w:rsidRPr="00267728" w14:paraId="58AEF903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55FA55A7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Nome da Agência Arrecadadora</w:t>
            </w:r>
          </w:p>
        </w:tc>
        <w:tc>
          <w:tcPr>
            <w:tcW w:w="3402" w:type="dxa"/>
          </w:tcPr>
          <w:p w14:paraId="7FB4DDD4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NOME_AGENCIA</w:t>
            </w:r>
          </w:p>
        </w:tc>
      </w:tr>
      <w:tr w:rsidR="00C66D06" w:rsidRPr="00267728" w14:paraId="077F9951" w14:textId="77777777" w:rsidTr="00DB7337">
        <w:trPr>
          <w:trHeight w:val="600"/>
        </w:trPr>
        <w:tc>
          <w:tcPr>
            <w:tcW w:w="5102" w:type="dxa"/>
            <w:shd w:val="clear" w:color="auto" w:fill="auto"/>
            <w:hideMark/>
          </w:tcPr>
          <w:p w14:paraId="4B93D09D" w14:textId="6987C639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Situaç</w:t>
            </w:r>
            <w:r w:rsid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ão do Banco X Agência</w:t>
            </w:r>
            <w:r w:rsid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br/>
              <w:t>1 - ATIVA</w:t>
            </w: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, 2 - CANCELADA</w:t>
            </w:r>
          </w:p>
        </w:tc>
        <w:tc>
          <w:tcPr>
            <w:tcW w:w="3402" w:type="dxa"/>
          </w:tcPr>
          <w:p w14:paraId="00B6FFCA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SITUACAO</w:t>
            </w:r>
          </w:p>
        </w:tc>
      </w:tr>
      <w:tr w:rsidR="00C66D06" w:rsidRPr="00267728" w14:paraId="0559BC31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45295CFE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Número da Conta Corrente da Agência</w:t>
            </w:r>
          </w:p>
        </w:tc>
        <w:tc>
          <w:tcPr>
            <w:tcW w:w="3402" w:type="dxa"/>
          </w:tcPr>
          <w:p w14:paraId="5EE153D3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NUMERO_CONTA_CORRENTE</w:t>
            </w:r>
          </w:p>
        </w:tc>
      </w:tr>
      <w:tr w:rsidR="00C66D06" w:rsidRPr="00267728" w14:paraId="418DC6B9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5E9564E9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Digito da Conta Corrente da Agência</w:t>
            </w:r>
          </w:p>
        </w:tc>
        <w:tc>
          <w:tcPr>
            <w:tcW w:w="3402" w:type="dxa"/>
          </w:tcPr>
          <w:p w14:paraId="244D38EE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DIGITO_CONTA_CORRENTE</w:t>
            </w:r>
          </w:p>
        </w:tc>
      </w:tr>
      <w:tr w:rsidR="00C66D06" w:rsidRPr="00267728" w14:paraId="6BAB76C8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770D6CE3" w14:textId="2CB93C99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 xml:space="preserve">Código do </w:t>
            </w:r>
            <w:r w:rsidR="00267728"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Município</w:t>
            </w: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 xml:space="preserve"> do Serpro</w:t>
            </w:r>
          </w:p>
        </w:tc>
        <w:tc>
          <w:tcPr>
            <w:tcW w:w="3402" w:type="dxa"/>
          </w:tcPr>
          <w:p w14:paraId="59173DD2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7E17B4"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MUNICIPIO</w:t>
            </w:r>
          </w:p>
        </w:tc>
      </w:tr>
      <w:tr w:rsidR="00C66D06" w:rsidRPr="00267728" w14:paraId="31A13F7C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2BF8BA2A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Email Correspondências da Agência Arrecadadora</w:t>
            </w:r>
          </w:p>
        </w:tc>
        <w:tc>
          <w:tcPr>
            <w:tcW w:w="3402" w:type="dxa"/>
          </w:tcPr>
          <w:p w14:paraId="000A9921" w14:textId="77777777" w:rsidR="00C66D06" w:rsidRPr="00267728" w:rsidRDefault="00C66D06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267728">
              <w:rPr>
                <w:snapToGrid/>
                <w:color w:val="000000"/>
                <w:sz w:val="22"/>
                <w:szCs w:val="22"/>
                <w:lang w:val="pt-BR" w:eastAsia="pt-BR"/>
              </w:rPr>
              <w:t>EMAIL</w:t>
            </w:r>
          </w:p>
        </w:tc>
      </w:tr>
      <w:tr w:rsidR="002E759B" w:rsidRPr="00267728" w14:paraId="144D16F1" w14:textId="77777777" w:rsidTr="00DB7337">
        <w:trPr>
          <w:trHeight w:val="300"/>
        </w:trPr>
        <w:tc>
          <w:tcPr>
            <w:tcW w:w="5102" w:type="dxa"/>
            <w:shd w:val="clear" w:color="auto" w:fill="auto"/>
            <w:noWrap/>
          </w:tcPr>
          <w:p w14:paraId="04A6AEFF" w14:textId="4575CEB5" w:rsidR="002E759B" w:rsidRPr="00267728" w:rsidRDefault="002E759B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>
              <w:rPr>
                <w:snapToGrid/>
                <w:color w:val="000000"/>
                <w:sz w:val="22"/>
                <w:szCs w:val="22"/>
                <w:lang w:val="pt-BR" w:eastAsia="pt-BR"/>
              </w:rPr>
              <w:t>Agência Centralizada ( SIM – MARCADO /NÃO)</w:t>
            </w:r>
          </w:p>
        </w:tc>
        <w:tc>
          <w:tcPr>
            <w:tcW w:w="3402" w:type="dxa"/>
          </w:tcPr>
          <w:p w14:paraId="09942B48" w14:textId="5387CFE4" w:rsidR="002E759B" w:rsidRPr="00267728" w:rsidRDefault="002E759B" w:rsidP="00DB7337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>
              <w:rPr>
                <w:snapToGrid/>
                <w:color w:val="000000"/>
                <w:sz w:val="22"/>
                <w:szCs w:val="22"/>
                <w:lang w:val="pt-BR" w:eastAsia="pt-BR"/>
              </w:rPr>
              <w:t>CENTRALIZADO</w:t>
            </w:r>
          </w:p>
        </w:tc>
      </w:tr>
    </w:tbl>
    <w:p w14:paraId="120D503E" w14:textId="77777777" w:rsidR="00E53271" w:rsidRPr="00267728" w:rsidRDefault="00E53271" w:rsidP="007B3F77">
      <w:pPr>
        <w:rPr>
          <w:lang w:val="pt-BR"/>
        </w:rPr>
      </w:pPr>
    </w:p>
    <w:sectPr w:rsidR="00E53271" w:rsidRPr="00267728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7E1A79" w14:textId="77777777" w:rsidR="003A1C1C" w:rsidRDefault="003A1C1C">
      <w:r>
        <w:separator/>
      </w:r>
    </w:p>
  </w:endnote>
  <w:endnote w:type="continuationSeparator" w:id="0">
    <w:p w14:paraId="21479842" w14:textId="77777777" w:rsidR="003A1C1C" w:rsidRDefault="003A1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ヒラギノ角ゴ Pro W3">
    <w:panose1 w:val="00000000000000000000"/>
    <w:charset w:val="8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A7633F" w14:textId="17448417" w:rsidR="001F108F" w:rsidRPr="001F108F" w:rsidRDefault="003A1C1C" w:rsidP="003F5576">
    <w:pPr>
      <w:pStyle w:val="Rodap"/>
      <w:rPr>
        <w:b/>
      </w:rPr>
    </w:pPr>
    <w:r>
      <w:rPr>
        <w:b/>
        <w:noProof/>
        <w:snapToGrid/>
        <w:lang w:val="pt-BR" w:eastAsia="pt-BR"/>
      </w:rPr>
      <w:object w:dxaOrig="1440" w:dyaOrig="1440" w14:anchorId="5D100F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15pt;margin-top:-5.15pt;width:211.25pt;height:35.9pt;z-index:251661312">
          <v:imagedata r:id="rId1" o:title=""/>
        </v:shape>
        <o:OLEObject Type="Embed" ProgID="PBrush" ShapeID="_x0000_s2050" DrawAspect="Content" ObjectID="_1521014719" r:id="rId2"/>
      </w:object>
    </w:r>
    <w:r w:rsidR="00267728">
      <w:rPr>
        <w:b/>
      </w:rPr>
      <w:t>SEFAZ</w:t>
    </w:r>
    <w:r w:rsidR="001F108F" w:rsidRPr="001F108F">
      <w:rPr>
        <w:b/>
      </w:rPr>
      <w:t>-TOCANTINS</w:t>
    </w:r>
    <w:r w:rsidR="001F108F" w:rsidRPr="001F108F">
      <w:rPr>
        <w:b/>
      </w:rPr>
      <w:tab/>
    </w:r>
    <w:r w:rsidR="001C6B79" w:rsidRPr="001F108F">
      <w:rPr>
        <w:b/>
      </w:rPr>
      <w:fldChar w:fldCharType="begin"/>
    </w:r>
    <w:r w:rsidR="001F108F" w:rsidRPr="001F108F">
      <w:rPr>
        <w:b/>
      </w:rPr>
      <w:instrText>PAGE   \* MERGEFORMAT</w:instrText>
    </w:r>
    <w:r w:rsidR="001C6B79" w:rsidRPr="001F108F">
      <w:rPr>
        <w:b/>
      </w:rPr>
      <w:fldChar w:fldCharType="separate"/>
    </w:r>
    <w:r w:rsidR="00DB7337" w:rsidRPr="00DB7337">
      <w:rPr>
        <w:b/>
        <w:noProof/>
        <w:lang w:val="pt-BR"/>
      </w:rPr>
      <w:t>2</w:t>
    </w:r>
    <w:r w:rsidR="001C6B79"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E96571" w14:textId="77777777" w:rsidR="003A1C1C" w:rsidRDefault="003A1C1C">
      <w:r>
        <w:separator/>
      </w:r>
    </w:p>
  </w:footnote>
  <w:footnote w:type="continuationSeparator" w:id="0">
    <w:p w14:paraId="6FF00622" w14:textId="77777777" w:rsidR="003A1C1C" w:rsidRDefault="003A1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C2C761" w14:textId="77777777" w:rsidR="001F108F" w:rsidRPr="000A2EDD" w:rsidRDefault="003F5576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 wp14:anchorId="5AEBAADE" wp14:editId="1E06EFB3">
          <wp:simplePos x="0" y="0"/>
          <wp:positionH relativeFrom="column">
            <wp:posOffset>3742690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3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A1C1C">
      <w:rPr>
        <w:noProof/>
        <w:snapToGrid/>
        <w:color w:val="4F81BD"/>
        <w:sz w:val="18"/>
        <w:szCs w:val="18"/>
        <w:lang w:val="pt-BR" w:eastAsia="pt-BR"/>
      </w:rPr>
      <w:pict w14:anchorId="0B2672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240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="001F108F"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6" w15:restartNumberingAfterBreak="0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1" w15:restartNumberingAfterBreak="0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2" w15:restartNumberingAfterBreak="0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AD52925"/>
    <w:multiLevelType w:val="multilevel"/>
    <w:tmpl w:val="AFB08140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7A5B3EC3"/>
    <w:multiLevelType w:val="hybridMultilevel"/>
    <w:tmpl w:val="FFA05970"/>
    <w:lvl w:ilvl="0" w:tplc="ACD8515E">
      <w:start w:val="1"/>
      <w:numFmt w:val="lowerLetter"/>
      <w:lvlText w:val="%1)"/>
      <w:lvlJc w:val="left"/>
      <w:pPr>
        <w:ind w:left="107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91" w:hanging="360"/>
      </w:pPr>
    </w:lvl>
    <w:lvl w:ilvl="2" w:tplc="0416001B" w:tentative="1">
      <w:start w:val="1"/>
      <w:numFmt w:val="lowerRoman"/>
      <w:lvlText w:val="%3."/>
      <w:lvlJc w:val="right"/>
      <w:pPr>
        <w:ind w:left="2511" w:hanging="180"/>
      </w:pPr>
    </w:lvl>
    <w:lvl w:ilvl="3" w:tplc="0416000F" w:tentative="1">
      <w:start w:val="1"/>
      <w:numFmt w:val="decimal"/>
      <w:lvlText w:val="%4."/>
      <w:lvlJc w:val="left"/>
      <w:pPr>
        <w:ind w:left="3231" w:hanging="360"/>
      </w:pPr>
    </w:lvl>
    <w:lvl w:ilvl="4" w:tplc="04160019" w:tentative="1">
      <w:start w:val="1"/>
      <w:numFmt w:val="lowerLetter"/>
      <w:lvlText w:val="%5."/>
      <w:lvlJc w:val="left"/>
      <w:pPr>
        <w:ind w:left="3951" w:hanging="360"/>
      </w:pPr>
    </w:lvl>
    <w:lvl w:ilvl="5" w:tplc="0416001B" w:tentative="1">
      <w:start w:val="1"/>
      <w:numFmt w:val="lowerRoman"/>
      <w:lvlText w:val="%6."/>
      <w:lvlJc w:val="right"/>
      <w:pPr>
        <w:ind w:left="4671" w:hanging="180"/>
      </w:pPr>
    </w:lvl>
    <w:lvl w:ilvl="6" w:tplc="0416000F" w:tentative="1">
      <w:start w:val="1"/>
      <w:numFmt w:val="decimal"/>
      <w:lvlText w:val="%7."/>
      <w:lvlJc w:val="left"/>
      <w:pPr>
        <w:ind w:left="5391" w:hanging="360"/>
      </w:pPr>
    </w:lvl>
    <w:lvl w:ilvl="7" w:tplc="04160019" w:tentative="1">
      <w:start w:val="1"/>
      <w:numFmt w:val="lowerLetter"/>
      <w:lvlText w:val="%8."/>
      <w:lvlJc w:val="left"/>
      <w:pPr>
        <w:ind w:left="6111" w:hanging="360"/>
      </w:pPr>
    </w:lvl>
    <w:lvl w:ilvl="8" w:tplc="0416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8" w15:restartNumberingAfterBreak="0">
    <w:nsid w:val="7C162114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5"/>
  </w:num>
  <w:num w:numId="4">
    <w:abstractNumId w:val="11"/>
  </w:num>
  <w:num w:numId="5">
    <w:abstractNumId w:val="2"/>
  </w:num>
  <w:num w:numId="6">
    <w:abstractNumId w:val="10"/>
  </w:num>
  <w:num w:numId="7">
    <w:abstractNumId w:val="12"/>
  </w:num>
  <w:num w:numId="8">
    <w:abstractNumId w:val="16"/>
  </w:num>
  <w:num w:numId="9">
    <w:abstractNumId w:val="14"/>
  </w:num>
  <w:num w:numId="10">
    <w:abstractNumId w:val="13"/>
  </w:num>
  <w:num w:numId="11">
    <w:abstractNumId w:val="3"/>
  </w:num>
  <w:num w:numId="12">
    <w:abstractNumId w:val="14"/>
  </w:num>
  <w:num w:numId="13">
    <w:abstractNumId w:val="14"/>
  </w:num>
  <w:num w:numId="14">
    <w:abstractNumId w:val="15"/>
  </w:num>
  <w:num w:numId="15">
    <w:abstractNumId w:val="14"/>
  </w:num>
  <w:num w:numId="16">
    <w:abstractNumId w:val="14"/>
  </w:num>
  <w:num w:numId="17">
    <w:abstractNumId w:val="14"/>
  </w:num>
  <w:num w:numId="18">
    <w:abstractNumId w:val="6"/>
  </w:num>
  <w:num w:numId="19">
    <w:abstractNumId w:val="1"/>
  </w:num>
  <w:num w:numId="20">
    <w:abstractNumId w:val="9"/>
  </w:num>
  <w:num w:numId="21">
    <w:abstractNumId w:val="7"/>
  </w:num>
  <w:num w:numId="22">
    <w:abstractNumId w:val="4"/>
  </w:num>
  <w:num w:numId="23">
    <w:abstractNumId w:val="8"/>
  </w:num>
  <w:num w:numId="24">
    <w:abstractNumId w:val="17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9BD"/>
    <w:rsid w:val="00013E72"/>
    <w:rsid w:val="0001622C"/>
    <w:rsid w:val="00017DDD"/>
    <w:rsid w:val="00024F5E"/>
    <w:rsid w:val="00035CB2"/>
    <w:rsid w:val="000612FC"/>
    <w:rsid w:val="00085B41"/>
    <w:rsid w:val="000941DB"/>
    <w:rsid w:val="000A79BB"/>
    <w:rsid w:val="000B61E4"/>
    <w:rsid w:val="000E2962"/>
    <w:rsid w:val="000F1994"/>
    <w:rsid w:val="000F3269"/>
    <w:rsid w:val="000F772F"/>
    <w:rsid w:val="00112A21"/>
    <w:rsid w:val="001167F1"/>
    <w:rsid w:val="001240E9"/>
    <w:rsid w:val="0013090F"/>
    <w:rsid w:val="001349CC"/>
    <w:rsid w:val="00141C1A"/>
    <w:rsid w:val="00175805"/>
    <w:rsid w:val="00176FC9"/>
    <w:rsid w:val="00191072"/>
    <w:rsid w:val="00191BB4"/>
    <w:rsid w:val="001A2C86"/>
    <w:rsid w:val="001B41AF"/>
    <w:rsid w:val="001B6DD2"/>
    <w:rsid w:val="001B74C7"/>
    <w:rsid w:val="001C6B79"/>
    <w:rsid w:val="001C6CF5"/>
    <w:rsid w:val="001D2ABA"/>
    <w:rsid w:val="001D604F"/>
    <w:rsid w:val="001D6422"/>
    <w:rsid w:val="001E083E"/>
    <w:rsid w:val="001E1C8E"/>
    <w:rsid w:val="001F108F"/>
    <w:rsid w:val="001F1695"/>
    <w:rsid w:val="001F5AAB"/>
    <w:rsid w:val="001F7FD6"/>
    <w:rsid w:val="00200708"/>
    <w:rsid w:val="00204437"/>
    <w:rsid w:val="00215CBA"/>
    <w:rsid w:val="00227A3B"/>
    <w:rsid w:val="002332F5"/>
    <w:rsid w:val="0023582A"/>
    <w:rsid w:val="00244BB3"/>
    <w:rsid w:val="00256B37"/>
    <w:rsid w:val="00262EC6"/>
    <w:rsid w:val="002645EC"/>
    <w:rsid w:val="002669D8"/>
    <w:rsid w:val="00267728"/>
    <w:rsid w:val="002700BE"/>
    <w:rsid w:val="002719CE"/>
    <w:rsid w:val="00276F19"/>
    <w:rsid w:val="00277F09"/>
    <w:rsid w:val="0028503E"/>
    <w:rsid w:val="00290B48"/>
    <w:rsid w:val="00292B57"/>
    <w:rsid w:val="002A1834"/>
    <w:rsid w:val="002A4917"/>
    <w:rsid w:val="002A5630"/>
    <w:rsid w:val="002A7066"/>
    <w:rsid w:val="002B16CD"/>
    <w:rsid w:val="002B23CC"/>
    <w:rsid w:val="002B45AA"/>
    <w:rsid w:val="002C1524"/>
    <w:rsid w:val="002C369C"/>
    <w:rsid w:val="002D68D6"/>
    <w:rsid w:val="002E0856"/>
    <w:rsid w:val="002E759B"/>
    <w:rsid w:val="002F16C4"/>
    <w:rsid w:val="002F186F"/>
    <w:rsid w:val="0031219B"/>
    <w:rsid w:val="00312F21"/>
    <w:rsid w:val="00320736"/>
    <w:rsid w:val="00356107"/>
    <w:rsid w:val="00374C56"/>
    <w:rsid w:val="00375521"/>
    <w:rsid w:val="003758A5"/>
    <w:rsid w:val="00375A5E"/>
    <w:rsid w:val="00381F54"/>
    <w:rsid w:val="00386805"/>
    <w:rsid w:val="00395879"/>
    <w:rsid w:val="003A1C1C"/>
    <w:rsid w:val="003B1F4B"/>
    <w:rsid w:val="003D0B5F"/>
    <w:rsid w:val="003D39FD"/>
    <w:rsid w:val="003F17F8"/>
    <w:rsid w:val="003F275D"/>
    <w:rsid w:val="003F5576"/>
    <w:rsid w:val="004034D0"/>
    <w:rsid w:val="00407CB6"/>
    <w:rsid w:val="0041232C"/>
    <w:rsid w:val="00413B6F"/>
    <w:rsid w:val="004204E2"/>
    <w:rsid w:val="004240FA"/>
    <w:rsid w:val="004271F2"/>
    <w:rsid w:val="00427C0D"/>
    <w:rsid w:val="004374AF"/>
    <w:rsid w:val="00441C85"/>
    <w:rsid w:val="00445E12"/>
    <w:rsid w:val="0045775B"/>
    <w:rsid w:val="0046537A"/>
    <w:rsid w:val="00475D1E"/>
    <w:rsid w:val="00477099"/>
    <w:rsid w:val="004819BD"/>
    <w:rsid w:val="00483110"/>
    <w:rsid w:val="0049178B"/>
    <w:rsid w:val="00496636"/>
    <w:rsid w:val="004A38A1"/>
    <w:rsid w:val="004B0EC5"/>
    <w:rsid w:val="004B4CB2"/>
    <w:rsid w:val="004B4CDF"/>
    <w:rsid w:val="004B5262"/>
    <w:rsid w:val="004C3582"/>
    <w:rsid w:val="004D632C"/>
    <w:rsid w:val="004E1C22"/>
    <w:rsid w:val="004E1E62"/>
    <w:rsid w:val="004E5EB7"/>
    <w:rsid w:val="00517DAA"/>
    <w:rsid w:val="0052113E"/>
    <w:rsid w:val="005250DD"/>
    <w:rsid w:val="005376A9"/>
    <w:rsid w:val="005423EC"/>
    <w:rsid w:val="00546E7E"/>
    <w:rsid w:val="0055581E"/>
    <w:rsid w:val="00560BBD"/>
    <w:rsid w:val="0056205D"/>
    <w:rsid w:val="00563C13"/>
    <w:rsid w:val="005679A7"/>
    <w:rsid w:val="00571797"/>
    <w:rsid w:val="00571D04"/>
    <w:rsid w:val="0057275D"/>
    <w:rsid w:val="005867F6"/>
    <w:rsid w:val="00597570"/>
    <w:rsid w:val="005A1C86"/>
    <w:rsid w:val="005A5452"/>
    <w:rsid w:val="005A751D"/>
    <w:rsid w:val="005B0CD7"/>
    <w:rsid w:val="005B2554"/>
    <w:rsid w:val="005B5017"/>
    <w:rsid w:val="005D0609"/>
    <w:rsid w:val="005D6C9F"/>
    <w:rsid w:val="005E4EEE"/>
    <w:rsid w:val="005F5031"/>
    <w:rsid w:val="005F57F3"/>
    <w:rsid w:val="005F592B"/>
    <w:rsid w:val="006027B2"/>
    <w:rsid w:val="0061281C"/>
    <w:rsid w:val="00622958"/>
    <w:rsid w:val="00623B30"/>
    <w:rsid w:val="0063171B"/>
    <w:rsid w:val="00634027"/>
    <w:rsid w:val="00643345"/>
    <w:rsid w:val="006516CB"/>
    <w:rsid w:val="00656C2D"/>
    <w:rsid w:val="00660F2B"/>
    <w:rsid w:val="006634AF"/>
    <w:rsid w:val="00675AB9"/>
    <w:rsid w:val="00676C3A"/>
    <w:rsid w:val="00676E83"/>
    <w:rsid w:val="00683531"/>
    <w:rsid w:val="00686132"/>
    <w:rsid w:val="00694195"/>
    <w:rsid w:val="0069645B"/>
    <w:rsid w:val="006A6045"/>
    <w:rsid w:val="006B1C5D"/>
    <w:rsid w:val="006C1336"/>
    <w:rsid w:val="006C63AF"/>
    <w:rsid w:val="006D27D7"/>
    <w:rsid w:val="006D347F"/>
    <w:rsid w:val="006D54DF"/>
    <w:rsid w:val="006E1426"/>
    <w:rsid w:val="006E528C"/>
    <w:rsid w:val="006E7877"/>
    <w:rsid w:val="006F0B24"/>
    <w:rsid w:val="00700CE4"/>
    <w:rsid w:val="00716154"/>
    <w:rsid w:val="00716F81"/>
    <w:rsid w:val="00725CD0"/>
    <w:rsid w:val="00733580"/>
    <w:rsid w:val="00741E9E"/>
    <w:rsid w:val="00742846"/>
    <w:rsid w:val="0076168B"/>
    <w:rsid w:val="0077726F"/>
    <w:rsid w:val="00780266"/>
    <w:rsid w:val="00780A49"/>
    <w:rsid w:val="00792FF3"/>
    <w:rsid w:val="007A0B73"/>
    <w:rsid w:val="007A6CC9"/>
    <w:rsid w:val="007B38BB"/>
    <w:rsid w:val="007B3F77"/>
    <w:rsid w:val="007D24FE"/>
    <w:rsid w:val="007E17B4"/>
    <w:rsid w:val="007E5B9D"/>
    <w:rsid w:val="007E615A"/>
    <w:rsid w:val="007F599F"/>
    <w:rsid w:val="00800176"/>
    <w:rsid w:val="00805F31"/>
    <w:rsid w:val="00822343"/>
    <w:rsid w:val="008339D3"/>
    <w:rsid w:val="00841E42"/>
    <w:rsid w:val="00845F53"/>
    <w:rsid w:val="008537DA"/>
    <w:rsid w:val="00855B5E"/>
    <w:rsid w:val="008572F6"/>
    <w:rsid w:val="00857A9A"/>
    <w:rsid w:val="008736C0"/>
    <w:rsid w:val="008803FE"/>
    <w:rsid w:val="008831F2"/>
    <w:rsid w:val="00884BDB"/>
    <w:rsid w:val="00885A3B"/>
    <w:rsid w:val="008A186A"/>
    <w:rsid w:val="008A64B9"/>
    <w:rsid w:val="008B3C73"/>
    <w:rsid w:val="008B678A"/>
    <w:rsid w:val="008B75B6"/>
    <w:rsid w:val="008C0453"/>
    <w:rsid w:val="008C5D42"/>
    <w:rsid w:val="008C6EF9"/>
    <w:rsid w:val="008D0CDC"/>
    <w:rsid w:val="008D76C5"/>
    <w:rsid w:val="008E2B71"/>
    <w:rsid w:val="008E2D79"/>
    <w:rsid w:val="008F2B3C"/>
    <w:rsid w:val="0090592F"/>
    <w:rsid w:val="00906997"/>
    <w:rsid w:val="00911258"/>
    <w:rsid w:val="0091163C"/>
    <w:rsid w:val="00922E6B"/>
    <w:rsid w:val="00923E36"/>
    <w:rsid w:val="009345F9"/>
    <w:rsid w:val="00946590"/>
    <w:rsid w:val="00947BCB"/>
    <w:rsid w:val="00965FF6"/>
    <w:rsid w:val="009672FC"/>
    <w:rsid w:val="00974D33"/>
    <w:rsid w:val="00982A1C"/>
    <w:rsid w:val="009D118F"/>
    <w:rsid w:val="009D43CD"/>
    <w:rsid w:val="009E0DCD"/>
    <w:rsid w:val="00A10379"/>
    <w:rsid w:val="00A10A7B"/>
    <w:rsid w:val="00A17951"/>
    <w:rsid w:val="00A17FD0"/>
    <w:rsid w:val="00A326E2"/>
    <w:rsid w:val="00A72AA3"/>
    <w:rsid w:val="00A93E91"/>
    <w:rsid w:val="00AA69FA"/>
    <w:rsid w:val="00AA7190"/>
    <w:rsid w:val="00AB078C"/>
    <w:rsid w:val="00AD46A9"/>
    <w:rsid w:val="00AD7479"/>
    <w:rsid w:val="00AE050A"/>
    <w:rsid w:val="00AE7B76"/>
    <w:rsid w:val="00AF28A1"/>
    <w:rsid w:val="00AF3C08"/>
    <w:rsid w:val="00AF4B8C"/>
    <w:rsid w:val="00B111AF"/>
    <w:rsid w:val="00B1318C"/>
    <w:rsid w:val="00B2002B"/>
    <w:rsid w:val="00B21558"/>
    <w:rsid w:val="00B36312"/>
    <w:rsid w:val="00B54EE8"/>
    <w:rsid w:val="00B713A9"/>
    <w:rsid w:val="00B8331A"/>
    <w:rsid w:val="00B84850"/>
    <w:rsid w:val="00B95B2E"/>
    <w:rsid w:val="00BA1A29"/>
    <w:rsid w:val="00BB2492"/>
    <w:rsid w:val="00BB5E3C"/>
    <w:rsid w:val="00BB65D2"/>
    <w:rsid w:val="00BC28ED"/>
    <w:rsid w:val="00BD4D3C"/>
    <w:rsid w:val="00BE1A74"/>
    <w:rsid w:val="00BF1F5B"/>
    <w:rsid w:val="00BF335B"/>
    <w:rsid w:val="00BF5AE6"/>
    <w:rsid w:val="00C063DC"/>
    <w:rsid w:val="00C17C42"/>
    <w:rsid w:val="00C206FE"/>
    <w:rsid w:val="00C26F07"/>
    <w:rsid w:val="00C333D8"/>
    <w:rsid w:val="00C350B1"/>
    <w:rsid w:val="00C4141B"/>
    <w:rsid w:val="00C41C54"/>
    <w:rsid w:val="00C62C0D"/>
    <w:rsid w:val="00C66D06"/>
    <w:rsid w:val="00C73C08"/>
    <w:rsid w:val="00C80D41"/>
    <w:rsid w:val="00C91300"/>
    <w:rsid w:val="00C953F9"/>
    <w:rsid w:val="00CB0CE3"/>
    <w:rsid w:val="00CB5045"/>
    <w:rsid w:val="00CB66AC"/>
    <w:rsid w:val="00CD0EFA"/>
    <w:rsid w:val="00CD4D50"/>
    <w:rsid w:val="00CF3BD1"/>
    <w:rsid w:val="00D01EE0"/>
    <w:rsid w:val="00D15755"/>
    <w:rsid w:val="00D21244"/>
    <w:rsid w:val="00D225C1"/>
    <w:rsid w:val="00D2742B"/>
    <w:rsid w:val="00D31D0F"/>
    <w:rsid w:val="00D374B8"/>
    <w:rsid w:val="00D44D3F"/>
    <w:rsid w:val="00D45BB6"/>
    <w:rsid w:val="00D47563"/>
    <w:rsid w:val="00D60288"/>
    <w:rsid w:val="00DA061B"/>
    <w:rsid w:val="00DA2F7C"/>
    <w:rsid w:val="00DA54D9"/>
    <w:rsid w:val="00DB3FDF"/>
    <w:rsid w:val="00DB64F3"/>
    <w:rsid w:val="00DB6B55"/>
    <w:rsid w:val="00DB7337"/>
    <w:rsid w:val="00DB757C"/>
    <w:rsid w:val="00DC0F10"/>
    <w:rsid w:val="00DD7113"/>
    <w:rsid w:val="00DF0A38"/>
    <w:rsid w:val="00E003B1"/>
    <w:rsid w:val="00E0269B"/>
    <w:rsid w:val="00E135A4"/>
    <w:rsid w:val="00E15ABA"/>
    <w:rsid w:val="00E15ADF"/>
    <w:rsid w:val="00E16351"/>
    <w:rsid w:val="00E404C0"/>
    <w:rsid w:val="00E4648C"/>
    <w:rsid w:val="00E53271"/>
    <w:rsid w:val="00E63E58"/>
    <w:rsid w:val="00E67E92"/>
    <w:rsid w:val="00E74D9F"/>
    <w:rsid w:val="00E8520D"/>
    <w:rsid w:val="00E90772"/>
    <w:rsid w:val="00EA4132"/>
    <w:rsid w:val="00EB43E7"/>
    <w:rsid w:val="00EB4603"/>
    <w:rsid w:val="00EB6CA8"/>
    <w:rsid w:val="00EC59EB"/>
    <w:rsid w:val="00EC7AB4"/>
    <w:rsid w:val="00ED7704"/>
    <w:rsid w:val="00F125C7"/>
    <w:rsid w:val="00F17A77"/>
    <w:rsid w:val="00F34695"/>
    <w:rsid w:val="00F647C1"/>
    <w:rsid w:val="00F656DA"/>
    <w:rsid w:val="00F73DFB"/>
    <w:rsid w:val="00F80F4B"/>
    <w:rsid w:val="00F84C84"/>
    <w:rsid w:val="00F8614C"/>
    <w:rsid w:val="00F910E9"/>
    <w:rsid w:val="00F9701A"/>
    <w:rsid w:val="00FA1366"/>
    <w:rsid w:val="00FA1C45"/>
    <w:rsid w:val="00FA4034"/>
    <w:rsid w:val="00FA4A29"/>
    <w:rsid w:val="00FC4469"/>
    <w:rsid w:val="00FD0B5F"/>
    <w:rsid w:val="00FD37D2"/>
    <w:rsid w:val="00FF1016"/>
    <w:rsid w:val="00FF2DA0"/>
    <w:rsid w:val="00FF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38B54A0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val="en-US" w:eastAsia="en-US"/>
    </w:rPr>
  </w:style>
  <w:style w:type="paragraph" w:styleId="Ttulo1">
    <w:name w:val="heading 1"/>
    <w:basedOn w:val="Normal"/>
    <w:next w:val="Normal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191072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har"/>
    <w:uiPriority w:val="10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uiPriority w:val="99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semiHidden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  <w:lang w:val="pt-BR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val="pt-BR"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val="pt-BR" w:eastAsia="ja-JP"/>
    </w:rPr>
  </w:style>
  <w:style w:type="character" w:customStyle="1" w:styleId="TtuloChar">
    <w:name w:val="Título Char"/>
    <w:basedOn w:val="Fontepargpadro"/>
    <w:link w:val="Ttulo"/>
    <w:uiPriority w:val="10"/>
    <w:locked/>
    <w:rsid w:val="007B3F77"/>
    <w:rPr>
      <w:rFonts w:ascii="Calibri" w:hAnsi="Calibri"/>
      <w:b/>
      <w:bCs/>
      <w:snapToGrid w:val="0"/>
      <w:sz w:val="36"/>
      <w:szCs w:val="36"/>
      <w:lang w:val="en-US" w:eastAsia="en-US"/>
    </w:rPr>
  </w:style>
  <w:style w:type="paragraph" w:customStyle="1" w:styleId="TableHeader">
    <w:name w:val="TableHeader"/>
    <w:basedOn w:val="Normal"/>
    <w:rsid w:val="007E17B4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7E17B4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F1ED16-481C-47CF-B617-4443196CD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- Especificaçao Caso de Uso - 2015013 v1.1.dot</Template>
  <TotalTime>7</TotalTime>
  <Pages>8</Pages>
  <Words>1213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7751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João Paulo Marquez</cp:lastModifiedBy>
  <cp:revision>3</cp:revision>
  <cp:lastPrinted>2001-03-15T17:26:00Z</cp:lastPrinted>
  <dcterms:created xsi:type="dcterms:W3CDTF">2016-04-01T14:12:00Z</dcterms:created>
  <dcterms:modified xsi:type="dcterms:W3CDTF">2016-04-01T14:19:00Z</dcterms:modified>
</cp:coreProperties>
</file>