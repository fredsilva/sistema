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E0DC27" w14:textId="77777777" w:rsidR="001F108F" w:rsidRPr="001F108F" w:rsidRDefault="001F108F" w:rsidP="00154D82">
      <w:pPr>
        <w:widowControl/>
        <w:autoSpaceDE/>
        <w:autoSpaceDN/>
        <w:spacing w:before="120" w:after="60"/>
        <w:ind w:left="454"/>
        <w:rPr>
          <w:snapToGrid/>
          <w:sz w:val="22"/>
          <w:szCs w:val="22"/>
          <w:lang w:eastAsia="ja-JP"/>
        </w:rPr>
      </w:pPr>
    </w:p>
    <w:p w14:paraId="576A8D72" w14:textId="77777777" w:rsidR="001F108F" w:rsidRP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C140FB" w14:textId="77777777" w:rsidR="001F108F" w:rsidRPr="001F108F" w:rsidRDefault="001F108F" w:rsidP="00154D82">
      <w:pPr>
        <w:widowControl/>
        <w:autoSpaceDE/>
        <w:autoSpaceDN/>
        <w:spacing w:before="120" w:after="60"/>
        <w:ind w:left="0"/>
        <w:jc w:val="both"/>
        <w:rPr>
          <w:snapToGrid/>
          <w:sz w:val="22"/>
          <w:szCs w:val="22"/>
          <w:lang w:eastAsia="ja-JP"/>
        </w:rPr>
      </w:pPr>
    </w:p>
    <w:p w14:paraId="69E6AC9B" w14:textId="77777777" w:rsidR="001F108F" w:rsidRP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eastAsia="ja-JP"/>
        </w:rPr>
      </w:pPr>
      <w:r w:rsidRPr="001F108F">
        <w:rPr>
          <w:snapToGrid/>
          <w:color w:val="1F497D"/>
          <w:sz w:val="28"/>
          <w:szCs w:val="28"/>
          <w:lang w:eastAsia="ja-JP"/>
        </w:rPr>
        <w:t>Secretaria da Fazenda do Estado do Tocantins</w:t>
      </w:r>
    </w:p>
    <w:p w14:paraId="5178A4D4" w14:textId="77777777" w:rsidR="001F108F" w:rsidRPr="001F108F" w:rsidRDefault="001F108F" w:rsidP="001F108F">
      <w:pPr>
        <w:widowControl/>
        <w:autoSpaceDE/>
        <w:autoSpaceDN/>
        <w:spacing w:before="120" w:after="60"/>
        <w:ind w:left="454"/>
        <w:rPr>
          <w:snapToGrid/>
          <w:color w:val="1F497D"/>
          <w:sz w:val="28"/>
          <w:szCs w:val="28"/>
          <w:lang w:eastAsia="ja-JP"/>
        </w:rPr>
      </w:pPr>
      <w:r w:rsidRPr="001F108F">
        <w:rPr>
          <w:snapToGrid/>
          <w:color w:val="1F497D"/>
          <w:sz w:val="28"/>
          <w:szCs w:val="28"/>
          <w:lang w:eastAsia="ja-JP"/>
        </w:rPr>
        <w:t>Centro Interamericano de Administrações Tributárias</w:t>
      </w:r>
      <w:r w:rsidRPr="001F108F">
        <w:rPr>
          <w:snapToGrid/>
          <w:color w:val="1F497D"/>
          <w:sz w:val="28"/>
          <w:szCs w:val="28"/>
          <w:lang w:eastAsia="ja-JP"/>
        </w:rPr>
        <w:br/>
      </w:r>
    </w:p>
    <w:p w14:paraId="1C582FC9" w14:textId="77777777" w:rsidR="001F108F" w:rsidRP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E2DF288" w14:textId="77777777" w:rsidR="001F108F" w:rsidRP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3BE344E" w14:textId="77777777" w:rsidR="001F108F" w:rsidRP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2E97990" w14:textId="77777777" w:rsidR="001F108F" w:rsidRPr="001F108F" w:rsidRDefault="00D277FB" w:rsidP="001F108F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eastAsia="ja-JP"/>
        </w:rPr>
      </w:pPr>
      <w:r>
        <w:rPr>
          <w:snapToGrid/>
          <w:color w:val="17365D"/>
          <w:spacing w:val="5"/>
          <w:kern w:val="28"/>
          <w:sz w:val="52"/>
          <w:szCs w:val="52"/>
          <w:lang w:eastAsia="ja-JP"/>
        </w:rPr>
        <w:t>Documentação Técnica do Banco de Dados</w:t>
      </w:r>
    </w:p>
    <w:p w14:paraId="01E9725E" w14:textId="77777777" w:rsidR="00D277FB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</w:p>
    <w:p w14:paraId="73D526BC" w14:textId="77777777" w:rsidR="001F108F" w:rsidRDefault="00D277FB" w:rsidP="001F108F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eastAsia="ja-JP"/>
        </w:rPr>
      </w:pPr>
      <w:r>
        <w:rPr>
          <w:b/>
          <w:iCs/>
          <w:snapToGrid/>
          <w:color w:val="4F81BD"/>
          <w:spacing w:val="15"/>
          <w:sz w:val="28"/>
          <w:szCs w:val="28"/>
          <w:lang w:eastAsia="ja-JP"/>
        </w:rPr>
        <w:t>Dicionário de Dados do Sistema da Arrecadação</w:t>
      </w:r>
    </w:p>
    <w:p w14:paraId="533BE90B" w14:textId="77777777" w:rsidR="00C41C54" w:rsidRDefault="00C41C54" w:rsidP="00244BB3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rFonts w:eastAsia="ヒラギノ角ゴ Pro W3"/>
          <w:b/>
          <w:bCs/>
          <w:iCs/>
          <w:snapToGrid/>
          <w:szCs w:val="24"/>
          <w:lang w:eastAsia="ja-JP"/>
        </w:rPr>
      </w:pPr>
    </w:p>
    <w:p w14:paraId="3C682762" w14:textId="77777777" w:rsidR="00017DDD" w:rsidRDefault="00017DDD" w:rsidP="00017DDD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02BBB305" w14:textId="77777777" w:rsidR="00244BB3" w:rsidRDefault="00244BB3" w:rsidP="00017DDD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75CF872D" w14:textId="77777777" w:rsidR="00244BB3" w:rsidRPr="001F108F" w:rsidRDefault="00244BB3" w:rsidP="00017DDD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3581CAAD" w14:textId="77777777" w:rsidR="00017DDD" w:rsidRPr="001F108F" w:rsidRDefault="00017DDD" w:rsidP="001F108F">
      <w:pPr>
        <w:widowControl/>
        <w:autoSpaceDE/>
        <w:autoSpaceDN/>
        <w:spacing w:before="120"/>
        <w:ind w:left="720"/>
        <w:rPr>
          <w:b/>
          <w:snapToGrid/>
          <w:sz w:val="22"/>
          <w:szCs w:val="22"/>
          <w:lang w:eastAsia="ja-JP"/>
        </w:rPr>
      </w:pPr>
    </w:p>
    <w:p w14:paraId="4F492D08" w14:textId="77777777" w:rsid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4551721C" w14:textId="77777777" w:rsidR="00017DDD" w:rsidRDefault="00017DDD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0936CB8" w14:textId="77777777" w:rsid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12BEB2CD" w14:textId="77777777" w:rsid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8DE21CA" w14:textId="77777777" w:rsidR="00D277FB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3CC30884" w14:textId="77777777" w:rsidR="00D277FB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12A8A65" w14:textId="77777777" w:rsidR="00D277FB" w:rsidRDefault="00D277FB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80C0161" w14:textId="77777777" w:rsid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7F9DEB62" w14:textId="77777777" w:rsid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685C0643" w14:textId="77777777" w:rsidR="001F108F" w:rsidRDefault="001F108F" w:rsidP="001F108F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eastAsia="ja-JP"/>
        </w:rPr>
      </w:pPr>
    </w:p>
    <w:p w14:paraId="2D691554" w14:textId="3F0551AA" w:rsidR="001F108F" w:rsidRPr="001F108F" w:rsidRDefault="00ED0EE1" w:rsidP="001F108F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eastAsia="ja-JP"/>
        </w:rPr>
      </w:pPr>
      <w:r>
        <w:rPr>
          <w:snapToGrid/>
          <w:sz w:val="22"/>
          <w:szCs w:val="22"/>
          <w:lang w:eastAsia="ja-JP"/>
        </w:rPr>
        <w:t>18</w:t>
      </w:r>
      <w:r w:rsidR="001F108F" w:rsidRPr="001F108F">
        <w:rPr>
          <w:snapToGrid/>
          <w:sz w:val="22"/>
          <w:szCs w:val="22"/>
          <w:lang w:eastAsia="ja-JP"/>
        </w:rPr>
        <w:t>/</w:t>
      </w:r>
      <w:r w:rsidR="001F108F">
        <w:rPr>
          <w:snapToGrid/>
          <w:sz w:val="22"/>
          <w:szCs w:val="22"/>
          <w:lang w:eastAsia="ja-JP"/>
        </w:rPr>
        <w:t>0</w:t>
      </w:r>
      <w:r>
        <w:rPr>
          <w:snapToGrid/>
          <w:sz w:val="22"/>
          <w:szCs w:val="22"/>
          <w:lang w:eastAsia="ja-JP"/>
        </w:rPr>
        <w:t>4</w:t>
      </w:r>
      <w:r w:rsidR="001F108F" w:rsidRPr="001F108F">
        <w:rPr>
          <w:snapToGrid/>
          <w:sz w:val="22"/>
          <w:szCs w:val="22"/>
          <w:lang w:eastAsia="ja-JP"/>
        </w:rPr>
        <w:t>/201</w:t>
      </w:r>
      <w:r>
        <w:rPr>
          <w:snapToGrid/>
          <w:sz w:val="22"/>
          <w:szCs w:val="22"/>
          <w:lang w:eastAsia="ja-JP"/>
        </w:rPr>
        <w:t>6</w:t>
      </w:r>
    </w:p>
    <w:p w14:paraId="3363FAF4" w14:textId="77777777" w:rsidR="0057275D" w:rsidRDefault="001F108F" w:rsidP="001F108F">
      <w:pPr>
        <w:widowControl/>
        <w:autoSpaceDE/>
        <w:autoSpaceDN/>
        <w:jc w:val="both"/>
      </w:pPr>
      <w:r w:rsidRPr="001F108F">
        <w:rPr>
          <w:snapToGrid/>
          <w:sz w:val="22"/>
          <w:szCs w:val="22"/>
          <w:lang w:eastAsia="ja-JP"/>
        </w:rPr>
        <w:br w:type="page"/>
      </w:r>
    </w:p>
    <w:p w14:paraId="1D9F2867" w14:textId="77777777" w:rsidR="00C50898" w:rsidRPr="00655D85" w:rsidRDefault="00C50898" w:rsidP="00C50898">
      <w:pPr>
        <w:pStyle w:val="EstiloGERETituloVerdana13pt"/>
      </w:pPr>
      <w:r w:rsidRPr="00655D85">
        <w:lastRenderedPageBreak/>
        <w:t>Histórico de Alterações</w:t>
      </w:r>
    </w:p>
    <w:p w14:paraId="7DDDAF03" w14:textId="77777777" w:rsidR="00C50898" w:rsidRDefault="00C50898" w:rsidP="00C50898">
      <w:pPr>
        <w:pStyle w:val="GERETitulo"/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C50898" w:rsidRPr="00857A9A" w14:paraId="3403A5D7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8FFDC0" w14:textId="77777777" w:rsidR="00C50898" w:rsidRPr="00857A9A" w:rsidRDefault="00C50898" w:rsidP="0067371F">
            <w:pPr>
              <w:pStyle w:val="Recuonormal"/>
              <w:jc w:val="center"/>
              <w:rPr>
                <w:b/>
              </w:rPr>
            </w:pPr>
            <w:r w:rsidRPr="00857A9A">
              <w:rPr>
                <w:b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68BBC" w14:textId="77777777" w:rsidR="00C50898" w:rsidRPr="00857A9A" w:rsidRDefault="00C50898" w:rsidP="0067371F">
            <w:pPr>
              <w:pStyle w:val="Recuonormal"/>
              <w:jc w:val="center"/>
              <w:rPr>
                <w:b/>
              </w:rPr>
            </w:pPr>
            <w:r w:rsidRPr="00857A9A">
              <w:rPr>
                <w:b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2B9518" w14:textId="77777777" w:rsidR="00C50898" w:rsidRPr="00857A9A" w:rsidRDefault="00C50898" w:rsidP="0067371F">
            <w:pPr>
              <w:pStyle w:val="Recuonormal"/>
              <w:jc w:val="center"/>
              <w:rPr>
                <w:b/>
              </w:rPr>
            </w:pPr>
            <w:r w:rsidRPr="00857A9A">
              <w:rPr>
                <w:b/>
              </w:rPr>
              <w:t>Autor</w:t>
            </w:r>
          </w:p>
        </w:tc>
      </w:tr>
      <w:tr w:rsidR="00C50898" w:rsidRPr="00857A9A" w14:paraId="40B25990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E0712" w14:textId="77777777" w:rsidR="00C50898" w:rsidRPr="00857A9A" w:rsidRDefault="00C50898" w:rsidP="00ED0EE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27/08/2015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2046DF" w14:textId="5E6F5C8C" w:rsidR="00C50898" w:rsidRPr="00857A9A" w:rsidRDefault="00C50898" w:rsidP="00ED0EE1">
            <w:pPr>
              <w:pStyle w:val="Recuonormal"/>
              <w:spacing w:after="0"/>
              <w:ind w:left="0" w:firstLine="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Documentação </w:t>
            </w:r>
            <w:r w:rsidR="00D277FB">
              <w:rPr>
                <w:color w:val="000000"/>
              </w:rPr>
              <w:t>técnica do dicionário de dados</w:t>
            </w:r>
            <w:r w:rsidR="00ED0EE1">
              <w:rPr>
                <w:color w:val="000000"/>
              </w:rPr>
              <w:t xml:space="preserve"> </w:t>
            </w:r>
            <w:r w:rsidR="00D277FB">
              <w:rPr>
                <w:color w:val="000000"/>
              </w:rPr>
              <w:t>da arrecadação</w:t>
            </w:r>
            <w:r>
              <w:rPr>
                <w:color w:val="000000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957A" w14:textId="77777777" w:rsidR="00C50898" w:rsidRPr="00857A9A" w:rsidRDefault="00C50898" w:rsidP="00ED0EE1">
            <w:pPr>
              <w:pStyle w:val="Recuonormal"/>
              <w:spacing w:after="0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Edimilson Ahid</w:t>
            </w:r>
          </w:p>
        </w:tc>
      </w:tr>
    </w:tbl>
    <w:p w14:paraId="1522C70D" w14:textId="77777777" w:rsidR="00C50898" w:rsidRDefault="00C50898" w:rsidP="00C50898">
      <w:pPr>
        <w:pStyle w:val="GERETitulo"/>
      </w:pPr>
    </w:p>
    <w:p w14:paraId="723AFA1D" w14:textId="77777777" w:rsidR="00C50898" w:rsidRPr="00655D85" w:rsidRDefault="00C50898" w:rsidP="00C50898">
      <w:pPr>
        <w:pStyle w:val="GERETitulo"/>
        <w:rPr>
          <w:rFonts w:ascii="Verdana" w:hAnsi="Verdana"/>
          <w:sz w:val="28"/>
          <w:szCs w:val="28"/>
        </w:rPr>
      </w:pPr>
    </w:p>
    <w:p w14:paraId="5B9A13CF" w14:textId="77777777" w:rsidR="00C50898" w:rsidRDefault="00C50898" w:rsidP="00C50898">
      <w:pPr>
        <w:pStyle w:val="GERETitulo"/>
      </w:pPr>
    </w:p>
    <w:p w14:paraId="40F6CDFB" w14:textId="77777777" w:rsidR="00C50898" w:rsidRPr="00655D85" w:rsidRDefault="00C50898" w:rsidP="00C50898">
      <w:pPr>
        <w:pStyle w:val="EstiloGERETituloVerdana13pt"/>
      </w:pPr>
      <w:r w:rsidRPr="00655D85">
        <w:t xml:space="preserve">Lista de </w:t>
      </w:r>
      <w:r>
        <w:t>Siglas</w:t>
      </w:r>
    </w:p>
    <w:p w14:paraId="5748F198" w14:textId="77777777" w:rsidR="00C50898" w:rsidRDefault="00C50898" w:rsidP="00C50898">
      <w:pPr>
        <w:pStyle w:val="GERETitulo"/>
      </w:pP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C50898" w:rsidRPr="00857A9A" w14:paraId="68532FF9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94523" w14:textId="77777777" w:rsidR="00C50898" w:rsidRPr="00857A9A" w:rsidRDefault="00C50898" w:rsidP="0067371F">
            <w:pPr>
              <w:pStyle w:val="Recuonormal"/>
              <w:jc w:val="center"/>
              <w:rPr>
                <w:b/>
              </w:rPr>
            </w:pPr>
            <w:r>
              <w:rPr>
                <w:b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E1F49" w14:textId="77777777" w:rsidR="00C50898" w:rsidRPr="00857A9A" w:rsidRDefault="00C50898" w:rsidP="0067371F">
            <w:pPr>
              <w:pStyle w:val="Recuonormal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C50898" w:rsidRPr="00857A9A" w14:paraId="770F85F6" w14:textId="77777777" w:rsidTr="0067371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586B" w14:textId="77777777" w:rsidR="00C50898" w:rsidRPr="00857A9A" w:rsidRDefault="00C50898" w:rsidP="0067371F">
            <w:pPr>
              <w:pStyle w:val="Recuonormal"/>
              <w:rPr>
                <w:color w:val="000000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A0EF77" w14:textId="77777777" w:rsidR="00C50898" w:rsidRPr="00857A9A" w:rsidRDefault="00C50898" w:rsidP="0067371F">
            <w:pPr>
              <w:pStyle w:val="Recuonormal"/>
              <w:rPr>
                <w:color w:val="000000"/>
              </w:rPr>
            </w:pPr>
          </w:p>
        </w:tc>
      </w:tr>
    </w:tbl>
    <w:p w14:paraId="2993377D" w14:textId="77777777" w:rsidR="00C50898" w:rsidRPr="00932F2B" w:rsidRDefault="00C50898" w:rsidP="00C50898"/>
    <w:p w14:paraId="0FC47979" w14:textId="77777777" w:rsidR="00C50898" w:rsidRPr="00932F2B" w:rsidRDefault="00C50898" w:rsidP="00C50898"/>
    <w:p w14:paraId="7F74E03C" w14:textId="77777777" w:rsidR="00C50898" w:rsidRDefault="00C50898" w:rsidP="00C50898">
      <w:pPr>
        <w:pStyle w:val="GERETitulo"/>
      </w:pPr>
      <w:r>
        <w:br w:type="page"/>
      </w:r>
      <w:r>
        <w:lastRenderedPageBreak/>
        <w:t>Conteúdo</w:t>
      </w:r>
    </w:p>
    <w:p w14:paraId="41CB505D" w14:textId="77777777" w:rsidR="00C50898" w:rsidRDefault="00C50898" w:rsidP="00C50898">
      <w:pPr>
        <w:pStyle w:val="GERETitulo"/>
      </w:pPr>
    </w:p>
    <w:bookmarkStart w:id="0" w:name="_GoBack"/>
    <w:bookmarkEnd w:id="0"/>
    <w:p w14:paraId="681F760D" w14:textId="0F7D912D" w:rsidR="00ED0EE1" w:rsidRDefault="00D465F4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fldChar w:fldCharType="begin"/>
      </w:r>
      <w:r w:rsidR="00C50898">
        <w:instrText xml:space="preserve"> TOC \o "1-3" \h \z \t "GERE_Requisito;3" </w:instrText>
      </w:r>
      <w:r>
        <w:fldChar w:fldCharType="separate"/>
      </w:r>
      <w:hyperlink w:anchor="_Toc448754763" w:history="1">
        <w:r w:rsidR="00ED0EE1" w:rsidRPr="00DC538B">
          <w:rPr>
            <w:rStyle w:val="Hyperlink"/>
            <w:noProof/>
          </w:rPr>
          <w:t>1.</w:t>
        </w:r>
        <w:r w:rsidR="00ED0EE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ED0EE1" w:rsidRPr="00DC538B">
          <w:rPr>
            <w:rStyle w:val="Hyperlink"/>
            <w:noProof/>
          </w:rPr>
          <w:t>Introdução</w:t>
        </w:r>
        <w:r w:rsidR="00ED0EE1">
          <w:rPr>
            <w:noProof/>
            <w:webHidden/>
          </w:rPr>
          <w:tab/>
        </w:r>
        <w:r w:rsidR="00ED0EE1">
          <w:rPr>
            <w:noProof/>
            <w:webHidden/>
          </w:rPr>
          <w:fldChar w:fldCharType="begin"/>
        </w:r>
        <w:r w:rsidR="00ED0EE1">
          <w:rPr>
            <w:noProof/>
            <w:webHidden/>
          </w:rPr>
          <w:instrText xml:space="preserve"> PAGEREF _Toc448754763 \h </w:instrText>
        </w:r>
        <w:r w:rsidR="00ED0EE1">
          <w:rPr>
            <w:noProof/>
            <w:webHidden/>
          </w:rPr>
        </w:r>
        <w:r w:rsidR="00ED0EE1">
          <w:rPr>
            <w:noProof/>
            <w:webHidden/>
          </w:rPr>
          <w:fldChar w:fldCharType="separate"/>
        </w:r>
        <w:r w:rsidR="00ED0EE1">
          <w:rPr>
            <w:noProof/>
            <w:webHidden/>
          </w:rPr>
          <w:t>6</w:t>
        </w:r>
        <w:r w:rsidR="00ED0EE1">
          <w:rPr>
            <w:noProof/>
            <w:webHidden/>
          </w:rPr>
          <w:fldChar w:fldCharType="end"/>
        </w:r>
      </w:hyperlink>
    </w:p>
    <w:p w14:paraId="1A00C431" w14:textId="7C6A62AF" w:rsidR="00ED0EE1" w:rsidRDefault="00ED0E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8754764" w:history="1">
        <w:r w:rsidRPr="00DC538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733BC2" w14:textId="229C7286" w:rsidR="00ED0EE1" w:rsidRDefault="00ED0E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8754765" w:history="1">
        <w:r w:rsidRPr="00DC538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Modelagem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C83E8C" w14:textId="3922E130" w:rsidR="00ED0EE1" w:rsidRDefault="00ED0E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8754766" w:history="1">
        <w:r w:rsidRPr="00DC538B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Convenções, termos e abreviações da Modelagem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1435C3" w14:textId="1DE80CA9" w:rsidR="00ED0EE1" w:rsidRDefault="00ED0E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8754767" w:history="1">
        <w:r w:rsidRPr="00DC538B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5F3676" w14:textId="74E75F5A" w:rsidR="00ED0EE1" w:rsidRDefault="00ED0E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8754768" w:history="1">
        <w:r w:rsidRPr="00DC538B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B8FE52" w14:textId="68AD93B3" w:rsidR="00ED0EE1" w:rsidRDefault="00ED0E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8754769" w:history="1">
        <w:r w:rsidRPr="00DC538B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Convenções, termos e abreviações do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016523" w14:textId="3104E567" w:rsidR="00ED0EE1" w:rsidRDefault="00ED0E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8754770" w:history="1">
        <w:r w:rsidRPr="00DC538B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Visão geral do Dicionário de Dados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919EEB" w14:textId="2523F4E1" w:rsidR="00ED0EE1" w:rsidRDefault="00ED0EE1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eastAsia="pt-BR"/>
        </w:rPr>
      </w:pPr>
      <w:hyperlink w:anchor="_Toc448754771" w:history="1">
        <w:r w:rsidRPr="00DC538B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Tabelas do 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8A87D9" w14:textId="64F61A1A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2" w:history="1">
        <w:r w:rsidRPr="00DC538B">
          <w:rPr>
            <w:rStyle w:val="Hyperlink"/>
            <w:noProof/>
          </w:rPr>
          <w:t>1.1.1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TA_ARQUIVO_DETALHE_PAGOS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8A4793" w14:textId="3B19AAB8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3" w:history="1">
        <w:r w:rsidRPr="00DC538B">
          <w:rPr>
            <w:rStyle w:val="Hyperlink"/>
            <w:noProof/>
          </w:rPr>
          <w:t>[TA001] TA_ARQUIVO_DETALHE_PAGOS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E8D800" w14:textId="2FBC8E89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4" w:history="1">
        <w:r w:rsidRPr="00DC538B">
          <w:rPr>
            <w:rStyle w:val="Hyperlink"/>
            <w:noProof/>
          </w:rPr>
          <w:t>1.1.2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TA_ARQUIVO_ERRO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B34CBE" w14:textId="61D48E04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5" w:history="1">
        <w:r w:rsidRPr="00DC538B">
          <w:rPr>
            <w:rStyle w:val="Hyperlink"/>
            <w:noProof/>
          </w:rPr>
          <w:t>[TA002] TA_ARQUIVO_ERRO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93FF92" w14:textId="0E772222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6" w:history="1">
        <w:r w:rsidRPr="00DC538B">
          <w:rPr>
            <w:rStyle w:val="Hyperlink"/>
            <w:noProof/>
          </w:rPr>
          <w:t>1.1.3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TA_ARQUIVO_RECEPCAO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C0691F" w14:textId="606C041D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7" w:history="1">
        <w:r w:rsidRPr="00DC538B">
          <w:rPr>
            <w:rStyle w:val="Hyperlink"/>
            <w:noProof/>
          </w:rPr>
          <w:t>[TA003] TA_ARQUIVO_RECEPCAO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8D7F04" w14:textId="0B216C1E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8" w:history="1">
        <w:r w:rsidRPr="00DC538B">
          <w:rPr>
            <w:rStyle w:val="Hyperlink"/>
            <w:noProof/>
          </w:rPr>
          <w:t>1.1.4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TA_ARQUIVOS_STR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4E6B23" w14:textId="6F2899C1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79" w:history="1">
        <w:r w:rsidRPr="00DC538B">
          <w:rPr>
            <w:rStyle w:val="Hyperlink"/>
            <w:noProof/>
          </w:rPr>
          <w:t>[TA003] TA_ARQUIVO_STR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70D769" w14:textId="699175F7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0" w:history="1">
        <w:r w:rsidRPr="00DC538B">
          <w:rPr>
            <w:rStyle w:val="Hyperlink"/>
            <w:noProof/>
          </w:rPr>
          <w:t>1.1.5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TA_DETALHE_STR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04ABBD" w14:textId="02E978BF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1" w:history="1">
        <w:r w:rsidRPr="00DC538B">
          <w:rPr>
            <w:rStyle w:val="Hyperlink"/>
            <w:noProof/>
          </w:rPr>
          <w:t>[TA003] TA_DETALHE_STR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3D4E45" w14:textId="2AA5663A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2" w:history="1">
        <w:r w:rsidRPr="00DC538B">
          <w:rPr>
            <w:rStyle w:val="Hyperlink"/>
            <w:noProof/>
          </w:rPr>
          <w:t>1.1.6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TA_ARQUIVO_ERROS_STR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F09A63" w14:textId="0B2A3CAC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3" w:history="1">
        <w:r w:rsidRPr="00DC538B">
          <w:rPr>
            <w:rStyle w:val="Hyperlink"/>
            <w:noProof/>
          </w:rPr>
          <w:t>[TA004] TA_ARQUIVO_ERROS_STR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5FA254" w14:textId="7549296A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4" w:history="1">
        <w:r w:rsidRPr="00DC538B">
          <w:rPr>
            <w:rStyle w:val="Hyperlink"/>
            <w:noProof/>
          </w:rPr>
          <w:t>1.1.7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TA_RESUMO_STR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E34C99" w14:textId="6D50B590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5" w:history="1">
        <w:r w:rsidRPr="00DC538B">
          <w:rPr>
            <w:rStyle w:val="Hyperlink"/>
            <w:noProof/>
          </w:rPr>
          <w:t>[TA004] TA_RESUMO_STR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FE92D9" w14:textId="71AFD832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6" w:history="1">
        <w:r w:rsidRPr="00DC538B">
          <w:rPr>
            <w:rStyle w:val="Hyperlink"/>
            <w:noProof/>
          </w:rPr>
          <w:t>1.1.8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TA_BANCO_AGENCIAS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54860A" w14:textId="1032C2A9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7" w:history="1">
        <w:r w:rsidRPr="00DC538B">
          <w:rPr>
            <w:rStyle w:val="Hyperlink"/>
            <w:noProof/>
          </w:rPr>
          <w:t>[TA004] TA_BANCO_AGENCIAS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A72D89" w14:textId="2DD0DC0C" w:rsidR="00ED0EE1" w:rsidRDefault="00ED0EE1">
      <w:pPr>
        <w:pStyle w:val="Sumrio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8" w:history="1">
        <w:r w:rsidRPr="00DC538B">
          <w:rPr>
            <w:rStyle w:val="Hyperlink"/>
            <w:noProof/>
          </w:rPr>
          <w:t>1.1.9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TA_BANCOS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28ABD01" w14:textId="6DFB2A1C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89" w:history="1">
        <w:r w:rsidRPr="00DC538B">
          <w:rPr>
            <w:rStyle w:val="Hyperlink"/>
            <w:noProof/>
          </w:rPr>
          <w:t>[TA005] TA_BANCOS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81C034" w14:textId="78573342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0" w:history="1">
        <w:r w:rsidRPr="00DC538B">
          <w:rPr>
            <w:rStyle w:val="Hyperlink"/>
            <w:noProof/>
          </w:rPr>
          <w:t>1.1.10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TA_CONVENIOS_ARREC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B77A02" w14:textId="0DC01B99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1" w:history="1">
        <w:r w:rsidRPr="00DC538B">
          <w:rPr>
            <w:rStyle w:val="Hyperlink"/>
            <w:noProof/>
          </w:rPr>
          <w:t>[TA006] TA_CONVENIOS_ARREC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CD086E0" w14:textId="0D6F83EB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2" w:history="1">
        <w:r w:rsidRPr="00DC538B">
          <w:rPr>
            <w:rStyle w:val="Hyperlink"/>
            <w:noProof/>
          </w:rPr>
          <w:t>1.1.11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TA_CONVENIOS_TARIFAS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D32BA5" w14:textId="10A226B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3" w:history="1">
        <w:r w:rsidRPr="00DC538B">
          <w:rPr>
            <w:rStyle w:val="Hyperlink"/>
            <w:noProof/>
          </w:rPr>
          <w:t>[TA007] TA_CONVENIOS_TARIFAS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3E44EA" w14:textId="7BF6EEFC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4" w:history="1">
        <w:r w:rsidRPr="00DC538B">
          <w:rPr>
            <w:rStyle w:val="Hyperlink"/>
            <w:noProof/>
          </w:rPr>
          <w:t>1.1.12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TA_DELEGACIA_AGENCIAS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E69508" w14:textId="2B260AD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5" w:history="1">
        <w:r w:rsidRPr="00DC538B">
          <w:rPr>
            <w:rStyle w:val="Hyperlink"/>
            <w:noProof/>
          </w:rPr>
          <w:t>[TA008] TA_DELEGACIA_AGENCIAS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F02D72" w14:textId="28AB6FD6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6" w:history="1">
        <w:r w:rsidRPr="00DC538B">
          <w:rPr>
            <w:rStyle w:val="Hyperlink"/>
            <w:noProof/>
          </w:rPr>
          <w:t>1.1.13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TA_DELEGACIA_ENDERECO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0C4A93" w14:textId="5A10BB5C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7" w:history="1">
        <w:r w:rsidRPr="00DC538B">
          <w:rPr>
            <w:rStyle w:val="Hyperlink"/>
            <w:noProof/>
          </w:rPr>
          <w:t>[TA009] TA_DELEGACIA_ENDERECO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95D347" w14:textId="7F656359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8" w:history="1">
        <w:r w:rsidRPr="00DC538B">
          <w:rPr>
            <w:rStyle w:val="Hyperlink"/>
            <w:noProof/>
          </w:rPr>
          <w:t>1.1.14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DELEGACIA_RECEITAS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D71785" w14:textId="178CFA02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799" w:history="1">
        <w:r w:rsidRPr="00DC538B">
          <w:rPr>
            <w:rStyle w:val="Hyperlink"/>
            <w:noProof/>
          </w:rPr>
          <w:t>[TAB010] DELEGACIA_RECEITAS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AE2327" w14:textId="48478ADD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0" w:history="1">
        <w:r w:rsidRPr="00DC538B">
          <w:rPr>
            <w:rStyle w:val="Hyperlink"/>
            <w:noProof/>
          </w:rPr>
          <w:t>1.1.15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TA_DELEGACIAS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7878734" w14:textId="2DB78BCA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1" w:history="1">
        <w:r w:rsidRPr="00DC538B">
          <w:rPr>
            <w:rStyle w:val="Hyperlink"/>
            <w:noProof/>
          </w:rPr>
          <w:t>[TA011] TA_DELEGACIAS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55AAF6F" w14:textId="059F4DE1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2" w:history="1">
        <w:r w:rsidRPr="00DC538B">
          <w:rPr>
            <w:rStyle w:val="Hyperlink"/>
            <w:noProof/>
          </w:rPr>
          <w:t>1.1.16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TA_ESTATISTISCAS_ARRECADACAO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08EB20" w14:textId="54588D78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3" w:history="1">
        <w:r w:rsidRPr="00DC538B">
          <w:rPr>
            <w:rStyle w:val="Hyperlink"/>
            <w:noProof/>
          </w:rPr>
          <w:t>[TA012] TA_ESTATISTICAS_ARRECADACAO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30EE24" w14:textId="6A552586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4" w:history="1">
        <w:r w:rsidRPr="00DC538B">
          <w:rPr>
            <w:rStyle w:val="Hyperlink"/>
            <w:noProof/>
          </w:rPr>
          <w:t>1.1.17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TA_GRUPOS_CNAE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2C8171" w14:textId="060D7D81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5" w:history="1">
        <w:r w:rsidRPr="00DC538B">
          <w:rPr>
            <w:rStyle w:val="Hyperlink"/>
            <w:noProof/>
          </w:rPr>
          <w:t>[TA013] TA_GRUPOS_CNAE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E6EBCE2" w14:textId="5757B1C9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6" w:history="1">
        <w:r w:rsidRPr="00DC538B">
          <w:rPr>
            <w:rStyle w:val="Hyperlink"/>
            <w:noProof/>
          </w:rPr>
          <w:t>1.1.18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TA_LOTES_PAGOS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95109C9" w14:textId="6B3CF55D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7" w:history="1">
        <w:r w:rsidRPr="00DC538B">
          <w:rPr>
            <w:rStyle w:val="Hyperlink"/>
            <w:noProof/>
          </w:rPr>
          <w:t>[TA014] TA_LOTES_PAGOS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F13C22" w14:textId="288F7878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8" w:history="1">
        <w:r w:rsidRPr="00DC538B">
          <w:rPr>
            <w:rStyle w:val="Hyperlink"/>
            <w:noProof/>
          </w:rPr>
          <w:t>1.1.19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TA_LOTES_PAGOS_ARREC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59CD591" w14:textId="40EA058B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09" w:history="1">
        <w:r w:rsidRPr="00DC538B">
          <w:rPr>
            <w:rStyle w:val="Hyperlink"/>
            <w:noProof/>
          </w:rPr>
          <w:t>[TA015] TA_LOTES_PAGOS_ARREC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CBA0733" w14:textId="7FDD909E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0" w:history="1">
        <w:r w:rsidRPr="00DC538B">
          <w:rPr>
            <w:rStyle w:val="Hyperlink"/>
            <w:noProof/>
          </w:rPr>
          <w:t>1.1.20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TA_MUNICIPIOS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7B2FC1B" w14:textId="3107BFB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1" w:history="1">
        <w:r w:rsidRPr="00DC538B">
          <w:rPr>
            <w:rStyle w:val="Hyperlink"/>
            <w:noProof/>
          </w:rPr>
          <w:t>[TA016] TA_MUNICIPIOS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87E63B6" w14:textId="1D1DC694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2" w:history="1">
        <w:r w:rsidRPr="00DC538B">
          <w:rPr>
            <w:rStyle w:val="Hyperlink"/>
            <w:noProof/>
          </w:rPr>
          <w:t>1.1.21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TA_MUNICIPIOS_CONTAS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C41708" w14:textId="5BBA8342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3" w:history="1">
        <w:r w:rsidRPr="00DC538B">
          <w:rPr>
            <w:rStyle w:val="Hyperlink"/>
            <w:noProof/>
          </w:rPr>
          <w:t>[TA017] TA_MUNICIPIOS_CONTAS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4B4668D" w14:textId="7FF2C0FD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4" w:history="1">
        <w:r w:rsidRPr="00DC538B">
          <w:rPr>
            <w:rStyle w:val="Hyperlink"/>
            <w:noProof/>
          </w:rPr>
          <w:t>1.1.22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TA_PAGOS_AJUSTES_REPASSE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7CEDE21" w14:textId="4733F192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5" w:history="1">
        <w:r w:rsidRPr="00DC538B">
          <w:rPr>
            <w:rStyle w:val="Hyperlink"/>
            <w:noProof/>
          </w:rPr>
          <w:t>[TA018] TA_PAGOS_AJUSTES_REPASSE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62C6696" w14:textId="1CE674AF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6" w:history="1">
        <w:r w:rsidRPr="00DC538B">
          <w:rPr>
            <w:rStyle w:val="Hyperlink"/>
            <w:noProof/>
          </w:rPr>
          <w:t>1.1.23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0687717" w14:textId="68DD0B9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7" w:history="1">
        <w:r w:rsidRPr="00DC538B">
          <w:rPr>
            <w:rStyle w:val="Hyperlink"/>
            <w:noProof/>
          </w:rPr>
          <w:t>[TA019] TA_PAGOS_ARREC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2AD64BA" w14:textId="094DB2F0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8" w:history="1">
        <w:r w:rsidRPr="00DC538B">
          <w:rPr>
            <w:rStyle w:val="Hyperlink"/>
            <w:noProof/>
          </w:rPr>
          <w:t>1.1.24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TA_DARE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0FE1654" w14:textId="765C4624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19" w:history="1">
        <w:r w:rsidRPr="00DC538B">
          <w:rPr>
            <w:rStyle w:val="Hyperlink"/>
            <w:noProof/>
          </w:rPr>
          <w:t>[TA020] TA_DARE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EAB576E" w14:textId="30C9E65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0" w:history="1">
        <w:r w:rsidRPr="00DC538B">
          <w:rPr>
            <w:rStyle w:val="Hyperlink"/>
            <w:noProof/>
          </w:rPr>
          <w:t>1.1.25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TA_DARE_DETALHE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E45D24E" w14:textId="24D0290C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1" w:history="1">
        <w:r w:rsidRPr="00DC538B">
          <w:rPr>
            <w:rStyle w:val="Hyperlink"/>
            <w:noProof/>
          </w:rPr>
          <w:t>[TA020] TA_DARE_DETALHE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7A1CEC8" w14:textId="18D68B4C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2" w:history="1">
        <w:r w:rsidRPr="00DC538B">
          <w:rPr>
            <w:rStyle w:val="Hyperlink"/>
            <w:noProof/>
          </w:rPr>
          <w:t>1.1.26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TA_PAGOS_CORRIGIDOS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5869D55" w14:textId="064F3F6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3" w:history="1">
        <w:r w:rsidRPr="00DC538B">
          <w:rPr>
            <w:rStyle w:val="Hyperlink"/>
            <w:noProof/>
          </w:rPr>
          <w:t>[TA020] TA_PAGOS_CORRIGIDOS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84E9514" w14:textId="7DF66B24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4" w:history="1">
        <w:r w:rsidRPr="00DC538B">
          <w:rPr>
            <w:rStyle w:val="Hyperlink"/>
            <w:noProof/>
          </w:rPr>
          <w:t>1.1.27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TA_PAGOS_RESTITUICAO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9B9F9E1" w14:textId="3AB6DEF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5" w:history="1">
        <w:r w:rsidRPr="00DC538B">
          <w:rPr>
            <w:rStyle w:val="Hyperlink"/>
            <w:noProof/>
          </w:rPr>
          <w:t>[TA021] TA_PAGOS_RESTITUICAO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B40FDF" w14:textId="36B3F264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6" w:history="1">
        <w:r w:rsidRPr="00DC538B">
          <w:rPr>
            <w:rStyle w:val="Hyperlink"/>
            <w:noProof/>
          </w:rPr>
          <w:t>1.1.28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D19D67" w14:textId="2007B76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7" w:history="1">
        <w:r w:rsidRPr="00DC538B">
          <w:rPr>
            <w:rStyle w:val="Hyperlink"/>
            <w:noProof/>
          </w:rPr>
          <w:t>[TA022] TA_PEDIDO_AREAS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0904585" w14:textId="0BA4BFAD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8" w:history="1">
        <w:r w:rsidRPr="00DC538B">
          <w:rPr>
            <w:rStyle w:val="Hyperlink"/>
            <w:noProof/>
          </w:rPr>
          <w:t>1.1.29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9C7D5A2" w14:textId="71EF1EC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29" w:history="1">
        <w:r w:rsidRPr="00DC538B">
          <w:rPr>
            <w:rStyle w:val="Hyperlink"/>
            <w:noProof/>
          </w:rPr>
          <w:t>[TA023] TA_PEDIDO_RECEITA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25B8B48" w14:textId="5726EA9D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0" w:history="1">
        <w:r w:rsidRPr="00DC538B">
          <w:rPr>
            <w:rStyle w:val="Hyperlink"/>
            <w:noProof/>
          </w:rPr>
          <w:t>1.1.30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TA_PEDIDO_AREAS_FAIXA_VALOR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CFB246B" w14:textId="31825DE6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1" w:history="1">
        <w:r w:rsidRPr="00DC538B">
          <w:rPr>
            <w:rStyle w:val="Hyperlink"/>
            <w:noProof/>
          </w:rPr>
          <w:t>[TA023] TA_PEDIDO_AREAS_FAIXA_VALOR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9B0FFD9" w14:textId="7EF19D22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2" w:history="1">
        <w:r w:rsidRPr="00DC538B">
          <w:rPr>
            <w:rStyle w:val="Hyperlink"/>
            <w:noProof/>
          </w:rPr>
          <w:t>1.1.31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TA_PEDIDO_AREAS_SERVIDORES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6542617" w14:textId="5CB16268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3" w:history="1">
        <w:r w:rsidRPr="00DC538B">
          <w:rPr>
            <w:rStyle w:val="Hyperlink"/>
            <w:noProof/>
          </w:rPr>
          <w:t>[TA024] TA_PEDIDO_AREAS_SERVIDORES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545F661" w14:textId="02333F2D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4" w:history="1">
        <w:r w:rsidRPr="00DC538B">
          <w:rPr>
            <w:rStyle w:val="Hyperlink"/>
            <w:noProof/>
          </w:rPr>
          <w:t>1.1.32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TA_PEDIDO_CAMPOS_INFORMADOS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809BFA7" w14:textId="5BC435C6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5" w:history="1">
        <w:r w:rsidRPr="00DC538B">
          <w:rPr>
            <w:rStyle w:val="Hyperlink"/>
            <w:noProof/>
          </w:rPr>
          <w:t>[TA025] TA_PEDIDO_CAMPOS_INFORMADOS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90A5066" w14:textId="6F2DD14A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6" w:history="1">
        <w:r w:rsidRPr="00DC538B">
          <w:rPr>
            <w:rStyle w:val="Hyperlink"/>
            <w:noProof/>
          </w:rPr>
          <w:t>1.1.33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TA_PEDIDO_CAMPO_ACOES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BBB0DA7" w14:textId="57C2A9BA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7" w:history="1">
        <w:r w:rsidRPr="00DC538B">
          <w:rPr>
            <w:rStyle w:val="Hyperlink"/>
            <w:noProof/>
          </w:rPr>
          <w:t>[TA026] TA_PEDIDO_CAMPO_ACOES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207AD24" w14:textId="06F044C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8" w:history="1">
        <w:r w:rsidRPr="00DC538B">
          <w:rPr>
            <w:rStyle w:val="Hyperlink"/>
            <w:noProof/>
          </w:rPr>
          <w:t>1.1.34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TA_PEDIDO_CONTA_TRIBUTARIA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B8A0016" w14:textId="4B87CB66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39" w:history="1">
        <w:r w:rsidRPr="00DC538B">
          <w:rPr>
            <w:rStyle w:val="Hyperlink"/>
            <w:noProof/>
          </w:rPr>
          <w:t>[TA027] TA_PEDIDO_CONTA_TRIBUTARIA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8324D2B" w14:textId="05212634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0" w:history="1">
        <w:r w:rsidRPr="00DC538B">
          <w:rPr>
            <w:rStyle w:val="Hyperlink"/>
            <w:noProof/>
          </w:rPr>
          <w:t>1.1.35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TA_PEDIDO_DETALHE_PARECER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CC7613C" w14:textId="423064C1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1" w:history="1">
        <w:r w:rsidRPr="00DC538B">
          <w:rPr>
            <w:rStyle w:val="Hyperlink"/>
            <w:noProof/>
          </w:rPr>
          <w:t>[TA028] TA_PEDIDO_DETALHE_PARECER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7EA02F4" w14:textId="24E940A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2" w:history="1">
        <w:r w:rsidRPr="00DC538B">
          <w:rPr>
            <w:rStyle w:val="Hyperlink"/>
            <w:noProof/>
          </w:rPr>
          <w:t>1.1.36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7802168" w14:textId="1F58E81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3" w:history="1">
        <w:r w:rsidRPr="00DC538B">
          <w:rPr>
            <w:rStyle w:val="Hyperlink"/>
            <w:noProof/>
          </w:rPr>
          <w:t>[TA029] TA_PEDIDO_DOCS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98E79A9" w14:textId="427B97BE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4" w:history="1">
        <w:r w:rsidRPr="00DC538B">
          <w:rPr>
            <w:rStyle w:val="Hyperlink"/>
            <w:noProof/>
          </w:rPr>
          <w:t>1.1.37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TA_PEDIDO_DOCS_EXIGIDOS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9DE0B02" w14:textId="286D89FB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5" w:history="1">
        <w:r w:rsidRPr="00DC538B">
          <w:rPr>
            <w:rStyle w:val="Hyperlink"/>
            <w:noProof/>
          </w:rPr>
          <w:t>[TA030] TA_PEDIDO_DOCS_EXIGIDOS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6591190" w14:textId="4CD0C018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6" w:history="1">
        <w:r w:rsidRPr="00DC538B">
          <w:rPr>
            <w:rStyle w:val="Hyperlink"/>
            <w:noProof/>
          </w:rPr>
          <w:t>1.1.38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TA_PEDIDO_EXIGENCIA_PARECER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2037FE0" w14:textId="334257BA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7" w:history="1">
        <w:r w:rsidRPr="00DC538B">
          <w:rPr>
            <w:rStyle w:val="Hyperlink"/>
            <w:noProof/>
          </w:rPr>
          <w:t>[TA031] TA_PEDIDO_EXIGENCIA_PARECER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B4DA7EB" w14:textId="40FABFF7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8" w:history="1">
        <w:r w:rsidRPr="00DC538B">
          <w:rPr>
            <w:rStyle w:val="Hyperlink"/>
            <w:noProof/>
          </w:rPr>
          <w:t>1.1.39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D2F9972" w14:textId="3EC7AF3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49" w:history="1">
        <w:r w:rsidRPr="00DC538B">
          <w:rPr>
            <w:rStyle w:val="Hyperlink"/>
            <w:noProof/>
          </w:rPr>
          <w:t>[TA032] TA_PEDIDO_PAGOS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61E714B" w14:textId="2D3C7747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0" w:history="1">
        <w:r w:rsidRPr="00DC538B">
          <w:rPr>
            <w:rStyle w:val="Hyperlink"/>
            <w:noProof/>
          </w:rPr>
          <w:t>1.1.40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8ED4401" w14:textId="71B6714B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1" w:history="1">
        <w:r w:rsidRPr="00DC538B">
          <w:rPr>
            <w:rStyle w:val="Hyperlink"/>
            <w:noProof/>
          </w:rPr>
          <w:t>[TA033] TA_PEDIDO_RESTITUICAO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156BA93" w14:textId="0011E385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2" w:history="1">
        <w:r w:rsidRPr="00DC538B">
          <w:rPr>
            <w:rStyle w:val="Hyperlink"/>
            <w:noProof/>
          </w:rPr>
          <w:t>1.1.41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TA_PEDIDO_SOLICITACAO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7405591" w14:textId="0C3A8A48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3" w:history="1">
        <w:r w:rsidRPr="00DC538B">
          <w:rPr>
            <w:rStyle w:val="Hyperlink"/>
            <w:noProof/>
          </w:rPr>
          <w:t>[TA034] TA_PEDIDO_SOLICITACAO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A1F9668" w14:textId="1D5B2D6F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4" w:history="1">
        <w:r w:rsidRPr="00DC538B">
          <w:rPr>
            <w:rStyle w:val="Hyperlink"/>
            <w:noProof/>
          </w:rPr>
          <w:t>1.1.42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TA_PEDIDO_TIPO_ACOES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8DA0D64" w14:textId="2114A8A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5" w:history="1">
        <w:r w:rsidRPr="00DC538B">
          <w:rPr>
            <w:rStyle w:val="Hyperlink"/>
            <w:noProof/>
          </w:rPr>
          <w:t>[TA035] TA_PEDIDO_TIPO_ACOES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04087AC" w14:textId="7B8FE23F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6" w:history="1">
        <w:r w:rsidRPr="00DC538B">
          <w:rPr>
            <w:rStyle w:val="Hyperlink"/>
            <w:noProof/>
          </w:rPr>
          <w:t>1.1.43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TA_PEDIDO_TIPO_DOCS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6A1C339" w14:textId="57937E9F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7" w:history="1">
        <w:r w:rsidRPr="00DC538B">
          <w:rPr>
            <w:rStyle w:val="Hyperlink"/>
            <w:noProof/>
          </w:rPr>
          <w:t>[TA036] TA_PEDIDO_TIPO_DOCS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6CB5792" w14:textId="38796061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8" w:history="1">
        <w:r w:rsidRPr="00DC538B">
          <w:rPr>
            <w:rStyle w:val="Hyperlink"/>
            <w:noProof/>
          </w:rPr>
          <w:t>1.1.44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TA_PEDIDO_TIPOS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1EB4B2B" w14:textId="042F9AA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59" w:history="1">
        <w:r w:rsidRPr="00DC538B">
          <w:rPr>
            <w:rStyle w:val="Hyperlink"/>
            <w:noProof/>
          </w:rPr>
          <w:t>[TA037] TA_PEDIDO_TIPOS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AAF5CE8" w14:textId="6AFF77F7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0" w:history="1">
        <w:r w:rsidRPr="00DC538B">
          <w:rPr>
            <w:rStyle w:val="Hyperlink"/>
            <w:noProof/>
          </w:rPr>
          <w:t>1.1.45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TA_PLAN0_CONTAS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48BF12C" w14:textId="5A56DD72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1" w:history="1">
        <w:r w:rsidRPr="00DC538B">
          <w:rPr>
            <w:rStyle w:val="Hyperlink"/>
            <w:noProof/>
          </w:rPr>
          <w:t>[TA038] TA_PLANO_CONTAS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7AFE401" w14:textId="5436010D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2" w:history="1">
        <w:r w:rsidRPr="00DC538B">
          <w:rPr>
            <w:rStyle w:val="Hyperlink"/>
            <w:noProof/>
          </w:rPr>
          <w:t>1.1.46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TA_RECEITAS_CONVENIOS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1CAA4A1" w14:textId="63870D98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3" w:history="1">
        <w:r w:rsidRPr="00DC538B">
          <w:rPr>
            <w:rStyle w:val="Hyperlink"/>
            <w:noProof/>
          </w:rPr>
          <w:t>[TA039] TA_RECEITAS_CONVENIOS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1A52AF" w14:textId="76AFDA3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4" w:history="1">
        <w:r w:rsidRPr="00DC538B">
          <w:rPr>
            <w:rStyle w:val="Hyperlink"/>
            <w:noProof/>
          </w:rPr>
          <w:t>1.1.47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AE2E522" w14:textId="6619DC8E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5" w:history="1">
        <w:r w:rsidRPr="00DC538B">
          <w:rPr>
            <w:rStyle w:val="Hyperlink"/>
            <w:noProof/>
          </w:rPr>
          <w:t>[TA040] TA_RECEITAS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D7D26DC" w14:textId="33DA71B8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6" w:history="1">
        <w:r w:rsidRPr="00DC538B">
          <w:rPr>
            <w:rStyle w:val="Hyperlink"/>
            <w:noProof/>
          </w:rPr>
          <w:t>1.1.48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TA_RECEITAS_REPASSE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548BA23" w14:textId="39B8A1A5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7" w:history="1">
        <w:r w:rsidRPr="00DC538B">
          <w:rPr>
            <w:rStyle w:val="Hyperlink"/>
            <w:noProof/>
          </w:rPr>
          <w:t>[TA041] TA_RECEITAS_REPASSE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219A011" w14:textId="2AECEF58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8" w:history="1">
        <w:r w:rsidRPr="00DC538B">
          <w:rPr>
            <w:rStyle w:val="Hyperlink"/>
            <w:noProof/>
          </w:rPr>
          <w:t>1.1.49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TA_RECEITAS_TAXAS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C1E6D5C" w14:textId="254BC842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69" w:history="1">
        <w:r w:rsidRPr="00DC538B">
          <w:rPr>
            <w:rStyle w:val="Hyperlink"/>
            <w:noProof/>
          </w:rPr>
          <w:t>[TA042] TA_RECEITAS_TAXAS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65663AD" w14:textId="503A4B0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0" w:history="1">
        <w:r w:rsidRPr="00DC538B">
          <w:rPr>
            <w:rStyle w:val="Hyperlink"/>
            <w:noProof/>
          </w:rPr>
          <w:t>1.1.50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TA_RESUMO_ARRECADACAO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B3AA410" w14:textId="750E66AD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1" w:history="1">
        <w:r w:rsidRPr="00DC538B">
          <w:rPr>
            <w:rStyle w:val="Hyperlink"/>
            <w:noProof/>
          </w:rPr>
          <w:t>[TA043] TA_RESUMO_ARRECADACAO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3B4C6D8" w14:textId="11CF2FD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2" w:history="1">
        <w:r w:rsidRPr="00DC538B">
          <w:rPr>
            <w:rStyle w:val="Hyperlink"/>
            <w:noProof/>
          </w:rPr>
          <w:t>1.1.51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TA_RTC_FINANCEIRO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93CF574" w14:textId="505635D7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3" w:history="1">
        <w:r w:rsidRPr="00DC538B">
          <w:rPr>
            <w:rStyle w:val="Hyperlink"/>
            <w:noProof/>
          </w:rPr>
          <w:t>[TA044] TA_RTC_FINANCEIRO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2A14AB1" w14:textId="4A21CB7B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4" w:history="1">
        <w:r w:rsidRPr="00DC538B">
          <w:rPr>
            <w:rStyle w:val="Hyperlink"/>
            <w:noProof/>
          </w:rPr>
          <w:t>1.1.52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TA_RTC_REPASSE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0BB4330" w14:textId="1875442D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5" w:history="1">
        <w:r w:rsidRPr="00DC538B">
          <w:rPr>
            <w:rStyle w:val="Hyperlink"/>
            <w:noProof/>
          </w:rPr>
          <w:t>[TA045] TA_RTC_REPASSE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B0D6EF0" w14:textId="06C75781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6" w:history="1">
        <w:r w:rsidRPr="00DC538B">
          <w:rPr>
            <w:rStyle w:val="Hyperlink"/>
            <w:noProof/>
          </w:rPr>
          <w:t>1.1.53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TA_RTC_REPASSE_DETALHE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D65D99B" w14:textId="6425C9A3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7" w:history="1">
        <w:r w:rsidRPr="00DC538B">
          <w:rPr>
            <w:rStyle w:val="Hyperlink"/>
            <w:noProof/>
          </w:rPr>
          <w:t>[TA046] TA_RTC_REPASSE_DETALHE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75A0938" w14:textId="512D0D22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8" w:history="1">
        <w:r w:rsidRPr="00DC538B">
          <w:rPr>
            <w:rStyle w:val="Hyperlink"/>
            <w:noProof/>
          </w:rPr>
          <w:t>1.1.54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TA_TIPO_GRUPOS_CNAES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4207133" w14:textId="779E8C1F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79" w:history="1">
        <w:r w:rsidRPr="00DC538B">
          <w:rPr>
            <w:rStyle w:val="Hyperlink"/>
            <w:noProof/>
          </w:rPr>
          <w:t>[TA047] TA_TIPO_GRUPOS_CNAES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BA392C9" w14:textId="43661163" w:rsidR="00ED0EE1" w:rsidRDefault="00ED0EE1">
      <w:pPr>
        <w:pStyle w:val="Sumrio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80" w:history="1">
        <w:r w:rsidRPr="00DC538B">
          <w:rPr>
            <w:rStyle w:val="Hyperlink"/>
            <w:noProof/>
          </w:rPr>
          <w:t>1.1.55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Tabela TA_TIPO_REJEICAO_ARQUIVOS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5D42FA04" w14:textId="6DE454F6" w:rsidR="00ED0EE1" w:rsidRDefault="00ED0EE1">
      <w:pPr>
        <w:pStyle w:val="Sumrio3"/>
        <w:tabs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448754881" w:history="1">
        <w:r w:rsidRPr="00DC538B">
          <w:rPr>
            <w:rStyle w:val="Hyperlink"/>
            <w:noProof/>
          </w:rPr>
          <w:t>[TA048] TA_TIPO_REJEICAO_ARQUIVOS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D7E52DA" w14:textId="7FBFE7F7" w:rsidR="00ED0EE1" w:rsidRDefault="00ED0EE1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448754882" w:history="1">
        <w:r w:rsidRPr="00DC538B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DC538B">
          <w:rPr>
            <w:rStyle w:val="Hyperlink"/>
            <w:noProof/>
          </w:rPr>
          <w:t>Chaves das Tabelas (Primária e Estrangeira)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_Toc448754882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B61F787" w14:textId="140392B2" w:rsidR="00C50898" w:rsidRDefault="00D465F4" w:rsidP="00C50898">
      <w:r>
        <w:fldChar w:fldCharType="end"/>
      </w:r>
    </w:p>
    <w:p w14:paraId="6861D1C1" w14:textId="77777777" w:rsidR="00C50898" w:rsidRDefault="00C50898" w:rsidP="00C50898"/>
    <w:p w14:paraId="0BB8BF8B" w14:textId="77777777" w:rsidR="00C50898" w:rsidRDefault="00C50898" w:rsidP="00C50898"/>
    <w:p w14:paraId="4998F696" w14:textId="77777777" w:rsidR="00C50898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r>
        <w:br w:type="page"/>
      </w:r>
      <w:bookmarkStart w:id="1" w:name="_Toc71442665"/>
      <w:bookmarkStart w:id="2" w:name="_Toc71453202"/>
      <w:bookmarkStart w:id="3" w:name="_Toc448754763"/>
      <w:r>
        <w:lastRenderedPageBreak/>
        <w:t>Introdução</w:t>
      </w:r>
      <w:bookmarkEnd w:id="3"/>
    </w:p>
    <w:p w14:paraId="0C38B016" w14:textId="77777777" w:rsidR="00B63B78" w:rsidRPr="00B63B78" w:rsidRDefault="00B63B78" w:rsidP="00B63B78">
      <w:pPr>
        <w:ind w:left="431"/>
        <w:jc w:val="both"/>
      </w:pPr>
      <w:r w:rsidRPr="00B63B78">
        <w:t>O Processo de Arrecadação tem por objetivos o registro e controle da arrecadação recebida pelos Bancos e do repasse do produto da Arrecadação ao Tesouro, a geração da informação correspondente e a administração e monitoramento da conta corrente.</w:t>
      </w:r>
    </w:p>
    <w:p w14:paraId="75C7FC6D" w14:textId="44D74452" w:rsidR="00B63B78" w:rsidRDefault="00B63B78" w:rsidP="00B63B78">
      <w:pPr>
        <w:ind w:left="431"/>
        <w:jc w:val="both"/>
      </w:pPr>
      <w:r w:rsidRPr="00B63B78">
        <w:t xml:space="preserve">Os contribuintes efetuam pagamentos de tributos por meio de DARE, </w:t>
      </w:r>
      <w:r>
        <w:t>GNRE, DAS,</w:t>
      </w:r>
      <w:r w:rsidRPr="00B63B78">
        <w:t xml:space="preserve"> nos agentes arrecadadores que têm convênio firmado com a SEFAZ. Os arquivos de retorno com o detalhe dos pagamentos efetuados são enviados a cada 15 minutos. </w:t>
      </w:r>
      <w:r w:rsidR="00515AB2">
        <w:t>N</w:t>
      </w:r>
      <w:r w:rsidRPr="00B63B78">
        <w:t xml:space="preserve"> dia seguinte um arquivo de retorno consolidado reúne os arquivos parciais. A Gerência de Arrecadação concilia estes arquivos e comunica aos Bancos eventuais discrepâncias. O Banco do Brasil envia diariamente relatório informando os repasses à Conta do Tesouro relativos à Arrecadação do dia anterior, exceto pela Arrecadação do SIMPLES que</w:t>
      </w:r>
      <w:r>
        <w:t xml:space="preserve"> é referente há </w:t>
      </w:r>
      <w:r w:rsidR="0027449C">
        <w:t>um</w:t>
      </w:r>
      <w:r w:rsidRPr="00B63B78">
        <w:t xml:space="preserve"> dias antes. A informação de repasse é classificada por Agente Arrecadador e tipo de Receita. A Gerência de Arrecadação concilia a informação de repasse com a dos arquivos consolidados. </w:t>
      </w:r>
    </w:p>
    <w:p w14:paraId="142BE9E5" w14:textId="77777777" w:rsidR="00B63B78" w:rsidRDefault="00B63B78" w:rsidP="00B63B78">
      <w:pPr>
        <w:ind w:left="431"/>
        <w:jc w:val="both"/>
      </w:pPr>
      <w:r w:rsidRPr="00B63B78">
        <w:t xml:space="preserve">O </w:t>
      </w:r>
      <w:r>
        <w:t>Sistema da Arrecadação tem como objetivo a</w:t>
      </w:r>
      <w:r w:rsidRPr="00B63B78">
        <w:t xml:space="preserve"> maior automatização desses processos.</w:t>
      </w:r>
      <w:r>
        <w:t xml:space="preserve"> Além disso, apresentará</w:t>
      </w:r>
      <w:r w:rsidRPr="00B63B78">
        <w:t xml:space="preserve"> para análise dos auditores, em tela específica, as eventuais diferenças entre arquivo consolidados e arquivos de 15 minutos, assim como entre os pagamentos informados no arquivo Consolidado e os Repasses efetuados.</w:t>
      </w:r>
    </w:p>
    <w:p w14:paraId="73B8B940" w14:textId="77777777" w:rsidR="00B63B78" w:rsidRDefault="00B63B78" w:rsidP="00B63B78">
      <w:pPr>
        <w:ind w:left="431"/>
        <w:jc w:val="both"/>
      </w:pPr>
      <w:r>
        <w:t>O S</w:t>
      </w:r>
      <w:r w:rsidRPr="00B63B78">
        <w:t xml:space="preserve">istema </w:t>
      </w:r>
      <w:r>
        <w:t>vai gerar</w:t>
      </w:r>
      <w:r w:rsidRPr="00B63B78">
        <w:t xml:space="preserve"> relatórios de arrecadação por Agência de Atendimento, Delegacia Regional Tributária e o Estado, Códigos de Receita, Classificação Contábil e Períodos Diversos.</w:t>
      </w:r>
      <w:r>
        <w:t xml:space="preserve"> Bem como, </w:t>
      </w:r>
      <w:r w:rsidRPr="00B63B78">
        <w:t>relatórios com maior grau de integração, considerando as reduções dos valores arrecadados em consequência das Restituições.</w:t>
      </w:r>
    </w:p>
    <w:p w14:paraId="10A7BBE5" w14:textId="77777777" w:rsidR="00B63B78" w:rsidRDefault="00B63B78" w:rsidP="00B63B78">
      <w:pPr>
        <w:ind w:left="431"/>
        <w:jc w:val="both"/>
      </w:pPr>
      <w:r w:rsidRPr="00B63B78">
        <w:t xml:space="preserve">Os </w:t>
      </w:r>
      <w:r>
        <w:t xml:space="preserve">contribuintes poderão </w:t>
      </w:r>
      <w:r w:rsidRPr="00B63B78">
        <w:t>solicitar correções de Código de Receita, Período de Referência, e Identificação nos seus Documentos de Arrecadação que, quando analisados pela Gerência de Arrecadação e deferidos, determina a aplicação das correções nos registros de pagamento correspondentes.</w:t>
      </w:r>
    </w:p>
    <w:p w14:paraId="0DE00C8C" w14:textId="77777777" w:rsidR="00B63B78" w:rsidRDefault="00B63B78" w:rsidP="00B63B78">
      <w:pPr>
        <w:ind w:left="431"/>
        <w:jc w:val="both"/>
      </w:pPr>
      <w:r w:rsidRPr="00B63B78">
        <w:t>Os pagamentos s</w:t>
      </w:r>
      <w:r>
        <w:t>erão</w:t>
      </w:r>
      <w:r w:rsidRPr="00B63B78">
        <w:t xml:space="preserve"> disponibilizados para aplicação como crédito na Conta Corrente, que é </w:t>
      </w:r>
      <w:r w:rsidR="002C3F22">
        <w:t xml:space="preserve">classificada por imposto: ICMS </w:t>
      </w:r>
      <w:r w:rsidRPr="00B63B78">
        <w:t>(código de receita para Normal, Substituição Tributária, Diferencial de Alíquota, Complementar)  IPVA, Simples Nacional, ITCD; Período de Referência; Identificação do sujeito passivo: IE ou CPF/CNPJ. Os débitos da Conta Corrente têm por origem as declarações e arquivos eletrônicos de informações tributári</w:t>
      </w:r>
      <w:r>
        <w:t>as, os autos de infração e suas</w:t>
      </w:r>
      <w:r w:rsidRPr="00B63B78">
        <w:t xml:space="preserve"> correspondentes alterações no processo do Contencioso Administrativo. </w:t>
      </w:r>
    </w:p>
    <w:p w14:paraId="674E0DDB" w14:textId="77777777" w:rsidR="00B63B78" w:rsidRDefault="00B63B78" w:rsidP="00B63B78">
      <w:pPr>
        <w:ind w:left="431"/>
        <w:jc w:val="both"/>
      </w:pPr>
      <w:r w:rsidRPr="00B63B78">
        <w:t>A administração da Conta Corrente estabelece os parâmetros para aplicação dos créditos e débitos, o cálculo de juros, o parcelamento dos débitos, a determinação dos saldos, o sistema de consulta. Quando um débito é parcelado a conta corrente é creditada com o valor do débito original, passando o controle e acompanhamento deste débito para  conta corrente do parcelamento.</w:t>
      </w:r>
    </w:p>
    <w:p w14:paraId="387670D6" w14:textId="77777777" w:rsidR="00B63B78" w:rsidRPr="00B63B78" w:rsidRDefault="00B63B78" w:rsidP="00B63B78">
      <w:pPr>
        <w:ind w:left="431"/>
        <w:jc w:val="both"/>
      </w:pPr>
      <w:r w:rsidRPr="00B63B78">
        <w:t>As restituições em dinheiro, autorizadas aos contribuintes ou Bancos solicitantes, são deduzidas do total de pagamentos e afetam a Conta Corrente, sendo o crédito correspondente estornado da Conta.</w:t>
      </w:r>
    </w:p>
    <w:p w14:paraId="32D39942" w14:textId="77777777" w:rsidR="00B63B78" w:rsidRPr="00B63B78" w:rsidRDefault="00B63B78" w:rsidP="00B63B78">
      <w:pPr>
        <w:pStyle w:val="Corpodetexto"/>
        <w:jc w:val="both"/>
      </w:pPr>
      <w:r w:rsidRPr="00B63B78">
        <w:lastRenderedPageBreak/>
        <w:t>Alinhado com a política de transparência da SEFAZ, todas as estatísticas da Arrecadação são disponibilizadas no site da SEFAZ</w:t>
      </w:r>
      <w:r>
        <w:t>.</w:t>
      </w:r>
    </w:p>
    <w:p w14:paraId="7AAB58CE" w14:textId="77777777" w:rsidR="00C50898" w:rsidRDefault="00C50898" w:rsidP="00C50898">
      <w:pPr>
        <w:adjustRightInd w:val="0"/>
        <w:ind w:firstLine="431"/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 xml:space="preserve">A documentação do Sistema </w:t>
      </w:r>
      <w:r w:rsidR="00B63B78" w:rsidRPr="00B63B78">
        <w:rPr>
          <w:rFonts w:ascii="Times New Roman" w:hAnsi="Times New Roman"/>
          <w:szCs w:val="22"/>
        </w:rPr>
        <w:t>da Arrecadação</w:t>
      </w:r>
      <w:r>
        <w:rPr>
          <w:rFonts w:ascii="Times New Roman" w:hAnsi="Times New Roman"/>
          <w:szCs w:val="22"/>
        </w:rPr>
        <w:t xml:space="preserve"> vai abordar os seguintes elementos técnicos: </w:t>
      </w:r>
    </w:p>
    <w:p w14:paraId="1A7AE341" w14:textId="77777777" w:rsidR="00C50898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>
        <w:t>Modelagem de Dados: Traz uma visão geral das entidades (tabelas), atributos (campos) e dos seus relacionamentos;</w:t>
      </w:r>
    </w:p>
    <w:p w14:paraId="776CF75F" w14:textId="77777777" w:rsidR="00C50898" w:rsidRDefault="00C50898" w:rsidP="00C50898">
      <w:pPr>
        <w:widowControl/>
        <w:numPr>
          <w:ilvl w:val="0"/>
          <w:numId w:val="28"/>
        </w:numPr>
        <w:adjustRightInd w:val="0"/>
        <w:spacing w:after="0"/>
        <w:jc w:val="both"/>
      </w:pPr>
      <w:r>
        <w:t>Dicionário de Dados: Mostra a função de cada tabela e o significado de cada atributo;</w:t>
      </w:r>
    </w:p>
    <w:p w14:paraId="2A5AF1A6" w14:textId="77777777" w:rsidR="00C50898" w:rsidRDefault="00C50898" w:rsidP="00C50898">
      <w:pPr>
        <w:ind w:left="431"/>
      </w:pPr>
    </w:p>
    <w:p w14:paraId="7DF523C6" w14:textId="77777777" w:rsidR="00C50898" w:rsidRPr="00655D85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4" w:name="_Toc448754764"/>
      <w:bookmarkEnd w:id="1"/>
      <w:bookmarkEnd w:id="2"/>
      <w:r>
        <w:t>Objetivo</w:t>
      </w:r>
      <w:bookmarkEnd w:id="4"/>
    </w:p>
    <w:p w14:paraId="406A6528" w14:textId="77777777" w:rsidR="00C50898" w:rsidRDefault="00C50898" w:rsidP="00B63B78">
      <w:pPr>
        <w:ind w:firstLine="431"/>
        <w:jc w:val="both"/>
      </w:pPr>
      <w:r>
        <w:t>Documentar todos os requisitos técnicos do Sistema</w:t>
      </w:r>
      <w:r w:rsidR="00B63B78">
        <w:t xml:space="preserve"> da Arrecadação</w:t>
      </w:r>
      <w:r>
        <w:t>. Todos esses requisitos vão proporcionar aos Clientes, Analistas de Sistemas e/ou DBAs uma maior compreensão e melhor manutenção do sistema.</w:t>
      </w:r>
    </w:p>
    <w:p w14:paraId="4CB77DAE" w14:textId="77777777" w:rsidR="00C50898" w:rsidRPr="00655D85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5" w:name="_Toc448754765"/>
      <w:r>
        <w:t>Modelagem de Dados</w:t>
      </w:r>
      <w:bookmarkEnd w:id="5"/>
    </w:p>
    <w:p w14:paraId="365D675C" w14:textId="77777777" w:rsidR="00C50898" w:rsidRPr="00A4175B" w:rsidRDefault="00C50898" w:rsidP="00B63B78">
      <w:pPr>
        <w:spacing w:before="60" w:after="60"/>
        <w:ind w:firstLine="431"/>
        <w:jc w:val="both"/>
      </w:pPr>
      <w:r>
        <w:t>A modelagem de dados é uma técnica usada para a especificação das regras de negócios e as estruturas de dados de uma base de dados. Ela faz parte do ciclo de desenvolvimento de um sistema de informação e é de vital importância para o bom resultado do projeto. Modelar os dados consiste em desenhar o sistema de informações, concentrando-se nas entidades lógicas e nas dependências lógicas entre essas entidades.</w:t>
      </w:r>
    </w:p>
    <w:p w14:paraId="38530485" w14:textId="77777777" w:rsidR="00C50898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6" w:name="_Toc448754766"/>
      <w:r>
        <w:t>Convenções, termos e abreviações da Modelagem</w:t>
      </w:r>
      <w:bookmarkEnd w:id="6"/>
    </w:p>
    <w:p w14:paraId="63E142D2" w14:textId="77777777" w:rsidR="00C50898" w:rsidRDefault="00C50898" w:rsidP="00C50898">
      <w:pPr>
        <w:ind w:firstLine="576"/>
      </w:pPr>
      <w:r>
        <w:t>Esta seção especifica as convenções, termos e abreviações relacionadas à modelagem dos dados do sistema.</w:t>
      </w:r>
    </w:p>
    <w:p w14:paraId="53CD70B1" w14:textId="77777777" w:rsidR="00B63B78" w:rsidRDefault="00B63B78" w:rsidP="00C50898">
      <w:pPr>
        <w:ind w:firstLine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0"/>
        <w:gridCol w:w="6468"/>
      </w:tblGrid>
      <w:tr w:rsidR="00C50898" w14:paraId="71556331" w14:textId="77777777" w:rsidTr="00B63B78">
        <w:tc>
          <w:tcPr>
            <w:tcW w:w="2380" w:type="dxa"/>
            <w:shd w:val="pct10" w:color="auto" w:fill="auto"/>
          </w:tcPr>
          <w:p w14:paraId="0B69208D" w14:textId="77777777" w:rsidR="00C50898" w:rsidRPr="00655D85" w:rsidRDefault="00C50898" w:rsidP="0067371F">
            <w:pPr>
              <w:pStyle w:val="EstiloGERECabecalhoTabelaVerdana9pt"/>
            </w:pPr>
            <w:r>
              <w:t>Termo</w:t>
            </w:r>
          </w:p>
        </w:tc>
        <w:tc>
          <w:tcPr>
            <w:tcW w:w="6468" w:type="dxa"/>
            <w:shd w:val="pct10" w:color="auto" w:fill="auto"/>
          </w:tcPr>
          <w:p w14:paraId="5B128A6D" w14:textId="77777777" w:rsidR="00C50898" w:rsidRPr="00655D85" w:rsidRDefault="00C50898" w:rsidP="0067371F">
            <w:pPr>
              <w:pStyle w:val="EstiloGERECabecalhoTabelaVerdana9pt"/>
            </w:pPr>
            <w:r w:rsidRPr="00655D85">
              <w:t>Descrição</w:t>
            </w:r>
          </w:p>
        </w:tc>
      </w:tr>
      <w:tr w:rsidR="00C50898" w:rsidRPr="00B63B78" w14:paraId="217072CB" w14:textId="77777777" w:rsidTr="00B63B78">
        <w:tc>
          <w:tcPr>
            <w:tcW w:w="2380" w:type="dxa"/>
          </w:tcPr>
          <w:p w14:paraId="73CB48B5" w14:textId="77777777" w:rsidR="00C50898" w:rsidRPr="00B63B78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B63B78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58B135F9" w14:textId="77777777" w:rsidR="00C50898" w:rsidRPr="00B63B78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B63B78">
              <w:rPr>
                <w:rFonts w:asciiTheme="minorHAnsi" w:hAnsiTheme="minorHAnsi"/>
                <w:iCs/>
                <w:szCs w:val="24"/>
              </w:rPr>
              <w:t>Representa qualquer coisa do mundo real, abstrata ou concreta, na qual se deseja guardar informações.</w:t>
            </w:r>
          </w:p>
        </w:tc>
      </w:tr>
      <w:tr w:rsidR="00C50898" w:rsidRPr="00B63B78" w14:paraId="1AA60870" w14:textId="77777777" w:rsidTr="00B63B78">
        <w:tc>
          <w:tcPr>
            <w:tcW w:w="2380" w:type="dxa"/>
          </w:tcPr>
          <w:p w14:paraId="71F08759" w14:textId="77777777" w:rsidR="00C50898" w:rsidRPr="00B63B78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B63B78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3385449D" w14:textId="77777777" w:rsidR="00C50898" w:rsidRPr="00B63B78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B63B78">
              <w:rPr>
                <w:rFonts w:asciiTheme="minorHAnsi" w:hAnsiTheme="minorHAnsi"/>
                <w:iCs/>
                <w:szCs w:val="24"/>
              </w:rPr>
              <w:t>Representa tudo o que se pode relacionar como propriedade da entidade. (coluna, campo, etc). Exemplos de atributos: Código do Produto (Entidade Produto), Nome do Cliente (Entidade Cliente).</w:t>
            </w:r>
          </w:p>
        </w:tc>
      </w:tr>
      <w:tr w:rsidR="00C50898" w:rsidRPr="00B63B78" w14:paraId="2CDEA264" w14:textId="77777777" w:rsidTr="00B63B78">
        <w:tc>
          <w:tcPr>
            <w:tcW w:w="2380" w:type="dxa"/>
          </w:tcPr>
          <w:p w14:paraId="6E9E7C83" w14:textId="77777777" w:rsidR="00C50898" w:rsidRPr="00B63B78" w:rsidRDefault="00C50898" w:rsidP="00B63B78">
            <w:pPr>
              <w:ind w:left="0"/>
              <w:rPr>
                <w:rFonts w:asciiTheme="minorHAnsi" w:hAnsiTheme="minorHAnsi"/>
                <w:szCs w:val="24"/>
              </w:rPr>
            </w:pPr>
            <w:r w:rsidRPr="00B63B78">
              <w:rPr>
                <w:rFonts w:asciiTheme="minorHAnsi" w:hAnsiTheme="minorHAnsi"/>
                <w:szCs w:val="24"/>
              </w:rPr>
              <w:t>Relacionamento</w:t>
            </w:r>
          </w:p>
        </w:tc>
        <w:tc>
          <w:tcPr>
            <w:tcW w:w="6468" w:type="dxa"/>
          </w:tcPr>
          <w:p w14:paraId="511BA6E6" w14:textId="77777777" w:rsidR="00C50898" w:rsidRPr="00B63B78" w:rsidRDefault="00C50898" w:rsidP="00B63B78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B63B78">
              <w:rPr>
                <w:rFonts w:asciiTheme="minorHAnsi" w:hAnsiTheme="minorHAnsi"/>
                <w:iCs/>
                <w:szCs w:val="24"/>
              </w:rPr>
              <w:t>Representa os relacionamentos ou ligações entre as entidades envolvidas no modelo.</w:t>
            </w:r>
          </w:p>
        </w:tc>
      </w:tr>
    </w:tbl>
    <w:p w14:paraId="7408B230" w14:textId="77777777" w:rsidR="00C50898" w:rsidRPr="00B63B78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B63B78">
        <w:rPr>
          <w:rFonts w:asciiTheme="minorHAnsi" w:hAnsiTheme="minorHAnsi"/>
          <w:sz w:val="24"/>
          <w:szCs w:val="24"/>
        </w:rPr>
        <w:t>Tabela 4 - Termos usados na Modelagem de Dados</w:t>
      </w:r>
    </w:p>
    <w:p w14:paraId="0CA8CFCE" w14:textId="77777777" w:rsidR="00C50898" w:rsidRDefault="00C50898" w:rsidP="00C50898"/>
    <w:p w14:paraId="4338C8C2" w14:textId="77777777" w:rsidR="00B63B78" w:rsidRDefault="00B63B78" w:rsidP="00C50898"/>
    <w:p w14:paraId="747A99C8" w14:textId="77777777" w:rsidR="00C50898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7" w:name="_Toc448754767"/>
      <w:r>
        <w:lastRenderedPageBreak/>
        <w:t>Modelo Físico</w:t>
      </w:r>
      <w:bookmarkEnd w:id="7"/>
    </w:p>
    <w:p w14:paraId="1E6A8FA9" w14:textId="77777777" w:rsidR="00C50898" w:rsidRDefault="00C50898" w:rsidP="00B63B78">
      <w:pPr>
        <w:ind w:firstLine="576"/>
        <w:jc w:val="both"/>
      </w:pPr>
      <w:r>
        <w:t>O modelo físico i</w:t>
      </w:r>
      <w:r w:rsidRPr="00AB567E">
        <w:t>nclui a análise das características e recursos necessários para armazenamento e manipulação das estruturas de dados (estrutura de armazenamento, endereçamento, acesso e alocação física)</w:t>
      </w:r>
      <w:r>
        <w:t>. Neste modelo temos os nomes, tipos e tamanhos dos atributos, bem como, o relacionamento entre as entidades do Sistema</w:t>
      </w:r>
      <w:r w:rsidRPr="00AB567E">
        <w:t>.</w:t>
      </w:r>
      <w:r w:rsidRPr="00A4175B">
        <w:t xml:space="preserve"> O diagram</w:t>
      </w:r>
      <w:r>
        <w:t>a de dados que deve ser construí</w:t>
      </w:r>
      <w:r w:rsidRPr="00A4175B">
        <w:t xml:space="preserve">do aqui se chama </w:t>
      </w:r>
      <w:r>
        <w:t>Modelo</w:t>
      </w:r>
      <w:r w:rsidRPr="00A4175B">
        <w:t xml:space="preserve"> Entida</w:t>
      </w:r>
      <w:r>
        <w:t>de Relacionamento (MER), onde vão ser identificadas</w:t>
      </w:r>
      <w:r w:rsidRPr="00A4175B">
        <w:t xml:space="preserve"> todas as entidades e os relacionamentos entre elas. Este diagrama é a chave para a compreensão </w:t>
      </w:r>
      <w:r>
        <w:t>da modelagem física dos dados</w:t>
      </w:r>
      <w:r w:rsidRPr="00A4175B">
        <w:t>.</w:t>
      </w:r>
    </w:p>
    <w:p w14:paraId="7915FF90" w14:textId="77777777" w:rsidR="00C50898" w:rsidRDefault="00C50898" w:rsidP="00C50898">
      <w:pPr>
        <w:ind w:firstLine="576"/>
      </w:pPr>
    </w:p>
    <w:p w14:paraId="5BFA27DA" w14:textId="77777777" w:rsidR="00C50898" w:rsidRDefault="00C50898" w:rsidP="00C50898">
      <w:pPr>
        <w:ind w:firstLine="576"/>
      </w:pPr>
      <w:r>
        <w:t>O anexo a seguir mostra o Modelo</w:t>
      </w:r>
      <w:r w:rsidRPr="00A4175B">
        <w:t xml:space="preserve"> Entida</w:t>
      </w:r>
      <w:r>
        <w:t xml:space="preserve">de Relacionamento para o </w:t>
      </w:r>
      <w:r w:rsidRPr="00B63B78">
        <w:t xml:space="preserve">Sistema </w:t>
      </w:r>
      <w:r w:rsidR="00B63B78" w:rsidRPr="00B63B78">
        <w:t>da Arrecadação.</w:t>
      </w:r>
    </w:p>
    <w:p w14:paraId="548FDC9D" w14:textId="77777777" w:rsidR="00AA0B82" w:rsidRDefault="00AA0B82" w:rsidP="00C50898">
      <w:pPr>
        <w:ind w:firstLine="576"/>
      </w:pPr>
    </w:p>
    <w:p w14:paraId="2E0F653A" w14:textId="1FAB3505" w:rsidR="00AA0B82" w:rsidRDefault="00AA0B82" w:rsidP="00C50898">
      <w:pPr>
        <w:ind w:firstLine="576"/>
      </w:pPr>
      <w:r>
        <w:rPr>
          <w:noProof/>
          <w:lang w:eastAsia="pt-BR"/>
        </w:rPr>
        <w:drawing>
          <wp:inline distT="0" distB="0" distL="0" distR="0" wp14:anchorId="061DB738" wp14:editId="6EA10BD6">
            <wp:extent cx="5727700" cy="4025900"/>
            <wp:effectExtent l="19050" t="0" r="0" b="0"/>
            <wp:docPr id="1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3CD8" w14:textId="77777777" w:rsidR="00C50898" w:rsidRPr="00655D85" w:rsidRDefault="00C50898" w:rsidP="00C50898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8" w:name="_Toc448754768"/>
      <w:r>
        <w:t>Dicionário de Dados</w:t>
      </w:r>
      <w:bookmarkEnd w:id="8"/>
    </w:p>
    <w:p w14:paraId="67F8158A" w14:textId="77777777" w:rsidR="00C50898" w:rsidRDefault="00C50898" w:rsidP="009D2DBE">
      <w:pPr>
        <w:spacing w:before="60" w:after="60"/>
        <w:ind w:firstLine="431"/>
        <w:jc w:val="both"/>
        <w:rPr>
          <w:u w:val="single"/>
        </w:rPr>
      </w:pPr>
      <w:r>
        <w:t>O dicionário de dados consiste numa lista organizada de todos os elementos de dados que são pertinentes definindo o significado de toda a informação usada na construção do sistema. O dicionário descreve as entradas, saídas e composição do depósito de dados que será transformado pelo sistema.</w:t>
      </w:r>
    </w:p>
    <w:p w14:paraId="335F3EA1" w14:textId="77777777" w:rsidR="00C50898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9" w:name="_Toc448754769"/>
      <w:r>
        <w:t>Convenções, termos e abreviações do Dicionário de Dados</w:t>
      </w:r>
      <w:bookmarkEnd w:id="9"/>
    </w:p>
    <w:p w14:paraId="67F264C0" w14:textId="77777777" w:rsidR="00C50898" w:rsidRDefault="00C50898" w:rsidP="00C50898">
      <w:pPr>
        <w:ind w:firstLine="576"/>
      </w:pPr>
      <w:r>
        <w:t xml:space="preserve">Esta seção especifica as convenções, termos e abreviações relacionadas ao </w:t>
      </w:r>
      <w:r>
        <w:lastRenderedPageBreak/>
        <w:t>dicionário de dados.</w:t>
      </w:r>
    </w:p>
    <w:p w14:paraId="591017C7" w14:textId="77777777" w:rsidR="00C50898" w:rsidRPr="00396BDE" w:rsidRDefault="00C50898" w:rsidP="00C50898">
      <w:pPr>
        <w:ind w:left="57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6468"/>
      </w:tblGrid>
      <w:tr w:rsidR="00C50898" w14:paraId="1C3B477D" w14:textId="77777777" w:rsidTr="0067371F">
        <w:tc>
          <w:tcPr>
            <w:tcW w:w="1985" w:type="dxa"/>
            <w:shd w:val="pct10" w:color="auto" w:fill="auto"/>
          </w:tcPr>
          <w:p w14:paraId="596D1B10" w14:textId="77777777" w:rsidR="00C50898" w:rsidRPr="00655D85" w:rsidRDefault="00C50898" w:rsidP="0067371F">
            <w:pPr>
              <w:pStyle w:val="EstiloGERECabecalhoTabelaVerdana9pt"/>
            </w:pPr>
            <w:r>
              <w:t>Termo</w:t>
            </w:r>
          </w:p>
        </w:tc>
        <w:tc>
          <w:tcPr>
            <w:tcW w:w="6468" w:type="dxa"/>
            <w:shd w:val="pct10" w:color="auto" w:fill="auto"/>
          </w:tcPr>
          <w:p w14:paraId="49B4129F" w14:textId="77777777" w:rsidR="00C50898" w:rsidRPr="00655D85" w:rsidRDefault="00C50898" w:rsidP="0067371F">
            <w:pPr>
              <w:pStyle w:val="EstiloGERECabecalhoTabelaVerdana9pt"/>
            </w:pPr>
            <w:r w:rsidRPr="00655D85">
              <w:t>Descrição</w:t>
            </w:r>
          </w:p>
        </w:tc>
      </w:tr>
      <w:tr w:rsidR="00C50898" w:rsidRPr="009D2DBE" w14:paraId="6DE60C98" w14:textId="77777777" w:rsidTr="0067371F">
        <w:tc>
          <w:tcPr>
            <w:tcW w:w="1985" w:type="dxa"/>
          </w:tcPr>
          <w:p w14:paraId="29324534" w14:textId="77777777" w:rsidR="00C50898" w:rsidRPr="009D2DBE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9D2DBE">
              <w:rPr>
                <w:rFonts w:asciiTheme="minorHAnsi" w:hAnsiTheme="minorHAnsi"/>
                <w:szCs w:val="24"/>
              </w:rPr>
              <w:t>Entidade</w:t>
            </w:r>
          </w:p>
        </w:tc>
        <w:tc>
          <w:tcPr>
            <w:tcW w:w="6468" w:type="dxa"/>
          </w:tcPr>
          <w:p w14:paraId="0895979D" w14:textId="77777777" w:rsidR="00C50898" w:rsidRPr="009D2DBE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9D2DBE">
              <w:rPr>
                <w:rFonts w:asciiTheme="minorHAnsi" w:hAnsiTheme="minorHAnsi"/>
                <w:iCs/>
                <w:szCs w:val="24"/>
              </w:rPr>
              <w:t>É o nome da tabela que foi definida no MER</w:t>
            </w:r>
          </w:p>
        </w:tc>
      </w:tr>
      <w:tr w:rsidR="00C50898" w:rsidRPr="009D2DBE" w14:paraId="12FC96E7" w14:textId="77777777" w:rsidTr="0067371F">
        <w:tc>
          <w:tcPr>
            <w:tcW w:w="1985" w:type="dxa"/>
          </w:tcPr>
          <w:p w14:paraId="2D7E03A7" w14:textId="77777777" w:rsidR="00C50898" w:rsidRPr="009D2DBE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9D2DBE">
              <w:rPr>
                <w:rFonts w:asciiTheme="minorHAnsi" w:hAnsiTheme="minorHAnsi"/>
                <w:szCs w:val="24"/>
              </w:rPr>
              <w:t>Atributo</w:t>
            </w:r>
          </w:p>
        </w:tc>
        <w:tc>
          <w:tcPr>
            <w:tcW w:w="6468" w:type="dxa"/>
          </w:tcPr>
          <w:p w14:paraId="565EEED0" w14:textId="77777777" w:rsidR="00C50898" w:rsidRPr="009D2DBE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9D2DBE">
              <w:rPr>
                <w:rFonts w:asciiTheme="minorHAnsi" w:hAnsiTheme="minorHAnsi"/>
                <w:iCs/>
                <w:szCs w:val="24"/>
              </w:rPr>
              <w:t>É o campo de cada tabela</w:t>
            </w:r>
          </w:p>
        </w:tc>
      </w:tr>
      <w:tr w:rsidR="00C50898" w:rsidRPr="009D2DBE" w14:paraId="39D01707" w14:textId="77777777" w:rsidTr="0067371F">
        <w:tc>
          <w:tcPr>
            <w:tcW w:w="1985" w:type="dxa"/>
          </w:tcPr>
          <w:p w14:paraId="7F35E0A0" w14:textId="77777777" w:rsidR="00C50898" w:rsidRPr="009D2DBE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9D2DBE">
              <w:rPr>
                <w:rFonts w:asciiTheme="minorHAnsi" w:hAnsiTheme="minorHAnsi"/>
                <w:szCs w:val="24"/>
              </w:rPr>
              <w:t>Domínio</w:t>
            </w:r>
          </w:p>
        </w:tc>
        <w:tc>
          <w:tcPr>
            <w:tcW w:w="6468" w:type="dxa"/>
          </w:tcPr>
          <w:p w14:paraId="50F7499E" w14:textId="77777777" w:rsidR="00C50898" w:rsidRPr="009D2DBE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9D2DBE">
              <w:rPr>
                <w:rFonts w:asciiTheme="minorHAnsi" w:hAnsiTheme="minorHAnsi"/>
                <w:iCs/>
                <w:szCs w:val="24"/>
              </w:rPr>
              <w:t xml:space="preserve">Indica qual é tipo do atributo que pode texto, numérico, data etc. </w:t>
            </w:r>
          </w:p>
        </w:tc>
      </w:tr>
      <w:tr w:rsidR="00C50898" w:rsidRPr="009D2DBE" w14:paraId="4E013E10" w14:textId="77777777" w:rsidTr="0067371F">
        <w:tc>
          <w:tcPr>
            <w:tcW w:w="1985" w:type="dxa"/>
          </w:tcPr>
          <w:p w14:paraId="7F103F35" w14:textId="77777777" w:rsidR="00C50898" w:rsidRPr="009D2DBE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9D2DBE">
              <w:rPr>
                <w:rFonts w:asciiTheme="minorHAnsi" w:hAnsiTheme="minorHAnsi"/>
                <w:szCs w:val="24"/>
              </w:rPr>
              <w:t>Tamanho</w:t>
            </w:r>
          </w:p>
        </w:tc>
        <w:tc>
          <w:tcPr>
            <w:tcW w:w="6468" w:type="dxa"/>
          </w:tcPr>
          <w:p w14:paraId="2D55C206" w14:textId="77777777" w:rsidR="00C50898" w:rsidRPr="009D2DBE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9D2DBE">
              <w:rPr>
                <w:rFonts w:asciiTheme="minorHAnsi" w:hAnsiTheme="minorHAnsi"/>
                <w:iCs/>
                <w:szCs w:val="24"/>
              </w:rPr>
              <w:t>Define a quantidade de caracteres ou dígitos que serão necessários para armazenar o conteúdo de um atributo</w:t>
            </w:r>
          </w:p>
        </w:tc>
      </w:tr>
      <w:tr w:rsidR="00C50898" w:rsidRPr="009D2DBE" w14:paraId="11BF30A6" w14:textId="77777777" w:rsidTr="0067371F">
        <w:tc>
          <w:tcPr>
            <w:tcW w:w="1985" w:type="dxa"/>
          </w:tcPr>
          <w:p w14:paraId="20B6DC82" w14:textId="77777777" w:rsidR="00C50898" w:rsidRPr="009D2DBE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9D2DBE">
              <w:rPr>
                <w:rFonts w:asciiTheme="minorHAnsi" w:hAnsiTheme="minorHAnsi"/>
                <w:szCs w:val="24"/>
              </w:rPr>
              <w:t>Obrigatório</w:t>
            </w:r>
          </w:p>
        </w:tc>
        <w:tc>
          <w:tcPr>
            <w:tcW w:w="6468" w:type="dxa"/>
          </w:tcPr>
          <w:p w14:paraId="223621E6" w14:textId="77777777" w:rsidR="00C50898" w:rsidRPr="009D2DBE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9D2DBE">
              <w:rPr>
                <w:rFonts w:asciiTheme="minorHAnsi" w:hAnsiTheme="minorHAnsi"/>
                <w:iCs/>
                <w:szCs w:val="24"/>
              </w:rPr>
              <w:t xml:space="preserve">Determina a obrigatoriedade do campo, onde sim(Y) é obrigatório e não(N) indica que o campo pode ficar nulo. </w:t>
            </w:r>
          </w:p>
        </w:tc>
      </w:tr>
      <w:tr w:rsidR="00C50898" w:rsidRPr="009D2DBE" w14:paraId="600F4B13" w14:textId="77777777" w:rsidTr="0067371F">
        <w:tc>
          <w:tcPr>
            <w:tcW w:w="1985" w:type="dxa"/>
          </w:tcPr>
          <w:p w14:paraId="6EBA1DB4" w14:textId="77777777" w:rsidR="00C50898" w:rsidRPr="009D2DBE" w:rsidRDefault="00C50898" w:rsidP="009D2DBE">
            <w:pPr>
              <w:ind w:left="0"/>
              <w:rPr>
                <w:rFonts w:asciiTheme="minorHAnsi" w:hAnsiTheme="minorHAnsi"/>
                <w:szCs w:val="24"/>
              </w:rPr>
            </w:pPr>
            <w:r w:rsidRPr="009D2DBE">
              <w:rPr>
                <w:rFonts w:asciiTheme="minorHAnsi" w:hAnsiTheme="minorHAnsi"/>
                <w:szCs w:val="24"/>
              </w:rPr>
              <w:t>Descrição</w:t>
            </w:r>
          </w:p>
        </w:tc>
        <w:tc>
          <w:tcPr>
            <w:tcW w:w="6468" w:type="dxa"/>
          </w:tcPr>
          <w:p w14:paraId="75127494" w14:textId="77777777" w:rsidR="00C50898" w:rsidRPr="009D2DBE" w:rsidRDefault="00C50898" w:rsidP="009D2DBE">
            <w:pPr>
              <w:keepNext/>
              <w:ind w:left="0"/>
              <w:rPr>
                <w:rFonts w:asciiTheme="minorHAnsi" w:hAnsiTheme="minorHAnsi"/>
                <w:iCs/>
                <w:szCs w:val="24"/>
              </w:rPr>
            </w:pPr>
            <w:r w:rsidRPr="009D2DBE">
              <w:rPr>
                <w:rFonts w:asciiTheme="minorHAnsi" w:hAnsiTheme="minorHAnsi"/>
                <w:iCs/>
                <w:szCs w:val="24"/>
              </w:rPr>
              <w:t>É usado para descrever o significado de cada atributo da entidade</w:t>
            </w:r>
          </w:p>
        </w:tc>
      </w:tr>
    </w:tbl>
    <w:p w14:paraId="45BFF4BD" w14:textId="77777777" w:rsidR="00C50898" w:rsidRPr="009D2DBE" w:rsidRDefault="00C50898" w:rsidP="00C50898">
      <w:pPr>
        <w:pStyle w:val="Legenda"/>
        <w:jc w:val="center"/>
        <w:rPr>
          <w:rFonts w:asciiTheme="minorHAnsi" w:hAnsiTheme="minorHAnsi"/>
          <w:sz w:val="24"/>
          <w:szCs w:val="24"/>
        </w:rPr>
      </w:pPr>
      <w:r w:rsidRPr="009D2DBE">
        <w:rPr>
          <w:rFonts w:asciiTheme="minorHAnsi" w:hAnsiTheme="minorHAnsi"/>
          <w:sz w:val="24"/>
          <w:szCs w:val="24"/>
        </w:rPr>
        <w:t>Tabela 5 - Termos usados no Dicionário de Dados</w:t>
      </w:r>
    </w:p>
    <w:p w14:paraId="701CD285" w14:textId="77777777" w:rsidR="00C50898" w:rsidRPr="00655D85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0" w:name="_Toc448754770"/>
      <w:r>
        <w:t>Visão geral do Dicionário de Dados do Sistema</w:t>
      </w:r>
      <w:bookmarkEnd w:id="10"/>
    </w:p>
    <w:p w14:paraId="1CC52CAF" w14:textId="77777777" w:rsidR="00C50898" w:rsidRDefault="009D2DBE" w:rsidP="009D2DBE">
      <w:pPr>
        <w:spacing w:before="60" w:after="60"/>
        <w:ind w:firstLine="576"/>
        <w:jc w:val="both"/>
      </w:pPr>
      <w:r>
        <w:t>O Sistema da Arrecadação</w:t>
      </w:r>
      <w:r w:rsidR="00C50898">
        <w:t xml:space="preserve"> contém um conjunto de tabelas que têm como função registrar todas as informações de todos os dados criados no banco de dados. Cada entidade apresenta atributo, domínio, tamanho, descrição e obrigatoriedade.</w:t>
      </w:r>
    </w:p>
    <w:p w14:paraId="534FEC7F" w14:textId="77777777" w:rsidR="00C50898" w:rsidRDefault="00C50898" w:rsidP="00C50898">
      <w:pPr>
        <w:spacing w:before="60" w:after="60"/>
      </w:pPr>
    </w:p>
    <w:p w14:paraId="3C30A372" w14:textId="77777777" w:rsidR="00C50898" w:rsidRDefault="00C50898" w:rsidP="00C50898">
      <w:pPr>
        <w:pStyle w:val="Ttulo2"/>
        <w:widowControl/>
        <w:tabs>
          <w:tab w:val="num" w:pos="576"/>
        </w:tabs>
        <w:autoSpaceDE/>
        <w:autoSpaceDN/>
        <w:ind w:left="576" w:hanging="576"/>
        <w:jc w:val="both"/>
      </w:pPr>
      <w:bookmarkStart w:id="11" w:name="_Toc448754771"/>
      <w:r>
        <w:t>Tabelas do Dicionário de Dados</w:t>
      </w:r>
      <w:bookmarkEnd w:id="11"/>
    </w:p>
    <w:p w14:paraId="30FB280D" w14:textId="77777777" w:rsidR="00C50898" w:rsidRDefault="00C50898" w:rsidP="009D2DBE">
      <w:pPr>
        <w:ind w:firstLine="576"/>
        <w:jc w:val="both"/>
      </w:pPr>
      <w:r>
        <w:t>A tabela abaixo mostra todas as entidades do sistema de Recadastramento com suas descrições informando o significado de cada entidade.</w:t>
      </w:r>
    </w:p>
    <w:p w14:paraId="2E3C5A2F" w14:textId="77777777" w:rsidR="00C50898" w:rsidRDefault="00C50898" w:rsidP="00C50898"/>
    <w:tbl>
      <w:tblPr>
        <w:tblW w:w="9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4111"/>
        <w:gridCol w:w="4536"/>
      </w:tblGrid>
      <w:tr w:rsidR="00C50898" w:rsidRPr="00655D85" w14:paraId="70BA60EF" w14:textId="77777777" w:rsidTr="0067371F">
        <w:tc>
          <w:tcPr>
            <w:tcW w:w="921" w:type="dxa"/>
            <w:shd w:val="pct10" w:color="auto" w:fill="auto"/>
          </w:tcPr>
          <w:p w14:paraId="5C5C8049" w14:textId="77777777" w:rsidR="00C50898" w:rsidRDefault="00C50898" w:rsidP="0067371F">
            <w:pPr>
              <w:pStyle w:val="EstiloGERECabecalhoTabelaVerdana9pt"/>
            </w:pPr>
            <w:r>
              <w:t>Ordem</w:t>
            </w:r>
          </w:p>
        </w:tc>
        <w:tc>
          <w:tcPr>
            <w:tcW w:w="4111" w:type="dxa"/>
            <w:shd w:val="pct10" w:color="auto" w:fill="auto"/>
          </w:tcPr>
          <w:p w14:paraId="63B247BC" w14:textId="77777777" w:rsidR="00C50898" w:rsidRPr="00655D85" w:rsidRDefault="00C50898" w:rsidP="0067371F">
            <w:pPr>
              <w:pStyle w:val="EstiloGERECabecalhoTabelaVerdana9pt"/>
            </w:pPr>
            <w:r>
              <w:t>Entidade (Tabela)</w:t>
            </w:r>
          </w:p>
        </w:tc>
        <w:tc>
          <w:tcPr>
            <w:tcW w:w="4536" w:type="dxa"/>
            <w:shd w:val="pct10" w:color="auto" w:fill="auto"/>
          </w:tcPr>
          <w:p w14:paraId="4976E19F" w14:textId="77777777" w:rsidR="00C50898" w:rsidRPr="00655D85" w:rsidRDefault="00C50898" w:rsidP="0067371F">
            <w:pPr>
              <w:pStyle w:val="EstiloGERECabecalhoTabelaVerdana9pt"/>
            </w:pPr>
            <w:r>
              <w:t>Descrição</w:t>
            </w:r>
          </w:p>
        </w:tc>
      </w:tr>
      <w:tr w:rsidR="0067371F" w:rsidRPr="00BA53F4" w14:paraId="50E32FB7" w14:textId="77777777" w:rsidTr="0067371F">
        <w:tc>
          <w:tcPr>
            <w:tcW w:w="921" w:type="dxa"/>
            <w:vAlign w:val="bottom"/>
          </w:tcPr>
          <w:p w14:paraId="3925984D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111" w:type="dxa"/>
            <w:vAlign w:val="bottom"/>
          </w:tcPr>
          <w:p w14:paraId="725095F7" w14:textId="56BF7C1A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ARQUIVO_DETALHE_PAGOS</w:t>
            </w:r>
          </w:p>
        </w:tc>
        <w:tc>
          <w:tcPr>
            <w:tcW w:w="4536" w:type="dxa"/>
            <w:vAlign w:val="bottom"/>
          </w:tcPr>
          <w:p w14:paraId="18961653" w14:textId="77777777" w:rsidR="0067371F" w:rsidRDefault="00C97267" w:rsidP="00C97267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que contém os detalhes dos pagamentos dos arquivos da arrecadação processados</w:t>
            </w:r>
          </w:p>
        </w:tc>
      </w:tr>
      <w:tr w:rsidR="0067371F" w:rsidRPr="00BA53F4" w14:paraId="0708B384" w14:textId="77777777" w:rsidTr="0067371F">
        <w:tc>
          <w:tcPr>
            <w:tcW w:w="921" w:type="dxa"/>
            <w:vAlign w:val="bottom"/>
          </w:tcPr>
          <w:p w14:paraId="36AA56D9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111" w:type="dxa"/>
            <w:vAlign w:val="bottom"/>
          </w:tcPr>
          <w:p w14:paraId="3FD294BB" w14:textId="45D95021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ARQUIVO_ERRO</w:t>
            </w:r>
          </w:p>
        </w:tc>
        <w:tc>
          <w:tcPr>
            <w:tcW w:w="4536" w:type="dxa"/>
            <w:vAlign w:val="bottom"/>
          </w:tcPr>
          <w:p w14:paraId="0CA091DE" w14:textId="77777777" w:rsidR="0067371F" w:rsidRDefault="0067371F" w:rsidP="0067371F">
            <w:pPr>
              <w:ind w:left="0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onde serão registrados os erros dos arquivos de pagamentos e arquivos do financeiro.</w:t>
            </w:r>
          </w:p>
        </w:tc>
      </w:tr>
      <w:tr w:rsidR="0067371F" w:rsidRPr="00BA53F4" w14:paraId="0577648B" w14:textId="77777777" w:rsidTr="0067371F">
        <w:tc>
          <w:tcPr>
            <w:tcW w:w="921" w:type="dxa"/>
            <w:vAlign w:val="bottom"/>
          </w:tcPr>
          <w:p w14:paraId="73DB7577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111" w:type="dxa"/>
            <w:vAlign w:val="bottom"/>
          </w:tcPr>
          <w:p w14:paraId="45363E02" w14:textId="3CE3EC89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ARQUIVO_RECEPCAO</w:t>
            </w:r>
          </w:p>
        </w:tc>
        <w:tc>
          <w:tcPr>
            <w:tcW w:w="4536" w:type="dxa"/>
            <w:vAlign w:val="bottom"/>
          </w:tcPr>
          <w:p w14:paraId="4CF59C3B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Recepção dos Arquivos enviados pelos Agentes Arrecadadores que possuem Convênio Firmado com a SEFAZ.</w:t>
            </w:r>
          </w:p>
        </w:tc>
      </w:tr>
      <w:tr w:rsidR="0067371F" w:rsidRPr="00BA53F4" w14:paraId="7C0039B6" w14:textId="77777777" w:rsidTr="0067371F">
        <w:tc>
          <w:tcPr>
            <w:tcW w:w="921" w:type="dxa"/>
            <w:vAlign w:val="bottom"/>
          </w:tcPr>
          <w:p w14:paraId="5058EB8E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111" w:type="dxa"/>
            <w:vAlign w:val="bottom"/>
          </w:tcPr>
          <w:p w14:paraId="7E51963A" w14:textId="0EF628DA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BANCO_AGENCIAS</w:t>
            </w:r>
          </w:p>
        </w:tc>
        <w:tc>
          <w:tcPr>
            <w:tcW w:w="4536" w:type="dxa"/>
            <w:vAlign w:val="bottom"/>
          </w:tcPr>
          <w:p w14:paraId="1AFD21A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Cadastro das Agências Arrecadadoras de Cada Banco Arrecadador</w:t>
            </w:r>
          </w:p>
        </w:tc>
      </w:tr>
      <w:tr w:rsidR="0067371F" w:rsidRPr="00BA53F4" w14:paraId="3DF9675B" w14:textId="77777777" w:rsidTr="0067371F">
        <w:tc>
          <w:tcPr>
            <w:tcW w:w="921" w:type="dxa"/>
            <w:vAlign w:val="bottom"/>
          </w:tcPr>
          <w:p w14:paraId="2FB2F09B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111" w:type="dxa"/>
            <w:vAlign w:val="bottom"/>
          </w:tcPr>
          <w:p w14:paraId="7EC53CF3" w14:textId="1489E7F3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BANCOS</w:t>
            </w:r>
          </w:p>
        </w:tc>
        <w:tc>
          <w:tcPr>
            <w:tcW w:w="4536" w:type="dxa"/>
            <w:vAlign w:val="bottom"/>
          </w:tcPr>
          <w:p w14:paraId="6FC043E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Cadastro de Bancos Arrecadadores</w:t>
            </w:r>
          </w:p>
        </w:tc>
      </w:tr>
      <w:tr w:rsidR="0067371F" w:rsidRPr="00BA53F4" w14:paraId="6CF98011" w14:textId="77777777" w:rsidTr="0067371F">
        <w:tc>
          <w:tcPr>
            <w:tcW w:w="921" w:type="dxa"/>
            <w:vAlign w:val="bottom"/>
          </w:tcPr>
          <w:p w14:paraId="23FEECB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111" w:type="dxa"/>
            <w:vAlign w:val="bottom"/>
          </w:tcPr>
          <w:p w14:paraId="05CB2BF4" w14:textId="099403F6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CONVENIOS_ARREC</w:t>
            </w:r>
          </w:p>
        </w:tc>
        <w:tc>
          <w:tcPr>
            <w:tcW w:w="4536" w:type="dxa"/>
            <w:vAlign w:val="bottom"/>
          </w:tcPr>
          <w:p w14:paraId="5E61E77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Cadastro de Convênios Bancários</w:t>
            </w:r>
          </w:p>
        </w:tc>
      </w:tr>
      <w:tr w:rsidR="0067371F" w:rsidRPr="00BA53F4" w14:paraId="729AD23E" w14:textId="77777777" w:rsidTr="0067371F">
        <w:tc>
          <w:tcPr>
            <w:tcW w:w="921" w:type="dxa"/>
            <w:vAlign w:val="bottom"/>
          </w:tcPr>
          <w:p w14:paraId="3AB3031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4111" w:type="dxa"/>
            <w:vAlign w:val="bottom"/>
          </w:tcPr>
          <w:p w14:paraId="008A4707" w14:textId="0E68AE11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CONVENIOS_TARIFAS</w:t>
            </w:r>
          </w:p>
        </w:tc>
        <w:tc>
          <w:tcPr>
            <w:tcW w:w="4536" w:type="dxa"/>
            <w:vAlign w:val="bottom"/>
          </w:tcPr>
          <w:p w14:paraId="53D37776" w14:textId="77777777" w:rsidR="0067371F" w:rsidRDefault="00C97267" w:rsidP="00C97267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Tabela que relaciona os convênios com as tarifas </w:t>
            </w:r>
            <w:r>
              <w:rPr>
                <w:color w:val="000000"/>
                <w:sz w:val="22"/>
                <w:szCs w:val="22"/>
              </w:rPr>
              <w:lastRenderedPageBreak/>
              <w:t>definidas entre a Sefaz e o Agente Arrecadador</w:t>
            </w:r>
          </w:p>
        </w:tc>
      </w:tr>
      <w:tr w:rsidR="0067371F" w:rsidRPr="00BA53F4" w14:paraId="2B5176F8" w14:textId="77777777" w:rsidTr="0067371F">
        <w:tc>
          <w:tcPr>
            <w:tcW w:w="921" w:type="dxa"/>
            <w:vAlign w:val="bottom"/>
          </w:tcPr>
          <w:p w14:paraId="38807ACD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4111" w:type="dxa"/>
            <w:vAlign w:val="bottom"/>
          </w:tcPr>
          <w:p w14:paraId="33F3E211" w14:textId="60EA7068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DELEGACIA_AGENCIAS</w:t>
            </w:r>
          </w:p>
        </w:tc>
        <w:tc>
          <w:tcPr>
            <w:tcW w:w="4536" w:type="dxa"/>
            <w:vAlign w:val="bottom"/>
          </w:tcPr>
          <w:p w14:paraId="2E34669E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Relacionamento entre Delegacias X Unidades Regionais ou Postos Fiscais</w:t>
            </w:r>
          </w:p>
        </w:tc>
      </w:tr>
      <w:tr w:rsidR="0067371F" w:rsidRPr="00BA53F4" w14:paraId="5949AF4B" w14:textId="77777777" w:rsidTr="0067371F">
        <w:tc>
          <w:tcPr>
            <w:tcW w:w="921" w:type="dxa"/>
            <w:vAlign w:val="bottom"/>
          </w:tcPr>
          <w:p w14:paraId="6F4DCB1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4111" w:type="dxa"/>
            <w:vAlign w:val="bottom"/>
          </w:tcPr>
          <w:p w14:paraId="1674A6F1" w14:textId="1CE7226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DELEGACIA_ENDERECO</w:t>
            </w:r>
          </w:p>
        </w:tc>
        <w:tc>
          <w:tcPr>
            <w:tcW w:w="4536" w:type="dxa"/>
            <w:vAlign w:val="bottom"/>
          </w:tcPr>
          <w:p w14:paraId="14353BF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Endereços dos Tipos de Delegacias cadastradas</w:t>
            </w:r>
          </w:p>
        </w:tc>
      </w:tr>
      <w:tr w:rsidR="0067371F" w:rsidRPr="00BA53F4" w14:paraId="1D4B741D" w14:textId="77777777" w:rsidTr="0067371F">
        <w:tc>
          <w:tcPr>
            <w:tcW w:w="921" w:type="dxa"/>
            <w:vAlign w:val="bottom"/>
          </w:tcPr>
          <w:p w14:paraId="7AD6BE2A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4111" w:type="dxa"/>
            <w:vAlign w:val="bottom"/>
          </w:tcPr>
          <w:p w14:paraId="1B4A3D02" w14:textId="6A1F43A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DELEGACIA_RECEITAS</w:t>
            </w:r>
          </w:p>
        </w:tc>
        <w:tc>
          <w:tcPr>
            <w:tcW w:w="4536" w:type="dxa"/>
            <w:vAlign w:val="bottom"/>
          </w:tcPr>
          <w:p w14:paraId="0A13310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Nesta tabela serão fornecidos os códigos de receitas quando o Tipo de Delegacia for 4- Órgãos Externos.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br/>
              <w:t>A especificação destas receitas serviram para os Órgãos Externos poderem consultar os pagamentos de suas receitas especificas no sistema SIAT.</w:t>
            </w:r>
          </w:p>
        </w:tc>
      </w:tr>
      <w:tr w:rsidR="0067371F" w:rsidRPr="00BA53F4" w14:paraId="623E786A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B24F5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9A3EB4" w14:textId="4C7311AB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DELEGACIAS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45C8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para cadastro das Delegacias existentes na SEFAZ</w:t>
            </w:r>
          </w:p>
        </w:tc>
      </w:tr>
      <w:tr w:rsidR="0067371F" w:rsidRPr="00BA53F4" w14:paraId="4B776482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9E5E6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97DAAE" w14:textId="603B9D9C" w:rsidR="0067371F" w:rsidRDefault="00811FA8" w:rsidP="00C9429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C9429E">
              <w:rPr>
                <w:color w:val="000000"/>
                <w:sz w:val="22"/>
                <w:szCs w:val="22"/>
              </w:rPr>
              <w:t>ESTATISTICAS</w:t>
            </w:r>
            <w:r w:rsidR="0067371F">
              <w:rPr>
                <w:color w:val="000000"/>
                <w:sz w:val="22"/>
                <w:szCs w:val="22"/>
              </w:rPr>
              <w:t>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ACE919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Fechamento de Arrecadação. Utilizada para retirar os relatórios para prestação de contas com o Estado.</w:t>
            </w:r>
          </w:p>
        </w:tc>
      </w:tr>
      <w:tr w:rsidR="0067371F" w:rsidRPr="00BA53F4" w14:paraId="6641B3CE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57B5F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EC2C9B" w14:textId="575D3928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GRUPOS_CNAE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77FD6B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Relacionamento entre o Grupo de CNAES e as Atividades Econômicas que participam do Grupo</w:t>
            </w:r>
          </w:p>
        </w:tc>
      </w:tr>
      <w:tr w:rsidR="0067371F" w:rsidRPr="00BA53F4" w14:paraId="3455850A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9BE00C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EEE9A6" w14:textId="2E66AABE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LOTES_PAGOS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86757A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Relacionamento entre BDAR - Boletim Diário de Arrecadação e TPAR - Boletim Parcial de Arrecadação.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br/>
              <w:t>Permite visualizar todos os TPARs que estão relacionados a um Determinado BDAR.</w:t>
            </w:r>
          </w:p>
        </w:tc>
      </w:tr>
      <w:tr w:rsidR="0067371F" w:rsidRPr="00BA53F4" w14:paraId="37F1CFD6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DDA18E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8BA506" w14:textId="33B1147D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LOTESPAGOS_ARREC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4681E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Lotes de Pagamentos onde ficarão cadastrados todos os dados resumidos dos arquivos processados parciais e consolidados dos convênios bancários.</w:t>
            </w:r>
          </w:p>
        </w:tc>
      </w:tr>
      <w:tr w:rsidR="0067371F" w:rsidRPr="00BA53F4" w14:paraId="0B3D6EB0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BF0DA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B6908" w14:textId="2B6BD49B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MUNICIPIOS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79159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Cadastro dos Municípios das Unidades da Federação.</w:t>
            </w:r>
          </w:p>
        </w:tc>
      </w:tr>
      <w:tr w:rsidR="0067371F" w:rsidRPr="00BA53F4" w14:paraId="01B70203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CC17F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BFA018" w14:textId="62C805F0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MUNICIPIOS_CONTAS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6D71E5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com os Tipos de Contas que os municípios possuem para transferências bancárias entre os estados.</w:t>
            </w:r>
          </w:p>
        </w:tc>
      </w:tr>
      <w:tr w:rsidR="0067371F" w:rsidRPr="00BA53F4" w14:paraId="743D2A09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D4D9D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B5437C" w14:textId="2E98BAE7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PAGOS_AJUSTES_REPASSE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EAD6BF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com os registros de Ajustes realizados nas tabelas de Correção de pagamentos e Tabela de Restituições, que estarão sujeitas à ajustes no financeiro e que serão processadas quando for gerada as RTC semanais.</w:t>
            </w:r>
          </w:p>
        </w:tc>
      </w:tr>
      <w:tr w:rsidR="0067371F" w:rsidRPr="00BA53F4" w14:paraId="69BF7DE3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82948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87EECE" w14:textId="34470D48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PAGOS_ARREC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E13BC9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Pagamentos de todos os Tributos Estaduais</w:t>
            </w:r>
          </w:p>
        </w:tc>
      </w:tr>
      <w:tr w:rsidR="0067371F" w:rsidRPr="00BA53F4" w14:paraId="1E9BD3AA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4D4E9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20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CC2077" w14:textId="24D54312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PAGOS_CORRIGIDOS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063E9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Pagamentos Corrigidos, podendo ser Via Parecer ou Processo Manual.</w:t>
            </w:r>
          </w:p>
        </w:tc>
      </w:tr>
      <w:tr w:rsidR="0067371F" w:rsidRPr="00BA53F4" w14:paraId="719EE140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13EC0F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53EA58" w14:textId="247AE10F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PAGOS_RESTITUICAO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52053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Restituições realizadas, podendo ser Via Parecer e ou Via Processo Manual</w:t>
            </w:r>
          </w:p>
        </w:tc>
      </w:tr>
      <w:tr w:rsidR="0067371F" w:rsidRPr="00BA53F4" w14:paraId="5D69D20A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343F2B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685C9E" w14:textId="1918B5EC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PEDIDO_AREAS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B5E6F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Parametrização das Áreas que estão sujeitas a análise de pedidos</w:t>
            </w:r>
          </w:p>
        </w:tc>
      </w:tr>
      <w:tr w:rsidR="0067371F" w:rsidRPr="00BA53F4" w14:paraId="7B775D17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ABBAB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264E01" w14:textId="6407DE6C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PEDIDO_AREAS_FAIXA_VALOR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8B423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Faixa de Valores permitida para área dar parecer sobre o tipo de pedido</w:t>
            </w:r>
          </w:p>
        </w:tc>
      </w:tr>
      <w:tr w:rsidR="0067371F" w:rsidRPr="00BA53F4" w14:paraId="78E5FEE7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3B2EE5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82E4A0" w14:textId="1CECBE36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PEDIDO_AREAS_SERVIDORES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89BB6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Parametrização das áreas e servidores fazendários que estarão habilitados a dar parecer por tipo de pedido</w:t>
            </w:r>
          </w:p>
        </w:tc>
      </w:tr>
      <w:tr w:rsidR="0067371F" w:rsidRPr="00BA53F4" w14:paraId="1B34EFC5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70EA7E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E0B705" w14:textId="4149E373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PEDIDO_CAMP_INFORM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DA0D1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Campos que foram parametrizados para ser informados no momento da solicitação do tipo do pedido.</w:t>
            </w:r>
          </w:p>
        </w:tc>
      </w:tr>
      <w:tr w:rsidR="0067371F" w:rsidRPr="00BA53F4" w14:paraId="36905F44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F05E6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F21E45" w14:textId="4AA797B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PEDIDO_CAMPOS_ACOES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80357A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Parametrização com os tipos de campos sujeitos a preenchimento no momento da solicitação para atender o pedido.</w:t>
            </w:r>
          </w:p>
        </w:tc>
      </w:tr>
      <w:tr w:rsidR="0067371F" w:rsidRPr="00BA53F4" w14:paraId="3D0F02FC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A3744A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B12AC1" w14:textId="1A73C7EF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PEDIDO_CONTA_TRIBUTARIA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1E8DC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que identifica a conta corrente tributária quando a solicitação de restituição for de ação em crédito na conta do contribuinte.</w:t>
            </w:r>
          </w:p>
        </w:tc>
      </w:tr>
      <w:tr w:rsidR="0067371F" w:rsidRPr="00BA53F4" w14:paraId="0FE60BBA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F246D5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93FF39" w14:textId="66C9D2BF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PEDIDO_DETALHE_PARECER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2D6C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Parecer de áreas por tipo de pedido.</w:t>
            </w:r>
          </w:p>
        </w:tc>
      </w:tr>
      <w:tr w:rsidR="0067371F" w:rsidRPr="00BA53F4" w14:paraId="2E5C8C8C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C9A71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9D998D" w14:textId="67A6C8B2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18680C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Documento Anexados ao Pedido</w:t>
            </w:r>
          </w:p>
        </w:tc>
      </w:tr>
      <w:tr w:rsidR="0067371F" w:rsidRPr="00BA53F4" w14:paraId="4E7583C7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8897D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53FA3" w14:textId="046E304E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PEDIDO_DOCS_EXIGIDOS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D71CB7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Parametrização com os tipos de Documentos Obrigatórios a serem anexados no momento da solicitação do pedido.</w:t>
            </w:r>
          </w:p>
        </w:tc>
      </w:tr>
      <w:tr w:rsidR="0067371F" w:rsidRPr="00BA53F4" w14:paraId="1AD9A69F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D4755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B639C7" w14:textId="123FD96F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PEDIDO_EXIGENCIA_PARECER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D3867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Exigências de Parecer. Ocorre quando um Solicitante deixa de fornecer algo ou sua solicitação não foi compreendia por parte de quem está realizando o parecer.</w:t>
            </w:r>
          </w:p>
        </w:tc>
      </w:tr>
      <w:tr w:rsidR="0067371F" w:rsidRPr="00BA53F4" w14:paraId="376C00E4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D9E81F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AAB63F" w14:textId="36853A89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PEDIDO_PAGOS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1E3F38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Referência dos Pagamentos que foram selecionados para Correção ou Restituição</w:t>
            </w:r>
          </w:p>
        </w:tc>
      </w:tr>
      <w:tr w:rsidR="0067371F" w:rsidRPr="00BA53F4" w14:paraId="5D8AB708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6AF17C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BF06E7" w14:textId="302370FD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PEDIDO_RESTITUICAO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78922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Informações Bancárias que estão sujeitas a restituições de valores</w:t>
            </w:r>
          </w:p>
        </w:tc>
      </w:tr>
      <w:tr w:rsidR="0067371F" w:rsidRPr="00BA53F4" w14:paraId="3AFB681F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C8CD8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D3F343" w14:textId="5AB25DDE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PEDIDO_SOLICITACAO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284568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Solicitação de Pedidos de Correção de Pagamentos e Restituições.</w:t>
            </w:r>
          </w:p>
        </w:tc>
      </w:tr>
      <w:tr w:rsidR="0067371F" w:rsidRPr="00BA53F4" w14:paraId="0AC62C48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D62FB9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F1C179" w14:textId="07C80430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PEDIDO_TIPO_ACOES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97FCB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Tipo de Ações que podem ocorrer com a solicitação do pedido.</w:t>
            </w:r>
          </w:p>
        </w:tc>
      </w:tr>
      <w:tr w:rsidR="0067371F" w:rsidRPr="00BA53F4" w14:paraId="2E3F97D2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9D840B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DF9B8D" w14:textId="1F55668D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PEDIDO_TIPO_DOCS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5F25F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Tipos de Documentos</w:t>
            </w:r>
          </w:p>
        </w:tc>
      </w:tr>
      <w:tr w:rsidR="0067371F" w:rsidRPr="00BA53F4" w14:paraId="674D4CFC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B0242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672C2D" w14:textId="2A4C032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PEDIDO_TIPOS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16B5E8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Tipos de Pedidos que estão sujeitos a solicitações de serviços de contribuintes e instituições bancárias</w:t>
            </w:r>
          </w:p>
        </w:tc>
      </w:tr>
      <w:tr w:rsidR="0067371F" w:rsidRPr="00BA53F4" w14:paraId="2F18D8B6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8F593C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38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5F05AC" w14:textId="412166B4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PLANO_CONTAS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697E24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Cadastro do Plano de Contas das Receitas Estaduais</w:t>
            </w:r>
          </w:p>
        </w:tc>
      </w:tr>
      <w:tr w:rsidR="0067371F" w:rsidRPr="00BA53F4" w14:paraId="78EB83D8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3E8958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27DCE4" w14:textId="396DCD13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RECEITA_CONVENIOS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52148F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Relacionamento entre Receitas e Convênios Bancários</w:t>
            </w:r>
          </w:p>
        </w:tc>
      </w:tr>
      <w:tr w:rsidR="0067371F" w:rsidRPr="00BA53F4" w14:paraId="2D89675F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DE3C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879811" w14:textId="446128E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RECEITAS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E19121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Códigos de Receitas, contendo suas parametrizações de repasse, tipo de receita, classificações de receitas e demais campo</w:t>
            </w:r>
            <w:r w:rsidR="00C97267">
              <w:rPr>
                <w:color w:val="000000"/>
                <w:sz w:val="22"/>
                <w:szCs w:val="22"/>
              </w:rPr>
              <w:t>s.</w:t>
            </w:r>
            <w:r w:rsidR="00C97267">
              <w:rPr>
                <w:color w:val="000000"/>
                <w:sz w:val="22"/>
                <w:szCs w:val="22"/>
              </w:rPr>
              <w:br/>
            </w:r>
            <w:r w:rsidR="00C97267">
              <w:rPr>
                <w:color w:val="000000"/>
                <w:sz w:val="22"/>
                <w:szCs w:val="22"/>
              </w:rPr>
              <w:br/>
              <w:t xml:space="preserve">Nesta tabela estarão todos </w:t>
            </w:r>
            <w:r>
              <w:rPr>
                <w:color w:val="000000"/>
                <w:sz w:val="22"/>
                <w:szCs w:val="22"/>
              </w:rPr>
              <w:t>o</w:t>
            </w:r>
            <w:r w:rsidR="00C97267"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 xml:space="preserve"> tipos de receita que a SEFAZ utiliza para arrecadar os pagamentos de impostos, taxas, e demais tributos.</w:t>
            </w:r>
          </w:p>
        </w:tc>
      </w:tr>
      <w:tr w:rsidR="0067371F" w:rsidRPr="00BA53F4" w14:paraId="79493ACC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4F6CD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0E8ECE" w14:textId="5E6AAE9C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RECEITAS_REPASSE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89388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Cadastro dos Tipos de Repasse de Receitas para uso na Repartição de Transferências Constitucionais.</w:t>
            </w:r>
          </w:p>
        </w:tc>
      </w:tr>
      <w:tr w:rsidR="0067371F" w:rsidRPr="00BA53F4" w14:paraId="704530D2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61A793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666D3A" w14:textId="3DB9733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RECEITA_TAXAS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78EDBD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Relação das Taxas por Receita</w:t>
            </w:r>
          </w:p>
        </w:tc>
      </w:tr>
      <w:tr w:rsidR="0067371F" w:rsidRPr="00BA53F4" w14:paraId="553AF27E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6ECBDF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8FECED" w14:textId="0E859E9C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RESUMO_ARRECADACAO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80FB71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Resumo da Arrecadação que permite a extração dos Relatórios de prestação de contas com o Estado.</w:t>
            </w:r>
          </w:p>
        </w:tc>
      </w:tr>
      <w:tr w:rsidR="0067371F" w:rsidRPr="00BA53F4" w14:paraId="6078D945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75C0D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72BAC3" w14:textId="37227ECB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RTC_FINANCEIRO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73A475" w14:textId="77777777" w:rsidR="0067371F" w:rsidRDefault="00C97267" w:rsidP="00C97267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que contém o a</w:t>
            </w:r>
            <w:r w:rsidRPr="00C97267">
              <w:rPr>
                <w:color w:val="000000"/>
                <w:sz w:val="22"/>
                <w:szCs w:val="22"/>
              </w:rPr>
              <w:t xml:space="preserve">rquivo </w:t>
            </w:r>
            <w:r>
              <w:rPr>
                <w:color w:val="000000"/>
                <w:sz w:val="22"/>
                <w:szCs w:val="22"/>
              </w:rPr>
              <w:t>do repasse das transferências constitucionais g</w:t>
            </w:r>
            <w:r w:rsidRPr="00C97267">
              <w:rPr>
                <w:color w:val="000000"/>
                <w:sz w:val="22"/>
                <w:szCs w:val="22"/>
              </w:rPr>
              <w:t>erado com os códigos contábeis para processamento no financeiro.</w:t>
            </w:r>
          </w:p>
        </w:tc>
      </w:tr>
      <w:tr w:rsidR="0067371F" w:rsidRPr="00BA53F4" w14:paraId="396C695F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3411D2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9C7264" w14:textId="41670D75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RTC_REPASSE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DD3CA5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Repasse de Transferências Constitucionais realizado para repasse dos valores arrecadados a conta do Estado e Município.</w:t>
            </w:r>
          </w:p>
        </w:tc>
      </w:tr>
      <w:tr w:rsidR="0067371F" w:rsidRPr="00BA53F4" w14:paraId="09C3A837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133CC7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0F5AE8" w14:textId="297C27EF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RTC_REPASSE_DETALHE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1F7477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Repasse Detalhada dos tipos de repasse que os códigos de receitas estão sujeitos a ter, como: Repasse UF, Repasse Fundeb, Repasse Município, Fundeb Município e ajustes que possam vim a ter.</w:t>
            </w:r>
          </w:p>
        </w:tc>
      </w:tr>
      <w:tr w:rsidR="0067371F" w:rsidRPr="00BA53F4" w14:paraId="2EFEA755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18F530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82F68D" w14:textId="1B14BAEB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TIPO_GRUPOS_CNAES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3936F7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Grupos de CNAES</w:t>
            </w:r>
          </w:p>
        </w:tc>
      </w:tr>
      <w:tr w:rsidR="0067371F" w:rsidRPr="00BA53F4" w14:paraId="607E6CA2" w14:textId="77777777" w:rsidTr="0067371F"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662D2F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E064F4" w14:textId="05537A9A" w:rsidR="0067371F" w:rsidRDefault="00811FA8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TA_</w:t>
            </w:r>
            <w:r w:rsidR="0067371F">
              <w:rPr>
                <w:color w:val="000000"/>
                <w:sz w:val="22"/>
                <w:szCs w:val="22"/>
              </w:rPr>
              <w:t>TIPO_REJEICAO_ARQUIVOS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8DA84E" w14:textId="77777777" w:rsidR="0067371F" w:rsidRDefault="0067371F" w:rsidP="0067371F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Tabela de Tipos de Rejeição de Detalhe das Linhas</w:t>
            </w:r>
          </w:p>
        </w:tc>
      </w:tr>
    </w:tbl>
    <w:p w14:paraId="6D1A7ACF" w14:textId="77777777" w:rsidR="00C50898" w:rsidRDefault="00C50898" w:rsidP="00C50898"/>
    <w:p w14:paraId="2BE64FFC" w14:textId="334FFDD7" w:rsidR="00C50898" w:rsidRDefault="00AA0B82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bookmarkStart w:id="12" w:name="_Toc448754772"/>
      <w:r w:rsidR="00C50898">
        <w:lastRenderedPageBreak/>
        <w:t xml:space="preserve">Tabela </w:t>
      </w:r>
      <w:r w:rsidR="00811FA8">
        <w:t>TA_A</w:t>
      </w:r>
      <w:r w:rsidR="0067371F" w:rsidRPr="0067371F">
        <w:t>RQUIVO_DETALHE_PAGOS</w:t>
      </w:r>
      <w:bookmarkEnd w:id="12"/>
    </w:p>
    <w:p w14:paraId="3D9748E5" w14:textId="77777777" w:rsidR="00C50898" w:rsidRDefault="00C50898" w:rsidP="00C50898"/>
    <w:p w14:paraId="6FD44491" w14:textId="4FA38AFC" w:rsidR="00C50898" w:rsidRPr="00596373" w:rsidRDefault="00811FA8" w:rsidP="00C50898">
      <w:pPr>
        <w:pStyle w:val="GERERequisito"/>
      </w:pPr>
      <w:bookmarkStart w:id="13" w:name="_Toc448754773"/>
      <w:r>
        <w:t>[TA</w:t>
      </w:r>
      <w:r w:rsidR="00C50898">
        <w:t xml:space="preserve">001] </w:t>
      </w:r>
      <w:r>
        <w:t>TA_</w:t>
      </w:r>
      <w:r w:rsidR="00895CE0" w:rsidRPr="0067371F">
        <w:t>ARQUIVO_DETALHE_PAGOS</w:t>
      </w:r>
      <w:bookmarkEnd w:id="1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E32D9B" w14:paraId="2A5CE05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6B020" w14:textId="6FCBB609" w:rsidR="00E32D9B" w:rsidRDefault="00281E17" w:rsidP="001973A5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3F9251" w14:textId="7EB5F7EC" w:rsidR="00E32D9B" w:rsidRDefault="00886EE3" w:rsidP="001973A5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DD0D55" w14:textId="32EAF9F1" w:rsidR="00E32D9B" w:rsidRDefault="00886EE3" w:rsidP="001973A5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5562E6" w14:textId="5AFE0768" w:rsidR="00E32D9B" w:rsidRDefault="00515AB2" w:rsidP="001973A5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BFF668" w14:textId="7B5A9BF0" w:rsidR="00E32D9B" w:rsidRDefault="00515AB2" w:rsidP="001973A5">
            <w:pPr>
              <w:pStyle w:val="TableHeader"/>
            </w:pPr>
            <w:r>
              <w:t>Descrição</w:t>
            </w:r>
          </w:p>
        </w:tc>
      </w:tr>
      <w:tr w:rsidR="00E32D9B" w14:paraId="6FD2F36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7BE1A" w14:textId="77777777" w:rsidR="00E32D9B" w:rsidRDefault="00E32D9B" w:rsidP="001973A5">
            <w:pPr>
              <w:pStyle w:val="TableContent"/>
            </w:pPr>
            <w: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4CA61" w14:textId="77777777" w:rsidR="00E32D9B" w:rsidRDefault="00E32D9B" w:rsidP="001973A5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CA66" w14:textId="77777777" w:rsidR="00E32D9B" w:rsidRDefault="00E32D9B" w:rsidP="001973A5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578C1" w14:textId="55B75E92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66BD1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Sequencial do Arquivo de Detalhe</w:t>
            </w:r>
          </w:p>
        </w:tc>
      </w:tr>
      <w:tr w:rsidR="00E32D9B" w14:paraId="63FCB3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FFB3A" w14:textId="77777777" w:rsidR="00E32D9B" w:rsidRDefault="00E32D9B" w:rsidP="001973A5">
            <w:pPr>
              <w:pStyle w:val="TableContent"/>
            </w:pPr>
            <w: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5A706" w14:textId="77777777" w:rsidR="00E32D9B" w:rsidRDefault="00E32D9B" w:rsidP="001973A5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591E7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FK (</w:t>
            </w:r>
            <w:hyperlink w:anchor="2VCMkgqGAqACBgOf" w:history="1">
              <w:r w:rsidRPr="00ED0EE1">
                <w:rPr>
                  <w:lang w:val="pt-BR"/>
                </w:rPr>
                <w:t>TA_ARQUIVO_RECEPCAO.ID_ARQUIVOS</w:t>
              </w:r>
            </w:hyperlink>
            <w:r w:rsidRPr="00ED0EE1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B4D5E" w14:textId="6F705644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221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Numero Gerado por uma Sequencia para armazendar os Arquivos Recepcionados</w:t>
            </w:r>
          </w:p>
        </w:tc>
      </w:tr>
      <w:tr w:rsidR="00E32D9B" w14:paraId="35C966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ABB2D" w14:textId="77777777" w:rsidR="00E32D9B" w:rsidRDefault="00E32D9B" w:rsidP="001973A5">
            <w:pPr>
              <w:pStyle w:val="TableContent"/>
            </w:pPr>
            <w:r>
              <w:t>NUMERO_LINHA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BA948" w14:textId="77777777" w:rsidR="00E32D9B" w:rsidRDefault="00E32D9B" w:rsidP="001973A5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F36B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158E" w14:textId="7CF785D1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3BF94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Numero da Linha do Registro</w:t>
            </w:r>
          </w:p>
        </w:tc>
      </w:tr>
      <w:tr w:rsidR="00E32D9B" w14:paraId="0A2182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1F59D" w14:textId="77777777" w:rsidR="00E32D9B" w:rsidRDefault="00E32D9B" w:rsidP="001973A5">
            <w:pPr>
              <w:pStyle w:val="TableContent"/>
            </w:pPr>
            <w:r>
              <w:t>NUMERO_NSU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84806" w14:textId="77777777" w:rsidR="00E32D9B" w:rsidRDefault="00E32D9B" w:rsidP="001973A5">
            <w:pPr>
              <w:pStyle w:val="TableContent"/>
            </w:pPr>
            <w: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FECAB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118C" w14:textId="24F419E8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EEE4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Numero do Sequencial único do Registro, gerado pelo agente arrecadador</w:t>
            </w:r>
          </w:p>
        </w:tc>
      </w:tr>
      <w:tr w:rsidR="00E32D9B" w14:paraId="6FB50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B36DC" w14:textId="77777777" w:rsidR="00E32D9B" w:rsidRDefault="00E32D9B" w:rsidP="001973A5">
            <w:pPr>
              <w:pStyle w:val="TableContent"/>
            </w:pPr>
            <w: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47933" w14:textId="77777777" w:rsidR="00E32D9B" w:rsidRDefault="00E32D9B" w:rsidP="001973A5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8D38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86234" w14:textId="6BA13871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C3BF5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data e hora que foi feito o pagamento</w:t>
            </w:r>
          </w:p>
        </w:tc>
      </w:tr>
      <w:tr w:rsidR="00E32D9B" w14:paraId="64E5DD5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98EBF" w14:textId="77777777" w:rsidR="00E32D9B" w:rsidRDefault="00E32D9B" w:rsidP="001973A5">
            <w:pPr>
              <w:pStyle w:val="TableContent"/>
            </w:pPr>
            <w:r>
              <w:t>VALOR_BARRA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5F5BF" w14:textId="77777777" w:rsidR="00E32D9B" w:rsidRDefault="00E32D9B" w:rsidP="001973A5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A1B6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B0BD" w14:textId="366BB9A4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A1289" w14:textId="77777777" w:rsidR="00E32D9B" w:rsidRDefault="00E32D9B" w:rsidP="001973A5">
            <w:pPr>
              <w:pStyle w:val="TableContent"/>
            </w:pPr>
            <w:r>
              <w:t>Valor Informado na Barra</w:t>
            </w:r>
          </w:p>
        </w:tc>
      </w:tr>
      <w:tr w:rsidR="00E32D9B" w14:paraId="345E0D1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A69EA" w14:textId="77777777" w:rsidR="00E32D9B" w:rsidRDefault="00E32D9B" w:rsidP="001973A5">
            <w:pPr>
              <w:pStyle w:val="TableContent"/>
            </w:pPr>
            <w:r>
              <w:t>CODIGO_BARRA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E1F22" w14:textId="77777777" w:rsidR="00E32D9B" w:rsidRDefault="00E32D9B" w:rsidP="001973A5">
            <w:pPr>
              <w:pStyle w:val="TableContent"/>
            </w:pPr>
            <w:r>
              <w:t>varchar2(44)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D2F1E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594F2" w14:textId="4BE4F8E2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FFC48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Código de 44 digitos da Barra gerada pelo DARE</w:t>
            </w:r>
          </w:p>
        </w:tc>
      </w:tr>
      <w:tr w:rsidR="00677569" w14:paraId="33B34FD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EBCF" w14:textId="010BC820" w:rsidR="00677569" w:rsidRDefault="00677569" w:rsidP="001973A5">
            <w:pPr>
              <w:pStyle w:val="TableContent"/>
            </w:pPr>
            <w:r>
              <w:t>VALOR_AUTENTICADO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D37BE" w14:textId="279243D7" w:rsidR="00677569" w:rsidRDefault="00677569" w:rsidP="001973A5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622C" w14:textId="77777777" w:rsidR="00677569" w:rsidRDefault="00677569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E5E9" w14:textId="31414FB2" w:rsidR="00677569" w:rsidRDefault="00677569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AF0C4" w14:textId="4C035BC3" w:rsidR="00677569" w:rsidRDefault="00677569" w:rsidP="00677569">
            <w:pPr>
              <w:pStyle w:val="NormalWeb"/>
            </w:pPr>
            <w:r>
              <w:t xml:space="preserve">Valor Autenticado pelo Banco </w:t>
            </w:r>
          </w:p>
        </w:tc>
      </w:tr>
      <w:tr w:rsidR="00E32D9B" w14:paraId="67BD000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289794" w14:textId="77777777" w:rsidR="00E32D9B" w:rsidRDefault="00E32D9B" w:rsidP="001973A5">
            <w:pPr>
              <w:pStyle w:val="TableContent"/>
            </w:pPr>
            <w:r>
              <w:t>VALOR_PAGAMENTO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BBE0B" w14:textId="77777777" w:rsidR="00E32D9B" w:rsidRDefault="00E32D9B" w:rsidP="001973A5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66517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10CEF" w14:textId="1531F6B7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9DDC1" w14:textId="77777777" w:rsidR="00E32D9B" w:rsidRDefault="00E32D9B" w:rsidP="001973A5">
            <w:pPr>
              <w:pStyle w:val="TableContent"/>
            </w:pPr>
            <w:r>
              <w:t>Valor Autenticado pelo Banco</w:t>
            </w:r>
          </w:p>
        </w:tc>
      </w:tr>
      <w:tr w:rsidR="00E32D9B" w14:paraId="71125F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7720C" w14:textId="77777777" w:rsidR="00E32D9B" w:rsidRDefault="00E32D9B" w:rsidP="001973A5">
            <w:pPr>
              <w:pStyle w:val="TableContent"/>
            </w:pPr>
            <w:r>
              <w:t>VALOR_TARIFA_CONVENIO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F1E37" w14:textId="77777777" w:rsidR="00E32D9B" w:rsidRDefault="00E32D9B" w:rsidP="001973A5">
            <w:pPr>
              <w:pStyle w:val="TableContent"/>
            </w:pPr>
            <w: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6CE04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A4578" w14:textId="00AC755C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7FA84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Valor da Tarifa Contratada pelo Convênio, com base na forma de pagamento </w:t>
            </w:r>
            <w:r w:rsidRPr="00ED0EE1">
              <w:rPr>
                <w:lang w:val="pt-BR"/>
              </w:rPr>
              <w:lastRenderedPageBreak/>
              <w:t>encontrada.</w:t>
            </w:r>
          </w:p>
        </w:tc>
      </w:tr>
      <w:tr w:rsidR="00E32D9B" w14:paraId="2CB4549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2798" w14:textId="77777777" w:rsidR="00E32D9B" w:rsidRDefault="00E32D9B" w:rsidP="001973A5">
            <w:pPr>
              <w:pStyle w:val="TableContent"/>
            </w:pPr>
            <w:r>
              <w:lastRenderedPageBreak/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2D426" w14:textId="77777777" w:rsidR="00E32D9B" w:rsidRDefault="00E32D9B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19F27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383FF" w14:textId="11930025" w:rsidR="00E32D9B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B8588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Tipo de Formas de Recebimento de Cobranças de Tarifas </w:t>
            </w:r>
          </w:p>
          <w:p w14:paraId="44EE9F94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1-Guiche de Caixa </w:t>
            </w:r>
          </w:p>
          <w:p w14:paraId="116CBD45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2- Arrecadação Eletrônica </w:t>
            </w:r>
          </w:p>
          <w:p w14:paraId="13A5C501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3-Internet </w:t>
            </w:r>
          </w:p>
          <w:p w14:paraId="59836F09" w14:textId="77777777" w:rsidR="00E32D9B" w:rsidRDefault="00E32D9B" w:rsidP="001973A5">
            <w:pPr>
              <w:pStyle w:val="TableContent"/>
            </w:pPr>
            <w:r>
              <w:t xml:space="preserve">4--Outros Meios </w:t>
            </w:r>
          </w:p>
          <w:p w14:paraId="2247848A" w14:textId="77777777" w:rsidR="00E32D9B" w:rsidRDefault="00E32D9B" w:rsidP="001973A5">
            <w:pPr>
              <w:pStyle w:val="TableContent"/>
            </w:pPr>
            <w:r>
              <w:t>5-Correspondente Bancário</w:t>
            </w:r>
          </w:p>
        </w:tc>
      </w:tr>
      <w:tr w:rsidR="00E32D9B" w14:paraId="7A74763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CD528" w14:textId="731EE94A" w:rsidR="00E32D9B" w:rsidRDefault="00E32D9B" w:rsidP="001973A5">
            <w:pPr>
              <w:pStyle w:val="TableContent"/>
            </w:pPr>
            <w:r>
              <w:t>ERRO_LINHA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25E3" w14:textId="77777777" w:rsidR="00E32D9B" w:rsidRDefault="00E32D9B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C64CF" w14:textId="77777777" w:rsidR="00E32D9B" w:rsidRDefault="00E32D9B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4300A" w14:textId="7A63E40C" w:rsidR="00E32D9B" w:rsidRDefault="00503335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3DD7B" w14:textId="77777777" w:rsidR="00E32D9B" w:rsidRPr="00ED0EE1" w:rsidRDefault="00E32D9B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Se a linha apresentou erro : 1- SIM, Null ou 0 - NAO</w:t>
            </w:r>
          </w:p>
        </w:tc>
      </w:tr>
    </w:tbl>
    <w:p w14:paraId="42412763" w14:textId="77777777" w:rsidR="00C50898" w:rsidRDefault="00C50898" w:rsidP="00C50898">
      <w:pPr>
        <w:spacing w:before="60" w:after="60"/>
      </w:pPr>
    </w:p>
    <w:p w14:paraId="5890E1D9" w14:textId="4EBA6062" w:rsidR="00C50898" w:rsidRDefault="00C50898" w:rsidP="00C5089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4" w:name="_Toc448754774"/>
      <w:r>
        <w:t xml:space="preserve">Tabela </w:t>
      </w:r>
      <w:r w:rsidR="00811FA8">
        <w:t>TA_</w:t>
      </w:r>
      <w:r w:rsidR="00895CE0" w:rsidRPr="00895CE0">
        <w:t>ARQUIVO_ERRO</w:t>
      </w:r>
      <w:bookmarkEnd w:id="14"/>
    </w:p>
    <w:p w14:paraId="4935165A" w14:textId="77777777" w:rsidR="00C50898" w:rsidRDefault="00C50898" w:rsidP="00C50898"/>
    <w:p w14:paraId="14A75057" w14:textId="5F106000" w:rsidR="00C50898" w:rsidRPr="00596373" w:rsidRDefault="00811FA8" w:rsidP="00C50898">
      <w:pPr>
        <w:pStyle w:val="GERERequisito"/>
      </w:pPr>
      <w:bookmarkStart w:id="15" w:name="_Toc448754775"/>
      <w:r>
        <w:t>[TA</w:t>
      </w:r>
      <w:r w:rsidR="00C50898">
        <w:t xml:space="preserve">002] </w:t>
      </w:r>
      <w:r>
        <w:t>TA_</w:t>
      </w:r>
      <w:r w:rsidR="00895CE0" w:rsidRPr="00895CE0">
        <w:t>ARQUIVO_ERRO</w:t>
      </w:r>
      <w:bookmarkEnd w:id="1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14:paraId="13031BC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F60E04" w14:textId="04404CB6" w:rsidR="001973A5" w:rsidRDefault="00281E17" w:rsidP="001973A5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84835F" w14:textId="46CA80EF" w:rsidR="001973A5" w:rsidRDefault="00886EE3" w:rsidP="001973A5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B0BE23" w14:textId="798C24E6" w:rsidR="001973A5" w:rsidRDefault="00886EE3" w:rsidP="001973A5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7B0A67" w14:textId="620D3D61" w:rsidR="001973A5" w:rsidRDefault="00515AB2" w:rsidP="001973A5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4AC20D" w14:textId="2195B95C" w:rsidR="001973A5" w:rsidRDefault="00515AB2" w:rsidP="001973A5">
            <w:pPr>
              <w:pStyle w:val="TableHeader"/>
            </w:pPr>
            <w:r>
              <w:t>Descrição</w:t>
            </w:r>
          </w:p>
        </w:tc>
      </w:tr>
      <w:tr w:rsidR="001973A5" w14:paraId="1899F48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D7DD4" w14:textId="77777777" w:rsidR="001973A5" w:rsidRDefault="001973A5" w:rsidP="001973A5">
            <w:pPr>
              <w:pStyle w:val="TableContent"/>
            </w:pPr>
            <w:r>
              <w:t>ID_ERRO_DETALHE_ARQUIVO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1145F" w14:textId="77777777" w:rsidR="001973A5" w:rsidRDefault="001973A5" w:rsidP="001973A5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738C8" w14:textId="77777777" w:rsidR="001973A5" w:rsidRDefault="001973A5" w:rsidP="001973A5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A3A4E" w14:textId="14BAAF94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BA085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Sequencial dos Registros de Erros Encontrados nos Detalhes dos Arquivos</w:t>
            </w:r>
          </w:p>
        </w:tc>
      </w:tr>
      <w:tr w:rsidR="001973A5" w14:paraId="70A30DA2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662DD" w14:textId="77777777" w:rsidR="001973A5" w:rsidRDefault="001973A5" w:rsidP="001973A5">
            <w:pPr>
              <w:pStyle w:val="TableContent"/>
            </w:pPr>
            <w: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9C3D" w14:textId="77777777" w:rsidR="001973A5" w:rsidRDefault="001973A5" w:rsidP="001973A5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5B5D6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FK (</w:t>
            </w:r>
            <w:hyperlink w:anchor="DtCMkgqGAqACBgOm" w:history="1">
              <w:r w:rsidRPr="00ED0EE1">
                <w:rPr>
                  <w:lang w:val="pt-BR"/>
                </w:rPr>
                <w:t>TA_ARQUIVO_DETALHE_PAGOS.ID_DETALHE_ARQUIVO</w:t>
              </w:r>
            </w:hyperlink>
            <w:r w:rsidRPr="00ED0EE1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DBF3D" w14:textId="500AD364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E6199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Sequencial do Arquivo de Detalhe</w:t>
            </w:r>
          </w:p>
        </w:tc>
      </w:tr>
      <w:tr w:rsidR="001973A5" w14:paraId="767A47E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0500" w14:textId="77777777" w:rsidR="001973A5" w:rsidRDefault="001973A5" w:rsidP="001973A5">
            <w:pPr>
              <w:pStyle w:val="TableContent"/>
            </w:pPr>
            <w: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FA24D" w14:textId="77777777" w:rsidR="001973A5" w:rsidRDefault="001973A5" w:rsidP="001973A5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21A86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FK (</w:t>
            </w:r>
            <w:hyperlink w:anchor="hFCMkgqGAqACBgOR" w:history="1">
              <w:r w:rsidRPr="00ED0EE1">
                <w:rPr>
                  <w:lang w:val="pt-BR"/>
                </w:rPr>
                <w:t>TA_TIPO_REJEICAO_ARQUIVOS.ID_CODIGO_REJEICAO</w:t>
              </w:r>
            </w:hyperlink>
            <w:r w:rsidRPr="00ED0EE1">
              <w:rPr>
                <w:lang w:val="pt-BR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04326" w14:textId="5B42F4E2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CD2B0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"A ser preenchido pela SEFAZ em caso de devolução do arq </w:t>
            </w:r>
          </w:p>
          <w:p w14:paraId="250B6129" w14:textId="3AF7992D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Código de erros </w:t>
            </w:r>
            <w:r w:rsidR="00515AB2" w:rsidRPr="00ED0EE1">
              <w:rPr>
                <w:lang w:val="pt-BR"/>
              </w:rPr>
              <w:t>N</w:t>
            </w:r>
            <w:r w:rsidRPr="00ED0EE1">
              <w:rPr>
                <w:lang w:val="pt-BR"/>
              </w:rPr>
              <w:t xml:space="preserve"> registro </w:t>
            </w:r>
            <w:r w:rsidRPr="00ED0EE1">
              <w:rPr>
                <w:lang w:val="pt-BR"/>
              </w:rPr>
              <w:lastRenderedPageBreak/>
              <w:t xml:space="preserve">Detalhe: </w:t>
            </w:r>
          </w:p>
          <w:p w14:paraId="409B36B7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Código  Descrição </w:t>
            </w:r>
          </w:p>
          <w:p w14:paraId="1D8ED5A3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1 - Data de Arrecadação inválida </w:t>
            </w:r>
          </w:p>
          <w:p w14:paraId="0BA688D0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2 - Código do registro inválido </w:t>
            </w:r>
          </w:p>
          <w:p w14:paraId="0EDB48B1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3 - Código do Agente Arrecadador inválido </w:t>
            </w:r>
          </w:p>
          <w:p w14:paraId="0D805976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4 - Tipo de Valor Informativo inválido </w:t>
            </w:r>
          </w:p>
          <w:p w14:paraId="0FF4CF53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5 - Tipo de documento inválido </w:t>
            </w:r>
          </w:p>
          <w:p w14:paraId="3DC25342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6 - Tipo de Receita inválido </w:t>
            </w:r>
          </w:p>
          <w:p w14:paraId="6300D5FA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7 - Tipo de Documento não cadastrado </w:t>
            </w:r>
          </w:p>
          <w:p w14:paraId="321DD135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8 - Tipo de Receita não cadastrado </w:t>
            </w:r>
          </w:p>
          <w:p w14:paraId="3CEF9B9F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9 - Tipo de Valor informativo não cadastrado </w:t>
            </w:r>
          </w:p>
          <w:p w14:paraId="4F31F389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Rejeitçoes do STR20 : </w:t>
            </w:r>
          </w:p>
          <w:p w14:paraId="4A58A144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10 - Data do Repasse Financeiro inválido </w:t>
            </w:r>
          </w:p>
          <w:p w14:paraId="452F8705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11 - Data do Repasse Financ. maior que a data corrente </w:t>
            </w:r>
          </w:p>
          <w:p w14:paraId="4B5B9213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12 - Data do Repasse Financ. menor que dta arrecadação </w:t>
            </w:r>
          </w:p>
          <w:p w14:paraId="12FFB2C7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13 - Valor do </w:t>
            </w:r>
            <w:r w:rsidRPr="00ED0EE1">
              <w:rPr>
                <w:lang w:val="pt-BR"/>
              </w:rPr>
              <w:lastRenderedPageBreak/>
              <w:t>Repasse Financeiro inválido</w:t>
            </w:r>
          </w:p>
        </w:tc>
      </w:tr>
      <w:tr w:rsidR="001973A5" w14:paraId="2204743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0098" w14:textId="77777777" w:rsidR="001973A5" w:rsidRDefault="001973A5" w:rsidP="001973A5">
            <w:pPr>
              <w:pStyle w:val="TableContent"/>
            </w:pPr>
            <w:r>
              <w:lastRenderedPageBreak/>
              <w:t>VALOR_LINHA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4B058" w14:textId="77777777" w:rsidR="001973A5" w:rsidRDefault="001973A5" w:rsidP="001973A5">
            <w:pPr>
              <w:pStyle w:val="TableContent"/>
            </w:pPr>
            <w: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F3BD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C7659" w14:textId="0F2AFA25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50242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Conteúdo da Linha que Gerou o Erro</w:t>
            </w:r>
          </w:p>
        </w:tc>
      </w:tr>
    </w:tbl>
    <w:p w14:paraId="71C1E4AE" w14:textId="77777777" w:rsidR="00C50898" w:rsidRDefault="00C50898" w:rsidP="00C50898">
      <w:pPr>
        <w:spacing w:before="60" w:after="60"/>
      </w:pPr>
    </w:p>
    <w:p w14:paraId="33876E74" w14:textId="69E451F6" w:rsidR="00895CE0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6" w:name="_Toc448754776"/>
      <w:r>
        <w:t xml:space="preserve">Tabela </w:t>
      </w:r>
      <w:r w:rsidR="00811FA8">
        <w:t>TA_</w:t>
      </w:r>
      <w:r w:rsidR="002C3F22">
        <w:t>ARQUIVO_RECEPCAO</w:t>
      </w:r>
      <w:bookmarkEnd w:id="16"/>
    </w:p>
    <w:p w14:paraId="6DA52C3F" w14:textId="77777777" w:rsidR="00895CE0" w:rsidRDefault="00895CE0" w:rsidP="00895CE0"/>
    <w:p w14:paraId="749F55BF" w14:textId="169B965E" w:rsidR="00895CE0" w:rsidRPr="00596373" w:rsidRDefault="00811FA8" w:rsidP="00895CE0">
      <w:pPr>
        <w:pStyle w:val="GERERequisito"/>
      </w:pPr>
      <w:bookmarkStart w:id="17" w:name="_Toc448754777"/>
      <w:r>
        <w:t>[TA</w:t>
      </w:r>
      <w:r w:rsidR="00895CE0">
        <w:t>00</w:t>
      </w:r>
      <w:r w:rsidR="00C97267">
        <w:t>3</w:t>
      </w:r>
      <w:r w:rsidR="00895CE0">
        <w:t xml:space="preserve">] </w:t>
      </w:r>
      <w:r>
        <w:t>TA_</w:t>
      </w:r>
      <w:r w:rsidR="002C3F22">
        <w:t>ARQUIVO_RECEPCAO</w:t>
      </w:r>
      <w:bookmarkEnd w:id="1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14:paraId="17E8A85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4A6969F" w14:textId="6AC0B3AE" w:rsidR="001973A5" w:rsidRDefault="00281E17" w:rsidP="001973A5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D398A" w14:textId="4B88A22E" w:rsidR="001973A5" w:rsidRDefault="00886EE3" w:rsidP="001973A5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C52CA3" w14:textId="44DD0F32" w:rsidR="001973A5" w:rsidRDefault="00886EE3" w:rsidP="001973A5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4E4A52" w14:textId="4F7AEF61" w:rsidR="001973A5" w:rsidRDefault="00515AB2" w:rsidP="001973A5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861537" w14:textId="537E9D86" w:rsidR="001973A5" w:rsidRDefault="00515AB2" w:rsidP="001973A5">
            <w:pPr>
              <w:pStyle w:val="TableHeader"/>
            </w:pPr>
            <w:r>
              <w:t>Descrição</w:t>
            </w:r>
          </w:p>
        </w:tc>
      </w:tr>
      <w:tr w:rsidR="001973A5" w14:paraId="2EFF72A5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EBE69" w14:textId="77777777" w:rsidR="001973A5" w:rsidRDefault="001973A5" w:rsidP="001973A5">
            <w:pPr>
              <w:pStyle w:val="TableContent"/>
            </w:pPr>
            <w:r>
              <w:t>ID_ARQUIVOS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BB3D0" w14:textId="77777777" w:rsidR="001973A5" w:rsidRDefault="001973A5" w:rsidP="001973A5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DFB17" w14:textId="77777777" w:rsidR="001973A5" w:rsidRDefault="001973A5" w:rsidP="001973A5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9AF7" w14:textId="289FFD02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C814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Numero Gerado por uma Sequencia para armazendar os Arquivos Recepcionados</w:t>
            </w:r>
          </w:p>
        </w:tc>
      </w:tr>
      <w:tr w:rsidR="001973A5" w14:paraId="280EB61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F371" w14:textId="77777777" w:rsidR="001973A5" w:rsidRDefault="001973A5" w:rsidP="001973A5">
            <w:pPr>
              <w:pStyle w:val="TableContent"/>
            </w:pPr>
            <w: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1052E" w14:textId="77777777" w:rsidR="001973A5" w:rsidRDefault="001973A5" w:rsidP="001973A5">
            <w:pPr>
              <w:pStyle w:val="TableContent"/>
            </w:pPr>
            <w: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061FF" w14:textId="77777777" w:rsidR="001973A5" w:rsidRDefault="001973A5" w:rsidP="001973A5">
            <w:pPr>
              <w:pStyle w:val="TableContent"/>
            </w:pPr>
            <w:r>
              <w:t>FK (</w:t>
            </w:r>
            <w:hyperlink w:anchor="njCMkgqGAqACBgO0" w:history="1">
              <w:r>
                <w:t>TA_CONVENIOS_ARREC.ID_CONVENIO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C3487" w14:textId="283927C1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7DE10" w14:textId="77777777" w:rsidR="001973A5" w:rsidRDefault="001973A5" w:rsidP="001973A5">
            <w:pPr>
              <w:pStyle w:val="TableContent"/>
            </w:pPr>
            <w:r>
              <w:t>Código do Convênio Bancário</w:t>
            </w:r>
          </w:p>
        </w:tc>
      </w:tr>
      <w:tr w:rsidR="001973A5" w14:paraId="472983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BBB76" w14:textId="77777777" w:rsidR="001973A5" w:rsidRDefault="001973A5" w:rsidP="001973A5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37F6C" w14:textId="77777777" w:rsidR="001973A5" w:rsidRDefault="001973A5" w:rsidP="001973A5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C3F1B" w14:textId="77777777" w:rsidR="001973A5" w:rsidRDefault="001973A5" w:rsidP="001973A5">
            <w:pPr>
              <w:pStyle w:val="TableContent"/>
            </w:pPr>
            <w:r>
              <w:t>FK (</w:t>
            </w:r>
            <w:hyperlink w:anchor="YlCMkgqGAqACBgOW" w:history="1">
              <w:r>
                <w:t>TA_BANCOS.ID_BANCO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DC5BB" w14:textId="0C1B7441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3F05" w14:textId="77777777" w:rsidR="001973A5" w:rsidRDefault="001973A5" w:rsidP="001973A5">
            <w:pPr>
              <w:pStyle w:val="TableContent"/>
            </w:pPr>
            <w:r>
              <w:t>Código do Banco Arrecadador</w:t>
            </w:r>
          </w:p>
        </w:tc>
      </w:tr>
      <w:tr w:rsidR="001973A5" w14:paraId="37D6C28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9EF0" w14:textId="77777777" w:rsidR="001973A5" w:rsidRDefault="001973A5" w:rsidP="001973A5">
            <w:pPr>
              <w:pStyle w:val="TableContent"/>
            </w:pPr>
            <w:r>
              <w:t>NOME_ARQUIVO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F18D4" w14:textId="77777777" w:rsidR="001973A5" w:rsidRDefault="001973A5" w:rsidP="001973A5">
            <w:pPr>
              <w:pStyle w:val="TableContent"/>
            </w:pPr>
            <w: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86D55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3A6E" w14:textId="1CA1DD54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852C" w14:textId="77777777" w:rsidR="001973A5" w:rsidRDefault="001973A5" w:rsidP="001973A5">
            <w:pPr>
              <w:pStyle w:val="TableContent"/>
            </w:pPr>
            <w:r>
              <w:t>Nome do Arquivo Recepcionado</w:t>
            </w:r>
          </w:p>
        </w:tc>
      </w:tr>
      <w:tr w:rsidR="001973A5" w14:paraId="0D637E3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16AD7" w14:textId="77777777" w:rsidR="001973A5" w:rsidRDefault="001973A5" w:rsidP="001973A5">
            <w:pPr>
              <w:pStyle w:val="TableContent"/>
            </w:pPr>
            <w:r>
              <w:t>TIPO_ARQUIVO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CA3FA" w14:textId="77777777" w:rsidR="001973A5" w:rsidRDefault="001973A5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A0EA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8E47D" w14:textId="12864B4D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23AB9" w14:textId="601AE493" w:rsidR="001973A5" w:rsidRDefault="001973A5" w:rsidP="000D4D5C">
            <w:pPr>
              <w:pStyle w:val="TableContent"/>
            </w:pPr>
            <w:r>
              <w:t xml:space="preserve">1 - Arrecadacao, 2- Simples Nacional, </w:t>
            </w:r>
          </w:p>
        </w:tc>
      </w:tr>
      <w:tr w:rsidR="001973A5" w14:paraId="33E7166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E9206" w14:textId="77777777" w:rsidR="001973A5" w:rsidRDefault="001973A5" w:rsidP="001973A5">
            <w:pPr>
              <w:pStyle w:val="TableContent"/>
            </w:pPr>
            <w:r>
              <w:t>CARACTERISTICA_ARQUIVO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4BBEF" w14:textId="77777777" w:rsidR="001973A5" w:rsidRDefault="001973A5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8BCD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2185C" w14:textId="34621B93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D2F94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Tipo de arquivo (1-online 2-consolidado)</w:t>
            </w:r>
          </w:p>
        </w:tc>
      </w:tr>
      <w:tr w:rsidR="001973A5" w14:paraId="6CFF88BB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38539" w14:textId="77777777" w:rsidR="001973A5" w:rsidRDefault="001973A5" w:rsidP="001973A5">
            <w:pPr>
              <w:pStyle w:val="TableContent"/>
            </w:pPr>
            <w:r>
              <w:t>DATA_ARQUIVO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AB5B1" w14:textId="77777777" w:rsidR="001973A5" w:rsidRDefault="001973A5" w:rsidP="001973A5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94D45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64794" w14:textId="591DE0AF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4C7BE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Data de Recepção do Arquivo</w:t>
            </w:r>
          </w:p>
        </w:tc>
      </w:tr>
      <w:tr w:rsidR="001973A5" w14:paraId="0C0262C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D5D6E" w14:textId="77777777" w:rsidR="001973A5" w:rsidRDefault="001973A5" w:rsidP="001973A5">
            <w:pPr>
              <w:pStyle w:val="TableContent"/>
            </w:pPr>
            <w:r>
              <w:t>HEADER_ARQUIVO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033A" w14:textId="77777777" w:rsidR="001973A5" w:rsidRDefault="001973A5" w:rsidP="001973A5">
            <w:pPr>
              <w:pStyle w:val="TableContent"/>
            </w:pPr>
            <w: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69FBE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DD12" w14:textId="6E6AFEDB" w:rsidR="001973A5" w:rsidRDefault="00666ED0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FB2FD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Linha do Header do Arquivo</w:t>
            </w:r>
          </w:p>
        </w:tc>
      </w:tr>
      <w:tr w:rsidR="001973A5" w14:paraId="2841F17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4135E" w14:textId="77777777" w:rsidR="001973A5" w:rsidRDefault="001973A5" w:rsidP="001973A5">
            <w:pPr>
              <w:pStyle w:val="TableContent"/>
            </w:pPr>
            <w:r>
              <w:lastRenderedPageBreak/>
              <w:t>TRAILER_ARQUIVO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7DFA5" w14:textId="77777777" w:rsidR="001973A5" w:rsidRDefault="001973A5" w:rsidP="001973A5">
            <w:pPr>
              <w:pStyle w:val="TableContent"/>
            </w:pPr>
            <w:r>
              <w:t>varchar2(255)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7AAF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E58D4" w14:textId="7645E913" w:rsidR="001973A5" w:rsidRDefault="00666ED0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27AE8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Linha do Trailer do Arquivo</w:t>
            </w:r>
          </w:p>
        </w:tc>
      </w:tr>
      <w:tr w:rsidR="001973A5" w14:paraId="48ED2E0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649C" w14:textId="77777777" w:rsidR="001973A5" w:rsidRDefault="001973A5" w:rsidP="001973A5">
            <w:pPr>
              <w:pStyle w:val="TableContent"/>
            </w:pPr>
            <w: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56A3F" w14:textId="77777777" w:rsidR="001973A5" w:rsidRDefault="001973A5" w:rsidP="001973A5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9C7DB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F5A5" w14:textId="183CE2CD" w:rsidR="001973A5" w:rsidRDefault="00666ED0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0BA05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Data do Processamento do Arquivo</w:t>
            </w:r>
          </w:p>
        </w:tc>
      </w:tr>
      <w:tr w:rsidR="001973A5" w14:paraId="6F54D0B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C9990" w14:textId="77777777" w:rsidR="001973A5" w:rsidRDefault="001973A5" w:rsidP="001973A5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1848" w14:textId="77777777" w:rsidR="001973A5" w:rsidRDefault="001973A5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C5C5F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076A9" w14:textId="05E4FCEB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51C8A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1-PROCESSADO, 2-NÃO PROCESSADO, 3-PROCESSADO COM ERROS</w:t>
            </w:r>
          </w:p>
        </w:tc>
      </w:tr>
      <w:tr w:rsidR="001973A5" w14:paraId="37D74126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8F78B" w14:textId="77777777" w:rsidR="001973A5" w:rsidRDefault="001973A5" w:rsidP="001973A5">
            <w:pPr>
              <w:pStyle w:val="TableContent"/>
            </w:pPr>
            <w: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D6656" w14:textId="77777777" w:rsidR="001973A5" w:rsidRDefault="001973A5" w:rsidP="001973A5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BDF17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33C5" w14:textId="49444A3B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0F22B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Quantidade de Documentos Processados no Arquivo</w:t>
            </w:r>
          </w:p>
        </w:tc>
      </w:tr>
      <w:tr w:rsidR="001973A5" w14:paraId="4A3A38D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B2D5D" w14:textId="77777777" w:rsidR="001973A5" w:rsidRDefault="001973A5" w:rsidP="001973A5">
            <w:pPr>
              <w:pStyle w:val="TableContent"/>
            </w:pPr>
            <w: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82B76" w14:textId="77777777" w:rsidR="001973A5" w:rsidRDefault="001973A5" w:rsidP="001973A5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568A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CAB99" w14:textId="51B273C6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FE0A8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Valor Total do Arquivo Processado</w:t>
            </w:r>
          </w:p>
        </w:tc>
      </w:tr>
      <w:tr w:rsidR="001973A5" w14:paraId="513265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45A17" w14:textId="77777777" w:rsidR="001973A5" w:rsidRDefault="001973A5" w:rsidP="001973A5">
            <w:pPr>
              <w:pStyle w:val="TableContent"/>
            </w:pPr>
            <w:r>
              <w:t>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0FC18" w14:textId="77777777" w:rsidR="001973A5" w:rsidRDefault="001973A5" w:rsidP="001973A5">
            <w:pPr>
              <w:pStyle w:val="TableContent"/>
            </w:pPr>
            <w: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41975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17732" w14:textId="7AAE6F9D" w:rsidR="001973A5" w:rsidRDefault="00666ED0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67CE6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Arquivo Enviado pelo Agente Arrecadador</w:t>
            </w:r>
          </w:p>
        </w:tc>
      </w:tr>
      <w:tr w:rsidR="001973A5" w14:paraId="0787472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0AFEB" w14:textId="77777777" w:rsidR="001973A5" w:rsidRDefault="001973A5" w:rsidP="001973A5">
            <w:pPr>
              <w:pStyle w:val="TableContent"/>
            </w:pPr>
            <w:r>
              <w:t>QUANTIDADE_REJEITADA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976CE" w14:textId="77777777" w:rsidR="001973A5" w:rsidRDefault="001973A5" w:rsidP="001973A5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8BA9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DAF88" w14:textId="4F306933" w:rsidR="001973A5" w:rsidRDefault="00666ED0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C5C8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Qtd de Registros Rejeitados ou com Erros</w:t>
            </w:r>
          </w:p>
        </w:tc>
      </w:tr>
      <w:tr w:rsidR="001973A5" w14:paraId="14868578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241B1" w14:textId="77777777" w:rsidR="001973A5" w:rsidRDefault="001973A5" w:rsidP="001973A5">
            <w:pPr>
              <w:pStyle w:val="TableContent"/>
            </w:pPr>
            <w:r>
              <w:t>VALOR_REJEITADO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F13EC" w14:textId="77777777" w:rsidR="001973A5" w:rsidRDefault="001973A5" w:rsidP="001973A5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F882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80C6" w14:textId="3F2F6EA8" w:rsidR="001973A5" w:rsidRDefault="00666ED0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DF4D6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Valor Total dos Registros Rejeitados</w:t>
            </w:r>
          </w:p>
        </w:tc>
      </w:tr>
      <w:tr w:rsidR="001973A5" w14:paraId="6560982F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B0A43" w14:textId="77777777" w:rsidR="001973A5" w:rsidRDefault="001973A5" w:rsidP="001973A5">
            <w:pPr>
              <w:pStyle w:val="TableContent"/>
            </w:pPr>
            <w:r>
              <w:t>TIPO_REJEICAO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72A0" w14:textId="77777777" w:rsidR="001973A5" w:rsidRDefault="001973A5" w:rsidP="001973A5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2622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2E787" w14:textId="4CCF05C8" w:rsidR="001973A5" w:rsidRDefault="00666ED0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90593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A ser preenchido pela SEFAZ em caso de devolução do arq. </w:t>
            </w:r>
          </w:p>
          <w:p w14:paraId="6E17C8F1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Códigos de ocorrências no registro header: </w:t>
            </w:r>
          </w:p>
          <w:p w14:paraId="2184BF29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Código  Descrição </w:t>
            </w:r>
          </w:p>
          <w:p w14:paraId="7CA65A3D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1 -  Arquivo sem header </w:t>
            </w:r>
          </w:p>
          <w:p w14:paraId="14E0C7E7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2 -  Data de geração do arquivo maior que data atual </w:t>
            </w:r>
          </w:p>
          <w:p w14:paraId="0E61B892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3 - Data de </w:t>
            </w:r>
            <w:r w:rsidRPr="00ED0EE1">
              <w:rPr>
                <w:lang w:val="pt-BR"/>
              </w:rPr>
              <w:lastRenderedPageBreak/>
              <w:t xml:space="preserve">geração do arquivo inválida </w:t>
            </w:r>
          </w:p>
          <w:p w14:paraId="55F26FBC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4 - Versão do leiaute do arquivo inválida </w:t>
            </w:r>
          </w:p>
          <w:p w14:paraId="50B57010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5 - Código de registro inválido                       </w:t>
            </w:r>
          </w:p>
          <w:p w14:paraId="5B98FDD0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6 - Numero sequencial do arquivo já processado </w:t>
            </w:r>
          </w:p>
          <w:p w14:paraId="174DF2E6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7 - Numero Sequencial do arquivo não sequenciado </w:t>
            </w:r>
          </w:p>
          <w:p w14:paraId="246C2F55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8 - Banco não é centralizador do repasse financeiro</w:t>
            </w:r>
          </w:p>
        </w:tc>
      </w:tr>
    </w:tbl>
    <w:p w14:paraId="1FA9755A" w14:textId="77777777" w:rsidR="00895CE0" w:rsidRDefault="00895CE0" w:rsidP="001973A5">
      <w:pPr>
        <w:spacing w:before="60" w:after="60"/>
        <w:ind w:left="0"/>
      </w:pPr>
    </w:p>
    <w:p w14:paraId="3BB6227A" w14:textId="555572B8" w:rsidR="004B6BE3" w:rsidRDefault="004B6BE3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8" w:name="_Toc448754778"/>
      <w:r>
        <w:t>Tabela TA_ARQUIVOS_STR</w:t>
      </w:r>
      <w:bookmarkEnd w:id="18"/>
    </w:p>
    <w:p w14:paraId="2602B76B" w14:textId="33F1D6E3" w:rsidR="000601E8" w:rsidRPr="000601E8" w:rsidRDefault="000601E8" w:rsidP="00A736D1">
      <w:pPr>
        <w:pStyle w:val="GERERequisito"/>
      </w:pPr>
      <w:bookmarkStart w:id="19" w:name="_Toc448754779"/>
      <w:r>
        <w:t>[TA003] TA_ARQUIVO_STR</w:t>
      </w:r>
      <w:bookmarkEnd w:id="1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701"/>
        <w:gridCol w:w="1134"/>
        <w:gridCol w:w="1632"/>
        <w:gridCol w:w="1579"/>
      </w:tblGrid>
      <w:tr w:rsidR="00631089" w14:paraId="1B50054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42B5835" w14:textId="77777777" w:rsidR="00631089" w:rsidRDefault="00631089" w:rsidP="00631089">
            <w:pPr>
              <w:pStyle w:val="TableHeader"/>
            </w:pPr>
            <w: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DE3D24E" w14:textId="77777777" w:rsidR="00631089" w:rsidRDefault="00631089" w:rsidP="00631089">
            <w:pPr>
              <w:pStyle w:val="TableHeader"/>
            </w:pPr>
            <w: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07C723" w14:textId="77777777" w:rsidR="00631089" w:rsidRDefault="00631089" w:rsidP="00631089">
            <w:pPr>
              <w:pStyle w:val="TableHeader"/>
            </w:pPr>
            <w:r>
              <w:t>Chaves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6F6A85" w14:textId="77777777" w:rsidR="00631089" w:rsidRDefault="00631089" w:rsidP="00631089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56643A" w14:textId="77777777" w:rsidR="00631089" w:rsidRDefault="00631089" w:rsidP="00631089">
            <w:pPr>
              <w:pStyle w:val="TableHeader"/>
            </w:pPr>
            <w:r>
              <w:t>Descrição</w:t>
            </w:r>
          </w:p>
        </w:tc>
      </w:tr>
      <w:tr w:rsidR="00631089" w14:paraId="604A6C3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72019" w14:textId="5FE4F2BC" w:rsidR="00631089" w:rsidRDefault="00D25D66" w:rsidP="00631089">
            <w:pPr>
              <w:pStyle w:val="TableContent"/>
            </w:pPr>
            <w:r>
              <w:t>ID_ARQUIVO_STR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75ED6" w14:textId="366D844F" w:rsidR="00631089" w:rsidRDefault="009E60B5" w:rsidP="00631089">
            <w:pPr>
              <w:pStyle w:val="TableContent"/>
            </w:pPr>
            <w:r>
              <w:t>Number(10)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E05F9" w14:textId="2AA75408" w:rsidR="00631089" w:rsidRDefault="009E60B5" w:rsidP="00631089">
            <w:pPr>
              <w:pStyle w:val="TableContent"/>
            </w:pPr>
            <w:r>
              <w:t>PK</w:t>
            </w: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7C6D8" w14:textId="6CEADFA9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A090E" w14:textId="77777777" w:rsidR="009E60B5" w:rsidRDefault="009E60B5" w:rsidP="009E60B5">
            <w:pPr>
              <w:pStyle w:val="NormalWeb"/>
            </w:pPr>
            <w:r>
              <w:t xml:space="preserve">Sequencial Gerado para controle das recepções dos arquivos STR20 </w:t>
            </w:r>
          </w:p>
          <w:p w14:paraId="45E43ECF" w14:textId="7E482C04" w:rsidR="00631089" w:rsidRPr="00ED0EE1" w:rsidRDefault="00631089" w:rsidP="00631089">
            <w:pPr>
              <w:pStyle w:val="TableContent"/>
              <w:rPr>
                <w:lang w:val="pt-BR"/>
              </w:rPr>
            </w:pPr>
          </w:p>
        </w:tc>
      </w:tr>
      <w:tr w:rsidR="00095B56" w14:paraId="05720CE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EA821" w14:textId="03658037" w:rsidR="00095B56" w:rsidRDefault="00095B56" w:rsidP="00631089">
            <w:pPr>
              <w:pStyle w:val="TableContent"/>
            </w:pPr>
            <w: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4D57B" w14:textId="67F47B58" w:rsidR="00095B56" w:rsidRDefault="00095B56" w:rsidP="00631089">
            <w:pPr>
              <w:pStyle w:val="TableContent"/>
            </w:pPr>
            <w: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E7AD7" w14:textId="77777777" w:rsidR="00095B56" w:rsidRDefault="00095B56" w:rsidP="00631089">
            <w:pPr>
              <w:pStyle w:val="TableContent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B7BEC" w14:textId="292CD61B" w:rsidR="00095B56" w:rsidRDefault="00095B56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DE334" w14:textId="15F3A1A3" w:rsidR="00095B56" w:rsidRDefault="00095B56" w:rsidP="009E60B5">
            <w:pPr>
              <w:pStyle w:val="NormalWeb"/>
            </w:pPr>
            <w:r>
              <w:t>DATA E HORA DA RECEPÇÃO DO ARQUVIVO OU LANÇAMENTO MANUAL</w:t>
            </w:r>
          </w:p>
        </w:tc>
      </w:tr>
      <w:tr w:rsidR="00631089" w14:paraId="2329150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6F5E4" w14:textId="6D410FAE" w:rsidR="00631089" w:rsidRDefault="00D25D66" w:rsidP="00631089">
            <w:pPr>
              <w:pStyle w:val="TableContent"/>
            </w:pPr>
            <w:r>
              <w:t>NUMERO_CONTROLE_STR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3F93B" w14:textId="227993E8" w:rsidR="00631089" w:rsidRDefault="009E60B5" w:rsidP="00631089">
            <w:pPr>
              <w:pStyle w:val="TableContent"/>
            </w:pPr>
            <w:r>
              <w:t>Varchar2(20)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1843" w14:textId="27BC7E34" w:rsidR="00631089" w:rsidRDefault="00631089" w:rsidP="00631089">
            <w:pPr>
              <w:pStyle w:val="TableContent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89549" w14:textId="7AA838D9" w:rsidR="00631089" w:rsidRDefault="00095B56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3EE49" w14:textId="61361D34" w:rsidR="00631089" w:rsidRDefault="009E60B5" w:rsidP="009E60B5">
            <w:pPr>
              <w:pStyle w:val="NormalWeb"/>
            </w:pPr>
            <w:r>
              <w:t xml:space="preserve">NÚMERO DE CONTROLE DO STR20 </w:t>
            </w:r>
          </w:p>
        </w:tc>
      </w:tr>
      <w:tr w:rsidR="00631089" w14:paraId="387AD37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965D8" w14:textId="740369F0" w:rsidR="00631089" w:rsidRDefault="00D25D66" w:rsidP="00631089">
            <w:pPr>
              <w:pStyle w:val="TableContent"/>
            </w:pPr>
            <w:r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F7CF" w14:textId="2D2BF084" w:rsidR="00631089" w:rsidRDefault="009E60B5" w:rsidP="00631089">
            <w:pPr>
              <w:pStyle w:val="TableContent"/>
            </w:pPr>
            <w: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38476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D688C" w14:textId="70D626B6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1788A" w14:textId="77777777" w:rsidR="00095B56" w:rsidRDefault="009E60B5" w:rsidP="009E60B5">
            <w:pPr>
              <w:pStyle w:val="NormalWeb"/>
            </w:pPr>
            <w:r>
              <w:t xml:space="preserve">Data da Arrecadação Bancária </w:t>
            </w:r>
            <w:r w:rsidR="00095B56">
              <w:t xml:space="preserve">. </w:t>
            </w:r>
          </w:p>
          <w:p w14:paraId="3920C037" w14:textId="34FA2A9D" w:rsidR="00631089" w:rsidRDefault="00095B56" w:rsidP="009E60B5">
            <w:pPr>
              <w:pStyle w:val="NormalWeb"/>
            </w:pPr>
            <w:r>
              <w:t>( DD/MM/YYY )</w:t>
            </w:r>
          </w:p>
        </w:tc>
      </w:tr>
      <w:tr w:rsidR="00631089" w14:paraId="149332C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AC76" w14:textId="42041366" w:rsidR="00631089" w:rsidRDefault="00D25D66" w:rsidP="00631089">
            <w:pPr>
              <w:pStyle w:val="TableContent"/>
            </w:pPr>
            <w:r>
              <w:t>ID_BANCO_DEBITADO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80D1A" w14:textId="3F5F083F" w:rsidR="00631089" w:rsidRDefault="009E60B5" w:rsidP="00631089">
            <w:pPr>
              <w:pStyle w:val="TableContent"/>
            </w:pPr>
            <w: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B56F0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333BE" w14:textId="629802DC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4D1D8" w14:textId="5722991C" w:rsidR="00631089" w:rsidRDefault="009E60B5" w:rsidP="000601E8">
            <w:pPr>
              <w:pStyle w:val="NormalWeb"/>
            </w:pPr>
            <w:r>
              <w:t xml:space="preserve">ID do Banco Debitado </w:t>
            </w:r>
          </w:p>
        </w:tc>
      </w:tr>
      <w:tr w:rsidR="00631089" w14:paraId="6C22DC13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822A" w14:textId="31690998" w:rsidR="00631089" w:rsidRDefault="00D25D66" w:rsidP="00631089">
            <w:pPr>
              <w:pStyle w:val="TableContent"/>
            </w:pPr>
            <w:r>
              <w:t>ID_BANCO_CREDITADO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7F18" w14:textId="3BCC2A09" w:rsidR="00631089" w:rsidRDefault="009E60B5" w:rsidP="00631089">
            <w:pPr>
              <w:pStyle w:val="TableContent"/>
            </w:pPr>
            <w:r>
              <w:t>Number(4)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7CAE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20B90" w14:textId="34B54D56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7233" w14:textId="6AAC2ACC" w:rsidR="000601E8" w:rsidRDefault="000601E8" w:rsidP="000601E8">
            <w:pPr>
              <w:pStyle w:val="NormalWeb"/>
            </w:pPr>
            <w:r>
              <w:t xml:space="preserve">ID do Banco </w:t>
            </w:r>
            <w:r>
              <w:lastRenderedPageBreak/>
              <w:t xml:space="preserve">Creditado </w:t>
            </w:r>
          </w:p>
          <w:p w14:paraId="2EC23974" w14:textId="652F08E8" w:rsidR="00631089" w:rsidRDefault="00631089" w:rsidP="00631089">
            <w:pPr>
              <w:pStyle w:val="TableContent"/>
            </w:pPr>
          </w:p>
        </w:tc>
      </w:tr>
      <w:tr w:rsidR="00631089" w14:paraId="2BFC345C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1A2F1" w14:textId="25A1E862" w:rsidR="00631089" w:rsidRDefault="00D25D66" w:rsidP="00631089">
            <w:pPr>
              <w:pStyle w:val="TableContent"/>
            </w:pPr>
            <w:r>
              <w:lastRenderedPageBreak/>
              <w:t>ID_AGENCIA_CREDITADA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4A988" w14:textId="22756A3F" w:rsidR="00631089" w:rsidRDefault="009E60B5" w:rsidP="00631089">
            <w:pPr>
              <w:pStyle w:val="TableContent"/>
            </w:pPr>
            <w:r>
              <w:t>Number(6)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7FCE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BBA8E" w14:textId="05797732" w:rsidR="00631089" w:rsidRDefault="009E60B5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2ED09" w14:textId="27BE69A6" w:rsidR="00631089" w:rsidRDefault="000601E8" w:rsidP="000601E8">
            <w:pPr>
              <w:pStyle w:val="NormalWeb"/>
            </w:pPr>
            <w:r>
              <w:t xml:space="preserve">Código da Agência Creditada </w:t>
            </w:r>
          </w:p>
        </w:tc>
      </w:tr>
      <w:tr w:rsidR="00631089" w14:paraId="556DAFE8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168D8" w14:textId="4F5CBB1D" w:rsidR="00631089" w:rsidRDefault="00D25D66" w:rsidP="00631089">
            <w:pPr>
              <w:pStyle w:val="TableContent"/>
            </w:pPr>
            <w:r>
              <w:t>CONTA_CREDITADA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FDB84" w14:textId="1F1F5583" w:rsidR="00631089" w:rsidRDefault="00365B93" w:rsidP="00631089">
            <w:pPr>
              <w:pStyle w:val="TableContent"/>
            </w:pPr>
            <w:r>
              <w:t>Varchar2(15)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547DF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305AA" w14:textId="7179BA07" w:rsidR="00631089" w:rsidRDefault="009E60B5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D0175" w14:textId="1AEC2F46" w:rsidR="00631089" w:rsidRDefault="000601E8" w:rsidP="000601E8">
            <w:pPr>
              <w:pStyle w:val="NormalWeb"/>
            </w:pPr>
            <w:r>
              <w:t xml:space="preserve">Conta da Agência Creditada </w:t>
            </w:r>
          </w:p>
        </w:tc>
      </w:tr>
      <w:tr w:rsidR="00631089" w14:paraId="3059A7F7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23F48" w14:textId="33831443" w:rsidR="00631089" w:rsidRDefault="00D25D66" w:rsidP="00631089">
            <w:pPr>
              <w:pStyle w:val="TableContent"/>
            </w:pPr>
            <w:r>
              <w:t>TIPO_RECEITA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28B7E" w14:textId="118531B7" w:rsidR="00631089" w:rsidRDefault="009E60B5" w:rsidP="00631089">
            <w:pPr>
              <w:pStyle w:val="TableContent"/>
            </w:pPr>
            <w:r>
              <w:t xml:space="preserve"> 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E2E9F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F7F67" w14:textId="30243EE4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05F3" w14:textId="366619F5" w:rsidR="00095B56" w:rsidRDefault="000601E8" w:rsidP="00095B56">
            <w:pPr>
              <w:pStyle w:val="NormalWeb"/>
            </w:pPr>
            <w:r>
              <w:t>T</w:t>
            </w:r>
            <w:r w:rsidR="0020405B">
              <w:t>I</w:t>
            </w:r>
            <w:r w:rsidR="00095B56">
              <w:t xml:space="preserve">PO DE RECEITAS </w:t>
            </w:r>
          </w:p>
          <w:p w14:paraId="2F80DFCE" w14:textId="77777777" w:rsidR="0020405B" w:rsidRDefault="00095B56" w:rsidP="00095B56">
            <w:pPr>
              <w:pStyle w:val="NormalWeb"/>
            </w:pPr>
            <w:r>
              <w:t xml:space="preserve">1 - ICMS, </w:t>
            </w:r>
          </w:p>
          <w:p w14:paraId="4997E89B" w14:textId="77777777" w:rsidR="0020405B" w:rsidRDefault="00095B56" w:rsidP="00095B56">
            <w:pPr>
              <w:pStyle w:val="NormalWeb"/>
            </w:pPr>
            <w:r>
              <w:t xml:space="preserve">2- IPVA, </w:t>
            </w:r>
          </w:p>
          <w:p w14:paraId="7AD1FEC9" w14:textId="63C3588D" w:rsidR="00095B56" w:rsidRDefault="00095B56" w:rsidP="00095B56">
            <w:pPr>
              <w:pStyle w:val="NormalWeb"/>
            </w:pPr>
            <w:r>
              <w:t xml:space="preserve">3 - SIMPLES NACIONAL, </w:t>
            </w:r>
          </w:p>
          <w:p w14:paraId="6528581C" w14:textId="77777777" w:rsidR="00095B56" w:rsidRDefault="00095B56" w:rsidP="00095B56">
            <w:pPr>
              <w:pStyle w:val="NormalWeb"/>
            </w:pPr>
            <w:r>
              <w:t xml:space="preserve">4 - RECEITAS NÃO TRIBUTÁRIAS, </w:t>
            </w:r>
          </w:p>
          <w:p w14:paraId="05FEAE9D" w14:textId="77777777" w:rsidR="0020405B" w:rsidRDefault="00095B56" w:rsidP="00095B56">
            <w:pPr>
              <w:pStyle w:val="NormalWeb"/>
            </w:pPr>
            <w:r>
              <w:t xml:space="preserve">6 - GNRE, </w:t>
            </w:r>
          </w:p>
          <w:p w14:paraId="57C90403" w14:textId="167D7203" w:rsidR="00095B56" w:rsidRDefault="00095B56" w:rsidP="00095B56">
            <w:pPr>
              <w:pStyle w:val="NormalWeb"/>
            </w:pPr>
            <w:r>
              <w:t xml:space="preserve">7 - DEMAIS RECEITAS TRIBUTÁRIAS </w:t>
            </w:r>
          </w:p>
          <w:p w14:paraId="1E474CCA" w14:textId="30CB825D" w:rsidR="00631089" w:rsidRDefault="00631089" w:rsidP="000601E8">
            <w:pPr>
              <w:pStyle w:val="NormalWeb"/>
            </w:pPr>
          </w:p>
        </w:tc>
      </w:tr>
      <w:tr w:rsidR="00631089" w14:paraId="6D7CB91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D8C9D" w14:textId="46AD282E" w:rsidR="00631089" w:rsidRDefault="00D25D66" w:rsidP="00631089">
            <w:pPr>
              <w:pStyle w:val="TableContent"/>
            </w:pPr>
            <w:r>
              <w:t>TIPO_RECOLHIMENTO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853BB" w14:textId="2783E532" w:rsidR="00631089" w:rsidRDefault="009E60B5" w:rsidP="00631089">
            <w:pPr>
              <w:pStyle w:val="TableContent"/>
            </w:pPr>
            <w:r>
              <w:t>Varchar2(1)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0E79B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E166" w14:textId="798D7A1B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2082" w14:textId="77777777" w:rsidR="000601E8" w:rsidRDefault="000601E8" w:rsidP="000601E8">
            <w:pPr>
              <w:pStyle w:val="NormalWeb"/>
            </w:pPr>
            <w:r>
              <w:t xml:space="preserve">TIPO DE RECOLHIMENTO BANCÁRIO </w:t>
            </w:r>
          </w:p>
          <w:p w14:paraId="1FBF0B06" w14:textId="77777777" w:rsidR="000601E8" w:rsidRDefault="000601E8" w:rsidP="000601E8">
            <w:pPr>
              <w:pStyle w:val="NormalWeb"/>
            </w:pPr>
            <w:r>
              <w:t xml:space="preserve">N - RECOLHIMENTO NORMAL </w:t>
            </w:r>
          </w:p>
          <w:p w14:paraId="12302E65" w14:textId="77777777" w:rsidR="00631089" w:rsidRDefault="000601E8" w:rsidP="000601E8">
            <w:pPr>
              <w:pStyle w:val="NormalWeb"/>
            </w:pPr>
            <w:r>
              <w:t xml:space="preserve">P - RECOLHIMENTO PAPEL </w:t>
            </w:r>
          </w:p>
          <w:p w14:paraId="1100F9D2" w14:textId="49DF207A" w:rsidR="00095B56" w:rsidRDefault="00095B56" w:rsidP="000601E8">
            <w:pPr>
              <w:pStyle w:val="NormalWeb"/>
            </w:pPr>
            <w:r>
              <w:t>M – LANÇAMENTO MANUAL SEFAZ</w:t>
            </w:r>
          </w:p>
        </w:tc>
      </w:tr>
      <w:tr w:rsidR="00631089" w14:paraId="1D6AC4F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686D8" w14:textId="7BEB3E61" w:rsidR="00631089" w:rsidRDefault="00D25D66" w:rsidP="00631089">
            <w:pPr>
              <w:pStyle w:val="TableContent"/>
            </w:pPr>
            <w:r>
              <w:t>VALOR_TOTAL_LANCAMENTO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FE94F" w14:textId="4C8E91C3" w:rsidR="00631089" w:rsidRDefault="009E60B5" w:rsidP="00631089">
            <w:pPr>
              <w:pStyle w:val="TableContent"/>
            </w:pPr>
            <w:r>
              <w:t>Number(14,2)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63133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A3F87" w14:textId="43925060" w:rsidR="00631089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3FB41" w14:textId="3B0410BB" w:rsidR="00631089" w:rsidRDefault="000601E8" w:rsidP="000601E8">
            <w:pPr>
              <w:pStyle w:val="NormalWeb"/>
            </w:pPr>
            <w:r>
              <w:t xml:space="preserve">VALOR TOTAL DO LANÇAMENTO BANCÁRIO PARA O TIPO DE RECEITA </w:t>
            </w:r>
          </w:p>
        </w:tc>
      </w:tr>
      <w:tr w:rsidR="00631089" w14:paraId="146D82C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E8666" w14:textId="0AC50EFF" w:rsidR="00631089" w:rsidRDefault="00D25D66" w:rsidP="00631089">
            <w:pPr>
              <w:pStyle w:val="TableContent"/>
            </w:pPr>
            <w:r>
              <w:t>DATA_BACEN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ED4" w14:textId="147AC321" w:rsidR="00631089" w:rsidRDefault="009E60B5" w:rsidP="00631089">
            <w:pPr>
              <w:pStyle w:val="TableContent"/>
            </w:pPr>
            <w: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F5AD0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B9157" w14:textId="76C7E598" w:rsidR="00631089" w:rsidRDefault="00095B56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37DCA" w14:textId="27EFF12D" w:rsidR="00631089" w:rsidRDefault="000601E8" w:rsidP="000601E8">
            <w:pPr>
              <w:pStyle w:val="NormalWeb"/>
            </w:pPr>
            <w:r>
              <w:t xml:space="preserve">DATA E HORA DO LANÇAMENTO NO BACEN </w:t>
            </w:r>
          </w:p>
        </w:tc>
      </w:tr>
      <w:tr w:rsidR="009E60B5" w14:paraId="5753DD6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54B4" w14:textId="4761ED85" w:rsidR="009E60B5" w:rsidRDefault="009E60B5" w:rsidP="00631089">
            <w:pPr>
              <w:pStyle w:val="TableContent"/>
            </w:pPr>
            <w:r>
              <w:t>DATA_MOVIMENTO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59C6" w14:textId="449C81EF" w:rsidR="009E60B5" w:rsidRDefault="009E60B5" w:rsidP="00631089">
            <w:pPr>
              <w:pStyle w:val="TableContent"/>
            </w:pPr>
            <w: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7FFB5" w14:textId="77777777" w:rsidR="009E60B5" w:rsidRDefault="009E60B5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A97A" w14:textId="0598C985" w:rsidR="009E60B5" w:rsidRDefault="00095B56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7AEA5" w14:textId="3E323A36" w:rsidR="009E60B5" w:rsidRDefault="000601E8" w:rsidP="000601E8">
            <w:pPr>
              <w:pStyle w:val="NormalWeb"/>
            </w:pPr>
            <w:r>
              <w:t xml:space="preserve">DATA EM QUE FOI FEITO O </w:t>
            </w:r>
            <w:r>
              <w:lastRenderedPageBreak/>
              <w:t xml:space="preserve">MOVIMENTO BANCÁRIO </w:t>
            </w:r>
          </w:p>
        </w:tc>
      </w:tr>
      <w:tr w:rsidR="009E60B5" w14:paraId="5F823AE9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10099" w14:textId="221AD6A3" w:rsidR="009E60B5" w:rsidRDefault="009E60B5" w:rsidP="00631089">
            <w:pPr>
              <w:pStyle w:val="TableContent"/>
            </w:pPr>
            <w:r>
              <w:lastRenderedPageBreak/>
              <w:t>HISTORICO_MOVIMENTO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0E791" w14:textId="43318976" w:rsidR="009E60B5" w:rsidRDefault="009E60B5" w:rsidP="00631089">
            <w:pPr>
              <w:pStyle w:val="TableContent"/>
            </w:pPr>
            <w:r>
              <w:t>Varchar2(500)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0746C" w14:textId="77777777" w:rsidR="009E60B5" w:rsidRDefault="009E60B5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F4FC4" w14:textId="2C835BEB" w:rsidR="009E60B5" w:rsidRDefault="009E60B5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3E7D9" w14:textId="121D51D6" w:rsidR="009E60B5" w:rsidRDefault="000601E8" w:rsidP="000601E8">
            <w:pPr>
              <w:pStyle w:val="NormalWeb"/>
            </w:pPr>
            <w:r>
              <w:t xml:space="preserve">HISTORICO DO MOVIMENTO </w:t>
            </w:r>
            <w:r w:rsidR="00095B56">
              <w:t>OU MOTIVO DE LANÇAMENTO MANUAL</w:t>
            </w:r>
          </w:p>
        </w:tc>
      </w:tr>
      <w:tr w:rsidR="009E60B5" w14:paraId="6295A99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88AF2" w14:textId="2298D05E" w:rsidR="009E60B5" w:rsidRDefault="009E60B5" w:rsidP="00631089">
            <w:pPr>
              <w:pStyle w:val="TableContent"/>
            </w:pPr>
            <w: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71AAA" w14:textId="42ADA758" w:rsidR="009E60B5" w:rsidRDefault="009E60B5" w:rsidP="00631089">
            <w:pPr>
              <w:pStyle w:val="TableContent"/>
            </w:pPr>
            <w: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6C0CE" w14:textId="77777777" w:rsidR="009E60B5" w:rsidRDefault="009E60B5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5888" w14:textId="466A22E8" w:rsidR="009E60B5" w:rsidRDefault="009E60B5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5312A" w14:textId="77777777" w:rsidR="000601E8" w:rsidRDefault="000601E8" w:rsidP="00B53A09">
            <w:pPr>
              <w:pStyle w:val="NormalWeb"/>
              <w:spacing w:before="0" w:beforeAutospacing="0" w:after="0" w:afterAutospacing="0"/>
            </w:pPr>
            <w:r>
              <w:t xml:space="preserve">SITUAÇÃO PROCESSAMENTO </w:t>
            </w:r>
          </w:p>
          <w:p w14:paraId="14E9D01E" w14:textId="77777777" w:rsidR="00B53A09" w:rsidRDefault="000601E8" w:rsidP="00B53A09">
            <w:pPr>
              <w:pStyle w:val="NormalWeb"/>
              <w:spacing w:before="0" w:beforeAutospacing="0" w:after="0" w:afterAutospacing="0"/>
            </w:pPr>
            <w:r>
              <w:t xml:space="preserve">1-PROCESSADO, </w:t>
            </w:r>
          </w:p>
          <w:p w14:paraId="49020362" w14:textId="68E1B9AE" w:rsidR="00B53A09" w:rsidRDefault="000601E8" w:rsidP="00B53A09">
            <w:pPr>
              <w:pStyle w:val="NormalWeb"/>
              <w:spacing w:before="0" w:beforeAutospacing="0" w:after="0" w:afterAutospacing="0"/>
            </w:pPr>
            <w:r>
              <w:t xml:space="preserve">2-NÃO PROCESSADO </w:t>
            </w:r>
          </w:p>
          <w:p w14:paraId="49C71B20" w14:textId="6D489786" w:rsidR="00095B56" w:rsidRDefault="00095B56" w:rsidP="00B53A09">
            <w:pPr>
              <w:pStyle w:val="NormalWeb"/>
              <w:spacing w:before="0" w:beforeAutospacing="0" w:after="0" w:afterAutospacing="0"/>
            </w:pPr>
            <w:r>
              <w:t xml:space="preserve">3 –LANÇAMENTOMANUAL </w:t>
            </w:r>
          </w:p>
          <w:p w14:paraId="3ACA7FE6" w14:textId="700516CE" w:rsidR="00B53A09" w:rsidRDefault="00B53A09" w:rsidP="00B53A09">
            <w:pPr>
              <w:pStyle w:val="NormalWeb"/>
              <w:spacing w:before="0" w:beforeAutospacing="0" w:after="0" w:afterAutospacing="0"/>
            </w:pPr>
            <w:r>
              <w:t>4 - EXCLUSAO LANÇAMENTOMANUAL</w:t>
            </w:r>
          </w:p>
          <w:p w14:paraId="70F42E00" w14:textId="5530BCC8" w:rsidR="00B53A09" w:rsidRDefault="00B53A09" w:rsidP="00B53A09">
            <w:pPr>
              <w:pStyle w:val="NormalWeb"/>
              <w:spacing w:before="0" w:beforeAutospacing="0"/>
            </w:pPr>
          </w:p>
        </w:tc>
      </w:tr>
      <w:tr w:rsidR="009E60B5" w14:paraId="68CC8524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D70BF" w14:textId="091CA9B2" w:rsidR="009E60B5" w:rsidRDefault="009E60B5" w:rsidP="00631089">
            <w:pPr>
              <w:pStyle w:val="TableContent"/>
            </w:pPr>
            <w:r>
              <w:t>ARQUIVO_STR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B1A04" w14:textId="1AF9AB38" w:rsidR="009E60B5" w:rsidRDefault="009E60B5" w:rsidP="00631089">
            <w:pPr>
              <w:pStyle w:val="TableContent"/>
            </w:pPr>
            <w:r>
              <w:t>Blob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1E1FF" w14:textId="77777777" w:rsidR="009E60B5" w:rsidRDefault="009E60B5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7C59C" w14:textId="2E165DE3" w:rsidR="009E60B5" w:rsidRDefault="00095B56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4C093" w14:textId="48742165" w:rsidR="009E60B5" w:rsidRDefault="000601E8" w:rsidP="000601E8">
            <w:pPr>
              <w:pStyle w:val="NormalWeb"/>
            </w:pPr>
            <w:r>
              <w:t xml:space="preserve">ARQUIVO XML RECEPCIONADO DO TIPO STR20 </w:t>
            </w:r>
          </w:p>
        </w:tc>
      </w:tr>
      <w:tr w:rsidR="00095B56" w14:paraId="114B564B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F4F6F" w14:textId="6F8DDCB1" w:rsidR="00095B56" w:rsidRDefault="00095B56" w:rsidP="00631089">
            <w:pPr>
              <w:pStyle w:val="TableContent"/>
            </w:pPr>
            <w: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70462" w14:textId="30586923" w:rsidR="00095B56" w:rsidRDefault="00095B56" w:rsidP="00631089">
            <w:pPr>
              <w:pStyle w:val="TableContent"/>
            </w:pPr>
            <w: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FD9C7" w14:textId="77777777" w:rsidR="00095B56" w:rsidRDefault="00095B56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26748" w14:textId="2108ECC3" w:rsidR="00095B56" w:rsidRDefault="00D96C73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3A4" w14:textId="32B2BC92" w:rsidR="00095B56" w:rsidRDefault="00095B56" w:rsidP="000601E8">
            <w:pPr>
              <w:pStyle w:val="NormalWeb"/>
            </w:pPr>
            <w:r>
              <w:t xml:space="preserve">DATA E HORA DO PROCESSAMENTO DO ARQUIVO </w:t>
            </w:r>
          </w:p>
        </w:tc>
      </w:tr>
      <w:tr w:rsidR="009E60B5" w14:paraId="34392C45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3B7B" w14:textId="004A503B" w:rsidR="009E60B5" w:rsidRDefault="00095B56" w:rsidP="00095B56">
            <w:pPr>
              <w:pStyle w:val="TableContent"/>
            </w:pPr>
            <w:r>
              <w:t>USUARIO_LANCAMENTO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79DF8" w14:textId="6C2F9695" w:rsidR="009E60B5" w:rsidRDefault="00095B56" w:rsidP="00631089">
            <w:pPr>
              <w:pStyle w:val="TableContent"/>
            </w:pPr>
            <w: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42D73" w14:textId="77777777" w:rsidR="009E60B5" w:rsidRDefault="009E60B5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0865E" w14:textId="66435BD9" w:rsidR="009E60B5" w:rsidRDefault="00D96C73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FAC13" w14:textId="4177B2D0" w:rsidR="009E60B5" w:rsidRDefault="00D96C73" w:rsidP="000601E8">
            <w:pPr>
              <w:pStyle w:val="NormalWeb"/>
            </w:pPr>
            <w:r>
              <w:t xml:space="preserve">CPF DO USUÁRIO QUE REALIZOU O LANCAMENTO MANUAL </w:t>
            </w:r>
          </w:p>
        </w:tc>
      </w:tr>
      <w:tr w:rsidR="00BC68CD" w14:paraId="0B936E3D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3F63B" w14:textId="31F8D2A8" w:rsidR="00BC68CD" w:rsidRDefault="00BC68CD" w:rsidP="00095B56">
            <w:pPr>
              <w:pStyle w:val="TableContent"/>
            </w:pPr>
            <w:r>
              <w:t>USUARIO_EXCLUSAO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A042F" w14:textId="2F02955F" w:rsidR="00BC68CD" w:rsidRDefault="00B53A09" w:rsidP="00631089">
            <w:pPr>
              <w:pStyle w:val="TableContent"/>
            </w:pPr>
            <w:r>
              <w:t>NUMBER(11)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F553F" w14:textId="77777777" w:rsidR="00BC68CD" w:rsidRDefault="00BC68CD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60104" w14:textId="1129237F" w:rsidR="00BC68CD" w:rsidRDefault="00B53A09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1D9F5" w14:textId="57F321A3" w:rsidR="00BC68CD" w:rsidRDefault="00B53A09" w:rsidP="00D96C73">
            <w:pPr>
              <w:pStyle w:val="NormalWeb"/>
            </w:pPr>
            <w:r>
              <w:t>U PF DO USUÁRIO QUE REALIZOU A EXCLUSAO DO LANCAMENTO MANUAL</w:t>
            </w:r>
          </w:p>
        </w:tc>
      </w:tr>
      <w:tr w:rsidR="00B53A09" w14:paraId="23A90116" w14:textId="77777777" w:rsidTr="009E60B5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0AC4C" w14:textId="259B5F78" w:rsidR="00B53A09" w:rsidRDefault="00B53A09" w:rsidP="00095B56">
            <w:pPr>
              <w:pStyle w:val="TableContent"/>
            </w:pPr>
            <w:r>
              <w:t>DATA_EXCLUSAO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E9A47" w14:textId="54AA3417" w:rsidR="00B53A09" w:rsidRDefault="00B53A09" w:rsidP="00631089">
            <w:pPr>
              <w:pStyle w:val="TableContent"/>
            </w:pPr>
            <w: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783F" w14:textId="77777777" w:rsidR="00B53A09" w:rsidRDefault="00B53A09" w:rsidP="00631089">
            <w:pPr>
              <w:pStyle w:val="TableContent"/>
              <w:ind w:left="0"/>
            </w:pPr>
          </w:p>
        </w:tc>
        <w:tc>
          <w:tcPr>
            <w:tcW w:w="1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EFCA7" w14:textId="209D4AB9" w:rsidR="00B53A09" w:rsidRDefault="00B53A09" w:rsidP="00631089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F5E7E" w14:textId="78B69624" w:rsidR="00B53A09" w:rsidRDefault="00B53A09" w:rsidP="00D96C73">
            <w:pPr>
              <w:pStyle w:val="NormalWeb"/>
            </w:pPr>
            <w:r>
              <w:t>DATA DE EXCLUSAO DO LANCAMENTO MANUAL</w:t>
            </w:r>
          </w:p>
        </w:tc>
      </w:tr>
    </w:tbl>
    <w:p w14:paraId="6EF5265C" w14:textId="44DCF493" w:rsidR="00631089" w:rsidRPr="00631089" w:rsidRDefault="00D25D66" w:rsidP="00631089">
      <w:pPr>
        <w:ind w:left="0"/>
      </w:pPr>
      <w:r>
        <w:tab/>
      </w:r>
      <w:r>
        <w:tab/>
      </w:r>
      <w:r>
        <w:tab/>
      </w:r>
    </w:p>
    <w:p w14:paraId="5E892AAD" w14:textId="4ED6E7E1" w:rsidR="004B6BE3" w:rsidRDefault="000D4D5C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bookmarkStart w:id="20" w:name="_Toc448754780"/>
      <w:r w:rsidR="004B6BE3">
        <w:lastRenderedPageBreak/>
        <w:t>Tabela TA_DETALHE_STR</w:t>
      </w:r>
      <w:bookmarkEnd w:id="20"/>
    </w:p>
    <w:p w14:paraId="3509A256" w14:textId="069BCBAE" w:rsidR="000601E8" w:rsidRPr="000601E8" w:rsidRDefault="000601E8" w:rsidP="000601E8">
      <w:pPr>
        <w:pStyle w:val="GERERequisito"/>
      </w:pPr>
      <w:bookmarkStart w:id="21" w:name="_Toc448754781"/>
      <w:r>
        <w:t>[TA003] TA_DETALHE_STR</w:t>
      </w:r>
      <w:bookmarkEnd w:id="2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14:paraId="08065C9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EB6D4C" w14:textId="77777777" w:rsidR="00631089" w:rsidRDefault="00631089" w:rsidP="00631089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CCB2B5" w14:textId="77777777" w:rsidR="00631089" w:rsidRDefault="00631089" w:rsidP="00631089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F0A924" w14:textId="77777777" w:rsidR="00631089" w:rsidRDefault="00631089" w:rsidP="00631089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958652" w14:textId="77777777" w:rsidR="00631089" w:rsidRDefault="00631089" w:rsidP="00631089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4ED320" w14:textId="77777777" w:rsidR="00631089" w:rsidRDefault="00631089" w:rsidP="00631089">
            <w:pPr>
              <w:pStyle w:val="TableHeader"/>
            </w:pPr>
            <w:r>
              <w:t>Descrição</w:t>
            </w:r>
          </w:p>
        </w:tc>
      </w:tr>
      <w:tr w:rsidR="00631089" w14:paraId="7ED19112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A4718" w14:textId="780D965B" w:rsidR="00631089" w:rsidRDefault="000601E8" w:rsidP="000601E8">
            <w:pPr>
              <w:pStyle w:val="TableContent"/>
            </w:pPr>
            <w:r>
              <w:t>ID_ARQUIVO_DETALHE_STR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65FCD" w14:textId="4EE1D69D" w:rsidR="00631089" w:rsidRDefault="003D058D" w:rsidP="00631089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60D85" w14:textId="3421A35E" w:rsidR="00631089" w:rsidRDefault="003D058D" w:rsidP="00631089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7D2F" w14:textId="4527D1C7" w:rsidR="00631089" w:rsidRDefault="003D058D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C540E" w14:textId="1A4D4542" w:rsidR="00631089" w:rsidRPr="00ED0EE1" w:rsidRDefault="003D058D" w:rsidP="003D058D">
            <w:pPr>
              <w:pStyle w:val="TableContent"/>
              <w:ind w:left="0"/>
              <w:rPr>
                <w:lang w:val="pt-BR"/>
              </w:rPr>
            </w:pPr>
            <w:r>
              <w:rPr>
                <w:rFonts w:ascii="Times" w:hAnsi="Times"/>
                <w:szCs w:val="20"/>
                <w:lang w:val="pt-BR" w:eastAsia="en-US"/>
              </w:rPr>
              <w:t>Sequencial da Tabela TA_Arquivo_Detalhe</w:t>
            </w:r>
          </w:p>
        </w:tc>
      </w:tr>
      <w:tr w:rsidR="000847EE" w14:paraId="082A1F9C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1E249" w14:textId="50FF3C5B" w:rsidR="000847EE" w:rsidRDefault="000847EE" w:rsidP="00631089">
            <w:pPr>
              <w:pStyle w:val="TableContent"/>
            </w:pPr>
            <w: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2E961" w14:textId="6ABB5422" w:rsidR="000847EE" w:rsidRDefault="000847EE" w:rsidP="00631089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0066D" w14:textId="77777777" w:rsidR="000847EE" w:rsidRDefault="000847EE" w:rsidP="00631089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37BC8" w14:textId="5DB4A34C" w:rsidR="000847EE" w:rsidRDefault="000F116D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08EFB" w14:textId="668EA30F" w:rsidR="000847EE" w:rsidRDefault="000847EE" w:rsidP="003D058D">
            <w:pPr>
              <w:pStyle w:val="NormalWeb"/>
            </w:pPr>
            <w:r>
              <w:t>Código do Convênio Bancário estabelecido com o Banco Debitado</w:t>
            </w:r>
          </w:p>
        </w:tc>
      </w:tr>
      <w:tr w:rsidR="00631089" w14:paraId="35F402AA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766A2" w14:textId="3C4E25FB" w:rsidR="00631089" w:rsidRDefault="000601E8" w:rsidP="00631089">
            <w:pPr>
              <w:pStyle w:val="TableContent"/>
            </w:pPr>
            <w: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941DF" w14:textId="15066AB4" w:rsidR="00631089" w:rsidRDefault="003D058D" w:rsidP="00631089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0ECDE" w14:textId="09851EAD" w:rsidR="00631089" w:rsidRDefault="003D058D" w:rsidP="00631089">
            <w:pPr>
              <w:pStyle w:val="TableContent"/>
            </w:pPr>
            <w:r>
              <w:t>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BC6DA" w14:textId="23A7A5A6" w:rsidR="00631089" w:rsidRDefault="003D058D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8A0F7" w14:textId="14625164" w:rsidR="00631089" w:rsidRDefault="003D058D" w:rsidP="003D058D">
            <w:pPr>
              <w:pStyle w:val="NormalWeb"/>
            </w:pPr>
            <w:r>
              <w:t xml:space="preserve">Fk do Sequencial da Tabela Ta_Arquivos STR </w:t>
            </w:r>
          </w:p>
        </w:tc>
      </w:tr>
      <w:tr w:rsidR="00631089" w14:paraId="7856C63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12EA" w14:textId="1D13F104" w:rsidR="00631089" w:rsidRDefault="000601E8" w:rsidP="00631089">
            <w:pPr>
              <w:pStyle w:val="TableContent"/>
            </w:pPr>
            <w:r>
              <w:t>TIPO_VALOR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8F13" w14:textId="7C6482F7" w:rsidR="00631089" w:rsidRDefault="003D058D" w:rsidP="00631089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68D51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825DB" w14:textId="718A896C" w:rsidR="00631089" w:rsidRDefault="003D058D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A5861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Tipo do Valor Informativo, Podendo Ser: </w:t>
            </w:r>
          </w:p>
          <w:p w14:paraId="44FD3B28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01 - VALOR REAL </w:t>
            </w:r>
          </w:p>
          <w:p w14:paraId="41D35708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02 - ICMS PARCELA DO ESTADO </w:t>
            </w:r>
          </w:p>
          <w:p w14:paraId="63BE9E27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03 - ICMS PARCELA DO MUNICIPIO </w:t>
            </w:r>
          </w:p>
          <w:p w14:paraId="22C62C9D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04 - ICMS FUNDEB </w:t>
            </w:r>
          </w:p>
          <w:p w14:paraId="27AA52D6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05 - ICMS PRINCIPAL SEM MULTA </w:t>
            </w:r>
          </w:p>
          <w:p w14:paraId="4C38A060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06 - ICMS PRINCIPAL COM MULTA </w:t>
            </w:r>
          </w:p>
          <w:p w14:paraId="336D6B67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07 - ICMS HONORÁRIOS </w:t>
            </w:r>
          </w:p>
          <w:p w14:paraId="07BE10CF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08 - ICMS ACRSCIMOS LEGAIS </w:t>
            </w:r>
          </w:p>
          <w:p w14:paraId="21978621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09 - IPVA TOTAL </w:t>
            </w:r>
          </w:p>
          <w:p w14:paraId="4D016AEB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10 - IPVA PARCELA ESTADO </w:t>
            </w:r>
          </w:p>
          <w:p w14:paraId="4A6F856C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11 - IPVA PARCELA MUNICIPIO </w:t>
            </w:r>
          </w:p>
          <w:p w14:paraId="335E6816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12 - ITCD </w:t>
            </w:r>
          </w:p>
          <w:p w14:paraId="47CBE464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13 - TAXAS </w:t>
            </w:r>
          </w:p>
          <w:p w14:paraId="7405A658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14 - MULTAS DE TRÂNSITO TOTAL </w:t>
            </w:r>
          </w:p>
          <w:p w14:paraId="17CB6BE4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15 - MULTAS DE TRÂNSITO PARCELA DO ESTADO </w:t>
            </w:r>
          </w:p>
          <w:p w14:paraId="71F6CF49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lastRenderedPageBreak/>
              <w:t xml:space="preserve">16 - MULTAS DE TRÂNSITO PARCELA FUNSET </w:t>
            </w:r>
          </w:p>
          <w:p w14:paraId="247B0BF9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17 - OUTRAS RECEITAS TRIBUTÁRIAS </w:t>
            </w:r>
          </w:p>
          <w:p w14:paraId="1F870B07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18 - OUTRAS RECEITAS NÃO TRIBUTÁRIAS </w:t>
            </w:r>
          </w:p>
          <w:p w14:paraId="1ABECE88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19 - GNRE TOTAL </w:t>
            </w:r>
          </w:p>
          <w:p w14:paraId="2505F9B8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20 - GNRE ICMS </w:t>
            </w:r>
          </w:p>
          <w:p w14:paraId="7149D82A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21 - GNRE OUTRAS RECEITAS </w:t>
            </w:r>
          </w:p>
          <w:p w14:paraId="38F6B8AC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22 - GNRE A CLASSIFICAR </w:t>
            </w:r>
          </w:p>
          <w:p w14:paraId="6C176A3C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23 - RECEITAS A CLASSIFICAR </w:t>
            </w:r>
          </w:p>
          <w:p w14:paraId="59537223" w14:textId="77777777" w:rsidR="003D058D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24 - MULTAS DE TRÂNSITO - PARCELA RODOVIÁRIA FEDERAL </w:t>
            </w:r>
          </w:p>
          <w:p w14:paraId="13211CB3" w14:textId="6D0746D7" w:rsidR="00631089" w:rsidRDefault="003D058D" w:rsidP="00B53A09">
            <w:pPr>
              <w:pStyle w:val="NormalWeb"/>
              <w:spacing w:before="0" w:beforeAutospacing="0" w:after="0" w:afterAutospacing="0"/>
            </w:pPr>
            <w:r>
              <w:t xml:space="preserve">25 - TODOS </w:t>
            </w:r>
          </w:p>
        </w:tc>
      </w:tr>
      <w:tr w:rsidR="00631089" w14:paraId="5F4D66B4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ECE86" w14:textId="2111F056" w:rsidR="00631089" w:rsidRDefault="000601E8" w:rsidP="00631089">
            <w:pPr>
              <w:pStyle w:val="TableContent"/>
            </w:pPr>
            <w:r>
              <w:lastRenderedPageBreak/>
              <w:t>VALOR_INFORMATIVO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5BA7A" w14:textId="37013A56" w:rsidR="00631089" w:rsidRDefault="003D058D" w:rsidP="00631089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FC551" w14:textId="77777777" w:rsidR="00631089" w:rsidRDefault="00631089" w:rsidP="00631089">
            <w:pPr>
              <w:pStyle w:val="TableContent"/>
              <w:ind w:left="0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9CF4" w14:textId="6AC6F64F" w:rsidR="00631089" w:rsidRDefault="003D058D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EFF1A" w14:textId="539D096D" w:rsidR="00631089" w:rsidRDefault="003D058D" w:rsidP="003D058D">
            <w:pPr>
              <w:pStyle w:val="NormalWeb"/>
            </w:pPr>
            <w:r>
              <w:t xml:space="preserve">VALOR INFORMATIVO </w:t>
            </w:r>
          </w:p>
        </w:tc>
      </w:tr>
    </w:tbl>
    <w:p w14:paraId="2DD9C871" w14:textId="77777777" w:rsidR="00631089" w:rsidRPr="00631089" w:rsidRDefault="00631089" w:rsidP="00631089">
      <w:pPr>
        <w:ind w:left="0"/>
      </w:pPr>
    </w:p>
    <w:p w14:paraId="779C7656" w14:textId="5D0DA162" w:rsidR="004B6BE3" w:rsidRDefault="00631089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2" w:name="_Toc448754782"/>
      <w:r>
        <w:t>Tabela TA_ARQUIVO_ERROS</w:t>
      </w:r>
      <w:r w:rsidR="004B6BE3">
        <w:t>_STR</w:t>
      </w:r>
      <w:bookmarkEnd w:id="22"/>
    </w:p>
    <w:p w14:paraId="7D6354F0" w14:textId="4A7F7BDB" w:rsidR="00631089" w:rsidRPr="00631089" w:rsidRDefault="00631089" w:rsidP="003D058D">
      <w:pPr>
        <w:pStyle w:val="GERERequisito"/>
      </w:pPr>
      <w:bookmarkStart w:id="23" w:name="_Toc448754783"/>
      <w:r>
        <w:t>[TA004] TA_ARQUIVO_ERROS_STR</w:t>
      </w:r>
      <w:bookmarkEnd w:id="2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631089" w14:paraId="5EBB3CE5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E32B75" w14:textId="77777777" w:rsidR="00631089" w:rsidRDefault="00631089" w:rsidP="00631089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06D5D8" w14:textId="77777777" w:rsidR="00631089" w:rsidRDefault="00631089" w:rsidP="00631089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46B9B7" w14:textId="77777777" w:rsidR="00631089" w:rsidRDefault="00631089" w:rsidP="00631089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F7566" w14:textId="77777777" w:rsidR="00631089" w:rsidRDefault="00631089" w:rsidP="00631089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57B4AE" w14:textId="77777777" w:rsidR="00631089" w:rsidRDefault="00631089" w:rsidP="00631089">
            <w:pPr>
              <w:pStyle w:val="TableHeader"/>
            </w:pPr>
            <w:r>
              <w:t>Descrição</w:t>
            </w:r>
          </w:p>
        </w:tc>
      </w:tr>
      <w:tr w:rsidR="00631089" w14:paraId="3902ED1C" w14:textId="77777777" w:rsidTr="00DE40DE">
        <w:trPr>
          <w:trHeight w:val="1499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4F618" w14:textId="4E379090" w:rsidR="00631089" w:rsidRDefault="003D058D" w:rsidP="00631089">
            <w:pPr>
              <w:pStyle w:val="TableContent"/>
            </w:pPr>
            <w:r>
              <w:t>ID_ARQUIVO_STR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19E22" w14:textId="67093533" w:rsidR="00631089" w:rsidRDefault="003D058D" w:rsidP="00631089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C46A9" w14:textId="1E29B19E" w:rsidR="00631089" w:rsidRDefault="00CC4841" w:rsidP="00631089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F7FBC" w14:textId="7743B483" w:rsidR="00631089" w:rsidRDefault="00CC4841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2DEE" w14:textId="74A13791" w:rsidR="00631089" w:rsidRDefault="00CC4841" w:rsidP="00CC4841">
            <w:pPr>
              <w:pStyle w:val="NormalWeb"/>
            </w:pPr>
            <w:r>
              <w:rPr>
                <w:rFonts w:ascii="Calibri" w:hAnsi="Calibri"/>
                <w:sz w:val="24"/>
                <w:szCs w:val="24"/>
              </w:rPr>
              <w:t xml:space="preserve">Sequencial Gerado para controle das recepções dos arquivos STR20 </w:t>
            </w:r>
          </w:p>
        </w:tc>
      </w:tr>
      <w:tr w:rsidR="00631089" w14:paraId="5804955B" w14:textId="77777777" w:rsidTr="00631089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F295B" w14:textId="44B1C006" w:rsidR="00631089" w:rsidRDefault="003D058D" w:rsidP="00631089">
            <w:pPr>
              <w:pStyle w:val="TableContent"/>
            </w:pPr>
            <w:r>
              <w:t>ID_CODIGO_REJEICAO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26E43" w14:textId="489774A1" w:rsidR="00631089" w:rsidRDefault="003D058D" w:rsidP="00631089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D0E3" w14:textId="67AE86C3" w:rsidR="00631089" w:rsidRDefault="00CC4841" w:rsidP="00631089">
            <w:pPr>
              <w:pStyle w:val="TableContent"/>
              <w:ind w:left="0"/>
            </w:pPr>
            <w:r>
              <w:t xml:space="preserve">   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6786B" w14:textId="2D74DCB4" w:rsidR="00631089" w:rsidRDefault="00CC4841" w:rsidP="00631089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6868C" w14:textId="40EDC42D" w:rsidR="00631089" w:rsidRDefault="00CC4841" w:rsidP="00CC4841">
            <w:pPr>
              <w:pStyle w:val="NormalWeb"/>
            </w:pPr>
            <w:r>
              <w:t xml:space="preserve">ID Codigo de Rejeição da Tabela TA_TIPO_REJEICAO_ARQUIVOS </w:t>
            </w:r>
          </w:p>
        </w:tc>
      </w:tr>
    </w:tbl>
    <w:p w14:paraId="4874B42F" w14:textId="77777777" w:rsidR="004B6BE3" w:rsidRDefault="004B6BE3" w:rsidP="003D058D">
      <w:pPr>
        <w:ind w:left="0"/>
      </w:pPr>
    </w:p>
    <w:p w14:paraId="3B81A6D1" w14:textId="77777777" w:rsidR="00D96C73" w:rsidRDefault="00D96C73" w:rsidP="003D058D">
      <w:pPr>
        <w:ind w:left="0"/>
      </w:pPr>
    </w:p>
    <w:p w14:paraId="5172D713" w14:textId="6D251986" w:rsidR="00D96C73" w:rsidRDefault="00D96C73" w:rsidP="00D96C73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4" w:name="_Toc448754784"/>
      <w:r>
        <w:t>Tabela TA_RESUMO_STR</w:t>
      </w:r>
      <w:bookmarkEnd w:id="24"/>
    </w:p>
    <w:p w14:paraId="3DB1D862" w14:textId="1C3F0F29" w:rsidR="00D96C73" w:rsidRPr="00631089" w:rsidRDefault="00D96C73" w:rsidP="00D96C73">
      <w:pPr>
        <w:pStyle w:val="GERERequisito"/>
      </w:pPr>
      <w:bookmarkStart w:id="25" w:name="_Toc448754785"/>
      <w:r>
        <w:t>[TA004] TA_RESUMO_STR</w:t>
      </w:r>
      <w:bookmarkEnd w:id="2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1701"/>
        <w:gridCol w:w="851"/>
        <w:gridCol w:w="1276"/>
        <w:gridCol w:w="1793"/>
      </w:tblGrid>
      <w:tr w:rsidR="0013190C" w14:paraId="64696939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698070" w14:textId="77777777" w:rsidR="00D96C73" w:rsidRDefault="00D96C73" w:rsidP="00D96C73">
            <w:pPr>
              <w:pStyle w:val="TableHeader"/>
            </w:pPr>
            <w: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710D78" w14:textId="77777777" w:rsidR="00D96C73" w:rsidRDefault="00D96C73" w:rsidP="00D96C73">
            <w:pPr>
              <w:pStyle w:val="TableHeader"/>
            </w:pPr>
            <w:r>
              <w:t>Domínio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1EAB0E" w14:textId="77777777" w:rsidR="00D96C73" w:rsidRDefault="00D96C73" w:rsidP="0013190C">
            <w:pPr>
              <w:pStyle w:val="TableHeader"/>
              <w:jc w:val="center"/>
            </w:pPr>
            <w:r>
              <w:t>Chaves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51899" w14:textId="77777777" w:rsidR="00D96C73" w:rsidRDefault="00D96C73" w:rsidP="00D96C73">
            <w:pPr>
              <w:pStyle w:val="TableHeader"/>
            </w:pPr>
            <w:r>
              <w:t>Obrigatório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DD5743" w14:textId="77777777" w:rsidR="00D96C73" w:rsidRDefault="00D96C73" w:rsidP="00D96C73">
            <w:pPr>
              <w:pStyle w:val="TableHeader"/>
            </w:pPr>
            <w:r>
              <w:t>Descrição</w:t>
            </w:r>
          </w:p>
        </w:tc>
      </w:tr>
      <w:tr w:rsidR="0013190C" w14:paraId="0DA1A63A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69F47" w14:textId="34FF9176" w:rsidR="00D96C73" w:rsidRDefault="00D96C73" w:rsidP="00D96C73">
            <w:pPr>
              <w:pStyle w:val="TableContent"/>
            </w:pPr>
            <w:r>
              <w:lastRenderedPageBreak/>
              <w:t>DATA_ARRECADACAO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92C07" w14:textId="4B7C1C4E" w:rsidR="00D96C73" w:rsidRDefault="00D96C73" w:rsidP="00D96C73">
            <w:pPr>
              <w:pStyle w:val="TableContent"/>
            </w:pPr>
            <w: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ADC16" w14:textId="7356BE44" w:rsidR="00D96C73" w:rsidRDefault="00D96C73" w:rsidP="0013190C">
            <w:pPr>
              <w:pStyle w:val="TableContent"/>
              <w:jc w:val="center"/>
            </w:pPr>
            <w: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A2623" w14:textId="61CE200D" w:rsidR="00D96C73" w:rsidRDefault="00D96C73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5E728" w14:textId="23BE830B" w:rsidR="00D96C73" w:rsidRDefault="00D96C73" w:rsidP="00D96C73">
            <w:pPr>
              <w:pStyle w:val="NormalWeb"/>
            </w:pPr>
            <w:r>
              <w:t>DATA DA ARRECADAÇÃO ( DD/MM/YYYY)</w:t>
            </w:r>
          </w:p>
        </w:tc>
      </w:tr>
      <w:tr w:rsidR="0013190C" w14:paraId="1D35102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2B77F" w14:textId="5EB601EE" w:rsidR="00D96C73" w:rsidRDefault="00D96C73" w:rsidP="00D96C73">
            <w:pPr>
              <w:pStyle w:val="TableContent"/>
            </w:pPr>
            <w: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62E00" w14:textId="0774E580" w:rsidR="00D96C73" w:rsidRDefault="00D96C73" w:rsidP="00D96C73">
            <w:pPr>
              <w:pStyle w:val="TableContent"/>
            </w:pPr>
            <w:r>
              <w:t>NUMBER(4)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F6594" w14:textId="2A951167" w:rsidR="00D96C73" w:rsidRDefault="00D96C73" w:rsidP="0013190C">
            <w:pPr>
              <w:pStyle w:val="TableContent"/>
              <w:ind w:left="0"/>
              <w:jc w:val="center"/>
            </w:pPr>
            <w: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8C5B8" w14:textId="33C97536" w:rsidR="00D96C73" w:rsidRDefault="00D96C73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5ED80" w14:textId="52A25575" w:rsidR="00D96C73" w:rsidRDefault="00D96C73" w:rsidP="00D96C73">
            <w:pPr>
              <w:pStyle w:val="NormalWeb"/>
            </w:pPr>
            <w:r>
              <w:t>ID DO BANCO DEBITADO</w:t>
            </w:r>
          </w:p>
        </w:tc>
      </w:tr>
      <w:tr w:rsidR="0013190C" w14:paraId="711A526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9C9F8" w14:textId="04943A83" w:rsidR="00D96C73" w:rsidRDefault="00D96C73" w:rsidP="00D96C73">
            <w:pPr>
              <w:pStyle w:val="TableContent"/>
            </w:pPr>
            <w:r>
              <w:t>ID_CONVÊNIO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622A2" w14:textId="45955947" w:rsidR="00D96C73" w:rsidRDefault="00D96C73" w:rsidP="00D96C73">
            <w:pPr>
              <w:pStyle w:val="TableContent"/>
            </w:pPr>
            <w: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E24" w14:textId="0D8EE0A6" w:rsidR="00D96C73" w:rsidRDefault="00D96C73" w:rsidP="0013190C">
            <w:pPr>
              <w:pStyle w:val="TableContent"/>
              <w:ind w:left="0"/>
              <w:jc w:val="center"/>
            </w:pPr>
            <w:r>
              <w:t>PK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2E407" w14:textId="3D4CEA57" w:rsidR="00D96C73" w:rsidRDefault="00D96C73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295D1" w14:textId="783B96F2" w:rsidR="00D96C73" w:rsidRDefault="00D96C73" w:rsidP="00D96C73">
            <w:pPr>
              <w:pStyle w:val="NormalWeb"/>
            </w:pPr>
            <w:r>
              <w:t>ID DO CONVÊNIO BANCÁRIO</w:t>
            </w:r>
          </w:p>
        </w:tc>
      </w:tr>
      <w:tr w:rsidR="0013190C" w14:paraId="68DBAFB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51041" w14:textId="4EF189A0" w:rsidR="00D96C73" w:rsidRDefault="00D96C73" w:rsidP="00D96C73">
            <w:pPr>
              <w:pStyle w:val="TableContent"/>
            </w:pPr>
            <w:r>
              <w:t>VALOR_LANCAMENTO_STR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473D" w14:textId="2339A029" w:rsidR="00D96C73" w:rsidRDefault="00D96C73" w:rsidP="00D96C73">
            <w:pPr>
              <w:pStyle w:val="TableContent"/>
            </w:pPr>
            <w: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2966C" w14:textId="77777777" w:rsidR="00D96C73" w:rsidRDefault="00D96C73" w:rsidP="0013190C">
            <w:pPr>
              <w:pStyle w:val="TableContent"/>
              <w:ind w:left="0"/>
              <w:jc w:val="center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8DF8" w14:textId="109ECAD8" w:rsidR="00D96C73" w:rsidRDefault="00DB5FBC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029AD" w14:textId="51ACB74F" w:rsidR="00D96C73" w:rsidRDefault="00D96C73" w:rsidP="00D96C73">
            <w:pPr>
              <w:pStyle w:val="NormalWeb"/>
            </w:pPr>
            <w:r>
              <w:t>VALOR TOTAL LANCAMENTO STR</w:t>
            </w:r>
          </w:p>
        </w:tc>
      </w:tr>
      <w:tr w:rsidR="0013190C" w14:paraId="5EC57C70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FCF43" w14:textId="5943C9B9" w:rsidR="00D96C73" w:rsidRDefault="00D96C73" w:rsidP="00D96C73">
            <w:pPr>
              <w:pStyle w:val="TableContent"/>
            </w:pPr>
            <w:r>
              <w:t>DATA_CONSOLIDADO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1B13" w14:textId="189EB3C6" w:rsidR="00D96C73" w:rsidRDefault="00D96C73" w:rsidP="00D96C73">
            <w:pPr>
              <w:pStyle w:val="TableContent"/>
            </w:pPr>
            <w: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6E8AA8" w14:textId="77777777" w:rsidR="00D96C73" w:rsidRDefault="00D96C73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A384D" w14:textId="2C43414B" w:rsidR="00D96C73" w:rsidRDefault="00DB5FBC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EEA0C" w14:textId="27CC3B80" w:rsidR="00D96C73" w:rsidRDefault="00D96C73" w:rsidP="00D96C73">
            <w:pPr>
              <w:pStyle w:val="NormalWeb"/>
            </w:pPr>
            <w:r>
              <w:t>DATA DA RECEPCÇÃO DO ARQUIVO CONSOLIDADO</w:t>
            </w:r>
          </w:p>
        </w:tc>
      </w:tr>
      <w:tr w:rsidR="00372AAD" w14:paraId="13C09926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D1A76" w14:textId="7E364DF7" w:rsidR="00372AAD" w:rsidRDefault="00372AAD" w:rsidP="00D96C73">
            <w:pPr>
              <w:pStyle w:val="TableContent"/>
            </w:pPr>
            <w:r>
              <w:t>QUANTIDADE_RECEPCIONADA_PARCIAL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D325" w14:textId="7D4E3461" w:rsidR="00372AAD" w:rsidRDefault="00372AAD" w:rsidP="00D96C73">
            <w:pPr>
              <w:pStyle w:val="TableContent"/>
            </w:pPr>
            <w: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AD07B7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0DB6B7" w14:textId="3C3C6ECA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91B53" w14:textId="77777777" w:rsidR="00372AAD" w:rsidRDefault="00372AAD" w:rsidP="00D96C73">
            <w:pPr>
              <w:pStyle w:val="NormalWeb"/>
            </w:pPr>
            <w:r>
              <w:t>QUANTIDADE DE DOCUMENTOS RECEPCIONADOS DOS ARQUIVOS DE ARRECADAÇÃO PARCIAIS</w:t>
            </w:r>
          </w:p>
          <w:p w14:paraId="12279660" w14:textId="29E9F244" w:rsidR="00372AAD" w:rsidRDefault="00372AAD" w:rsidP="00D96C73">
            <w:pPr>
              <w:pStyle w:val="NormalWeb"/>
            </w:pPr>
            <w:r>
              <w:t>Tipo de arquivo (1-online )</w:t>
            </w:r>
          </w:p>
        </w:tc>
      </w:tr>
      <w:tr w:rsidR="00372AAD" w14:paraId="221F8ECB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00A17" w14:textId="0459EF73" w:rsidR="00372AAD" w:rsidRDefault="00372AAD" w:rsidP="00D96C73">
            <w:pPr>
              <w:pStyle w:val="TableContent"/>
            </w:pPr>
            <w:r>
              <w:t>VALOR_RECEPCIONADO_PARCIAL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FF28B" w14:textId="62A2B459" w:rsidR="00372AAD" w:rsidRDefault="00372AAD" w:rsidP="00D96C73">
            <w:pPr>
              <w:pStyle w:val="TableContent"/>
            </w:pPr>
            <w: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87E55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379CB" w14:textId="16ED93CD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CBFB7" w14:textId="77777777" w:rsidR="00372AAD" w:rsidRDefault="00372AAD" w:rsidP="00D96C73">
            <w:pPr>
              <w:pStyle w:val="NormalWeb"/>
            </w:pPr>
            <w:r>
              <w:t>VALOR TOTAL RECEPCIONADO PARCIAL</w:t>
            </w:r>
          </w:p>
          <w:p w14:paraId="5C541E69" w14:textId="1BF8E8D0" w:rsidR="00FF085B" w:rsidRDefault="00FF085B" w:rsidP="00D96C73">
            <w:pPr>
              <w:pStyle w:val="NormalWeb"/>
            </w:pPr>
            <w:r>
              <w:t>Tipo de arquivo (1-online)</w:t>
            </w:r>
          </w:p>
        </w:tc>
      </w:tr>
      <w:tr w:rsidR="00372AAD" w14:paraId="2FEF93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2F88D" w14:textId="14E9DE40" w:rsidR="00372AAD" w:rsidRDefault="00372AAD" w:rsidP="00D96C73">
            <w:pPr>
              <w:pStyle w:val="TableContent"/>
            </w:pPr>
            <w:r>
              <w:t>QUANTIDADE_RECEPCIONADA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6044D" w14:textId="6B000661" w:rsidR="00372AAD" w:rsidRDefault="00372AAD" w:rsidP="00D96C73">
            <w:pPr>
              <w:pStyle w:val="TableContent"/>
            </w:pPr>
            <w: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FD7F6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CD7F9" w14:textId="7B019BDD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82325" w14:textId="77777777" w:rsidR="00372AAD" w:rsidRDefault="00372AAD" w:rsidP="00D96C73">
            <w:pPr>
              <w:pStyle w:val="NormalWeb"/>
            </w:pPr>
            <w:r>
              <w:t>QUANTIDADE DE DOCUMENTOS RECEPCIONADOS DOS ARQUIVOS DE ARRECADAÇÃO CONSOLIDADO</w:t>
            </w:r>
          </w:p>
          <w:p w14:paraId="616662F7" w14:textId="098BB79F" w:rsidR="00FF085B" w:rsidRDefault="00FF085B" w:rsidP="00D96C73">
            <w:pPr>
              <w:pStyle w:val="NormalWeb"/>
            </w:pPr>
            <w:r>
              <w:t>Tipo de arquivo (2-consolidado)</w:t>
            </w:r>
          </w:p>
        </w:tc>
      </w:tr>
      <w:tr w:rsidR="00372AAD" w14:paraId="39EEB1D7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25B22" w14:textId="7E803F48" w:rsidR="00372AAD" w:rsidRDefault="00372AAD" w:rsidP="00D96C73">
            <w:pPr>
              <w:pStyle w:val="TableContent"/>
            </w:pPr>
            <w: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2216" w14:textId="1908A738" w:rsidR="00372AAD" w:rsidRDefault="00372AAD" w:rsidP="00D96C73">
            <w:pPr>
              <w:pStyle w:val="TableContent"/>
            </w:pPr>
            <w: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B6DD9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1FF18" w14:textId="7C03BEC5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0114C" w14:textId="77777777" w:rsidR="00372AAD" w:rsidRDefault="00372AAD" w:rsidP="00D96C73">
            <w:pPr>
              <w:pStyle w:val="NormalWeb"/>
            </w:pPr>
            <w:r>
              <w:t>VALOR TOTAL RECEPCIONADO CONSOLIDADO</w:t>
            </w:r>
          </w:p>
          <w:p w14:paraId="1A43E681" w14:textId="336EE78C" w:rsidR="00FF085B" w:rsidRDefault="00FF085B" w:rsidP="00D96C73">
            <w:pPr>
              <w:pStyle w:val="NormalWeb"/>
            </w:pPr>
            <w:r>
              <w:t>Tipo de arquivo (2-consolidado)</w:t>
            </w:r>
          </w:p>
        </w:tc>
      </w:tr>
      <w:tr w:rsidR="00372AAD" w14:paraId="42069A12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DB483" w14:textId="4EA26BF6" w:rsidR="00372AAD" w:rsidRDefault="00372AAD" w:rsidP="00D96C73">
            <w:pPr>
              <w:pStyle w:val="TableContent"/>
            </w:pPr>
            <w:r>
              <w:t>VALOR_ARRECADADO_PARCIAL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2F8FB" w14:textId="3CF5ADAC" w:rsidR="00372AAD" w:rsidRDefault="00372AAD" w:rsidP="00D96C73">
            <w:pPr>
              <w:pStyle w:val="TableContent"/>
            </w:pPr>
            <w: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68487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3CF5" w14:textId="381470C9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A5E0A" w14:textId="6139555B" w:rsidR="00372AAD" w:rsidRDefault="00372AAD" w:rsidP="00296C00">
            <w:pPr>
              <w:pStyle w:val="NormalWeb"/>
            </w:pPr>
            <w:r>
              <w:t>VALOR TOTAL PAGAMENTOS PROCESSADOS PARCIAIS ( 1 -TPAR )</w:t>
            </w:r>
          </w:p>
        </w:tc>
      </w:tr>
      <w:tr w:rsidR="00372AAD" w14:paraId="39AB41E5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188B9" w14:textId="4814959B" w:rsidR="00372AAD" w:rsidRDefault="00372AAD" w:rsidP="00D96C73">
            <w:pPr>
              <w:pStyle w:val="TableContent"/>
            </w:pPr>
            <w:r>
              <w:t>QUANTIDADE_ARRECADADO_PARCIAL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F6CF10" w14:textId="3ED90336" w:rsidR="00372AAD" w:rsidRDefault="00372AAD" w:rsidP="00D96C73">
            <w:pPr>
              <w:pStyle w:val="TableContent"/>
            </w:pPr>
            <w: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278F3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6B77A" w14:textId="265CF44B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99BD1" w14:textId="38C463E7" w:rsidR="00372AAD" w:rsidRDefault="00372AAD" w:rsidP="00296C00">
            <w:pPr>
              <w:pStyle w:val="NormalWeb"/>
            </w:pPr>
            <w:r>
              <w:t>QUANTIDADE DE PAGAMENTOS PROCESSADOS PARCIAIS (1 -TPAR )</w:t>
            </w:r>
          </w:p>
        </w:tc>
      </w:tr>
      <w:tr w:rsidR="00372AAD" w14:paraId="1A20284D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D0071" w14:textId="0E09B58F" w:rsidR="00372AAD" w:rsidRDefault="00372AAD" w:rsidP="00D96C73">
            <w:pPr>
              <w:pStyle w:val="TableContent"/>
            </w:pPr>
            <w:r>
              <w:lastRenderedPageBreak/>
              <w:t>VALOR_ARRECADADO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6AED0" w14:textId="2586E20D" w:rsidR="00372AAD" w:rsidRDefault="00372AAD" w:rsidP="00D96C73">
            <w:pPr>
              <w:pStyle w:val="TableContent"/>
            </w:pPr>
            <w:r>
              <w:t>NUMBER(14,2)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D5181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CA9F1" w14:textId="429AE1EB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4190" w14:textId="6F8C65FD" w:rsidR="00372AAD" w:rsidRDefault="00372AAD" w:rsidP="00296C00">
            <w:pPr>
              <w:pStyle w:val="NormalWeb"/>
            </w:pPr>
            <w:r>
              <w:t>VALOR TOTAL PAGAMENTOS PROCESSADOS CONSOLIDADOS ( 2 -BDAR )</w:t>
            </w:r>
          </w:p>
        </w:tc>
      </w:tr>
      <w:tr w:rsidR="00372AAD" w14:paraId="77EEC5C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8793" w14:textId="1E0E3EB8" w:rsidR="00372AAD" w:rsidRDefault="00372AAD" w:rsidP="00D96C73">
            <w:pPr>
              <w:pStyle w:val="TableContent"/>
            </w:pPr>
            <w:r>
              <w:t>QUANTIDADE_ARRECADADO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FDE60" w14:textId="529A5162" w:rsidR="00372AAD" w:rsidRDefault="00372AAD" w:rsidP="00D96C73">
            <w:pPr>
              <w:pStyle w:val="TableContent"/>
            </w:pPr>
            <w:r>
              <w:t>NUMBER(10)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3101E" w14:textId="77777777" w:rsidR="00372AAD" w:rsidRDefault="00372AAD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E49DB" w14:textId="6B712EC0" w:rsidR="00372AAD" w:rsidRDefault="00372AAD" w:rsidP="00D96C73">
            <w:pPr>
              <w:pStyle w:val="TableContent"/>
            </w:pPr>
            <w:r>
              <w:t>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33E" w14:textId="78318442" w:rsidR="00372AAD" w:rsidRDefault="00372AAD" w:rsidP="00296C00">
            <w:pPr>
              <w:pStyle w:val="NormalWeb"/>
            </w:pPr>
            <w:r>
              <w:t>QUANTIDADE DE PAGAMENTOS PROCESSADOS CONSOLIDADOS ( 2 - BDAR )</w:t>
            </w:r>
          </w:p>
        </w:tc>
      </w:tr>
      <w:tr w:rsidR="0013190C" w14:paraId="4C9BB75F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202B11" w14:textId="701B6C37" w:rsidR="00296C00" w:rsidRDefault="00296C00" w:rsidP="00D96C73">
            <w:pPr>
              <w:pStyle w:val="TableContent"/>
            </w:pPr>
            <w:r>
              <w:t>SITUACAO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11F50" w14:textId="4B0B7BCE" w:rsidR="00296C00" w:rsidRDefault="00296C00" w:rsidP="00D96C73">
            <w:pPr>
              <w:pStyle w:val="TableContent"/>
            </w:pPr>
            <w:r>
              <w:t>NUMBER(1)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B2EBC" w14:textId="77777777" w:rsidR="00296C00" w:rsidRDefault="00296C00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CA0B7" w14:textId="60983A8F" w:rsidR="00296C00" w:rsidRDefault="00296C00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73913" w14:textId="77777777" w:rsidR="0013190C" w:rsidRDefault="00296C00" w:rsidP="00296C00">
            <w:pPr>
              <w:pStyle w:val="NormalWeb"/>
            </w:pPr>
            <w:r>
              <w:t xml:space="preserve">1 - CONCILIADO , </w:t>
            </w:r>
          </w:p>
          <w:p w14:paraId="2FAE4BB9" w14:textId="3B056BF0" w:rsidR="00296C00" w:rsidRDefault="00296C00" w:rsidP="00296C00">
            <w:pPr>
              <w:pStyle w:val="NormalWeb"/>
            </w:pPr>
            <w:r>
              <w:t xml:space="preserve">2 - NÃO CONCILIADO </w:t>
            </w:r>
          </w:p>
        </w:tc>
      </w:tr>
      <w:tr w:rsidR="0013190C" w14:paraId="30621628" w14:textId="77777777" w:rsidTr="0013190C"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B9F18" w14:textId="12997158" w:rsidR="00296C00" w:rsidRDefault="00296C00" w:rsidP="00D96C73">
            <w:pPr>
              <w:pStyle w:val="TableContent"/>
            </w:pPr>
            <w: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3011C" w14:textId="239DF8D7" w:rsidR="00296C00" w:rsidRDefault="00296C00" w:rsidP="00D96C73">
            <w:pPr>
              <w:pStyle w:val="TableContent"/>
            </w:pPr>
            <w:r>
              <w:t>DATE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E5B26" w14:textId="77777777" w:rsidR="00296C00" w:rsidRDefault="00296C00" w:rsidP="00D96C73">
            <w:pPr>
              <w:pStyle w:val="TableContent"/>
              <w:ind w:left="0"/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BB013" w14:textId="7E600899" w:rsidR="00296C00" w:rsidRDefault="00296C00" w:rsidP="00D96C73">
            <w:pPr>
              <w:pStyle w:val="TableContent"/>
            </w:pPr>
            <w:r>
              <w:t>S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98A0" w14:textId="3E3AF70C" w:rsidR="00296C00" w:rsidRDefault="00296C00" w:rsidP="00296C00">
            <w:pPr>
              <w:pStyle w:val="NormalWeb"/>
            </w:pPr>
            <w:r>
              <w:t xml:space="preserve">DATA E HORA DO ULTIMO PROCESSAMENTO DE CONCILIAÇÃO REALIZADO. </w:t>
            </w:r>
          </w:p>
        </w:tc>
      </w:tr>
    </w:tbl>
    <w:p w14:paraId="77E96FCC" w14:textId="77777777" w:rsidR="00D96C73" w:rsidRDefault="00D96C73" w:rsidP="003D058D">
      <w:pPr>
        <w:ind w:left="0"/>
      </w:pPr>
    </w:p>
    <w:p w14:paraId="110F2AAB" w14:textId="77777777" w:rsidR="0013190C" w:rsidRDefault="0013190C" w:rsidP="003D058D">
      <w:pPr>
        <w:ind w:left="0"/>
      </w:pPr>
    </w:p>
    <w:p w14:paraId="0DE49274" w14:textId="77777777" w:rsidR="0013190C" w:rsidRPr="004B6BE3" w:rsidRDefault="0013190C" w:rsidP="003D058D">
      <w:pPr>
        <w:ind w:left="0"/>
      </w:pPr>
    </w:p>
    <w:p w14:paraId="43D7D827" w14:textId="5816B679" w:rsidR="00895CE0" w:rsidRDefault="00895CE0" w:rsidP="003D058D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6" w:name="_Toc448754786"/>
      <w:r>
        <w:t xml:space="preserve">Tabela </w:t>
      </w:r>
      <w:r w:rsidR="00811FA8">
        <w:t>TA_</w:t>
      </w:r>
      <w:r w:rsidR="002C3F22">
        <w:t>BANCO_AGENCIAS</w:t>
      </w:r>
      <w:bookmarkEnd w:id="26"/>
    </w:p>
    <w:p w14:paraId="4A8C310D" w14:textId="4E723F1C" w:rsidR="00895CE0" w:rsidRPr="00596373" w:rsidRDefault="00811FA8" w:rsidP="00895CE0">
      <w:pPr>
        <w:pStyle w:val="GERERequisito"/>
      </w:pPr>
      <w:bookmarkStart w:id="27" w:name="_Toc448754787"/>
      <w:r>
        <w:t>[TA</w:t>
      </w:r>
      <w:r w:rsidR="00895CE0">
        <w:t>00</w:t>
      </w:r>
      <w:r w:rsidR="00C97267">
        <w:t>4</w:t>
      </w:r>
      <w:r w:rsidR="00895CE0">
        <w:t xml:space="preserve">] </w:t>
      </w:r>
      <w:r>
        <w:t>TA_</w:t>
      </w:r>
      <w:r w:rsidR="002C3F22">
        <w:t>BANCO_AGENCIAS</w:t>
      </w:r>
      <w:bookmarkEnd w:id="27"/>
    </w:p>
    <w:p w14:paraId="7F42943D" w14:textId="77777777" w:rsidR="00895CE0" w:rsidRDefault="00895CE0" w:rsidP="00895CE0">
      <w:pPr>
        <w:spacing w:before="60" w:after="60"/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973A5" w14:paraId="6318726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2E0419" w14:textId="669CF14D" w:rsidR="001973A5" w:rsidRDefault="00281E17" w:rsidP="001973A5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601611" w14:textId="6955228F" w:rsidR="001973A5" w:rsidRDefault="00886EE3" w:rsidP="001973A5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83B3BA2" w14:textId="6B616B56" w:rsidR="001973A5" w:rsidRDefault="00886EE3" w:rsidP="001973A5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6B64D5" w14:textId="7ED8B881" w:rsidR="001973A5" w:rsidRDefault="00515AB2" w:rsidP="001973A5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814F3" w14:textId="07723BD3" w:rsidR="001973A5" w:rsidRDefault="00515AB2" w:rsidP="001973A5">
            <w:pPr>
              <w:pStyle w:val="TableHeader"/>
            </w:pPr>
            <w:r>
              <w:t>Descrição</w:t>
            </w:r>
          </w:p>
        </w:tc>
      </w:tr>
      <w:tr w:rsidR="001973A5" w14:paraId="5671DA2A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91E13" w14:textId="77777777" w:rsidR="001973A5" w:rsidRDefault="001973A5" w:rsidP="001973A5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39E22" w14:textId="77777777" w:rsidR="001973A5" w:rsidRDefault="001973A5" w:rsidP="001973A5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67962" w14:textId="77777777" w:rsidR="001973A5" w:rsidRDefault="001973A5" w:rsidP="001973A5">
            <w:pPr>
              <w:pStyle w:val="TableContent"/>
            </w:pPr>
            <w:r>
              <w:t>PK/FK (</w:t>
            </w:r>
            <w:hyperlink w:anchor="YlCMkgqGAqACBgOW" w:history="1">
              <w:r>
                <w:t>TA_BANCOS.ID_BANCO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B8855" w14:textId="06AC7BB9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9F5A7" w14:textId="77777777" w:rsidR="001973A5" w:rsidRDefault="001973A5" w:rsidP="001973A5">
            <w:pPr>
              <w:pStyle w:val="TableContent"/>
            </w:pPr>
            <w:r>
              <w:t>Código do Banco Arrecadador</w:t>
            </w:r>
          </w:p>
        </w:tc>
      </w:tr>
      <w:tr w:rsidR="001973A5" w14:paraId="46C41EC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B5692" w14:textId="77777777" w:rsidR="001973A5" w:rsidRDefault="001973A5" w:rsidP="001973A5">
            <w:pPr>
              <w:pStyle w:val="TableContent"/>
            </w:pPr>
            <w: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50CA8" w14:textId="77777777" w:rsidR="001973A5" w:rsidRDefault="001973A5" w:rsidP="001973A5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37F45" w14:textId="77777777" w:rsidR="001973A5" w:rsidRDefault="001973A5" w:rsidP="001973A5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645AC" w14:textId="53058FA4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9587" w14:textId="77777777" w:rsidR="001973A5" w:rsidRDefault="001973A5" w:rsidP="001973A5">
            <w:pPr>
              <w:pStyle w:val="TableContent"/>
            </w:pPr>
            <w:r>
              <w:t>Código da Agência Arrecadadora</w:t>
            </w:r>
          </w:p>
        </w:tc>
      </w:tr>
      <w:tr w:rsidR="001973A5" w14:paraId="05830BF3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E989A" w14:textId="77777777" w:rsidR="001973A5" w:rsidRDefault="001973A5" w:rsidP="001973A5">
            <w:pPr>
              <w:pStyle w:val="TableContent"/>
            </w:pPr>
            <w:r>
              <w:t>DIGITO_AGENCIA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14EFF" w14:textId="77777777" w:rsidR="001973A5" w:rsidRDefault="001973A5" w:rsidP="001973A5">
            <w:pPr>
              <w:pStyle w:val="TableContent"/>
            </w:pPr>
            <w: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05AA4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1FC6D" w14:textId="01DC2EA6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DB9F0" w14:textId="77777777" w:rsidR="001973A5" w:rsidRDefault="001973A5" w:rsidP="001973A5">
            <w:pPr>
              <w:pStyle w:val="TableContent"/>
            </w:pPr>
            <w:r>
              <w:t>Digito da Agência</w:t>
            </w:r>
          </w:p>
        </w:tc>
      </w:tr>
      <w:tr w:rsidR="001973A5" w14:paraId="5B8E9B21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E2200" w14:textId="77777777" w:rsidR="001973A5" w:rsidRDefault="001973A5" w:rsidP="001973A5">
            <w:pPr>
              <w:pStyle w:val="TableContent"/>
            </w:pPr>
            <w:r>
              <w:t>NOME_AGENCIA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B20BC" w14:textId="77777777" w:rsidR="001973A5" w:rsidRDefault="001973A5" w:rsidP="001973A5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91C2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B8190" w14:textId="62148858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65318" w14:textId="77777777" w:rsidR="001973A5" w:rsidRDefault="001973A5" w:rsidP="001973A5">
            <w:pPr>
              <w:pStyle w:val="TableContent"/>
            </w:pPr>
            <w:r>
              <w:t>Nome da Agência Arrecadadora</w:t>
            </w:r>
          </w:p>
        </w:tc>
      </w:tr>
      <w:tr w:rsidR="001973A5" w14:paraId="4D82FA74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1E9" w14:textId="77777777" w:rsidR="001973A5" w:rsidRDefault="001973A5" w:rsidP="001973A5">
            <w:pPr>
              <w:pStyle w:val="TableContent"/>
            </w:pPr>
            <w:r>
              <w:t>CNPJ_AGENCIA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160DA" w14:textId="77777777" w:rsidR="001973A5" w:rsidRDefault="001973A5" w:rsidP="001973A5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D87A8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E032" w14:textId="78072F9F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BA9F6C" w14:textId="77777777" w:rsidR="001973A5" w:rsidRDefault="001973A5" w:rsidP="001973A5">
            <w:pPr>
              <w:pStyle w:val="TableContent"/>
            </w:pPr>
            <w:r>
              <w:t>CNPJ da Agência Arrecadadora</w:t>
            </w:r>
          </w:p>
        </w:tc>
      </w:tr>
      <w:tr w:rsidR="001973A5" w14:paraId="1C3567A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CF16AC" w14:textId="77777777" w:rsidR="001973A5" w:rsidRDefault="001973A5" w:rsidP="001973A5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598DB" w14:textId="77777777" w:rsidR="001973A5" w:rsidRDefault="001973A5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5D143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9F105" w14:textId="08DFBEA4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04C6B" w14:textId="77777777" w:rsidR="001973A5" w:rsidRDefault="001973A5" w:rsidP="001973A5">
            <w:pPr>
              <w:pStyle w:val="TableContent"/>
            </w:pPr>
            <w:r>
              <w:t xml:space="preserve">Situação do Banco X Agência </w:t>
            </w:r>
          </w:p>
          <w:p w14:paraId="59408B86" w14:textId="77777777" w:rsidR="001973A5" w:rsidRDefault="001973A5" w:rsidP="001973A5">
            <w:pPr>
              <w:pStyle w:val="TableContent"/>
            </w:pPr>
            <w:r>
              <w:t>1 - ATIVA , 2 - CANCELADA</w:t>
            </w:r>
          </w:p>
        </w:tc>
      </w:tr>
      <w:tr w:rsidR="001973A5" w14:paraId="37CD3E30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72313" w14:textId="77777777" w:rsidR="001973A5" w:rsidRDefault="001973A5" w:rsidP="001973A5">
            <w:pPr>
              <w:pStyle w:val="TableContent"/>
            </w:pPr>
            <w:r>
              <w:t>NUMERO_CONTA_COR</w:t>
            </w:r>
            <w:r>
              <w:lastRenderedPageBreak/>
              <w:t>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977D4" w14:textId="77777777" w:rsidR="001973A5" w:rsidRDefault="001973A5" w:rsidP="001973A5">
            <w:pPr>
              <w:pStyle w:val="TableContent"/>
            </w:pPr>
            <w:r>
              <w:lastRenderedPageBreak/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6D762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9C80" w14:textId="678655BB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DA26E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Número da </w:t>
            </w:r>
            <w:r w:rsidRPr="00ED0EE1">
              <w:rPr>
                <w:lang w:val="pt-BR"/>
              </w:rPr>
              <w:lastRenderedPageBreak/>
              <w:t>Conta Corrente da Agência</w:t>
            </w:r>
          </w:p>
        </w:tc>
      </w:tr>
      <w:tr w:rsidR="001973A5" w14:paraId="5A36D937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78450" w14:textId="77777777" w:rsidR="001973A5" w:rsidRDefault="001973A5" w:rsidP="001973A5">
            <w:pPr>
              <w:pStyle w:val="TableContent"/>
            </w:pPr>
            <w:r>
              <w:lastRenderedPageBreak/>
              <w:t>DIGITO_CONTA_CORRENTE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BD8D8" w14:textId="77777777" w:rsidR="001973A5" w:rsidRDefault="001973A5" w:rsidP="001973A5">
            <w:pPr>
              <w:pStyle w:val="TableContent"/>
            </w:pPr>
            <w: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A7989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556E9" w14:textId="6FA120B0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406D5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Digito da Conta Corrente da Agência</w:t>
            </w:r>
          </w:p>
        </w:tc>
      </w:tr>
      <w:tr w:rsidR="001973A5" w14:paraId="47C5D31E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809E5" w14:textId="77777777" w:rsidR="001973A5" w:rsidRDefault="001973A5" w:rsidP="001973A5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053C8" w14:textId="77777777" w:rsidR="001973A5" w:rsidRDefault="001973A5" w:rsidP="001973A5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B0556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7A60" w14:textId="47443EF8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B8F51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Código do Municipio do Serpro</w:t>
            </w:r>
          </w:p>
        </w:tc>
      </w:tr>
      <w:tr w:rsidR="001973A5" w14:paraId="7E2AC2CD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04B0" w14:textId="77777777" w:rsidR="001973A5" w:rsidRDefault="001973A5" w:rsidP="001973A5">
            <w:pPr>
              <w:pStyle w:val="TableContent"/>
            </w:pPr>
            <w: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D7ECC" w14:textId="77777777" w:rsidR="001973A5" w:rsidRDefault="001973A5" w:rsidP="001973A5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62E0E" w14:textId="77777777" w:rsidR="001973A5" w:rsidRDefault="001973A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18FAC" w14:textId="036FED3F" w:rsidR="001973A5" w:rsidRDefault="00503335" w:rsidP="001973A5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A95A" w14:textId="77777777" w:rsidR="001973A5" w:rsidRPr="00ED0EE1" w:rsidRDefault="001973A5" w:rsidP="001973A5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Email Correspondências da Agência Arrecadadora</w:t>
            </w:r>
          </w:p>
        </w:tc>
      </w:tr>
      <w:tr w:rsidR="00503335" w14:paraId="7E6CF859" w14:textId="77777777" w:rsidTr="001973A5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6AE9B" w14:textId="35805FC6" w:rsidR="00503335" w:rsidRDefault="00503335" w:rsidP="001973A5">
            <w:pPr>
              <w:pStyle w:val="TableContent"/>
            </w:pPr>
            <w:r>
              <w:t>CENTRALIZADORA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53C0F" w14:textId="18E70912" w:rsidR="00503335" w:rsidRDefault="00503335" w:rsidP="001973A5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DFDCB" w14:textId="77777777" w:rsidR="00503335" w:rsidRDefault="00503335" w:rsidP="001973A5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E0F43" w14:textId="7253BEB8" w:rsidR="00503335" w:rsidRDefault="00503335" w:rsidP="001973A5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C7839" w14:textId="2F451883" w:rsidR="00503335" w:rsidRDefault="00503335" w:rsidP="001973A5">
            <w:pPr>
              <w:pStyle w:val="TableContent"/>
            </w:pPr>
            <w:r>
              <w:t>Agência Centralizadora ( 1 –SIM, 2 – NÃO )</w:t>
            </w:r>
          </w:p>
        </w:tc>
      </w:tr>
    </w:tbl>
    <w:p w14:paraId="33B0C395" w14:textId="77777777" w:rsidR="00895CE0" w:rsidRDefault="00895CE0" w:rsidP="001973A5">
      <w:pPr>
        <w:spacing w:before="60" w:after="60"/>
        <w:ind w:left="0"/>
      </w:pPr>
    </w:p>
    <w:p w14:paraId="1F4BEBF2" w14:textId="7ACE419F" w:rsidR="00895CE0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28" w:name="_Toc448754788"/>
      <w:r>
        <w:t xml:space="preserve">Tabela </w:t>
      </w:r>
      <w:r w:rsidR="007F52BA">
        <w:t>TA_</w:t>
      </w:r>
      <w:r w:rsidR="002C3F22">
        <w:t>BANCOS</w:t>
      </w:r>
      <w:bookmarkEnd w:id="28"/>
    </w:p>
    <w:p w14:paraId="3EA75AF6" w14:textId="77777777" w:rsidR="00895CE0" w:rsidRDefault="00895CE0" w:rsidP="00895CE0"/>
    <w:p w14:paraId="3559641D" w14:textId="5424F30E" w:rsidR="00895CE0" w:rsidRPr="00596373" w:rsidRDefault="00811FA8" w:rsidP="00895CE0">
      <w:pPr>
        <w:pStyle w:val="GERERequisito"/>
      </w:pPr>
      <w:bookmarkStart w:id="29" w:name="_Toc448754789"/>
      <w:r>
        <w:t>[TA</w:t>
      </w:r>
      <w:r w:rsidR="00895CE0">
        <w:t>00</w:t>
      </w:r>
      <w:r w:rsidR="00C97267">
        <w:t>5</w:t>
      </w:r>
      <w:r w:rsidR="00895CE0">
        <w:t xml:space="preserve">] </w:t>
      </w:r>
      <w:r>
        <w:t>TA_</w:t>
      </w:r>
      <w:r w:rsidR="002C3F22">
        <w:t>BANCOS</w:t>
      </w:r>
      <w:bookmarkEnd w:id="2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1185504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AF6E11" w14:textId="512D9E3B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1E7305" w14:textId="7CD2093F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2F4F6D" w14:textId="5ADEAABB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06BC73" w14:textId="2210BB10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855ED" w14:textId="42297A11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276291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450FC" w14:textId="77777777" w:rsidR="007F52BA" w:rsidRDefault="007F52BA" w:rsidP="00C11738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3B40F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F5520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196DF" w14:textId="629252A1" w:rsidR="007F52BA" w:rsidRDefault="0088493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D894" w14:textId="77777777" w:rsidR="007F52BA" w:rsidRDefault="007F52BA" w:rsidP="00C11738">
            <w:pPr>
              <w:pStyle w:val="TableContent"/>
            </w:pPr>
            <w:r>
              <w:t>Código do Banco Arrecadador</w:t>
            </w:r>
          </w:p>
        </w:tc>
      </w:tr>
      <w:tr w:rsidR="007F52BA" w14:paraId="4DDC52F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F7055" w14:textId="77777777" w:rsidR="007F52BA" w:rsidRDefault="007F52BA" w:rsidP="00C11738">
            <w:pPr>
              <w:pStyle w:val="TableContent"/>
            </w:pPr>
            <w:r>
              <w:t>NOME_BANCO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34A9" w14:textId="77777777" w:rsidR="007F52BA" w:rsidRDefault="007F52BA" w:rsidP="00C11738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211B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3BB1" w14:textId="53529E37" w:rsidR="007F52BA" w:rsidRDefault="0088493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7DC54" w14:textId="77777777" w:rsidR="007F52BA" w:rsidRDefault="007F52BA" w:rsidP="00C11738">
            <w:pPr>
              <w:pStyle w:val="TableContent"/>
            </w:pPr>
            <w:r>
              <w:t>Nome do Banco</w:t>
            </w:r>
          </w:p>
        </w:tc>
      </w:tr>
      <w:tr w:rsidR="007F52BA" w14:paraId="5AA8B6A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890E6" w14:textId="77777777" w:rsidR="007F52BA" w:rsidRDefault="007F52BA" w:rsidP="00C1173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B8AFD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FF80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B28F1" w14:textId="6983A4B6" w:rsidR="007F52BA" w:rsidRDefault="0088493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E7DD1" w14:textId="77777777" w:rsidR="007F52BA" w:rsidRDefault="007F52BA" w:rsidP="00C11738">
            <w:pPr>
              <w:pStyle w:val="TableContent"/>
            </w:pPr>
            <w:r>
              <w:t xml:space="preserve">Situação do Banco </w:t>
            </w:r>
          </w:p>
          <w:p w14:paraId="25CD93B8" w14:textId="77777777" w:rsidR="007F52BA" w:rsidRDefault="007F52BA" w:rsidP="00C11738">
            <w:pPr>
              <w:pStyle w:val="TableContent"/>
            </w:pPr>
            <w:r>
              <w:t>1- ATIVO, 2- CANCELADO</w:t>
            </w:r>
          </w:p>
        </w:tc>
      </w:tr>
      <w:tr w:rsidR="0088493D" w14:paraId="58287AF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0F78A" w14:textId="24035B70" w:rsidR="0088493D" w:rsidRDefault="0088493D" w:rsidP="00C11738">
            <w:pPr>
              <w:pStyle w:val="TableContent"/>
            </w:pPr>
            <w:r>
              <w:t>CNPJ_RAIZ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1F14" w14:textId="2FD78B9D" w:rsidR="0088493D" w:rsidRDefault="0088493D" w:rsidP="00C11738">
            <w:pPr>
              <w:pStyle w:val="TableContent"/>
            </w:pPr>
            <w: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3A13" w14:textId="77777777" w:rsidR="0088493D" w:rsidRDefault="0088493D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D5D4" w14:textId="7B13DB27" w:rsidR="0088493D" w:rsidRDefault="0088493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E14A" w14:textId="790FD4D5" w:rsidR="0088493D" w:rsidRDefault="0088493D" w:rsidP="00D703D4">
            <w:pPr>
              <w:pStyle w:val="NormalWeb"/>
            </w:pPr>
            <w:r>
              <w:t xml:space="preserve">CNPJ RAIZ DO BANCO ARRECADADOR </w:t>
            </w:r>
          </w:p>
        </w:tc>
      </w:tr>
    </w:tbl>
    <w:p w14:paraId="416270B8" w14:textId="77777777" w:rsidR="00895CE0" w:rsidRDefault="00895CE0" w:rsidP="007F52BA">
      <w:pPr>
        <w:spacing w:before="60" w:after="60"/>
        <w:ind w:left="0"/>
      </w:pPr>
    </w:p>
    <w:p w14:paraId="103FEFBA" w14:textId="33E2130E" w:rsidR="00895CE0" w:rsidRDefault="00895CE0" w:rsidP="00895CE0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0" w:name="_Toc448754790"/>
      <w:r>
        <w:t>Tabela</w:t>
      </w:r>
      <w:r w:rsidR="007F52BA">
        <w:t xml:space="preserve"> TA_</w:t>
      </w:r>
      <w:r w:rsidR="002C3F22">
        <w:t>CONVENIOS_ARREC</w:t>
      </w:r>
      <w:bookmarkEnd w:id="30"/>
    </w:p>
    <w:p w14:paraId="7FDC6AC3" w14:textId="77777777" w:rsidR="00895CE0" w:rsidRDefault="00895CE0" w:rsidP="00895CE0"/>
    <w:p w14:paraId="45F8C3E2" w14:textId="2F5D490F" w:rsidR="00895CE0" w:rsidRPr="00596373" w:rsidRDefault="00811FA8" w:rsidP="00895CE0">
      <w:pPr>
        <w:pStyle w:val="GERERequisito"/>
      </w:pPr>
      <w:bookmarkStart w:id="31" w:name="_Toc448754791"/>
      <w:r>
        <w:t>[TA</w:t>
      </w:r>
      <w:r w:rsidR="00895CE0">
        <w:t>00</w:t>
      </w:r>
      <w:r w:rsidR="00C97267">
        <w:t>6</w:t>
      </w:r>
      <w:r w:rsidR="00895CE0">
        <w:t xml:space="preserve">] </w:t>
      </w:r>
      <w:r>
        <w:t>TA_</w:t>
      </w:r>
      <w:r w:rsidR="002C3F22">
        <w:t>CONVENIOS_ARREC</w:t>
      </w:r>
      <w:bookmarkEnd w:id="3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0192CBE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AA2B416" w14:textId="79BDC72E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E36830" w14:textId="0C46FEBE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20DC1E" w14:textId="1D2252B7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A94D34" w14:textId="4EF9C855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03A9B8" w14:textId="4D9AC396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781D25B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5A233" w14:textId="77777777" w:rsidR="007F52BA" w:rsidRDefault="007F52BA" w:rsidP="00C11738">
            <w:pPr>
              <w:pStyle w:val="TableContent"/>
            </w:pPr>
            <w: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C88B3" w14:textId="77777777" w:rsidR="007F52BA" w:rsidRDefault="007F52BA" w:rsidP="00C11738">
            <w:pPr>
              <w:pStyle w:val="TableContent"/>
            </w:pPr>
            <w: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4F7F2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8CC3D" w14:textId="756365F0" w:rsidR="007F52BA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02B62" w14:textId="77777777" w:rsidR="007F52BA" w:rsidRDefault="007F52BA" w:rsidP="00C11738">
            <w:pPr>
              <w:pStyle w:val="TableContent"/>
            </w:pPr>
            <w:r>
              <w:t xml:space="preserve">Código do Convênio </w:t>
            </w:r>
            <w:r>
              <w:lastRenderedPageBreak/>
              <w:t>Bancário</w:t>
            </w:r>
          </w:p>
        </w:tc>
      </w:tr>
      <w:tr w:rsidR="007F52BA" w14:paraId="649374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DCD62" w14:textId="77777777" w:rsidR="007F52BA" w:rsidRDefault="007F52BA" w:rsidP="00C11738">
            <w:pPr>
              <w:pStyle w:val="TableContent"/>
            </w:pPr>
            <w:r>
              <w:lastRenderedPageBreak/>
              <w:t>DESCRICAO_CONVENIO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CD6B0" w14:textId="77777777" w:rsidR="007F52BA" w:rsidRDefault="007F52BA" w:rsidP="00C11738">
            <w:pPr>
              <w:pStyle w:val="TableContent"/>
            </w:pPr>
            <w: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4C64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5473" w14:textId="27647F13" w:rsidR="007F52BA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29965" w14:textId="77777777" w:rsidR="007F52BA" w:rsidRDefault="007F52BA" w:rsidP="00C11738">
            <w:pPr>
              <w:pStyle w:val="TableContent"/>
            </w:pPr>
            <w:r>
              <w:t>Descrição do Convênio Bancário</w:t>
            </w:r>
          </w:p>
        </w:tc>
      </w:tr>
      <w:tr w:rsidR="007F52BA" w14:paraId="0B0B7F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79243" w14:textId="77777777" w:rsidR="007F52BA" w:rsidRDefault="007F52BA" w:rsidP="00C11738">
            <w:pPr>
              <w:pStyle w:val="TableContent"/>
            </w:pPr>
            <w:r>
              <w:t>TIPO_BARRA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2C8B7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AED0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B3A9" w14:textId="2397E6D9" w:rsidR="007F52BA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C292C" w14:textId="77777777" w:rsidR="00631089" w:rsidRDefault="00631089" w:rsidP="00631089">
            <w:pPr>
              <w:pStyle w:val="NormalWeb"/>
              <w:spacing w:before="0" w:beforeAutospacing="0"/>
            </w:pPr>
            <w:r>
              <w:t xml:space="preserve">Tipo de código de barra (1-GNRE; 2-DARE; 3 - IPVA; 4-SIMPLES NACIONAL; 5 - SEM BARRA </w:t>
            </w:r>
          </w:p>
          <w:p w14:paraId="688D2D30" w14:textId="1480899E" w:rsidR="007F52BA" w:rsidRPr="00ED0EE1" w:rsidRDefault="007F52BA" w:rsidP="00C11738">
            <w:pPr>
              <w:pStyle w:val="TableContent"/>
              <w:rPr>
                <w:lang w:val="pt-BR"/>
              </w:rPr>
            </w:pPr>
          </w:p>
        </w:tc>
      </w:tr>
      <w:tr w:rsidR="007F52BA" w14:paraId="4DAAF42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BFA43" w14:textId="77777777" w:rsidR="007F52BA" w:rsidRDefault="007F52BA" w:rsidP="00C1173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CADB6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1030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CCF5A" w14:textId="6406DDED" w:rsidR="007F52BA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B5396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Situação do Convênio </w:t>
            </w:r>
          </w:p>
          <w:p w14:paraId="2AE27B8F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1-Ativo 2 - Cancelado</w:t>
            </w:r>
          </w:p>
        </w:tc>
      </w:tr>
      <w:tr w:rsidR="007F52BA" w14:paraId="0524FC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5D995" w14:textId="77777777" w:rsidR="007F52BA" w:rsidRDefault="007F52BA" w:rsidP="00C11738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8F94E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E673" w14:textId="77777777" w:rsidR="007F52BA" w:rsidRDefault="007F52BA" w:rsidP="00C11738">
            <w:pPr>
              <w:pStyle w:val="TableContent"/>
            </w:pPr>
            <w:r>
              <w:t>FK (</w:t>
            </w:r>
            <w:hyperlink w:anchor="VFCMkgqGAqACBgOS" w:history="1">
              <w:r>
                <w:t>TA_BANCO_AGENCIAS.ID_BANCO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59DB3" w14:textId="2B0E0978" w:rsidR="007F52BA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FA049" w14:textId="77777777" w:rsidR="007F52BA" w:rsidRDefault="007F52BA" w:rsidP="00C11738">
            <w:pPr>
              <w:pStyle w:val="TableContent"/>
            </w:pPr>
            <w:r>
              <w:t>Código do Banco Arrecadador</w:t>
            </w:r>
          </w:p>
        </w:tc>
      </w:tr>
      <w:tr w:rsidR="007F52BA" w14:paraId="1702A0E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A1DD0" w14:textId="77777777" w:rsidR="007F52BA" w:rsidRDefault="007F52BA" w:rsidP="00C11738">
            <w:pPr>
              <w:pStyle w:val="TableContent"/>
            </w:pPr>
            <w: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6BE47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EA49A" w14:textId="77777777" w:rsidR="007F52BA" w:rsidRPr="00ED0EE1" w:rsidRDefault="007F52BA" w:rsidP="00C11738">
            <w:pPr>
              <w:pStyle w:val="TableContent"/>
              <w:rPr>
                <w:lang w:val="es-419"/>
              </w:rPr>
            </w:pPr>
            <w:r w:rsidRPr="00ED0EE1">
              <w:rPr>
                <w:lang w:val="es-419"/>
              </w:rPr>
              <w:t>FK (</w:t>
            </w:r>
            <w:hyperlink w:anchor="VFCMkgqGAqACBgOS" w:history="1">
              <w:r w:rsidRPr="00ED0EE1">
                <w:rPr>
                  <w:lang w:val="es-419"/>
                </w:rPr>
                <w:t>TA_BANCO_AGENCIAS.ID_AGENCIA</w:t>
              </w:r>
            </w:hyperlink>
            <w:r w:rsidRPr="00ED0EE1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D76B3" w14:textId="667CD554" w:rsidR="007F52BA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F60D6" w14:textId="77777777" w:rsidR="007F52BA" w:rsidRDefault="007F52BA" w:rsidP="00C11738">
            <w:pPr>
              <w:pStyle w:val="TableContent"/>
            </w:pPr>
            <w:r>
              <w:t>Código da Agência Arrecadadora</w:t>
            </w:r>
          </w:p>
        </w:tc>
      </w:tr>
      <w:tr w:rsidR="00631089" w14:paraId="06C3BE0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9C1EB" w14:textId="0492CCE9" w:rsidR="00631089" w:rsidRDefault="00631089" w:rsidP="00C11738">
            <w:pPr>
              <w:pStyle w:val="TableContent"/>
            </w:pPr>
            <w:r>
              <w:t>VERSÃO_ARQUIVO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12178" w14:textId="3848229A" w:rsidR="00631089" w:rsidRDefault="00631089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DF547" w14:textId="77777777" w:rsidR="00631089" w:rsidRDefault="00631089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761DD" w14:textId="5E10DD0B" w:rsidR="00631089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1030" w14:textId="4D51CF24" w:rsidR="00631089" w:rsidRDefault="00631089" w:rsidP="00631089">
            <w:pPr>
              <w:pStyle w:val="NormalWeb"/>
            </w:pPr>
            <w:r>
              <w:t xml:space="preserve">Versão do Arquivo que está sendo Processado novamente. Ex: 01, 02 etc   </w:t>
            </w:r>
          </w:p>
        </w:tc>
      </w:tr>
      <w:tr w:rsidR="00631089" w14:paraId="7F17C1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046" w14:textId="4D551BE2" w:rsidR="00631089" w:rsidRDefault="00631089" w:rsidP="00C11738">
            <w:pPr>
              <w:pStyle w:val="TableContent"/>
            </w:pPr>
            <w:r>
              <w:t>TIPO_CONVENIO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4C745" w14:textId="0B3776DF" w:rsidR="00631089" w:rsidRDefault="00631089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D73BD" w14:textId="77777777" w:rsidR="00631089" w:rsidRDefault="00631089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F30C" w14:textId="69D80673" w:rsidR="00631089" w:rsidRDefault="00631089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BD118" w14:textId="77777777" w:rsidR="00631089" w:rsidRPr="00ED0EE1" w:rsidRDefault="00631089" w:rsidP="00631089">
            <w:pPr>
              <w:pStyle w:val="NormalWeb"/>
              <w:rPr>
                <w:lang w:val="es-419"/>
              </w:rPr>
            </w:pPr>
            <w:r w:rsidRPr="00ED0EE1">
              <w:rPr>
                <w:lang w:val="es-419"/>
              </w:rPr>
              <w:t xml:space="preserve">TIPOS DE CONVÊNIOS </w:t>
            </w:r>
          </w:p>
          <w:p w14:paraId="4AA1803A" w14:textId="77777777" w:rsidR="00631089" w:rsidRPr="00ED0EE1" w:rsidRDefault="00631089" w:rsidP="00631089">
            <w:pPr>
              <w:pStyle w:val="NormalWeb"/>
              <w:rPr>
                <w:lang w:val="es-419"/>
              </w:rPr>
            </w:pPr>
            <w:r w:rsidRPr="00ED0EE1">
              <w:rPr>
                <w:lang w:val="es-419"/>
              </w:rPr>
              <w:t xml:space="preserve">027 - ICMS,   </w:t>
            </w:r>
          </w:p>
          <w:p w14:paraId="30C10A50" w14:textId="77777777" w:rsidR="00631089" w:rsidRPr="00ED0EE1" w:rsidRDefault="00631089" w:rsidP="00631089">
            <w:pPr>
              <w:pStyle w:val="NormalWeb"/>
              <w:rPr>
                <w:lang w:val="es-419"/>
              </w:rPr>
            </w:pPr>
            <w:r w:rsidRPr="00ED0EE1">
              <w:rPr>
                <w:lang w:val="es-419"/>
              </w:rPr>
              <w:t xml:space="preserve">173 - IPVA , </w:t>
            </w:r>
          </w:p>
          <w:p w14:paraId="78B55F59" w14:textId="77777777" w:rsidR="00631089" w:rsidRDefault="00631089" w:rsidP="00631089">
            <w:pPr>
              <w:pStyle w:val="NormalWeb"/>
            </w:pPr>
            <w:r>
              <w:t xml:space="preserve">174 - OUTRAS RECEITAS TRIBUTÁRIAS, </w:t>
            </w:r>
          </w:p>
          <w:p w14:paraId="6117D3B0" w14:textId="77777777" w:rsidR="00631089" w:rsidRDefault="00631089" w:rsidP="00631089">
            <w:pPr>
              <w:pStyle w:val="NormalWeb"/>
            </w:pPr>
            <w:r>
              <w:t xml:space="preserve">175 - OUTRAS RECEITAS NÃO TRIBUTÁRIAS, </w:t>
            </w:r>
          </w:p>
          <w:p w14:paraId="6A20F89A" w14:textId="77777777" w:rsidR="00631089" w:rsidRDefault="00631089" w:rsidP="00631089">
            <w:pPr>
              <w:pStyle w:val="NormalWeb"/>
            </w:pPr>
            <w:r>
              <w:t xml:space="preserve">316 - GNRE,   </w:t>
            </w:r>
          </w:p>
          <w:p w14:paraId="0DEE1AD8" w14:textId="77777777" w:rsidR="00631089" w:rsidRDefault="00631089" w:rsidP="00631089">
            <w:pPr>
              <w:pStyle w:val="NormalWeb"/>
            </w:pPr>
            <w:r>
              <w:t xml:space="preserve">607 - SIMPLES NACIONAL </w:t>
            </w:r>
          </w:p>
          <w:p w14:paraId="4CA207F3" w14:textId="77777777" w:rsidR="00631089" w:rsidRDefault="00631089" w:rsidP="00C11738">
            <w:pPr>
              <w:pStyle w:val="TableContent"/>
            </w:pPr>
          </w:p>
        </w:tc>
      </w:tr>
    </w:tbl>
    <w:p w14:paraId="62315C33" w14:textId="28C88A22" w:rsidR="002C3F22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2" w:name="_Toc448754792"/>
      <w:r>
        <w:lastRenderedPageBreak/>
        <w:t xml:space="preserve">Tabela </w:t>
      </w:r>
      <w:r w:rsidR="00811FA8">
        <w:t>TA_</w:t>
      </w:r>
      <w:r>
        <w:t>CONVENIOS_TARIFAS</w:t>
      </w:r>
      <w:bookmarkEnd w:id="32"/>
    </w:p>
    <w:p w14:paraId="1AAAF0F6" w14:textId="77777777" w:rsidR="002C3F22" w:rsidRDefault="002C3F22" w:rsidP="002C3F22"/>
    <w:p w14:paraId="2AEADE71" w14:textId="558FDC80" w:rsidR="002C3F22" w:rsidRPr="00596373" w:rsidRDefault="00811FA8" w:rsidP="002C3F22">
      <w:pPr>
        <w:pStyle w:val="GERERequisito"/>
      </w:pPr>
      <w:bookmarkStart w:id="33" w:name="_Toc448754793"/>
      <w:r>
        <w:t>[TA</w:t>
      </w:r>
      <w:r w:rsidR="002C3F22">
        <w:t>00</w:t>
      </w:r>
      <w:r w:rsidR="00C97267">
        <w:t>7</w:t>
      </w:r>
      <w:r w:rsidR="002C3F22">
        <w:t xml:space="preserve">] </w:t>
      </w:r>
      <w:r>
        <w:t>TA_</w:t>
      </w:r>
      <w:r w:rsidR="002C3F22">
        <w:t>CONVENIOS_TARIFAS</w:t>
      </w:r>
      <w:bookmarkEnd w:id="3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4B41E0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CC47E4" w14:textId="1016F6CB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EEE17F" w14:textId="25FCFD5F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4DC603" w14:textId="545C30D6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B24B1D" w14:textId="65D683F9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9F87232" w14:textId="629950C8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1860CB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FFE1F" w14:textId="77777777" w:rsidR="007F52BA" w:rsidRDefault="007F52BA" w:rsidP="00C11738">
            <w:pPr>
              <w:pStyle w:val="TableContent"/>
            </w:pPr>
            <w:r>
              <w:t>ID_TARIFA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4C493" w14:textId="77777777" w:rsidR="007F52BA" w:rsidRDefault="007F52BA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62906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09B0E" w14:textId="4CF0997D" w:rsidR="007F52BA" w:rsidRDefault="00503335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933B1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Código do Sequencial da Tarifa.</w:t>
            </w:r>
          </w:p>
        </w:tc>
      </w:tr>
      <w:tr w:rsidR="007F52BA" w14:paraId="2FB861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5B1BB" w14:textId="77777777" w:rsidR="007F52BA" w:rsidRDefault="007F52BA" w:rsidP="00C11738">
            <w:pPr>
              <w:pStyle w:val="TableContent"/>
            </w:pPr>
            <w: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26B4" w14:textId="77777777" w:rsidR="007F52BA" w:rsidRDefault="007F52BA" w:rsidP="00C11738">
            <w:pPr>
              <w:pStyle w:val="TableContent"/>
            </w:pPr>
            <w: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9A413" w14:textId="77777777" w:rsidR="007F52BA" w:rsidRDefault="007F52BA" w:rsidP="00C11738">
            <w:pPr>
              <w:pStyle w:val="TableContent"/>
            </w:pPr>
            <w:r>
              <w:t>FK (</w:t>
            </w:r>
            <w:hyperlink w:anchor="njCMkgqGAqACBgO0" w:history="1">
              <w:r>
                <w:t>TA_CONVENIOS_ARREC.ID_CONVENIO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86131" w14:textId="5A02E2F5" w:rsidR="007F52BA" w:rsidRDefault="00503335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56B0A" w14:textId="77777777" w:rsidR="007F52BA" w:rsidRDefault="007F52BA" w:rsidP="00C11738">
            <w:pPr>
              <w:pStyle w:val="TableContent"/>
            </w:pPr>
            <w:r>
              <w:t>Código do Convênio Bancário</w:t>
            </w:r>
          </w:p>
        </w:tc>
      </w:tr>
      <w:tr w:rsidR="007F52BA" w14:paraId="0ECA475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FA509" w14:textId="63ACF3C1" w:rsidR="007F52BA" w:rsidRDefault="00D674EC" w:rsidP="00C11738">
            <w:pPr>
              <w:pStyle w:val="TableContent"/>
            </w:pPr>
            <w:r>
              <w:t>FORMA_PAGAMENTO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B3ACF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C10A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7E7CF" w14:textId="473DDD81" w:rsidR="007F52BA" w:rsidRDefault="00503335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9D75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Tipo de Formas de Recebimento de Cobranças de Tarifas </w:t>
            </w:r>
          </w:p>
          <w:p w14:paraId="41F96041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1-Guiche de Caixa </w:t>
            </w:r>
          </w:p>
          <w:p w14:paraId="16EE73C9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2- Arrecadação Eletrônica </w:t>
            </w:r>
          </w:p>
          <w:p w14:paraId="54DC9526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3-Internet </w:t>
            </w:r>
          </w:p>
          <w:p w14:paraId="2D52B650" w14:textId="77777777" w:rsidR="007F52BA" w:rsidRDefault="007F52BA" w:rsidP="00C11738">
            <w:pPr>
              <w:pStyle w:val="TableContent"/>
            </w:pPr>
            <w:r>
              <w:t xml:space="preserve">4--Outros Meios </w:t>
            </w:r>
          </w:p>
          <w:p w14:paraId="5928D6EE" w14:textId="77777777" w:rsidR="007F52BA" w:rsidRDefault="007F52BA" w:rsidP="00C11738">
            <w:pPr>
              <w:pStyle w:val="TableContent"/>
            </w:pPr>
            <w:r>
              <w:t>5-Correspondente Bancário</w:t>
            </w:r>
          </w:p>
        </w:tc>
      </w:tr>
      <w:tr w:rsidR="007F52BA" w14:paraId="17186A6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1EECFC" w14:textId="77777777" w:rsidR="007F52BA" w:rsidRDefault="007F52BA" w:rsidP="00C11738">
            <w:pPr>
              <w:pStyle w:val="TableContent"/>
            </w:pPr>
            <w: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62B02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CACB1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9D3C8" w14:textId="571FC4D4" w:rsidR="007F52BA" w:rsidRDefault="00503335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A122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Data de Inicio da Cobrança</w:t>
            </w:r>
          </w:p>
        </w:tc>
      </w:tr>
      <w:tr w:rsidR="007F52BA" w14:paraId="52D58A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4C0" w14:textId="77777777" w:rsidR="007F52BA" w:rsidRDefault="007F52BA" w:rsidP="00C11738">
            <w:pPr>
              <w:pStyle w:val="TableContent"/>
            </w:pPr>
            <w:r>
              <w:t>DATA_FIM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F8E58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4A294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DF516" w14:textId="61EA1DE5" w:rsidR="007F52BA" w:rsidRDefault="00503335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76F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Data Fim da Cobrança da Tarifa</w:t>
            </w:r>
          </w:p>
        </w:tc>
      </w:tr>
      <w:tr w:rsidR="007F52BA" w14:paraId="24CC7F4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9A3C" w14:textId="77777777" w:rsidR="007F52BA" w:rsidRDefault="007F52BA" w:rsidP="00C11738">
            <w:pPr>
              <w:pStyle w:val="TableContent"/>
            </w:pPr>
            <w:r>
              <w:t>VALOR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5E763" w14:textId="77777777" w:rsidR="007F52BA" w:rsidRDefault="007F52BA" w:rsidP="00C11738">
            <w:pPr>
              <w:pStyle w:val="TableContent"/>
            </w:pPr>
            <w: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A708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C6B73" w14:textId="3CF1D458" w:rsidR="007F52BA" w:rsidRDefault="00503335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12E448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Valor da Tarifa a ser Comprada</w:t>
            </w:r>
          </w:p>
        </w:tc>
      </w:tr>
    </w:tbl>
    <w:p w14:paraId="5AE26E84" w14:textId="77777777" w:rsidR="007F52BA" w:rsidRDefault="007F52BA" w:rsidP="007F52BA">
      <w:pPr>
        <w:spacing w:before="60" w:after="60"/>
        <w:ind w:left="0"/>
      </w:pPr>
    </w:p>
    <w:p w14:paraId="3BB6A02F" w14:textId="77777777" w:rsidR="007F52BA" w:rsidRDefault="007F52BA" w:rsidP="007F52BA">
      <w:pPr>
        <w:spacing w:before="60" w:after="60"/>
        <w:ind w:left="0"/>
      </w:pPr>
    </w:p>
    <w:p w14:paraId="0FEFAD29" w14:textId="402C89AE" w:rsidR="002C3F22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4" w:name="_Toc448754794"/>
      <w:r>
        <w:t xml:space="preserve">Tabela </w:t>
      </w:r>
      <w:r w:rsidR="00811FA8">
        <w:t>TA_</w:t>
      </w:r>
      <w:r>
        <w:t>DELEGACIA_AGENCIAS</w:t>
      </w:r>
      <w:bookmarkEnd w:id="34"/>
    </w:p>
    <w:p w14:paraId="78D2B929" w14:textId="77777777" w:rsidR="002C3F22" w:rsidRDefault="002C3F22" w:rsidP="002C3F22"/>
    <w:p w14:paraId="47164DBC" w14:textId="3DE14959" w:rsidR="002C3F22" w:rsidRPr="00596373" w:rsidRDefault="00811FA8" w:rsidP="002C3F22">
      <w:pPr>
        <w:pStyle w:val="GERERequisito"/>
      </w:pPr>
      <w:bookmarkStart w:id="35" w:name="_Toc448754795"/>
      <w:r>
        <w:t>[TA</w:t>
      </w:r>
      <w:r w:rsidR="002C3F22">
        <w:t>00</w:t>
      </w:r>
      <w:r w:rsidR="00C97267">
        <w:t>8</w:t>
      </w:r>
      <w:r w:rsidR="002C3F22">
        <w:t xml:space="preserve">] </w:t>
      </w:r>
      <w:r>
        <w:t>TA_</w:t>
      </w:r>
      <w:r w:rsidR="002C3F22">
        <w:t>DELEGACIA_AGENCIAS</w:t>
      </w:r>
      <w:bookmarkEnd w:id="3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762DA47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FE424D" w14:textId="0029EEF2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842453C" w14:textId="52E97C2C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66F0A8" w14:textId="4159129A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52B190C" w14:textId="054E919F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6CCE27" w14:textId="2329A731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543219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BD554" w14:textId="77777777" w:rsidR="007F52BA" w:rsidRDefault="007F52BA" w:rsidP="00C11738">
            <w:pPr>
              <w:pStyle w:val="TableContent"/>
            </w:pPr>
            <w: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DED7" w14:textId="77777777" w:rsidR="007F52BA" w:rsidRDefault="007F52BA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CA74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B90CA" w14:textId="14D441C3" w:rsidR="007F52BA" w:rsidRDefault="00044E9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8E9E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 xml:space="preserve">Código das Unidade </w:t>
            </w:r>
            <w:r w:rsidRPr="00ED0EE1">
              <w:rPr>
                <w:lang w:val="pt-BR"/>
              </w:rPr>
              <w:lastRenderedPageBreak/>
              <w:t>Regionais e ou Postos Fiscais que estão relacionadas com as Delegacias Fazendárias</w:t>
            </w:r>
          </w:p>
        </w:tc>
      </w:tr>
      <w:tr w:rsidR="007F52BA" w14:paraId="72C9EAD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D45D1" w14:textId="77777777" w:rsidR="007F52BA" w:rsidRDefault="007F52BA" w:rsidP="00C11738">
            <w:pPr>
              <w:pStyle w:val="TableContent"/>
            </w:pPr>
            <w: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C34AD" w14:textId="77777777" w:rsidR="007F52BA" w:rsidRDefault="007F52BA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D8AD7" w14:textId="77777777" w:rsidR="007F52BA" w:rsidRPr="00ED0EE1" w:rsidRDefault="007F52BA" w:rsidP="00C11738">
            <w:pPr>
              <w:pStyle w:val="TableContent"/>
              <w:rPr>
                <w:lang w:val="es-419"/>
              </w:rPr>
            </w:pPr>
            <w:r w:rsidRPr="00ED0EE1">
              <w:rPr>
                <w:lang w:val="es-419"/>
              </w:rPr>
              <w:t>PK/FK (</w:t>
            </w:r>
            <w:hyperlink w:anchor="05CMkgqGAqACBgOH" w:history="1">
              <w:r w:rsidRPr="00ED0EE1">
                <w:rPr>
                  <w:lang w:val="es-419"/>
                </w:rPr>
                <w:t>TA_DELEGACIAS.ID_DELEGACIA</w:t>
              </w:r>
            </w:hyperlink>
            <w:r w:rsidRPr="00ED0EE1">
              <w:rPr>
                <w:lang w:val="es-419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44A93" w14:textId="42A61B94" w:rsidR="007F52BA" w:rsidRDefault="00044E9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DB588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Número da Delegacia ou Unidade Fazendária</w:t>
            </w:r>
          </w:p>
        </w:tc>
      </w:tr>
      <w:tr w:rsidR="007F52BA" w14:paraId="41AE654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3EC90" w14:textId="77777777" w:rsidR="007F52BA" w:rsidRDefault="007F52BA" w:rsidP="00C11738">
            <w:pPr>
              <w:pStyle w:val="TableContent"/>
            </w:pPr>
            <w: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726DC" w14:textId="77777777" w:rsidR="007F52BA" w:rsidRDefault="007F52BA" w:rsidP="00C11738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A718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23D4F" w14:textId="432B2209" w:rsidR="007F52BA" w:rsidRDefault="00044E9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6BD70" w14:textId="77777777" w:rsidR="007F52BA" w:rsidRPr="00ED0EE1" w:rsidRDefault="007F52BA" w:rsidP="00C11738">
            <w:pPr>
              <w:pStyle w:val="TableContent"/>
              <w:rPr>
                <w:lang w:val="pt-BR"/>
              </w:rPr>
            </w:pPr>
            <w:r w:rsidRPr="00ED0EE1">
              <w:rPr>
                <w:lang w:val="pt-BR"/>
              </w:rPr>
              <w:t>Nome das Unidades Regionais ou Postos Fiscais</w:t>
            </w:r>
          </w:p>
        </w:tc>
      </w:tr>
    </w:tbl>
    <w:p w14:paraId="5B0FC244" w14:textId="77777777" w:rsidR="002C3F22" w:rsidRDefault="002C3F22" w:rsidP="007F52BA">
      <w:pPr>
        <w:spacing w:before="60" w:after="60"/>
        <w:ind w:left="0"/>
      </w:pPr>
    </w:p>
    <w:p w14:paraId="069C8200" w14:textId="06C7B2ED" w:rsidR="002C3F22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6" w:name="_Toc448754796"/>
      <w:r>
        <w:t xml:space="preserve">Tabela </w:t>
      </w:r>
      <w:r w:rsidR="00811FA8">
        <w:t>TA_</w:t>
      </w:r>
      <w:r>
        <w:t>DELEGACIA_ENDERECO</w:t>
      </w:r>
      <w:bookmarkEnd w:id="36"/>
    </w:p>
    <w:p w14:paraId="3D33DE91" w14:textId="77777777" w:rsidR="002C3F22" w:rsidRDefault="002C3F22" w:rsidP="002C3F22"/>
    <w:p w14:paraId="09EE2CBB" w14:textId="7DF0BF60" w:rsidR="002C3F22" w:rsidRPr="00596373" w:rsidRDefault="00811FA8" w:rsidP="002C3F22">
      <w:pPr>
        <w:pStyle w:val="GERERequisito"/>
      </w:pPr>
      <w:bookmarkStart w:id="37" w:name="_Toc448754797"/>
      <w:r>
        <w:t>[TA</w:t>
      </w:r>
      <w:r w:rsidR="002C3F22">
        <w:t>00</w:t>
      </w:r>
      <w:r w:rsidR="00C97267">
        <w:t>9</w:t>
      </w:r>
      <w:r w:rsidR="002C3F22">
        <w:t xml:space="preserve">] </w:t>
      </w:r>
      <w:r>
        <w:t>TA_</w:t>
      </w:r>
      <w:r w:rsidR="002C3F22">
        <w:t>DELEGACIA_ENDERECO</w:t>
      </w:r>
      <w:bookmarkEnd w:id="3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082A31D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57B211" w14:textId="66CFD6E8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C56FD82" w14:textId="5505B51D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0483B12" w14:textId="4C90A0D4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0EE905" w14:textId="3FBFC736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D0E4998" w14:textId="6555F608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6C61C7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2AD1" w14:textId="77777777" w:rsidR="007F52BA" w:rsidRDefault="007F52BA" w:rsidP="00C11738">
            <w:pPr>
              <w:pStyle w:val="TableContent"/>
            </w:pPr>
            <w: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5727D" w14:textId="77777777" w:rsidR="007F52BA" w:rsidRDefault="007F52BA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5E1BB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05CMkgqGAqACBgOH" w:history="1">
              <w:r>
                <w:t>TA_DELEGACIAS.ID_DELEGACIA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17EE1" w14:textId="3916C613" w:rsidR="007F52BA" w:rsidRDefault="00447118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3D33" w14:textId="77777777" w:rsidR="007F52BA" w:rsidRDefault="007F52BA" w:rsidP="00C11738">
            <w:pPr>
              <w:pStyle w:val="TableContent"/>
            </w:pPr>
            <w:r>
              <w:t>Número da Delegacia ou Unidade Fazendária</w:t>
            </w:r>
          </w:p>
        </w:tc>
      </w:tr>
      <w:tr w:rsidR="007F52BA" w14:paraId="3E66EA7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111A3" w14:textId="77777777" w:rsidR="007F52BA" w:rsidRDefault="007F52BA" w:rsidP="00C11738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EA25D" w14:textId="77777777" w:rsidR="007F52BA" w:rsidRDefault="007F52BA" w:rsidP="00C1173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77EE8" w14:textId="77777777" w:rsidR="007F52BA" w:rsidRDefault="007F52BA" w:rsidP="00C11738">
            <w:pPr>
              <w:pStyle w:val="TableContent"/>
            </w:pPr>
            <w:r>
              <w:t>FK (</w:t>
            </w:r>
            <w:hyperlink w:anchor="SNCMkgqGAqACBgOi" w:history="1">
              <w:r>
                <w:t>TA_MUNICIPIOS.ID_MUNICIPIO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C822A" w14:textId="1F502D92" w:rsidR="007F52BA" w:rsidRDefault="00447118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7712" w14:textId="77777777" w:rsidR="007F52BA" w:rsidRDefault="007F52BA" w:rsidP="00C11738">
            <w:pPr>
              <w:pStyle w:val="TableContent"/>
            </w:pPr>
            <w:r>
              <w:t>Código do Municipio que pertence</w:t>
            </w:r>
          </w:p>
        </w:tc>
      </w:tr>
      <w:tr w:rsidR="007F52BA" w14:paraId="5FDC45C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CE977" w14:textId="77777777" w:rsidR="007F52BA" w:rsidRDefault="007F52BA" w:rsidP="00C11738">
            <w:pPr>
              <w:pStyle w:val="TableContent"/>
            </w:pPr>
            <w: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529BB" w14:textId="77777777" w:rsidR="007F52BA" w:rsidRDefault="007F52BA" w:rsidP="00C11738">
            <w:pPr>
              <w:pStyle w:val="TableContent"/>
            </w:pPr>
            <w: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EF14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B24DB" w14:textId="56175A78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1CD43" w14:textId="77777777" w:rsidR="007F52BA" w:rsidRDefault="007F52BA" w:rsidP="00C11738">
            <w:pPr>
              <w:pStyle w:val="TableContent"/>
            </w:pPr>
            <w:r>
              <w:t>Unidade Federada</w:t>
            </w:r>
          </w:p>
        </w:tc>
      </w:tr>
      <w:tr w:rsidR="007F52BA" w14:paraId="23A9518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EA7BC" w14:textId="77777777" w:rsidR="007F52BA" w:rsidRDefault="007F52BA" w:rsidP="00C11738">
            <w:pPr>
              <w:pStyle w:val="TableContent"/>
            </w:pPr>
            <w:r>
              <w:t>LOGRADOURO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59E1A" w14:textId="77777777" w:rsidR="007F52BA" w:rsidRDefault="007F52BA" w:rsidP="00C11738">
            <w:pPr>
              <w:pStyle w:val="TableContent"/>
            </w:pPr>
            <w:r>
              <w:t>varchar2(15)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F3E3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36821" w14:textId="0823378E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E75C8" w14:textId="77777777" w:rsidR="007F52BA" w:rsidRDefault="007F52BA" w:rsidP="00C11738">
            <w:pPr>
              <w:pStyle w:val="TableContent"/>
            </w:pPr>
            <w:r>
              <w:t>Tipo de Logradouro : RUA, AVENIDA, ALAMEDA</w:t>
            </w:r>
          </w:p>
        </w:tc>
      </w:tr>
      <w:tr w:rsidR="007F52BA" w14:paraId="2C9FAF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A442C" w14:textId="77777777" w:rsidR="007F52BA" w:rsidRDefault="007F52BA" w:rsidP="00C11738">
            <w:pPr>
              <w:pStyle w:val="TableContent"/>
            </w:pPr>
            <w:r>
              <w:t>ENDERECO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61D6E" w14:textId="77777777" w:rsidR="007F52BA" w:rsidRDefault="007F52BA" w:rsidP="00C11738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3EFC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3B2F0" w14:textId="6F35269C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79C0" w14:textId="77777777" w:rsidR="007F52BA" w:rsidRDefault="007F52BA" w:rsidP="00C11738">
            <w:pPr>
              <w:pStyle w:val="TableContent"/>
            </w:pPr>
            <w:r>
              <w:t>Endereço da Delegacia</w:t>
            </w:r>
          </w:p>
        </w:tc>
      </w:tr>
      <w:tr w:rsidR="007F52BA" w14:paraId="559AF24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9483C" w14:textId="77777777" w:rsidR="007F52BA" w:rsidRDefault="007F52BA" w:rsidP="00C11738">
            <w:pPr>
              <w:pStyle w:val="TableContent"/>
            </w:pPr>
            <w:r>
              <w:t>BAIRRO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C74A" w14:textId="77777777" w:rsidR="007F52BA" w:rsidRDefault="007F52BA" w:rsidP="00C11738">
            <w:pPr>
              <w:pStyle w:val="TableContent"/>
            </w:pPr>
            <w: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E432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8D14" w14:textId="4354913B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AF94D" w14:textId="77777777" w:rsidR="007F52BA" w:rsidRDefault="007F52BA" w:rsidP="00C11738">
            <w:pPr>
              <w:pStyle w:val="TableContent"/>
            </w:pPr>
            <w:r>
              <w:t>Bairro da Delegacia</w:t>
            </w:r>
          </w:p>
        </w:tc>
      </w:tr>
      <w:tr w:rsidR="007F52BA" w14:paraId="7C20AB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DC957" w14:textId="77777777" w:rsidR="007F52BA" w:rsidRDefault="007F52BA" w:rsidP="00C11738">
            <w:pPr>
              <w:pStyle w:val="TableContent"/>
            </w:pPr>
            <w:r>
              <w:t>TELEFONE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31DAE2" w14:textId="77777777" w:rsidR="007F52BA" w:rsidRDefault="007F52BA" w:rsidP="00C11738">
            <w:pPr>
              <w:pStyle w:val="TableContent"/>
            </w:pPr>
            <w: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6E67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55A2C" w14:textId="2621900F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12121" w14:textId="77777777" w:rsidR="007F52BA" w:rsidRDefault="007F52BA" w:rsidP="00C11738">
            <w:pPr>
              <w:pStyle w:val="TableContent"/>
            </w:pPr>
            <w:r>
              <w:t>Número do Telefone com DDD</w:t>
            </w:r>
          </w:p>
        </w:tc>
      </w:tr>
      <w:tr w:rsidR="007F52BA" w14:paraId="20C2C0D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2907B" w14:textId="77777777" w:rsidR="007F52BA" w:rsidRDefault="007F52BA" w:rsidP="00C11738">
            <w:pPr>
              <w:pStyle w:val="TableContent"/>
            </w:pPr>
            <w:r>
              <w:t>FAX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F80" w14:textId="77777777" w:rsidR="007F52BA" w:rsidRDefault="007F52BA" w:rsidP="00C11738">
            <w:pPr>
              <w:pStyle w:val="TableContent"/>
            </w:pPr>
            <w:r>
              <w:t>number(12)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1098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8149B" w14:textId="53CBFAE0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427E" w14:textId="77777777" w:rsidR="007F52BA" w:rsidRDefault="007F52BA" w:rsidP="00C11738">
            <w:pPr>
              <w:pStyle w:val="TableContent"/>
            </w:pPr>
            <w:r>
              <w:t>Número do Fax com DDD</w:t>
            </w:r>
          </w:p>
        </w:tc>
      </w:tr>
      <w:tr w:rsidR="007F52BA" w14:paraId="7B79F43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D5D4F" w14:textId="77777777" w:rsidR="007F52BA" w:rsidRDefault="007F52BA" w:rsidP="00C11738">
            <w:pPr>
              <w:pStyle w:val="TableContent"/>
            </w:pPr>
            <w:r>
              <w:t>EMAIL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1920B" w14:textId="77777777" w:rsidR="007F52BA" w:rsidRDefault="007F52BA" w:rsidP="00C11738">
            <w:pPr>
              <w:pStyle w:val="TableContent"/>
            </w:pPr>
            <w: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C6A84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F1E79" w14:textId="2BA32B5A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0E910" w14:textId="47DDB508" w:rsidR="007F52BA" w:rsidRDefault="007F52BA" w:rsidP="00C11738">
            <w:pPr>
              <w:pStyle w:val="TableContent"/>
            </w:pPr>
            <w:r>
              <w:t>Email</w:t>
            </w:r>
            <w:r w:rsidR="000F116D">
              <w:t>N</w:t>
            </w:r>
            <w:r>
              <w:t>Princip</w:t>
            </w:r>
            <w:r>
              <w:lastRenderedPageBreak/>
              <w:t>al da Delegacia Fazendaria</w:t>
            </w:r>
          </w:p>
        </w:tc>
      </w:tr>
    </w:tbl>
    <w:p w14:paraId="7BEC02B9" w14:textId="77777777" w:rsidR="002C3F22" w:rsidRDefault="002C3F22" w:rsidP="007F52BA">
      <w:pPr>
        <w:spacing w:before="60" w:after="60"/>
        <w:ind w:left="0"/>
      </w:pPr>
    </w:p>
    <w:p w14:paraId="28316CAB" w14:textId="77777777" w:rsidR="002C3F22" w:rsidRDefault="002C3F22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38" w:name="_Toc448754798"/>
      <w:r>
        <w:t xml:space="preserve">Tabela </w:t>
      </w:r>
      <w:r w:rsidR="00C27A2C">
        <w:t>DELEGACIA_RECEITAS</w:t>
      </w:r>
      <w:bookmarkEnd w:id="38"/>
    </w:p>
    <w:p w14:paraId="0B22AC13" w14:textId="77777777" w:rsidR="002C3F22" w:rsidRDefault="002C3F22" w:rsidP="002C3F22"/>
    <w:p w14:paraId="4C30011C" w14:textId="77777777" w:rsidR="002C3F22" w:rsidRPr="00596373" w:rsidRDefault="002C3F22" w:rsidP="002C3F22">
      <w:pPr>
        <w:pStyle w:val="GERERequisito"/>
      </w:pPr>
      <w:bookmarkStart w:id="39" w:name="_Toc448754799"/>
      <w:r>
        <w:t>[TAB0</w:t>
      </w:r>
      <w:r w:rsidR="00C97267">
        <w:t>10</w:t>
      </w:r>
      <w:r>
        <w:t xml:space="preserve">] </w:t>
      </w:r>
      <w:r w:rsidR="00C27A2C">
        <w:t>DELEGACIA_RECEITAS</w:t>
      </w:r>
      <w:bookmarkEnd w:id="3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1AD21A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879070" w14:textId="644EDCC8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BCFBBE" w14:textId="005E4180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1286CF" w14:textId="5D50EB8F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1CA846B" w14:textId="273B05FE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146F92E" w14:textId="1BB1134E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26B4005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55A" w14:textId="77777777" w:rsidR="007F52BA" w:rsidRDefault="007F52BA" w:rsidP="00C11738">
            <w:pPr>
              <w:pStyle w:val="TableContent"/>
            </w:pPr>
            <w: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2FD3" w14:textId="77777777" w:rsidR="007F52BA" w:rsidRDefault="007F52BA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55D5F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05CMkgqGAqACBgOH" w:history="1">
              <w:r>
                <w:t>TA_DELEGACIAS.ID_DELEGACIA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BF20B" w14:textId="2BAE564E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8124" w14:textId="77777777" w:rsidR="007F52BA" w:rsidRDefault="007F52BA" w:rsidP="00C11738">
            <w:pPr>
              <w:pStyle w:val="TableContent"/>
            </w:pPr>
            <w:r>
              <w:t>Número da Delegacia ou Unidade Fazendária</w:t>
            </w:r>
          </w:p>
        </w:tc>
      </w:tr>
      <w:tr w:rsidR="007F52BA" w14:paraId="215B79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E07A2" w14:textId="77777777" w:rsidR="007F52BA" w:rsidRDefault="007F52BA" w:rsidP="00C1173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7BFA0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F1493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fFCMkgqGAqACBgOV" w:history="1">
              <w:r>
                <w:t>TA_RECEITA.ID_RECEITA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50EC4" w14:textId="404415C4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33FF" w14:textId="77777777" w:rsidR="007F52BA" w:rsidRDefault="007F52BA" w:rsidP="00C11738">
            <w:pPr>
              <w:pStyle w:val="TableContent"/>
            </w:pPr>
            <w:r>
              <w:t>Número do Código da Receita</w:t>
            </w:r>
          </w:p>
        </w:tc>
      </w:tr>
    </w:tbl>
    <w:p w14:paraId="681695C1" w14:textId="77777777" w:rsidR="002C3F22" w:rsidRDefault="002C3F22" w:rsidP="007F52BA">
      <w:pPr>
        <w:spacing w:before="60" w:after="60"/>
        <w:ind w:left="0"/>
      </w:pPr>
    </w:p>
    <w:p w14:paraId="457BF0C5" w14:textId="4B5068EB" w:rsidR="002C3F22" w:rsidRDefault="007F52BA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bookmarkStart w:id="40" w:name="_Toc448754800"/>
      <w:r w:rsidR="002C3F22">
        <w:lastRenderedPageBreak/>
        <w:t xml:space="preserve">Tabela </w:t>
      </w:r>
      <w:r w:rsidR="00811FA8">
        <w:t>TA_</w:t>
      </w:r>
      <w:r w:rsidR="00C27A2C">
        <w:t>DELEGACIAS</w:t>
      </w:r>
      <w:bookmarkEnd w:id="40"/>
    </w:p>
    <w:p w14:paraId="3ED07F5F" w14:textId="77777777" w:rsidR="002C3F22" w:rsidRDefault="002C3F22" w:rsidP="002C3F22"/>
    <w:p w14:paraId="5FB33621" w14:textId="4DAAC436" w:rsidR="002C3F22" w:rsidRDefault="00811FA8" w:rsidP="00C27A2C">
      <w:pPr>
        <w:pStyle w:val="GERERequisito"/>
      </w:pPr>
      <w:bookmarkStart w:id="41" w:name="_Toc448754801"/>
      <w:r>
        <w:t>[TA</w:t>
      </w:r>
      <w:r w:rsidR="002C3F22">
        <w:t>0</w:t>
      </w:r>
      <w:r w:rsidR="00C97267">
        <w:t>11</w:t>
      </w:r>
      <w:r w:rsidR="002C3F22">
        <w:t xml:space="preserve">] </w:t>
      </w:r>
      <w:r>
        <w:t>TA_</w:t>
      </w:r>
      <w:r w:rsidR="00C27A2C">
        <w:t>DELEGACIAS</w:t>
      </w:r>
      <w:bookmarkEnd w:id="4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724AFFA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6B1F2F" w14:textId="74E8AC05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984CA0" w14:textId="0FC39327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C08E63" w14:textId="63BD6A3A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2333F8" w14:textId="22F5C002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8DA04A" w14:textId="37F3FD4C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5DA185D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DF85E" w14:textId="77777777" w:rsidR="007F52BA" w:rsidRDefault="007F52BA" w:rsidP="00C11738">
            <w:pPr>
              <w:pStyle w:val="TableContent"/>
            </w:pPr>
            <w:r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DF434" w14:textId="77777777" w:rsidR="007F52BA" w:rsidRDefault="007F52BA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E68BA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46862" w14:textId="20103DD8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55603" w14:textId="77777777" w:rsidR="007F52BA" w:rsidRDefault="007F52BA" w:rsidP="00C11738">
            <w:pPr>
              <w:pStyle w:val="TableContent"/>
            </w:pPr>
            <w:r>
              <w:t>Número da Delegacia ou Unidade Fazendária</w:t>
            </w:r>
          </w:p>
        </w:tc>
      </w:tr>
      <w:tr w:rsidR="007F52BA" w14:paraId="359DEF2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826EE" w14:textId="77777777" w:rsidR="007F52BA" w:rsidRDefault="007F52BA" w:rsidP="00C11738">
            <w:pPr>
              <w:pStyle w:val="TableContent"/>
            </w:pPr>
            <w: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A372E" w14:textId="77777777" w:rsidR="007F52BA" w:rsidRDefault="007F52BA" w:rsidP="00C11738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9476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347E8" w14:textId="5C29362F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A95B4" w14:textId="77777777" w:rsidR="007F52BA" w:rsidRDefault="007F52BA" w:rsidP="00C11738">
            <w:pPr>
              <w:pStyle w:val="TableContent"/>
            </w:pPr>
            <w:r>
              <w:t>Nome da Delegacia ou Unidade Fazendária</w:t>
            </w:r>
          </w:p>
        </w:tc>
      </w:tr>
      <w:tr w:rsidR="007F52BA" w14:paraId="73D6A75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BD5E7" w14:textId="77777777" w:rsidR="007F52BA" w:rsidRDefault="007F52BA" w:rsidP="00C1173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BDA3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CCAF6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33AC6" w14:textId="78361FC8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29E10" w14:textId="77777777" w:rsidR="007F52BA" w:rsidRDefault="007F52BA" w:rsidP="00C11738">
            <w:pPr>
              <w:pStyle w:val="TableContent"/>
            </w:pPr>
            <w:r>
              <w:t>1-ATIVO, 2- CANCELADO</w:t>
            </w:r>
          </w:p>
        </w:tc>
      </w:tr>
      <w:tr w:rsidR="007F52BA" w14:paraId="1BA4E0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FE65E" w14:textId="77777777" w:rsidR="007F52BA" w:rsidRDefault="007F52BA" w:rsidP="00C11738">
            <w:pPr>
              <w:pStyle w:val="TableContent"/>
            </w:pPr>
            <w: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56B8F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C046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1806A" w14:textId="507D1561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847BC" w14:textId="77777777" w:rsidR="007F52BA" w:rsidRDefault="007F52BA" w:rsidP="00C11738">
            <w:pPr>
              <w:pStyle w:val="TableContent"/>
            </w:pPr>
            <w:r>
              <w:t>Data em que foi incluida a Delegacia</w:t>
            </w:r>
          </w:p>
        </w:tc>
      </w:tr>
      <w:tr w:rsidR="007F52BA" w14:paraId="6D7B440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F8323" w14:textId="77777777" w:rsidR="007F52BA" w:rsidRDefault="007F52BA" w:rsidP="00C11738">
            <w:pPr>
              <w:pStyle w:val="TableContent"/>
            </w:pPr>
            <w:r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69028" w14:textId="77777777" w:rsidR="007F52BA" w:rsidRDefault="007F52BA" w:rsidP="00C1173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54272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2E92E" w14:textId="3A8523C6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85469" w14:textId="77777777" w:rsidR="007F52BA" w:rsidRDefault="007F52BA" w:rsidP="00C11738">
            <w:pPr>
              <w:pStyle w:val="TableContent"/>
            </w:pPr>
            <w:r>
              <w:t>Usuário que realizou a operação</w:t>
            </w:r>
          </w:p>
        </w:tc>
      </w:tr>
      <w:tr w:rsidR="007F52BA" w14:paraId="70FB3FD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D41AB" w14:textId="77777777" w:rsidR="007F52BA" w:rsidRDefault="007F52BA" w:rsidP="00C11738">
            <w:pPr>
              <w:pStyle w:val="TableContent"/>
            </w:pPr>
            <w: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FD0C79" w14:textId="77777777" w:rsidR="007F52BA" w:rsidRDefault="007F52BA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43F26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74954" w14:textId="23D9C1D1" w:rsidR="007F52BA" w:rsidRDefault="000F116D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50204" w14:textId="77777777" w:rsidR="007F52BA" w:rsidRDefault="007F52BA" w:rsidP="00C11738">
            <w:pPr>
              <w:pStyle w:val="TableContent"/>
            </w:pPr>
            <w:r>
              <w:t>1-Delegacia, 2- Agência Regional, 3-Posto Fiscal, 4- Orgãos Externos</w:t>
            </w:r>
          </w:p>
        </w:tc>
      </w:tr>
      <w:tr w:rsidR="007F52BA" w14:paraId="238BF55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E47EB" w14:textId="77777777" w:rsidR="007F52BA" w:rsidRDefault="007F52BA" w:rsidP="00C11738">
            <w:pPr>
              <w:pStyle w:val="TableContent"/>
            </w:pPr>
            <w:r>
              <w:t>DELEGACIA_HIERARQUICA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9F098" w14:textId="77777777" w:rsidR="007F52BA" w:rsidRDefault="007F52BA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FB23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3B368" w14:textId="6FF0C5AD" w:rsidR="007F52BA" w:rsidRDefault="000F116D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659B2" w14:textId="77777777" w:rsidR="007F52BA" w:rsidRDefault="007F52BA" w:rsidP="00C11738">
            <w:pPr>
              <w:pStyle w:val="TableContent"/>
            </w:pPr>
            <w:r>
              <w:t>Delegacia Hierarquica, caso estaja subordinada a uma outra Delegacia.</w:t>
            </w:r>
          </w:p>
        </w:tc>
      </w:tr>
    </w:tbl>
    <w:p w14:paraId="4D4B68FB" w14:textId="77777777" w:rsidR="007F52BA" w:rsidRPr="007F52BA" w:rsidRDefault="007F52BA" w:rsidP="007F52BA">
      <w:pPr>
        <w:ind w:left="0"/>
      </w:pPr>
    </w:p>
    <w:p w14:paraId="51420784" w14:textId="131CE098" w:rsidR="002C3F22" w:rsidRDefault="007F52BA" w:rsidP="002C3F22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bookmarkStart w:id="42" w:name="_Toc448754802"/>
      <w:r w:rsidR="002C3F22">
        <w:lastRenderedPageBreak/>
        <w:t xml:space="preserve">Tabela </w:t>
      </w:r>
      <w:r w:rsidR="00811FA8">
        <w:t>TA_</w:t>
      </w:r>
      <w:r w:rsidR="00C9429E">
        <w:t>ESTATISTISCAS</w:t>
      </w:r>
      <w:r w:rsidR="00C27A2C">
        <w:t>_ARRECADACAO</w:t>
      </w:r>
      <w:bookmarkEnd w:id="42"/>
    </w:p>
    <w:p w14:paraId="6D2738C7" w14:textId="77777777" w:rsidR="002C3F22" w:rsidRDefault="002C3F22" w:rsidP="002C3F22"/>
    <w:p w14:paraId="14BA24BB" w14:textId="3B1EFFDE" w:rsidR="002C3F22" w:rsidRDefault="00811FA8" w:rsidP="002C3F22">
      <w:pPr>
        <w:pStyle w:val="GERERequisito"/>
      </w:pPr>
      <w:bookmarkStart w:id="43" w:name="_Toc448754803"/>
      <w:r>
        <w:t>[TA</w:t>
      </w:r>
      <w:r w:rsidR="002C3F22">
        <w:t>0</w:t>
      </w:r>
      <w:r w:rsidR="00C97267">
        <w:t>12</w:t>
      </w:r>
      <w:r w:rsidR="002C3F22">
        <w:t xml:space="preserve">] </w:t>
      </w:r>
      <w:r>
        <w:t>TA_</w:t>
      </w:r>
      <w:r w:rsidR="00C9429E">
        <w:t>ESTATISTICAS</w:t>
      </w:r>
      <w:r w:rsidR="00C27A2C">
        <w:t>_ARRECADACAO</w:t>
      </w:r>
      <w:bookmarkEnd w:id="4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466A97A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DEDE38" w14:textId="5CA51B41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FEC0D" w14:textId="23ECA65B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C0F832A" w14:textId="631CC56F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27D74B" w14:textId="7FBD8E55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7B4DF5" w14:textId="5BC2C493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0ECD173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7DD59" w14:textId="77777777" w:rsidR="007F52BA" w:rsidRDefault="007F52BA" w:rsidP="00C11738">
            <w:pPr>
              <w:pStyle w:val="TableContent"/>
            </w:pPr>
            <w: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35B5A" w14:textId="77777777" w:rsidR="007F52BA" w:rsidRDefault="007F52BA" w:rsidP="00C1173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45222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FA2F1" w14:textId="1360B451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AC10E" w14:textId="77777777" w:rsidR="007F52BA" w:rsidRDefault="007F52BA" w:rsidP="00C11738">
            <w:pPr>
              <w:pStyle w:val="TableContent"/>
            </w:pPr>
            <w:r>
              <w:t>Sequencial de Fechamento da Arrecadação</w:t>
            </w:r>
          </w:p>
        </w:tc>
      </w:tr>
      <w:tr w:rsidR="007F52BA" w14:paraId="066095C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FF9C39" w14:textId="77777777" w:rsidR="007F52BA" w:rsidRDefault="007F52BA" w:rsidP="00C11738">
            <w:pPr>
              <w:pStyle w:val="TableContent"/>
            </w:pPr>
            <w:r>
              <w:t>DATA_FECHAMENTO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9265A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1170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E04B8" w14:textId="0E9EB57E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7ED1E" w14:textId="77777777" w:rsidR="007F52BA" w:rsidRDefault="007F52BA" w:rsidP="00C11738">
            <w:pPr>
              <w:pStyle w:val="TableContent"/>
            </w:pPr>
            <w:r>
              <w:t>Data de Fechamento da Arrecadação</w:t>
            </w:r>
          </w:p>
        </w:tc>
      </w:tr>
      <w:tr w:rsidR="007F52BA" w14:paraId="1CD5BE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D320" w14:textId="77777777" w:rsidR="007F52BA" w:rsidRDefault="007F52BA" w:rsidP="00C11738">
            <w:pPr>
              <w:pStyle w:val="TableContent"/>
            </w:pPr>
            <w:r>
              <w:t>PERIODO_ARREC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658AD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4CDD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8DD7C" w14:textId="58FB8F20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5C2F9" w14:textId="77777777" w:rsidR="007F52BA" w:rsidRDefault="007F52BA" w:rsidP="00C11738">
            <w:pPr>
              <w:pStyle w:val="TableContent"/>
            </w:pPr>
            <w:r>
              <w:t>Periodo de Referência da Arrecadação</w:t>
            </w:r>
          </w:p>
        </w:tc>
      </w:tr>
      <w:tr w:rsidR="007F52BA" w14:paraId="7743CE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6BD12" w14:textId="77777777" w:rsidR="007F52BA" w:rsidRDefault="007F52BA" w:rsidP="00C11738">
            <w:pPr>
              <w:pStyle w:val="TableContent"/>
            </w:pPr>
            <w:r>
              <w:t>USUARIO_FECHAMENTO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048CA" w14:textId="77777777" w:rsidR="007F52BA" w:rsidRDefault="007F52BA" w:rsidP="00C11738">
            <w:pPr>
              <w:pStyle w:val="TableContent"/>
            </w:pPr>
            <w: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1A6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34B7" w14:textId="57694FE6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A3302" w14:textId="77777777" w:rsidR="007F52BA" w:rsidRDefault="007F52BA" w:rsidP="00C11738">
            <w:pPr>
              <w:pStyle w:val="TableContent"/>
            </w:pPr>
            <w:r>
              <w:t>Usuário que Fechou a Arrecadação</w:t>
            </w:r>
          </w:p>
        </w:tc>
      </w:tr>
      <w:tr w:rsidR="007F52BA" w14:paraId="3218FC9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44CB8" w14:textId="77777777" w:rsidR="007F52BA" w:rsidRDefault="007F52BA" w:rsidP="00C11738">
            <w:pPr>
              <w:pStyle w:val="TableContent"/>
            </w:pPr>
            <w:r>
              <w:t>QUANTIDADE_DOCS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10368A" w14:textId="77777777" w:rsidR="007F52BA" w:rsidRDefault="007F52BA" w:rsidP="00C11738">
            <w:pPr>
              <w:pStyle w:val="TableContent"/>
            </w:pPr>
            <w: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9242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D963C" w14:textId="565C8572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4500" w14:textId="77777777" w:rsidR="007F52BA" w:rsidRDefault="007F52BA" w:rsidP="00C11738">
            <w:pPr>
              <w:pStyle w:val="TableContent"/>
            </w:pPr>
            <w:r>
              <w:t>Quantidade de Documentos</w:t>
            </w:r>
          </w:p>
        </w:tc>
      </w:tr>
      <w:tr w:rsidR="007F52BA" w14:paraId="16F98B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4D22" w14:textId="77777777" w:rsidR="007F52BA" w:rsidRDefault="007F52BA" w:rsidP="00C11738">
            <w:pPr>
              <w:pStyle w:val="TableContent"/>
            </w:pPr>
            <w:r>
              <w:t>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EB2C6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D09DA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EBAE" w14:textId="3E2ED052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132E0" w14:textId="77777777" w:rsidR="007F52BA" w:rsidRDefault="007F52BA" w:rsidP="00C11738">
            <w:pPr>
              <w:pStyle w:val="TableContent"/>
            </w:pPr>
            <w:r>
              <w:t>Total Arrecadado</w:t>
            </w:r>
          </w:p>
        </w:tc>
      </w:tr>
      <w:tr w:rsidR="007F52BA" w14:paraId="73E077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6E0D1" w14:textId="77777777" w:rsidR="007F52BA" w:rsidRDefault="007F52BA" w:rsidP="00C11738">
            <w:pPr>
              <w:pStyle w:val="TableContent"/>
            </w:pPr>
            <w: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B9BBA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1F454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71879" w14:textId="3FE9C33F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2D19D" w14:textId="77777777" w:rsidR="007F52BA" w:rsidRDefault="007F52BA" w:rsidP="00C11738">
            <w:pPr>
              <w:pStyle w:val="TableContent"/>
            </w:pPr>
            <w:r>
              <w:t>Valor Principal Arrecadado</w:t>
            </w:r>
          </w:p>
        </w:tc>
      </w:tr>
      <w:tr w:rsidR="007F52BA" w14:paraId="5B4F93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D47B" w14:textId="77777777" w:rsidR="007F52BA" w:rsidRDefault="007F52BA" w:rsidP="00C11738">
            <w:pPr>
              <w:pStyle w:val="TableContent"/>
            </w:pPr>
            <w:r>
              <w:t>VALOR_MULTAS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41920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49B12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DCF16" w14:textId="03DB15EF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E7F1E" w14:textId="77777777" w:rsidR="007F52BA" w:rsidRDefault="007F52BA" w:rsidP="00C11738">
            <w:pPr>
              <w:pStyle w:val="TableContent"/>
            </w:pPr>
            <w:r>
              <w:t>Valor Multas Arrecadado</w:t>
            </w:r>
          </w:p>
        </w:tc>
      </w:tr>
      <w:tr w:rsidR="007F52BA" w14:paraId="119ADD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BAAFC" w14:textId="77777777" w:rsidR="007F52BA" w:rsidRDefault="007F52BA" w:rsidP="00C11738">
            <w:pPr>
              <w:pStyle w:val="TableContent"/>
            </w:pPr>
            <w: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4B28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F0D8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7DA20" w14:textId="1EA41A5B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D9CA" w14:textId="77777777" w:rsidR="007F52BA" w:rsidRDefault="007F52BA" w:rsidP="00C11738">
            <w:pPr>
              <w:pStyle w:val="TableContent"/>
            </w:pPr>
            <w:r>
              <w:t>Valor Juros Arrecadado</w:t>
            </w:r>
          </w:p>
        </w:tc>
      </w:tr>
      <w:tr w:rsidR="007F52BA" w14:paraId="5524D3F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F66EA" w14:textId="77777777" w:rsidR="007F52BA" w:rsidRDefault="007F52BA" w:rsidP="00C11738">
            <w:pPr>
              <w:pStyle w:val="TableContent"/>
            </w:pPr>
            <w: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C1F37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2C5D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CC25" w14:textId="7AA8E89C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718C" w14:textId="77777777" w:rsidR="007F52BA" w:rsidRDefault="007F52BA" w:rsidP="00C11738">
            <w:pPr>
              <w:pStyle w:val="TableContent"/>
            </w:pPr>
            <w:r>
              <w:t>Valor Correção Monetária Arrecadado</w:t>
            </w:r>
          </w:p>
        </w:tc>
      </w:tr>
      <w:tr w:rsidR="007F52BA" w14:paraId="229A4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5595F" w14:textId="77777777" w:rsidR="007F52BA" w:rsidRDefault="007F52BA" w:rsidP="00C11738">
            <w:pPr>
              <w:pStyle w:val="TableContent"/>
            </w:pPr>
            <w:r>
              <w:t>VALOR_TAXAS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2376C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26FD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5ADED" w14:textId="73E25547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E13CB" w14:textId="77777777" w:rsidR="007F52BA" w:rsidRDefault="007F52BA" w:rsidP="00C11738">
            <w:pPr>
              <w:pStyle w:val="TableContent"/>
            </w:pPr>
          </w:p>
        </w:tc>
      </w:tr>
    </w:tbl>
    <w:p w14:paraId="66D5D670" w14:textId="77777777" w:rsidR="007F52BA" w:rsidRPr="007F52BA" w:rsidRDefault="007F52BA" w:rsidP="007F52BA">
      <w:pPr>
        <w:ind w:left="0"/>
      </w:pPr>
    </w:p>
    <w:p w14:paraId="6D48E1EB" w14:textId="6308C19F" w:rsidR="00C27A2C" w:rsidRDefault="007F52BA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bookmarkStart w:id="44" w:name="_Toc448754804"/>
      <w:r w:rsidR="00C27A2C">
        <w:lastRenderedPageBreak/>
        <w:t xml:space="preserve">Tabela </w:t>
      </w:r>
      <w:r w:rsidR="00811FA8">
        <w:t>TA_</w:t>
      </w:r>
      <w:r w:rsidR="00C27A2C">
        <w:t>GRUPOS_CNAE</w:t>
      </w:r>
      <w:bookmarkEnd w:id="44"/>
    </w:p>
    <w:p w14:paraId="200FF27A" w14:textId="77777777" w:rsidR="00C27A2C" w:rsidRDefault="00C27A2C" w:rsidP="00C27A2C"/>
    <w:p w14:paraId="1ED600C6" w14:textId="17A585B9" w:rsidR="00C27A2C" w:rsidRPr="00596373" w:rsidRDefault="00811FA8" w:rsidP="00C27A2C">
      <w:pPr>
        <w:pStyle w:val="GERERequisito"/>
      </w:pPr>
      <w:bookmarkStart w:id="45" w:name="_Toc448754805"/>
      <w:r>
        <w:t>[TA</w:t>
      </w:r>
      <w:r w:rsidR="00C27A2C">
        <w:t>0</w:t>
      </w:r>
      <w:r w:rsidR="00C97267">
        <w:t>13</w:t>
      </w:r>
      <w:r w:rsidR="00C27A2C">
        <w:t xml:space="preserve">] </w:t>
      </w:r>
      <w:r>
        <w:t>TA_</w:t>
      </w:r>
      <w:r w:rsidR="00C27A2C">
        <w:t>GRUPOS_CNAE</w:t>
      </w:r>
      <w:bookmarkEnd w:id="4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61E1970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60A1EE" w14:textId="1406650C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312005" w14:textId="239ED8C0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CA643B3" w14:textId="60F941C1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17FE260" w14:textId="761F12FE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1C4722" w14:textId="37A2335E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24823F9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CB44D" w14:textId="77777777" w:rsidR="007F52BA" w:rsidRDefault="007F52BA" w:rsidP="00C11738">
            <w:pPr>
              <w:pStyle w:val="TableContent"/>
            </w:pPr>
            <w: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DBB00" w14:textId="77777777" w:rsidR="007F52BA" w:rsidRDefault="007F52BA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BBE59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8tCMkgqGAqACBgOk" w:history="1">
              <w:r>
                <w:t>TA_TIPO_GRUPOS_CNAES.ID_GRUPO_CNAE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243E3" w14:textId="3E0528EE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30FFD" w14:textId="77777777" w:rsidR="007F52BA" w:rsidRDefault="007F52BA" w:rsidP="00C11738">
            <w:pPr>
              <w:pStyle w:val="TableContent"/>
            </w:pPr>
            <w:r>
              <w:t xml:space="preserve">1-Agricultura, 2-Pecuária, </w:t>
            </w:r>
          </w:p>
          <w:p w14:paraId="42C9436A" w14:textId="77777777" w:rsidR="007F52BA" w:rsidRDefault="007F52BA" w:rsidP="00C11738">
            <w:pPr>
              <w:pStyle w:val="TableContent"/>
            </w:pPr>
            <w:r>
              <w:t xml:space="preserve">3-Agropecuária, 4-Sivilcultura/Explor, </w:t>
            </w:r>
          </w:p>
          <w:p w14:paraId="3E2BFF91" w14:textId="77777777" w:rsidR="007F52BA" w:rsidRDefault="007F52BA" w:rsidP="00C11738">
            <w:pPr>
              <w:pStyle w:val="TableContent"/>
            </w:pPr>
            <w:r>
              <w:t xml:space="preserve">5-Pesca, 6-Industria, 7-Comércio,8-Serviços, </w:t>
            </w:r>
          </w:p>
          <w:p w14:paraId="38F83126" w14:textId="77777777" w:rsidR="007F52BA" w:rsidRDefault="007F52BA" w:rsidP="00C11738">
            <w:pPr>
              <w:pStyle w:val="TableContent"/>
            </w:pPr>
            <w:r>
              <w:t>9-Outras Atividades</w:t>
            </w:r>
          </w:p>
        </w:tc>
      </w:tr>
      <w:tr w:rsidR="007F52BA" w14:paraId="193A0CC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F6ECF" w14:textId="77777777" w:rsidR="007F52BA" w:rsidRDefault="007F52BA" w:rsidP="00C11738">
            <w:pPr>
              <w:pStyle w:val="TableContent"/>
            </w:pPr>
            <w:r>
              <w:t>CNAE_FISCAL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CFF2" w14:textId="77777777" w:rsidR="007F52BA" w:rsidRDefault="007F52BA" w:rsidP="00C11738">
            <w:pPr>
              <w:pStyle w:val="TableContent"/>
            </w:pPr>
            <w: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83B19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0132A" w14:textId="069D0664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BE703" w14:textId="77777777" w:rsidR="007F52BA" w:rsidRDefault="007F52BA" w:rsidP="00C11738">
            <w:pPr>
              <w:pStyle w:val="TableContent"/>
            </w:pPr>
            <w:r>
              <w:t>CNAES QUE COMPÕEM OS GRUPOS</w:t>
            </w:r>
          </w:p>
        </w:tc>
      </w:tr>
    </w:tbl>
    <w:p w14:paraId="7F9C92E2" w14:textId="77777777" w:rsidR="00C27A2C" w:rsidRDefault="00C27A2C" w:rsidP="007F52BA">
      <w:pPr>
        <w:spacing w:before="60" w:after="60"/>
        <w:ind w:left="0"/>
      </w:pPr>
    </w:p>
    <w:p w14:paraId="34BBF651" w14:textId="54EE1AAB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6" w:name="_Toc448754806"/>
      <w:r>
        <w:t xml:space="preserve">Tabela </w:t>
      </w:r>
      <w:r w:rsidR="002173A8">
        <w:t>TA_</w:t>
      </w:r>
      <w:r w:rsidR="00A01BF5">
        <w:t>LOTES_PAGOS</w:t>
      </w:r>
      <w:bookmarkEnd w:id="46"/>
    </w:p>
    <w:p w14:paraId="29E56036" w14:textId="77777777" w:rsidR="00C27A2C" w:rsidRDefault="00C27A2C" w:rsidP="00C27A2C"/>
    <w:p w14:paraId="5FA8C8D6" w14:textId="26903C3F" w:rsidR="00C27A2C" w:rsidRPr="00596373" w:rsidRDefault="00811FA8" w:rsidP="00C27A2C">
      <w:pPr>
        <w:pStyle w:val="GERERequisito"/>
      </w:pPr>
      <w:bookmarkStart w:id="47" w:name="_Toc448754807"/>
      <w:r>
        <w:t>[TA</w:t>
      </w:r>
      <w:r w:rsidR="00C27A2C">
        <w:t>0</w:t>
      </w:r>
      <w:r w:rsidR="00C97267">
        <w:t>14</w:t>
      </w:r>
      <w:r w:rsidR="00C27A2C">
        <w:t xml:space="preserve">] </w:t>
      </w:r>
      <w:r>
        <w:t>TA_</w:t>
      </w:r>
      <w:r w:rsidR="00A01BF5">
        <w:t>LOTES_PAGOS</w:t>
      </w:r>
      <w:bookmarkEnd w:id="4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1A47BC8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63B59F" w14:textId="66C106CB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3B5E30" w14:textId="0AE69AB9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957F0" w14:textId="55A02D0D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F7FCF" w14:textId="2C1A3EE5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566F813" w14:textId="6D73E538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74E2775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78544" w14:textId="1A4A78AD" w:rsidR="007F52BA" w:rsidRDefault="009A7B75" w:rsidP="00C11738">
            <w:pPr>
              <w:pStyle w:val="TableContent"/>
            </w:pPr>
            <w:r>
              <w:t>ID_B</w:t>
            </w:r>
            <w:r w:rsidR="007F52BA">
              <w:t>DAR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06AD5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F1AC8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36DB5" w14:textId="1ACCC383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486C1" w14:textId="77777777" w:rsidR="007F52BA" w:rsidRDefault="007F52BA" w:rsidP="00C11738">
            <w:pPr>
              <w:pStyle w:val="TableContent"/>
            </w:pPr>
            <w:r>
              <w:t>Código Sequencial do BDAR</w:t>
            </w:r>
          </w:p>
        </w:tc>
      </w:tr>
      <w:tr w:rsidR="007F52BA" w14:paraId="47BE0D2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837F" w14:textId="77777777" w:rsidR="007F52BA" w:rsidRDefault="007F52BA" w:rsidP="00C11738">
            <w:pPr>
              <w:pStyle w:val="TableContent"/>
            </w:pPr>
            <w:r>
              <w:t>ID_TPAR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9589B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9185D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86A8D" w14:textId="76A6D427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C50A1" w14:textId="77777777" w:rsidR="007F52BA" w:rsidRDefault="007F52BA" w:rsidP="00C11738">
            <w:pPr>
              <w:pStyle w:val="TableContent"/>
            </w:pPr>
            <w:r>
              <w:t>Código Sequencial do TPAR</w:t>
            </w:r>
          </w:p>
        </w:tc>
      </w:tr>
    </w:tbl>
    <w:p w14:paraId="64AE418A" w14:textId="77777777" w:rsidR="00C27A2C" w:rsidRDefault="00C27A2C" w:rsidP="007F52BA">
      <w:pPr>
        <w:spacing w:before="60" w:after="60"/>
        <w:ind w:left="0"/>
      </w:pPr>
    </w:p>
    <w:p w14:paraId="0C1548DE" w14:textId="6819DCF7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48" w:name="_Toc448754808"/>
      <w:r>
        <w:t xml:space="preserve">Tabela </w:t>
      </w:r>
      <w:r w:rsidR="00811FA8">
        <w:t>TA_</w:t>
      </w:r>
      <w:r w:rsidR="00A01BF5">
        <w:t>LOTES</w:t>
      </w:r>
      <w:r w:rsidR="007F52BA">
        <w:t>_</w:t>
      </w:r>
      <w:r w:rsidR="00A01BF5">
        <w:t>PAGOS_ARREC</w:t>
      </w:r>
      <w:bookmarkEnd w:id="48"/>
    </w:p>
    <w:p w14:paraId="2799182F" w14:textId="77777777" w:rsidR="00C27A2C" w:rsidRDefault="00C27A2C" w:rsidP="00C27A2C"/>
    <w:p w14:paraId="37418B02" w14:textId="510AE6CB" w:rsidR="00C27A2C" w:rsidRPr="00596373" w:rsidRDefault="00811FA8" w:rsidP="00C27A2C">
      <w:pPr>
        <w:pStyle w:val="GERERequisito"/>
      </w:pPr>
      <w:bookmarkStart w:id="49" w:name="_Toc448754809"/>
      <w:r>
        <w:t>[TA</w:t>
      </w:r>
      <w:r w:rsidR="00C27A2C">
        <w:t>0</w:t>
      </w:r>
      <w:r w:rsidR="00C97267">
        <w:t>15</w:t>
      </w:r>
      <w:r w:rsidR="00C27A2C">
        <w:t xml:space="preserve">] </w:t>
      </w:r>
      <w:r>
        <w:t>TA_</w:t>
      </w:r>
      <w:r w:rsidR="00A01BF5">
        <w:t>LOTES</w:t>
      </w:r>
      <w:r w:rsidR="00861DEE">
        <w:t>_</w:t>
      </w:r>
      <w:r w:rsidR="00A01BF5">
        <w:t>PAGOS_ARREC</w:t>
      </w:r>
      <w:bookmarkEnd w:id="4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79"/>
        <w:gridCol w:w="1579"/>
      </w:tblGrid>
      <w:tr w:rsidR="007F52BA" w14:paraId="3A57E20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B73F8F0" w14:textId="146A75BD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221A08" w14:textId="2D4EB4DE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4D6EB6" w14:textId="3292C24B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9D12BB" w14:textId="3D88F65D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E48F3C" w14:textId="77D5045D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2769B54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6789C" w14:textId="77777777" w:rsidR="007F52BA" w:rsidRDefault="007F52BA" w:rsidP="00C11738">
            <w:pPr>
              <w:pStyle w:val="TableContent"/>
            </w:pPr>
            <w:r>
              <w:t>ID_BDAR_TPAR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DEB9D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4B1F0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B1E1B" w14:textId="30D16C7F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EA416" w14:textId="77777777" w:rsidR="007F52BA" w:rsidRDefault="007F52BA" w:rsidP="00C11738">
            <w:pPr>
              <w:pStyle w:val="TableContent"/>
            </w:pPr>
            <w:r>
              <w:rPr>
                <w:rFonts w:ascii="Dialog" w:eastAsia="Dialog" w:hAnsi="Dialog" w:cs="Dialog"/>
                <w:color w:val="000000"/>
                <w:sz w:val="22"/>
              </w:rPr>
              <w:t>Sequencial gerado do BDAR ou TPAR</w:t>
            </w:r>
          </w:p>
        </w:tc>
      </w:tr>
      <w:tr w:rsidR="007F52BA" w14:paraId="5FDA749F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B99F1" w14:textId="77777777" w:rsidR="007F52BA" w:rsidRDefault="007F52BA" w:rsidP="00C11738">
            <w:pPr>
              <w:pStyle w:val="TableContent"/>
            </w:pPr>
            <w:r>
              <w:lastRenderedPageBreak/>
              <w:t>TIPO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D7AC8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C286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66715" w14:textId="35963A28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D79E8" w14:textId="77777777" w:rsidR="007F52BA" w:rsidRDefault="007F52BA" w:rsidP="00C11738">
            <w:pPr>
              <w:pStyle w:val="TableContent"/>
            </w:pPr>
            <w:r>
              <w:t>Origem da transação (1-bdar, 2-tpar)</w:t>
            </w:r>
          </w:p>
        </w:tc>
      </w:tr>
      <w:tr w:rsidR="007F52BA" w14:paraId="14D21769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F291" w14:textId="77777777" w:rsidR="007F52BA" w:rsidRDefault="007F52BA" w:rsidP="00C11738">
            <w:pPr>
              <w:pStyle w:val="TableContent"/>
            </w:pPr>
            <w:r>
              <w:t>DATA_RECEPCAO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E99B8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BD0AD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17CD4" w14:textId="7FDD03C4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E8DC8" w14:textId="77777777" w:rsidR="007F52BA" w:rsidRDefault="007F52BA" w:rsidP="00C11738">
            <w:pPr>
              <w:pStyle w:val="TableContent"/>
            </w:pPr>
            <w:r>
              <w:t>Data da Recepção do Pagamento</w:t>
            </w:r>
          </w:p>
        </w:tc>
      </w:tr>
      <w:tr w:rsidR="007F52BA" w14:paraId="7C8BB0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8E43F" w14:textId="77777777" w:rsidR="007F52BA" w:rsidRDefault="007F52BA" w:rsidP="00C11738">
            <w:pPr>
              <w:pStyle w:val="TableContent"/>
            </w:pPr>
            <w:r>
              <w:t>ID_CONVENIO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91B34" w14:textId="77777777" w:rsidR="007F52BA" w:rsidRDefault="007F52BA" w:rsidP="00C11738">
            <w:pPr>
              <w:pStyle w:val="TableContent"/>
            </w:pPr>
            <w:r>
              <w:t>varchar2(10)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57D52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58E0D" w14:textId="0E7C1B00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76BB3" w14:textId="77777777" w:rsidR="007F52BA" w:rsidRDefault="007F52BA" w:rsidP="00C11738">
            <w:pPr>
              <w:pStyle w:val="TableContent"/>
            </w:pPr>
            <w:r>
              <w:t>Código do Convênio Bancário</w:t>
            </w:r>
          </w:p>
        </w:tc>
      </w:tr>
      <w:tr w:rsidR="007F52BA" w14:paraId="7E5EF334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3B69A" w14:textId="77777777" w:rsidR="007F52BA" w:rsidRDefault="007F52BA" w:rsidP="00C11738">
            <w:pPr>
              <w:pStyle w:val="TableContent"/>
            </w:pPr>
            <w:r>
              <w:t>ID_BANCO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E13A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D3926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640CC" w14:textId="75B133DC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08B5B" w14:textId="77777777" w:rsidR="007F52BA" w:rsidRDefault="007F52BA" w:rsidP="00C11738">
            <w:pPr>
              <w:pStyle w:val="TableContent"/>
            </w:pPr>
            <w:r>
              <w:t>Código do Banco Arrecadador</w:t>
            </w:r>
          </w:p>
        </w:tc>
      </w:tr>
      <w:tr w:rsidR="007F52BA" w14:paraId="1E1FFE67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073B" w14:textId="77777777" w:rsidR="007F52BA" w:rsidRDefault="007F52BA" w:rsidP="00C11738">
            <w:pPr>
              <w:pStyle w:val="TableContent"/>
            </w:pPr>
            <w:r>
              <w:t>ID_AGENCIA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3274B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73F4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4BC73" w14:textId="14AD6857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E6044" w14:textId="77777777" w:rsidR="007F52BA" w:rsidRDefault="007F52BA" w:rsidP="00C11738">
            <w:pPr>
              <w:pStyle w:val="TableContent"/>
            </w:pPr>
            <w:r>
              <w:t>Código da Agência Arrecadadora</w:t>
            </w:r>
          </w:p>
        </w:tc>
      </w:tr>
      <w:tr w:rsidR="007F52BA" w14:paraId="1233C8C1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F65E5" w14:textId="77777777" w:rsidR="007F52BA" w:rsidRDefault="007F52BA" w:rsidP="00C11738">
            <w:pPr>
              <w:pStyle w:val="TableContent"/>
            </w:pPr>
            <w:r>
              <w:t>DATA_PROCESSAMENTO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4F009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96E0D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FA7F7" w14:textId="1ED96EA4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6DE5" w14:textId="77777777" w:rsidR="007F52BA" w:rsidRDefault="007F52BA" w:rsidP="00C11738">
            <w:pPr>
              <w:pStyle w:val="TableContent"/>
            </w:pPr>
            <w:r>
              <w:t>Data em que foi realizado o processamento do arquivo</w:t>
            </w:r>
          </w:p>
        </w:tc>
      </w:tr>
      <w:tr w:rsidR="007F52BA" w14:paraId="046AF6C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9506E" w14:textId="77777777" w:rsidR="007F52BA" w:rsidRDefault="007F52BA" w:rsidP="00C11738">
            <w:pPr>
              <w:pStyle w:val="TableContent"/>
            </w:pPr>
            <w:r>
              <w:t>QUANTIDADE_RECEPCIONADO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F6E44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0C87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B917A" w14:textId="5283E313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6EEE9" w14:textId="77777777" w:rsidR="007F52BA" w:rsidRDefault="007F52BA" w:rsidP="00861DEE">
            <w:pPr>
              <w:pStyle w:val="TableContent"/>
            </w:pPr>
            <w:r>
              <w:t xml:space="preserve">Quantidade </w:t>
            </w:r>
            <w:r w:rsidR="00861DEE">
              <w:t>Recepcionada</w:t>
            </w:r>
            <w:r>
              <w:t xml:space="preserve"> no TPAR e ou BDAR</w:t>
            </w:r>
          </w:p>
          <w:p w14:paraId="51D8C784" w14:textId="4C7F0558" w:rsidR="00BC465A" w:rsidRDefault="00BC465A" w:rsidP="00861DEE">
            <w:pPr>
              <w:pStyle w:val="TableContent"/>
            </w:pPr>
            <w:r>
              <w:t>(Somatório das Colunas quantidade docs + Quantidade Erros )</w:t>
            </w:r>
          </w:p>
        </w:tc>
      </w:tr>
      <w:tr w:rsidR="007F52BA" w14:paraId="35E7EC9D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94838" w14:textId="77777777" w:rsidR="007F52BA" w:rsidRDefault="007F52BA" w:rsidP="00C11738">
            <w:pPr>
              <w:pStyle w:val="TableContent"/>
            </w:pPr>
            <w:r>
              <w:t>VALOR_RECEPCIONADO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5AB8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91E8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3181" w14:textId="4A2DC708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9F0B" w14:textId="77777777" w:rsidR="007F52BA" w:rsidRDefault="007F52BA" w:rsidP="00BC465A">
            <w:pPr>
              <w:pStyle w:val="TableContent"/>
            </w:pPr>
            <w:r>
              <w:t xml:space="preserve">Valor </w:t>
            </w:r>
            <w:r w:rsidR="00BC465A">
              <w:t>Recepcionado</w:t>
            </w:r>
            <w:r>
              <w:t xml:space="preserve"> para o TPAR e ou BDAR</w:t>
            </w:r>
          </w:p>
          <w:p w14:paraId="1459037F" w14:textId="1B631D93" w:rsidR="00BC465A" w:rsidRDefault="00BC465A" w:rsidP="00BC465A">
            <w:pPr>
              <w:pStyle w:val="TableContent"/>
            </w:pPr>
            <w:r>
              <w:t>(Somatório das Colunas Valor Lotes + Valor Erros )</w:t>
            </w:r>
          </w:p>
        </w:tc>
      </w:tr>
      <w:tr w:rsidR="007F52BA" w14:paraId="1590E8F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D15D5" w14:textId="77777777" w:rsidR="007F52BA" w:rsidRDefault="007F52BA" w:rsidP="00C11738">
            <w:pPr>
              <w:pStyle w:val="TableContent"/>
            </w:pPr>
            <w:r>
              <w:t>QUANTIDADE_DOCS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B5B33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6B706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858FE" w14:textId="06B479E6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ACCD6" w14:textId="5CDFD40D" w:rsidR="007F52BA" w:rsidRDefault="007F52BA" w:rsidP="00BC465A">
            <w:pPr>
              <w:pStyle w:val="TableContent"/>
            </w:pPr>
            <w:r>
              <w:t xml:space="preserve">Quantidade de registros </w:t>
            </w:r>
            <w:r w:rsidR="00BC465A">
              <w:t>processados</w:t>
            </w:r>
            <w:r>
              <w:t xml:space="preserve"> </w:t>
            </w:r>
            <w:r w:rsidR="00BC465A">
              <w:t xml:space="preserve">sem Erros </w:t>
            </w:r>
            <w:r>
              <w:t>no TPAR e ou BDAR</w:t>
            </w:r>
          </w:p>
        </w:tc>
      </w:tr>
      <w:tr w:rsidR="007F52BA" w14:paraId="2567D6A0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4505B1" w14:textId="77777777" w:rsidR="007F52BA" w:rsidRDefault="007F52BA" w:rsidP="00C11738">
            <w:pPr>
              <w:pStyle w:val="TableContent"/>
            </w:pPr>
            <w:r>
              <w:t>VALOR_LOTE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85495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1A69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05C6D" w14:textId="4660A4A2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68137" w14:textId="2695D381" w:rsidR="007F52BA" w:rsidRDefault="007F52BA" w:rsidP="00BC465A">
            <w:pPr>
              <w:pStyle w:val="TableContent"/>
            </w:pPr>
            <w:r>
              <w:t xml:space="preserve">Total do Valor </w:t>
            </w:r>
            <w:r w:rsidR="00BC465A">
              <w:t>processado sem Erros</w:t>
            </w:r>
            <w:r>
              <w:t xml:space="preserve"> para o TPAR ou BDAR</w:t>
            </w:r>
          </w:p>
        </w:tc>
      </w:tr>
      <w:tr w:rsidR="007F52BA" w14:paraId="11541283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18215" w14:textId="77777777" w:rsidR="007F52BA" w:rsidRDefault="007F52BA" w:rsidP="00C11738">
            <w:pPr>
              <w:pStyle w:val="TableContent"/>
            </w:pPr>
            <w:r>
              <w:t>ESTADO_LOTE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81DD2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CD1FD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0A270" w14:textId="73F67DD6" w:rsidR="007F52BA" w:rsidRDefault="00861DEE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48020" w14:textId="77777777" w:rsidR="007F52BA" w:rsidRDefault="007F52BA" w:rsidP="00C11738">
            <w:pPr>
              <w:pStyle w:val="TableContent"/>
            </w:pPr>
            <w:r>
              <w:t>1-Aberto,2-Fechado</w:t>
            </w:r>
          </w:p>
        </w:tc>
      </w:tr>
      <w:tr w:rsidR="007F52BA" w14:paraId="62CC79CA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6D89F" w14:textId="36F14FA6" w:rsidR="007F52BA" w:rsidRDefault="007F52BA" w:rsidP="00BC465A">
            <w:pPr>
              <w:pStyle w:val="TableContent"/>
            </w:pPr>
            <w:r>
              <w:lastRenderedPageBreak/>
              <w:t>QUANTIDADE_</w:t>
            </w:r>
            <w:r w:rsidR="00BC465A"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12BF8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0ABA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4ED7F" w14:textId="1B767FA0" w:rsidR="007F52BA" w:rsidRDefault="00515AB2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7E8D8" w14:textId="7572B84E" w:rsidR="007F52BA" w:rsidRDefault="007F52BA" w:rsidP="00BC465A">
            <w:pPr>
              <w:pStyle w:val="TableContent"/>
            </w:pPr>
            <w:r>
              <w:t xml:space="preserve">Quantidade </w:t>
            </w:r>
            <w:r w:rsidR="00BC465A">
              <w:t>Erros</w:t>
            </w:r>
            <w:r>
              <w:t xml:space="preserve"> no momento do processamento do arquivo parcial ou consolidado</w:t>
            </w:r>
          </w:p>
        </w:tc>
      </w:tr>
      <w:tr w:rsidR="007F52BA" w14:paraId="43097286" w14:textId="77777777" w:rsidTr="00861DE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9139F" w14:textId="4AAED2D3" w:rsidR="007F52BA" w:rsidRDefault="007F52BA" w:rsidP="00BC465A">
            <w:pPr>
              <w:pStyle w:val="TableContent"/>
            </w:pPr>
            <w:r>
              <w:t>VALOR_</w:t>
            </w:r>
            <w:r w:rsidR="00BC465A">
              <w:t>ERROS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A16A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338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FA717" w14:textId="363C3241" w:rsidR="007F52BA" w:rsidRDefault="00515AB2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A0548" w14:textId="4E35271A" w:rsidR="007F52BA" w:rsidRDefault="007F52BA" w:rsidP="00BC465A">
            <w:pPr>
              <w:pStyle w:val="TableContent"/>
            </w:pPr>
            <w:r>
              <w:t xml:space="preserve">Valor Total </w:t>
            </w:r>
            <w:r w:rsidR="00BC465A">
              <w:t>Erros</w:t>
            </w:r>
            <w:r>
              <w:t xml:space="preserve"> no momento do processamento do arquivo parcial ou consolidado</w:t>
            </w:r>
          </w:p>
        </w:tc>
      </w:tr>
    </w:tbl>
    <w:p w14:paraId="687E8D96" w14:textId="77777777" w:rsidR="00C27A2C" w:rsidRDefault="00C27A2C" w:rsidP="007F52BA">
      <w:pPr>
        <w:spacing w:before="60" w:after="60"/>
        <w:ind w:left="0"/>
      </w:pPr>
    </w:p>
    <w:p w14:paraId="3464189A" w14:textId="0CA148D6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0" w:name="_Toc448754810"/>
      <w:r>
        <w:t xml:space="preserve">Tabela </w:t>
      </w:r>
      <w:r w:rsidR="00E81A27">
        <w:t>TA_</w:t>
      </w:r>
      <w:r w:rsidR="00E470B5">
        <w:t>MUNICIPIOS</w:t>
      </w:r>
      <w:bookmarkEnd w:id="50"/>
    </w:p>
    <w:p w14:paraId="7F10996B" w14:textId="77777777" w:rsidR="00C27A2C" w:rsidRDefault="00C27A2C" w:rsidP="00C27A2C"/>
    <w:p w14:paraId="3ADA9708" w14:textId="54718E3D" w:rsidR="00C27A2C" w:rsidRPr="00596373" w:rsidRDefault="00C27A2C" w:rsidP="00C27A2C">
      <w:pPr>
        <w:pStyle w:val="GERERequisito"/>
      </w:pPr>
      <w:bookmarkStart w:id="51" w:name="_Toc448754811"/>
      <w:r>
        <w:t>[TA0</w:t>
      </w:r>
      <w:r w:rsidR="00C97267">
        <w:t>16</w:t>
      </w:r>
      <w:r>
        <w:t xml:space="preserve">] </w:t>
      </w:r>
      <w:r w:rsidR="00E81A27">
        <w:t>TA_</w:t>
      </w:r>
      <w:r w:rsidR="00E470B5">
        <w:t>MUNICIPIOS</w:t>
      </w:r>
      <w:bookmarkEnd w:id="5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36AED69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F3C856" w14:textId="7A9D7DD7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F5965AE" w14:textId="4CFE0757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9EA744" w14:textId="518F5799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83BAA4" w14:textId="65A65941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9BDE60" w14:textId="4A19CDB0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585993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AAD1A" w14:textId="77777777" w:rsidR="007F52BA" w:rsidRDefault="007F52BA" w:rsidP="00C11738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FA745" w14:textId="77777777" w:rsidR="007F52BA" w:rsidRDefault="007F52BA" w:rsidP="00C1173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0E066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D9D31" w14:textId="7AB9C2D7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4F79" w14:textId="77777777" w:rsidR="007F52BA" w:rsidRDefault="007F52BA" w:rsidP="00C11738">
            <w:pPr>
              <w:pStyle w:val="TableContent"/>
            </w:pPr>
            <w:r>
              <w:t>Código do Municipio do SERPRO</w:t>
            </w:r>
          </w:p>
        </w:tc>
      </w:tr>
      <w:tr w:rsidR="007F52BA" w14:paraId="1E7001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4A93E" w14:textId="77777777" w:rsidR="007F52BA" w:rsidRDefault="007F52BA" w:rsidP="00C11738">
            <w:pPr>
              <w:pStyle w:val="TableContent"/>
            </w:pPr>
            <w:r>
              <w:t>UF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D992C" w14:textId="77777777" w:rsidR="007F52BA" w:rsidRDefault="007F52BA" w:rsidP="00C11738">
            <w:pPr>
              <w:pStyle w:val="TableContent"/>
            </w:pPr>
            <w:r>
              <w:t>varchar2(2)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A0B5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11691" w14:textId="3D2B1654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B80FC" w14:textId="77777777" w:rsidR="007F52BA" w:rsidRDefault="007F52BA" w:rsidP="00C11738">
            <w:pPr>
              <w:pStyle w:val="TableContent"/>
            </w:pPr>
            <w:r>
              <w:t>Unidade Federada. Ex: MA,TO,GO</w:t>
            </w:r>
          </w:p>
        </w:tc>
      </w:tr>
      <w:tr w:rsidR="007F52BA" w14:paraId="7255DE3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4019" w14:textId="77777777" w:rsidR="007F52BA" w:rsidRDefault="007F52BA" w:rsidP="00C11738">
            <w:pPr>
              <w:pStyle w:val="TableContent"/>
            </w:pPr>
            <w:r>
              <w:t>NOME_MUNICIPIO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8E8BB" w14:textId="77777777" w:rsidR="007F52BA" w:rsidRDefault="007F52BA" w:rsidP="00C11738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52C1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A611A" w14:textId="54654397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BF2FF" w14:textId="77777777" w:rsidR="007F52BA" w:rsidRDefault="007F52BA" w:rsidP="00C11738">
            <w:pPr>
              <w:pStyle w:val="TableContent"/>
            </w:pPr>
            <w:r>
              <w:t>Descrição do Nome do Municipio</w:t>
            </w:r>
          </w:p>
        </w:tc>
      </w:tr>
      <w:tr w:rsidR="007F52BA" w14:paraId="502F7B4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3B3CBF" w14:textId="77777777" w:rsidR="007F52BA" w:rsidRDefault="007F52BA" w:rsidP="00C11738">
            <w:pPr>
              <w:pStyle w:val="TableContent"/>
            </w:pPr>
            <w:r>
              <w:t>ID_MUNICIPIO_SERPRO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657F4" w14:textId="77777777" w:rsidR="007F52BA" w:rsidRDefault="007F52BA" w:rsidP="00C11738">
            <w:pPr>
              <w:pStyle w:val="TableContent"/>
            </w:pPr>
            <w:r>
              <w:t>number(9)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9336A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62214" w14:textId="6F51DCF5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86C" w14:textId="77777777" w:rsidR="007F52BA" w:rsidRDefault="007F52BA" w:rsidP="00C11738">
            <w:pPr>
              <w:pStyle w:val="TableContent"/>
            </w:pPr>
            <w:r>
              <w:t>Código do Municipio do SERPRO</w:t>
            </w:r>
          </w:p>
        </w:tc>
      </w:tr>
      <w:tr w:rsidR="007F52BA" w14:paraId="3BCB2C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9FA63" w14:textId="77777777" w:rsidR="007F52BA" w:rsidRDefault="007F52BA" w:rsidP="00C11738">
            <w:pPr>
              <w:pStyle w:val="TableContent"/>
            </w:pPr>
            <w:r>
              <w:t>CAPITAL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77165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09D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3F790" w14:textId="7DBD67BA" w:rsidR="007F52BA" w:rsidRDefault="00F27EE4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D1838" w14:textId="77777777" w:rsidR="007F52BA" w:rsidRDefault="007F52BA" w:rsidP="00C11738">
            <w:pPr>
              <w:pStyle w:val="TableContent"/>
            </w:pPr>
            <w:r>
              <w:t xml:space="preserve">Indicador se é capital da Unidade Federada ou Não. </w:t>
            </w:r>
          </w:p>
          <w:p w14:paraId="20F6EC12" w14:textId="77777777" w:rsidR="007F52BA" w:rsidRDefault="007F52BA" w:rsidP="00C11738">
            <w:pPr>
              <w:pStyle w:val="TableContent"/>
            </w:pPr>
            <w:r>
              <w:t>1 - SIM ,  0 OR NULL - NÃO</w:t>
            </w:r>
          </w:p>
        </w:tc>
      </w:tr>
    </w:tbl>
    <w:p w14:paraId="0D68B598" w14:textId="77777777" w:rsidR="00C27A2C" w:rsidRDefault="00C27A2C" w:rsidP="007F52BA">
      <w:pPr>
        <w:spacing w:before="60" w:after="60"/>
        <w:ind w:left="0"/>
      </w:pPr>
    </w:p>
    <w:p w14:paraId="050B3BEC" w14:textId="236AA130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2" w:name="_Toc448754812"/>
      <w:r>
        <w:t xml:space="preserve">Tabela </w:t>
      </w:r>
      <w:r w:rsidR="00E81A27">
        <w:t>TA_</w:t>
      </w:r>
      <w:r w:rsidR="00FC1C4A">
        <w:t>MUNICIPIOS_CONTAS</w:t>
      </w:r>
      <w:bookmarkEnd w:id="52"/>
    </w:p>
    <w:p w14:paraId="1B068CF3" w14:textId="77777777" w:rsidR="00C27A2C" w:rsidRDefault="00C27A2C" w:rsidP="00C27A2C"/>
    <w:p w14:paraId="655A134D" w14:textId="7887A4FD" w:rsidR="00C27A2C" w:rsidRPr="00596373" w:rsidRDefault="00E81A27" w:rsidP="00C27A2C">
      <w:pPr>
        <w:pStyle w:val="GERERequisito"/>
      </w:pPr>
      <w:bookmarkStart w:id="53" w:name="_Toc448754813"/>
      <w:r>
        <w:t>[TA</w:t>
      </w:r>
      <w:r w:rsidR="00C27A2C">
        <w:t>0</w:t>
      </w:r>
      <w:r w:rsidR="00C97267">
        <w:t>17</w:t>
      </w:r>
      <w:r w:rsidR="00C27A2C">
        <w:t xml:space="preserve">] </w:t>
      </w:r>
      <w:r>
        <w:t>TA_</w:t>
      </w:r>
      <w:r w:rsidR="00FC1C4A">
        <w:t>MUNICIPIOS_CONTAS</w:t>
      </w:r>
      <w:bookmarkEnd w:id="5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2E6E6CC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FCA038" w14:textId="7EF14394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9B4F1E" w14:textId="0400CFA4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373CBE" w14:textId="0ADFECC2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220ED4" w14:textId="53390DDF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9FB1A1" w14:textId="7969E33A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31B78CA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07286" w14:textId="77777777" w:rsidR="007F52BA" w:rsidRDefault="007F52BA" w:rsidP="00C11738">
            <w:pPr>
              <w:pStyle w:val="TableContent"/>
            </w:pPr>
            <w:r>
              <w:lastRenderedPageBreak/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6328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E5A1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3FAC6" w14:textId="6BAA97E5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A85AFE" w14:textId="77777777" w:rsidR="007F52BA" w:rsidRDefault="007F52BA" w:rsidP="00C11738">
            <w:pPr>
              <w:pStyle w:val="TableContent"/>
            </w:pPr>
            <w:r>
              <w:t>1 - ICMS, 2- IPVA, 3- MULTAS E RENAINF</w:t>
            </w:r>
          </w:p>
        </w:tc>
      </w:tr>
      <w:tr w:rsidR="007F52BA" w14:paraId="61F7374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CB0D9" w14:textId="77777777" w:rsidR="007F52BA" w:rsidRDefault="007F52BA" w:rsidP="00C11738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9532B" w14:textId="77777777" w:rsidR="007F52BA" w:rsidRDefault="007F52BA" w:rsidP="00C1173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86666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SNCMkgqGAqACBgOi" w:history="1">
              <w:r>
                <w:t>TA_MUNICIPIOS.ID_MUNICIPIO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F5D" w14:textId="2145B87A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F11F" w14:textId="77777777" w:rsidR="007F52BA" w:rsidRDefault="007F52BA" w:rsidP="00C11738">
            <w:pPr>
              <w:pStyle w:val="TableContent"/>
            </w:pPr>
            <w:r>
              <w:t>Código do Municipio do SERPRO</w:t>
            </w:r>
          </w:p>
        </w:tc>
      </w:tr>
      <w:tr w:rsidR="007F52BA" w14:paraId="2F60F2B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FC8B3" w14:textId="77777777" w:rsidR="007F52BA" w:rsidRDefault="007F52BA" w:rsidP="00C11738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3602E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DA6CB" w14:textId="77777777" w:rsidR="007F52BA" w:rsidRDefault="007F52BA" w:rsidP="00C11738">
            <w:pPr>
              <w:pStyle w:val="TableContent"/>
            </w:pPr>
            <w:r>
              <w:t>FK (</w:t>
            </w:r>
            <w:hyperlink w:anchor="VFCMkgqGAqACBgOS" w:history="1">
              <w:r>
                <w:t>TA_BANCO_AGENCIAS.ID_BANCO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48AAB" w14:textId="726606B2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A28E" w14:textId="77777777" w:rsidR="007F52BA" w:rsidRDefault="007F52BA" w:rsidP="00C11738">
            <w:pPr>
              <w:pStyle w:val="TableContent"/>
            </w:pPr>
            <w:r>
              <w:t>Código do Banco</w:t>
            </w:r>
          </w:p>
        </w:tc>
      </w:tr>
      <w:tr w:rsidR="007F52BA" w14:paraId="4ECE13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CE546" w14:textId="77777777" w:rsidR="007F52BA" w:rsidRDefault="007F52BA" w:rsidP="00C11738">
            <w:pPr>
              <w:pStyle w:val="TableContent"/>
            </w:pPr>
            <w: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47323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1F535" w14:textId="77777777" w:rsidR="007F52BA" w:rsidRDefault="007F52BA" w:rsidP="00C11738">
            <w:pPr>
              <w:pStyle w:val="TableContent"/>
            </w:pPr>
            <w:r>
              <w:t>FK (</w:t>
            </w:r>
            <w:hyperlink w:anchor="VFCMkgqGAqACBgOS" w:history="1">
              <w:r>
                <w:t>TA_BANCO_AGENCIAS.ID_AGENCIA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D6E2" w14:textId="7AC22727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873C5" w14:textId="77777777" w:rsidR="007F52BA" w:rsidRDefault="007F52BA" w:rsidP="00C11738">
            <w:pPr>
              <w:pStyle w:val="TableContent"/>
            </w:pPr>
            <w:r>
              <w:t>Código da Agência</w:t>
            </w:r>
          </w:p>
        </w:tc>
      </w:tr>
      <w:tr w:rsidR="007F52BA" w14:paraId="6B40A26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11544" w14:textId="77777777" w:rsidR="007F52BA" w:rsidRDefault="007F52BA" w:rsidP="00C11738">
            <w:pPr>
              <w:pStyle w:val="TableContent"/>
            </w:pPr>
            <w: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9BB6E" w14:textId="77777777" w:rsidR="007F52BA" w:rsidRDefault="007F52BA" w:rsidP="00C11738">
            <w:pPr>
              <w:pStyle w:val="TableContent"/>
            </w:pPr>
            <w: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29C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68CD5" w14:textId="0F5EC3EA" w:rsidR="007F52BA" w:rsidRDefault="00F27EE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984E" w14:textId="1479541D" w:rsidR="007F52BA" w:rsidRDefault="00F27EE4" w:rsidP="00C11738">
            <w:pPr>
              <w:pStyle w:val="TableContent"/>
            </w:pPr>
            <w:r>
              <w:t>Conta Corrente da Agência Bancária</w:t>
            </w:r>
          </w:p>
        </w:tc>
      </w:tr>
    </w:tbl>
    <w:p w14:paraId="78783546" w14:textId="77777777" w:rsidR="00C27A2C" w:rsidRDefault="00C27A2C" w:rsidP="007F52BA">
      <w:pPr>
        <w:spacing w:before="60" w:after="60"/>
        <w:ind w:left="0"/>
      </w:pPr>
    </w:p>
    <w:p w14:paraId="36A0C4B4" w14:textId="06D1853C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4" w:name="_Toc448754814"/>
      <w:r>
        <w:t xml:space="preserve">Tabela </w:t>
      </w:r>
      <w:r w:rsidR="00E81A27">
        <w:t>TA_</w:t>
      </w:r>
      <w:r w:rsidR="00FC1C4A">
        <w:t>PAGOS_AJUSTES_REPASSE</w:t>
      </w:r>
      <w:bookmarkEnd w:id="54"/>
    </w:p>
    <w:p w14:paraId="50A6F40C" w14:textId="77777777" w:rsidR="00C27A2C" w:rsidRDefault="00C27A2C" w:rsidP="00C27A2C"/>
    <w:p w14:paraId="2FED5537" w14:textId="6F3605FF" w:rsidR="00C27A2C" w:rsidRDefault="00C27A2C" w:rsidP="00C27A2C">
      <w:pPr>
        <w:pStyle w:val="GERERequisito"/>
      </w:pPr>
      <w:bookmarkStart w:id="55" w:name="_Toc448754815"/>
      <w:r>
        <w:t>[TA0</w:t>
      </w:r>
      <w:r w:rsidR="00C97267">
        <w:t>18</w:t>
      </w:r>
      <w:r>
        <w:t xml:space="preserve">] </w:t>
      </w:r>
      <w:r w:rsidR="00E81A27">
        <w:t>TA_</w:t>
      </w:r>
      <w:r w:rsidR="00FC1C4A">
        <w:t>PAGOS_AJUSTES_REPASSE</w:t>
      </w:r>
      <w:bookmarkEnd w:id="5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7FE150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1971CA" w14:textId="750DA11D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F3D3B" w14:textId="2D8B08EA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4CDB06" w14:textId="1A9462B9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7B3FD0" w14:textId="04A32CE9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4BBEBF" w14:textId="08633252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3FAEB34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D158A" w14:textId="77777777" w:rsidR="007F52BA" w:rsidRDefault="007F52BA" w:rsidP="00C11738">
            <w:pPr>
              <w:pStyle w:val="TableContent"/>
            </w:pPr>
            <w:r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00CF2" w14:textId="77777777" w:rsidR="007F52BA" w:rsidRDefault="007F52BA" w:rsidP="00C1173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D9A80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F159" w14:textId="7687CFC3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BCCD" w14:textId="77777777" w:rsidR="007F52BA" w:rsidRDefault="007F52BA" w:rsidP="00C11738">
            <w:pPr>
              <w:pStyle w:val="TableContent"/>
            </w:pPr>
            <w:r>
              <w:t>Numero Sequencial de Ajustes. Sempre que houver ajuste de pagamentos corrigidos e restituições este campo será preenchido</w:t>
            </w:r>
          </w:p>
        </w:tc>
      </w:tr>
      <w:tr w:rsidR="007F52BA" w14:paraId="7B3010C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17EF8" w14:textId="77777777" w:rsidR="007F52BA" w:rsidRDefault="007F52BA" w:rsidP="00C11738">
            <w:pPr>
              <w:pStyle w:val="TableContent"/>
            </w:pPr>
            <w:r>
              <w:t>TIPO_AJUSTES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0BC73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A3EC6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71836" w14:textId="00D47067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880C5" w14:textId="77777777" w:rsidR="007F52BA" w:rsidRDefault="007F52BA" w:rsidP="00C11738">
            <w:pPr>
              <w:pStyle w:val="TableContent"/>
            </w:pPr>
            <w:r>
              <w:t xml:space="preserve">Origem do Ajuste : </w:t>
            </w:r>
          </w:p>
          <w:p w14:paraId="3F90E566" w14:textId="77777777" w:rsidR="007F52BA" w:rsidRDefault="007F52BA" w:rsidP="00C11738">
            <w:pPr>
              <w:pStyle w:val="TableContent"/>
            </w:pPr>
            <w:r>
              <w:t xml:space="preserve">1 - Solicitação de Correção de Pagamento, </w:t>
            </w:r>
          </w:p>
          <w:p w14:paraId="34BD601C" w14:textId="77777777" w:rsidR="007F52BA" w:rsidRDefault="007F52BA" w:rsidP="00C11738">
            <w:pPr>
              <w:pStyle w:val="TableContent"/>
            </w:pPr>
            <w:r>
              <w:t xml:space="preserve">2 - Restituição de Pagamento, </w:t>
            </w:r>
          </w:p>
          <w:p w14:paraId="601CD4C8" w14:textId="77777777" w:rsidR="007F52BA" w:rsidRDefault="007F52BA" w:rsidP="00C11738">
            <w:pPr>
              <w:pStyle w:val="TableContent"/>
            </w:pPr>
            <w:r>
              <w:t xml:space="preserve">3 - Restituição de </w:t>
            </w:r>
            <w:r>
              <w:lastRenderedPageBreak/>
              <w:t xml:space="preserve">Instituição Financeira </w:t>
            </w:r>
          </w:p>
          <w:p w14:paraId="4D1BE8DA" w14:textId="77777777" w:rsidR="007F52BA" w:rsidRDefault="007F52BA" w:rsidP="00C11738">
            <w:pPr>
              <w:pStyle w:val="TableContent"/>
            </w:pPr>
            <w:r>
              <w:t xml:space="preserve">4 - Restituição de Recurso </w:t>
            </w:r>
          </w:p>
          <w:p w14:paraId="42C0D820" w14:textId="77777777" w:rsidR="007F52BA" w:rsidRDefault="007F52BA" w:rsidP="00C11738">
            <w:pPr>
              <w:pStyle w:val="TableContent"/>
            </w:pPr>
            <w:r>
              <w:t>5 - Correção de Pagamento Manual,</w:t>
            </w:r>
          </w:p>
        </w:tc>
      </w:tr>
      <w:tr w:rsidR="007F52BA" w14:paraId="5A28437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65C1" w14:textId="77777777" w:rsidR="007F52BA" w:rsidRDefault="007F52BA" w:rsidP="00C11738">
            <w:pPr>
              <w:pStyle w:val="TableContent"/>
            </w:pPr>
            <w:r>
              <w:lastRenderedPageBreak/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9A2DD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9B49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25A41" w14:textId="2F7686CA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2F14" w14:textId="77777777" w:rsidR="007F52BA" w:rsidRDefault="007F52BA" w:rsidP="00C11738">
            <w:pPr>
              <w:pStyle w:val="TableContent"/>
            </w:pPr>
            <w:r>
              <w:t xml:space="preserve">1 - Positivo; </w:t>
            </w:r>
          </w:p>
          <w:p w14:paraId="3783E656" w14:textId="77777777" w:rsidR="007F52BA" w:rsidRDefault="007F52BA" w:rsidP="00C11738">
            <w:pPr>
              <w:pStyle w:val="TableContent"/>
            </w:pPr>
            <w:r>
              <w:t>2 - Negativo;</w:t>
            </w:r>
          </w:p>
        </w:tc>
      </w:tr>
      <w:tr w:rsidR="007F52BA" w14:paraId="6A67DD8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0037E" w14:textId="77777777" w:rsidR="007F52BA" w:rsidRDefault="007F52BA" w:rsidP="00C11738">
            <w:pPr>
              <w:pStyle w:val="TableContent"/>
            </w:pPr>
            <w: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2D083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6265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93E35" w14:textId="1AFB878F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3AFD" w14:textId="77777777" w:rsidR="007F52BA" w:rsidRDefault="007F52BA" w:rsidP="00C11738">
            <w:pPr>
              <w:pStyle w:val="TableContent"/>
            </w:pPr>
            <w:r>
              <w:t>Data de Inclusão do Ajuste</w:t>
            </w:r>
          </w:p>
        </w:tc>
      </w:tr>
      <w:tr w:rsidR="007F52BA" w14:paraId="43373AF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AEB0C" w14:textId="77777777" w:rsidR="007F52BA" w:rsidRDefault="007F52BA" w:rsidP="00C11738">
            <w:pPr>
              <w:pStyle w:val="TableContent"/>
            </w:pPr>
            <w: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80520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9675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DF07" w14:textId="266DF6C9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1DD65" w14:textId="77777777" w:rsidR="007F52BA" w:rsidRDefault="007F52BA" w:rsidP="00C11738">
            <w:pPr>
              <w:pStyle w:val="TableContent"/>
            </w:pPr>
            <w:r>
              <w:t>Valor Total</w:t>
            </w:r>
          </w:p>
        </w:tc>
      </w:tr>
      <w:tr w:rsidR="007F52BA" w14:paraId="59F17CB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DF650" w14:textId="77777777" w:rsidR="007F52BA" w:rsidRDefault="007F52BA" w:rsidP="00C11738">
            <w:pPr>
              <w:pStyle w:val="TableContent"/>
            </w:pPr>
            <w: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F3A13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3AAA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D72BB3" w14:textId="3A02077B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45A1B" w14:textId="77777777" w:rsidR="007F52BA" w:rsidRDefault="007F52BA" w:rsidP="00C11738">
            <w:pPr>
              <w:pStyle w:val="TableContent"/>
            </w:pPr>
            <w:r>
              <w:t>Valor Principal</w:t>
            </w:r>
          </w:p>
        </w:tc>
      </w:tr>
      <w:tr w:rsidR="007F52BA" w14:paraId="36C6400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B9B68" w14:textId="77777777" w:rsidR="007F52BA" w:rsidRDefault="007F52BA" w:rsidP="00C11738">
            <w:pPr>
              <w:pStyle w:val="TableContent"/>
            </w:pPr>
            <w: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5AD77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C690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C6E1C0" w14:textId="5E4109BB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F6E46" w14:textId="77777777" w:rsidR="007F52BA" w:rsidRDefault="007F52BA" w:rsidP="00C11738">
            <w:pPr>
              <w:pStyle w:val="TableContent"/>
            </w:pPr>
            <w:r>
              <w:t>VAlor Multa</w:t>
            </w:r>
          </w:p>
        </w:tc>
      </w:tr>
      <w:tr w:rsidR="007F52BA" w14:paraId="19C2126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258A0" w14:textId="77777777" w:rsidR="007F52BA" w:rsidRDefault="007F52BA" w:rsidP="00C11738">
            <w:pPr>
              <w:pStyle w:val="TableContent"/>
            </w:pPr>
            <w: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EF266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6320E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3ECB" w14:textId="45BB92A3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4C764" w14:textId="77777777" w:rsidR="007F52BA" w:rsidRDefault="007F52BA" w:rsidP="00C11738">
            <w:pPr>
              <w:pStyle w:val="TableContent"/>
            </w:pPr>
            <w:r>
              <w:t>Valor Juros</w:t>
            </w:r>
          </w:p>
        </w:tc>
      </w:tr>
      <w:tr w:rsidR="007F52BA" w14:paraId="331A571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8F9C5" w14:textId="77777777" w:rsidR="007F52BA" w:rsidRDefault="007F52BA" w:rsidP="00C11738">
            <w:pPr>
              <w:pStyle w:val="TableContent"/>
            </w:pPr>
            <w: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2DA2D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98C17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3F41C" w14:textId="2853303C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C140" w14:textId="77777777" w:rsidR="007F52BA" w:rsidRDefault="007F52BA" w:rsidP="00C11738">
            <w:pPr>
              <w:pStyle w:val="TableContent"/>
            </w:pPr>
            <w:r>
              <w:t>Valor Correção</w:t>
            </w:r>
          </w:p>
        </w:tc>
      </w:tr>
      <w:tr w:rsidR="007F52BA" w14:paraId="7D51A71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BF8F5" w14:textId="77777777" w:rsidR="007F52BA" w:rsidRDefault="007F52BA" w:rsidP="00C11738">
            <w:pPr>
              <w:pStyle w:val="TableContent"/>
            </w:pPr>
            <w: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A7C2F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B053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40FA1" w14:textId="0F63BC12" w:rsidR="007F52BA" w:rsidRDefault="00877AB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88EF9" w14:textId="09A32091" w:rsidR="007F52BA" w:rsidRDefault="00A320B8" w:rsidP="00C11738">
            <w:pPr>
              <w:pStyle w:val="TableContent"/>
            </w:pPr>
            <w:r>
              <w:t>Valor da Taxa</w:t>
            </w:r>
          </w:p>
        </w:tc>
      </w:tr>
      <w:tr w:rsidR="007F52BA" w14:paraId="3ACF796C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20BD" w14:textId="77777777" w:rsidR="007F52BA" w:rsidRDefault="007F52BA" w:rsidP="00C11738">
            <w:pPr>
              <w:pStyle w:val="TableContent"/>
            </w:pPr>
            <w: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5C05C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1711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9B17" w14:textId="31FB6B1D" w:rsidR="007F52BA" w:rsidRDefault="00877AB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37940" w14:textId="75B61C25" w:rsidR="007F52BA" w:rsidRDefault="00A320B8" w:rsidP="00C11738">
            <w:pPr>
              <w:pStyle w:val="TableContent"/>
            </w:pPr>
            <w:r>
              <w:t>VAlor do Sequencial do BDAR ou TPAR</w:t>
            </w:r>
          </w:p>
        </w:tc>
      </w:tr>
      <w:tr w:rsidR="007F52BA" w14:paraId="55E3585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1F0A9" w14:textId="77777777" w:rsidR="007F52BA" w:rsidRDefault="007F52BA" w:rsidP="00C11738">
            <w:pPr>
              <w:pStyle w:val="TableContent"/>
            </w:pPr>
            <w: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A67B9" w14:textId="77777777" w:rsidR="007F52BA" w:rsidRDefault="007F52BA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065E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2F5AD" w14:textId="2ADCA199" w:rsidR="007F52BA" w:rsidRDefault="00877AB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7CA29" w14:textId="77777777" w:rsidR="007F52BA" w:rsidRDefault="007F52BA" w:rsidP="00C11738">
            <w:pPr>
              <w:pStyle w:val="TableContent"/>
            </w:pPr>
            <w:r>
              <w:t>Sequencia de pagamentos de até 999máx.</w:t>
            </w:r>
          </w:p>
        </w:tc>
      </w:tr>
      <w:tr w:rsidR="00E26478" w14:paraId="03F90F0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1497E" w14:textId="77F48A4D" w:rsidR="00E26478" w:rsidRDefault="00E26478" w:rsidP="00C11738">
            <w:pPr>
              <w:pStyle w:val="TableContent"/>
            </w:pPr>
            <w:r>
              <w:t>ID_RTC_REPASSE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D1635" w14:textId="0E88B138" w:rsidR="00E26478" w:rsidRDefault="00E26478" w:rsidP="00C1173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9A1E8" w14:textId="77777777" w:rsidR="00E26478" w:rsidRDefault="00E2647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51308" w14:textId="6E01B777" w:rsidR="00E26478" w:rsidRDefault="00E26478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908C2" w14:textId="77777777" w:rsidR="00E26478" w:rsidRDefault="00E26478" w:rsidP="00E26478">
            <w:pPr>
              <w:pStyle w:val="NormalWeb"/>
            </w:pPr>
            <w:r>
              <w:t xml:space="preserve">Numero da Rtc que gerou o repasse </w:t>
            </w:r>
          </w:p>
          <w:p w14:paraId="2527D3E7" w14:textId="77777777" w:rsidR="00E26478" w:rsidRDefault="00E26478" w:rsidP="00C11738">
            <w:pPr>
              <w:pStyle w:val="TableContent"/>
            </w:pPr>
          </w:p>
        </w:tc>
      </w:tr>
      <w:tr w:rsidR="007F52BA" w14:paraId="0638294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EC75" w14:textId="77777777" w:rsidR="007F52BA" w:rsidRDefault="007F52BA" w:rsidP="00C11738">
            <w:pPr>
              <w:pStyle w:val="TableContent"/>
            </w:pPr>
            <w: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BF8BB" w14:textId="77777777" w:rsidR="007F52BA" w:rsidRDefault="007F52BA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C1E89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3B2DA" w14:textId="753ACCC4" w:rsidR="007F52BA" w:rsidRDefault="0061645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14D88" w14:textId="77777777" w:rsidR="007F52BA" w:rsidRDefault="007F52BA" w:rsidP="00C11738">
            <w:pPr>
              <w:pStyle w:val="TableContent"/>
            </w:pPr>
            <w:r>
              <w:t>Sequencia de Correções de Erros que o pagamento sofreu. Sempre a ultima sequencia trará os valores das sequencias anteriores corrigidos.</w:t>
            </w:r>
          </w:p>
        </w:tc>
      </w:tr>
    </w:tbl>
    <w:p w14:paraId="50107E4A" w14:textId="77777777" w:rsidR="00E81A27" w:rsidRDefault="00E81A27" w:rsidP="007F52BA">
      <w:pPr>
        <w:spacing w:before="60" w:after="60"/>
        <w:ind w:left="0"/>
      </w:pPr>
    </w:p>
    <w:p w14:paraId="3D2F8EC0" w14:textId="38EDE874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56" w:name="_Toc448754816"/>
      <w:r>
        <w:lastRenderedPageBreak/>
        <w:t xml:space="preserve">Tabela </w:t>
      </w:r>
      <w:r w:rsidR="00E81A27">
        <w:t>TA_</w:t>
      </w:r>
      <w:r w:rsidR="00FC1C4A">
        <w:t>PAGOS_ARREC</w:t>
      </w:r>
      <w:bookmarkEnd w:id="56"/>
    </w:p>
    <w:p w14:paraId="64843F54" w14:textId="77777777" w:rsidR="00C27A2C" w:rsidRDefault="00C27A2C" w:rsidP="00C27A2C"/>
    <w:p w14:paraId="407E6E2E" w14:textId="28904FCE" w:rsidR="00C27A2C" w:rsidRPr="00596373" w:rsidRDefault="00E81A27" w:rsidP="00C27A2C">
      <w:pPr>
        <w:pStyle w:val="GERERequisito"/>
      </w:pPr>
      <w:bookmarkStart w:id="57" w:name="_Toc448754817"/>
      <w:r>
        <w:t>[TA</w:t>
      </w:r>
      <w:r w:rsidR="00C27A2C">
        <w:t>0</w:t>
      </w:r>
      <w:r w:rsidR="00C97267">
        <w:t>19</w:t>
      </w:r>
      <w:r w:rsidR="00C27A2C">
        <w:t xml:space="preserve">] </w:t>
      </w:r>
      <w:r>
        <w:t>TA_</w:t>
      </w:r>
      <w:r w:rsidR="00FC1C4A">
        <w:t>PAGOS_ARREC</w:t>
      </w:r>
      <w:bookmarkEnd w:id="5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6E43AF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C19733C" w14:textId="1802BD69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6697E4" w14:textId="77E11ACF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5DDF086" w14:textId="058D6D26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6137B3" w14:textId="7DE3F7FD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27A89" w14:textId="489C2C57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1C09CA2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30054" w14:textId="77777777" w:rsidR="007F52BA" w:rsidRDefault="007F52BA" w:rsidP="00C11738">
            <w:pPr>
              <w:pStyle w:val="TableContent"/>
            </w:pPr>
            <w: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06844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CB2B4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sDCMkgqGAqACBgOu" w:history="1">
              <w:r>
                <w:t>TA_LOTESPAGOS_ARREC.ID_BDAR_TPAR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4721" w14:textId="0A32AFDB" w:rsidR="007F52BA" w:rsidRDefault="00D9050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5AF7B" w14:textId="77777777" w:rsidR="007F52BA" w:rsidRDefault="007F52BA" w:rsidP="00C11738">
            <w:pPr>
              <w:pStyle w:val="TableContent"/>
            </w:pPr>
            <w:r>
              <w:t>Numero do TPAR</w:t>
            </w:r>
          </w:p>
        </w:tc>
      </w:tr>
      <w:tr w:rsidR="007F52BA" w14:paraId="34F6348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C935B" w14:textId="77777777" w:rsidR="007F52BA" w:rsidRDefault="007F52BA" w:rsidP="00C11738">
            <w:pPr>
              <w:pStyle w:val="TableContent"/>
            </w:pPr>
            <w: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DE074" w14:textId="77777777" w:rsidR="007F52BA" w:rsidRDefault="007F52BA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8862D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0437D" w14:textId="394E4EB6" w:rsidR="007F52BA" w:rsidRDefault="00D9050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9F5C4" w14:textId="77777777" w:rsidR="007F52BA" w:rsidRDefault="007F52BA" w:rsidP="00C11738">
            <w:pPr>
              <w:pStyle w:val="TableContent"/>
            </w:pPr>
            <w:r>
              <w:t>Sequencia de pagamentos de até 999máx.</w:t>
            </w:r>
          </w:p>
        </w:tc>
      </w:tr>
      <w:tr w:rsidR="007F52BA" w14:paraId="4404590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8D33C" w14:textId="77777777" w:rsidR="007F52BA" w:rsidRDefault="007F52BA" w:rsidP="00C11738">
            <w:pPr>
              <w:pStyle w:val="TableContent"/>
            </w:pPr>
            <w: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A29A" w14:textId="77777777" w:rsidR="007F52BA" w:rsidRDefault="007F52BA" w:rsidP="00C1173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6C6D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5DD5F" w14:textId="6C143952" w:rsidR="007F52BA" w:rsidRDefault="00D9050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A6E1E" w14:textId="77777777" w:rsidR="007F52BA" w:rsidRDefault="007F52BA" w:rsidP="00C11738">
            <w:pPr>
              <w:pStyle w:val="TableContent"/>
            </w:pPr>
            <w:r>
              <w:t xml:space="preserve">Reponsável pelo Pagamento do DARE, podendo ser uma Inscrição Estadual ou CPF ou CPNJ ou RENAVAN. </w:t>
            </w:r>
          </w:p>
          <w:p w14:paraId="3EBF17E4" w14:textId="77777777" w:rsidR="007F52BA" w:rsidRDefault="007F52BA" w:rsidP="00C11738">
            <w:pPr>
              <w:pStyle w:val="TableContent"/>
            </w:pPr>
            <w:r>
              <w:t>Cadastrados na Tabela de Contribuintes do IPVA, EXTRACADASTRO ou IPVA</w:t>
            </w:r>
          </w:p>
        </w:tc>
      </w:tr>
      <w:tr w:rsidR="007F52BA" w14:paraId="0B9B824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7204D" w14:textId="77777777" w:rsidR="007F52BA" w:rsidRDefault="007F52BA" w:rsidP="00C11738">
            <w:pPr>
              <w:pStyle w:val="TableContent"/>
            </w:pPr>
            <w:r>
              <w:t>TIPO_PESSOA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18DE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CFE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95676" w14:textId="051A08DB" w:rsidR="007F52BA" w:rsidRDefault="00D90504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6D7A4" w14:textId="77777777" w:rsidR="007F52BA" w:rsidRDefault="007F52BA" w:rsidP="00C11738">
            <w:pPr>
              <w:pStyle w:val="TableContent"/>
            </w:pPr>
            <w:r>
              <w:t>1-INSCRICAO,2-CNPJ,3-CPF,4-RENAVAN</w:t>
            </w:r>
          </w:p>
        </w:tc>
      </w:tr>
      <w:tr w:rsidR="007F52BA" w14:paraId="63CE9D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18D25" w14:textId="77777777" w:rsidR="007F52BA" w:rsidRDefault="007F52BA" w:rsidP="00C11738">
            <w:pPr>
              <w:pStyle w:val="TableContent"/>
            </w:pPr>
            <w:r>
              <w:t>DATA_PAGAMENTO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0BCDA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9CD0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CBECB" w14:textId="0A70F118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065D0" w14:textId="77777777" w:rsidR="007F52BA" w:rsidRDefault="007F52BA" w:rsidP="00C11738">
            <w:pPr>
              <w:pStyle w:val="TableContent"/>
            </w:pPr>
            <w:r>
              <w:t>Data do Pagamento</w:t>
            </w:r>
          </w:p>
        </w:tc>
      </w:tr>
      <w:tr w:rsidR="007F52BA" w14:paraId="7F3815D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C6962" w14:textId="77777777" w:rsidR="007F52BA" w:rsidRDefault="007F52BA" w:rsidP="00C11738">
            <w:pPr>
              <w:pStyle w:val="TableContent"/>
            </w:pPr>
            <w: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38C80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1D14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901F" w14:textId="3DB1728B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0FFF4" w14:textId="77777777" w:rsidR="007F52BA" w:rsidRDefault="007F52BA" w:rsidP="00C11738">
            <w:pPr>
              <w:pStyle w:val="TableContent"/>
            </w:pPr>
            <w:r>
              <w:t>Período de Referência do Pagamento</w:t>
            </w:r>
          </w:p>
        </w:tc>
      </w:tr>
      <w:tr w:rsidR="007F52BA" w14:paraId="0E7FE9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BEADF" w14:textId="77777777" w:rsidR="007F52BA" w:rsidRDefault="007F52BA" w:rsidP="00C1173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455A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76D73" w14:textId="77777777" w:rsidR="007F52BA" w:rsidRDefault="007F52BA" w:rsidP="00C11738">
            <w:pPr>
              <w:pStyle w:val="TableContent"/>
            </w:pPr>
            <w:r>
              <w:t>FK (</w:t>
            </w:r>
            <w:hyperlink w:anchor="fFCMkgqGAqACBgOV" w:history="1">
              <w:r>
                <w:t>TA_RECEITA.ID_RECEITA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EDA3A" w14:textId="77CE5415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6A9E0" w14:textId="77777777" w:rsidR="007F52BA" w:rsidRDefault="007F52BA" w:rsidP="00C11738">
            <w:pPr>
              <w:pStyle w:val="TableContent"/>
            </w:pPr>
            <w:r>
              <w:t>Número do Código da Receita</w:t>
            </w:r>
          </w:p>
        </w:tc>
      </w:tr>
      <w:tr w:rsidR="007F52BA" w14:paraId="78554AC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0D496" w14:textId="77777777" w:rsidR="007F52BA" w:rsidRDefault="007F52BA" w:rsidP="00C11738">
            <w:pPr>
              <w:pStyle w:val="TableContent"/>
            </w:pPr>
            <w: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860A5" w14:textId="3DE7BDB2" w:rsidR="007F52BA" w:rsidRDefault="00BF38AA" w:rsidP="00C11738">
            <w:pPr>
              <w:pStyle w:val="TableContent"/>
            </w:pPr>
            <w:r>
              <w:t>number</w:t>
            </w:r>
            <w:r w:rsidR="007F52BA"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09831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B928D" w14:textId="62E30C49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203B6" w14:textId="77777777" w:rsidR="007F52BA" w:rsidRDefault="007F52BA" w:rsidP="00C11738">
            <w:pPr>
              <w:pStyle w:val="TableContent"/>
            </w:pPr>
            <w:r>
              <w:rPr>
                <w:rFonts w:ascii="Dialog" w:eastAsia="Dialog" w:hAnsi="Dialog" w:cs="Dialog"/>
                <w:color w:val="000000"/>
                <w:sz w:val="22"/>
              </w:rPr>
              <w:t xml:space="preserve">Código informado quando ocorrer mudança no subcodigo da </w:t>
            </w:r>
            <w:r>
              <w:rPr>
                <w:rFonts w:ascii="Dialog" w:eastAsia="Dialog" w:hAnsi="Dialog" w:cs="Dialog"/>
                <w:color w:val="000000"/>
                <w:sz w:val="22"/>
              </w:rPr>
              <w:lastRenderedPageBreak/>
              <w:t>receita.</w:t>
            </w:r>
          </w:p>
        </w:tc>
      </w:tr>
      <w:tr w:rsidR="007F52BA" w14:paraId="6483466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23E467" w14:textId="77777777" w:rsidR="007F52BA" w:rsidRDefault="007F52BA" w:rsidP="00C11738">
            <w:pPr>
              <w:pStyle w:val="TableContent"/>
            </w:pPr>
            <w: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E3157" w14:textId="77777777" w:rsidR="007F52BA" w:rsidRDefault="007F52BA" w:rsidP="00C11738">
            <w:pPr>
              <w:pStyle w:val="TableContent"/>
            </w:pPr>
            <w: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B79C1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FA43" w14:textId="33F23C8D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FBE45" w14:textId="77777777" w:rsidR="007F52BA" w:rsidRDefault="007F52BA" w:rsidP="00C11738">
            <w:pPr>
              <w:pStyle w:val="TableContent"/>
            </w:pPr>
            <w:r>
              <w:t>número do pagamento podendo ser de um Auto de Infração, Parcelamento, Declaração e etc.. Será identificado o documneto em conjunto com o código de receita especificado.</w:t>
            </w:r>
          </w:p>
        </w:tc>
      </w:tr>
      <w:tr w:rsidR="007F52BA" w14:paraId="058F44E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1392F" w14:textId="77777777" w:rsidR="007F52BA" w:rsidRDefault="007F52BA" w:rsidP="00C11738">
            <w:pPr>
              <w:pStyle w:val="TableContent"/>
            </w:pPr>
            <w: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B9066" w14:textId="77777777" w:rsidR="007F52BA" w:rsidRDefault="007F52BA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F681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99F7C" w14:textId="62AB3F10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8436C" w14:textId="77777777" w:rsidR="007F52BA" w:rsidRDefault="007F52BA" w:rsidP="00C11738">
            <w:pPr>
              <w:pStyle w:val="TableContent"/>
            </w:pPr>
            <w:r>
              <w:t>Número da Parcela do Parcelamento será informado quando for uma receita especifica para parcelamentos ativos.</w:t>
            </w:r>
          </w:p>
        </w:tc>
      </w:tr>
      <w:tr w:rsidR="007F52BA" w14:paraId="3C55620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21985" w14:textId="77777777" w:rsidR="007F52BA" w:rsidRDefault="007F52BA" w:rsidP="00C11738">
            <w:pPr>
              <w:pStyle w:val="TableContent"/>
            </w:pPr>
            <w:r>
              <w:t>DATA_VENCIMENTO_INFORMADO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9DC7B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C3A5E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80044" w14:textId="1E3441F9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EFB8E" w14:textId="77777777" w:rsidR="007F52BA" w:rsidRDefault="007F52BA" w:rsidP="00C11738">
            <w:pPr>
              <w:pStyle w:val="TableContent"/>
            </w:pPr>
            <w:r>
              <w:t>Data de Vencimento do Dare</w:t>
            </w:r>
          </w:p>
        </w:tc>
      </w:tr>
      <w:tr w:rsidR="007F52BA" w14:paraId="022DD7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EB8E1" w14:textId="77777777" w:rsidR="007F52BA" w:rsidRDefault="007F52BA" w:rsidP="00C11738">
            <w:pPr>
              <w:pStyle w:val="TableContent"/>
            </w:pPr>
            <w:r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5FC4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9562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C8666" w14:textId="377D8CB3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CE0EE" w14:textId="77777777" w:rsidR="007F52BA" w:rsidRDefault="007F52BA" w:rsidP="00C11738">
            <w:pPr>
              <w:pStyle w:val="TableContent"/>
            </w:pPr>
            <w:r>
              <w:t>Valor Total do Pagamento</w:t>
            </w:r>
          </w:p>
        </w:tc>
      </w:tr>
      <w:tr w:rsidR="007F52BA" w14:paraId="7522B6F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52647" w14:textId="77777777" w:rsidR="007F52BA" w:rsidRDefault="007F52BA" w:rsidP="00C11738">
            <w:pPr>
              <w:pStyle w:val="TableContent"/>
            </w:pPr>
            <w: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A4377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B1CA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5EB49" w14:textId="0E096C9F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01C19" w14:textId="77777777" w:rsidR="007F52BA" w:rsidRDefault="007F52BA" w:rsidP="00C11738">
            <w:pPr>
              <w:pStyle w:val="TableContent"/>
            </w:pPr>
            <w:r>
              <w:t>Valor Principal ou Valor do Imposto informado no pagamento.</w:t>
            </w:r>
          </w:p>
        </w:tc>
      </w:tr>
      <w:tr w:rsidR="007F52BA" w14:paraId="4DC0669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B76" w14:textId="77777777" w:rsidR="007F52BA" w:rsidRDefault="007F52BA" w:rsidP="00C11738">
            <w:pPr>
              <w:pStyle w:val="TableContent"/>
            </w:pPr>
            <w: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7681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52E7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58CBD" w14:textId="74162F58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4F6E5" w14:textId="77777777" w:rsidR="007F52BA" w:rsidRDefault="007F52BA" w:rsidP="00C11738">
            <w:pPr>
              <w:pStyle w:val="TableContent"/>
            </w:pPr>
            <w:r>
              <w:t>Valor da Multa informado no pagamento.</w:t>
            </w:r>
          </w:p>
        </w:tc>
      </w:tr>
      <w:tr w:rsidR="007F52BA" w14:paraId="10F65A8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B8511" w14:textId="77777777" w:rsidR="007F52BA" w:rsidRDefault="007F52BA" w:rsidP="00C11738">
            <w:pPr>
              <w:pStyle w:val="TableContent"/>
            </w:pPr>
            <w: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CD1EA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DD7B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8B1C2" w14:textId="6AEF2218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86779" w14:textId="77777777" w:rsidR="007F52BA" w:rsidRDefault="007F52BA" w:rsidP="00C11738">
            <w:pPr>
              <w:pStyle w:val="TableContent"/>
            </w:pPr>
            <w:r>
              <w:t>Valor do Juros informado no pagamento.</w:t>
            </w:r>
          </w:p>
        </w:tc>
      </w:tr>
      <w:tr w:rsidR="007F52BA" w14:paraId="2619B8D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B06FD" w14:textId="77777777" w:rsidR="007F52BA" w:rsidRDefault="007F52BA" w:rsidP="00C11738">
            <w:pPr>
              <w:pStyle w:val="TableContent"/>
            </w:pPr>
            <w:r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808FB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3C54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056BB" w14:textId="45F98109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C1335" w14:textId="77777777" w:rsidR="007F52BA" w:rsidRDefault="007F52BA" w:rsidP="00C11738">
            <w:pPr>
              <w:pStyle w:val="TableContent"/>
            </w:pPr>
            <w:r>
              <w:t>Valor da Correção Montetária informada no pagamento.</w:t>
            </w:r>
          </w:p>
        </w:tc>
      </w:tr>
      <w:tr w:rsidR="007F52BA" w14:paraId="30CC7A7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C8C0" w14:textId="77777777" w:rsidR="007F52BA" w:rsidRDefault="007F52BA" w:rsidP="00C11738">
            <w:pPr>
              <w:pStyle w:val="TableContent"/>
            </w:pPr>
            <w: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53E0" w14:textId="77777777" w:rsidR="007F52BA" w:rsidRDefault="007F52BA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CA852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1380" w14:textId="70D1BE1D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2FACE" w14:textId="77777777" w:rsidR="007F52BA" w:rsidRDefault="007F52BA" w:rsidP="00C11738">
            <w:pPr>
              <w:pStyle w:val="TableContent"/>
            </w:pPr>
            <w:r>
              <w:t>Valor da Taxa informada no pagamento.</w:t>
            </w:r>
          </w:p>
        </w:tc>
      </w:tr>
      <w:tr w:rsidR="007F52BA" w14:paraId="2FC9093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3FC75" w14:textId="77777777" w:rsidR="007F52BA" w:rsidRDefault="007F52BA" w:rsidP="00C11738">
            <w:pPr>
              <w:pStyle w:val="TableContent"/>
            </w:pPr>
            <w:r>
              <w:lastRenderedPageBreak/>
              <w:t>TIPO_DARE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8CF52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66D2F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93C" w14:textId="33240E4A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CEF5F" w14:textId="77777777" w:rsidR="007F52BA" w:rsidRDefault="007F52BA" w:rsidP="00C11738">
            <w:pPr>
              <w:pStyle w:val="TableContent"/>
            </w:pPr>
            <w:r>
              <w:t xml:space="preserve">Código do Tipo de Convênio </w:t>
            </w:r>
          </w:p>
          <w:p w14:paraId="2ED801C7" w14:textId="77777777" w:rsidR="007F52BA" w:rsidRDefault="007F52BA" w:rsidP="00C11738">
            <w:pPr>
              <w:pStyle w:val="TableContent"/>
            </w:pPr>
            <w:r>
              <w:t>1-GNRE,2-DARE,3-IPVA</w:t>
            </w:r>
          </w:p>
        </w:tc>
      </w:tr>
      <w:tr w:rsidR="007F52BA" w14:paraId="542ABFA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30EE5" w14:textId="77777777" w:rsidR="007F52BA" w:rsidRDefault="007F52BA" w:rsidP="00C11738">
            <w:pPr>
              <w:pStyle w:val="TableContent"/>
            </w:pPr>
            <w:r>
              <w:t>ORIGEM_DARE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F3C76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F4977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248D2" w14:textId="34A1C11A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A463" w14:textId="77777777" w:rsidR="007F52BA" w:rsidRDefault="007F52BA" w:rsidP="00C11738">
            <w:pPr>
              <w:pStyle w:val="TableContent"/>
            </w:pPr>
            <w:r>
              <w:t xml:space="preserve">Tipo de Formas de Recebimento de Cobranças de Tarifas </w:t>
            </w:r>
          </w:p>
          <w:p w14:paraId="7F9F4CCB" w14:textId="77777777" w:rsidR="007F52BA" w:rsidRDefault="007F52BA" w:rsidP="00C11738">
            <w:pPr>
              <w:pStyle w:val="TableContent"/>
            </w:pPr>
            <w:r>
              <w:t xml:space="preserve">1-Guiche de Caixa </w:t>
            </w:r>
          </w:p>
          <w:p w14:paraId="1D51F7FE" w14:textId="77777777" w:rsidR="007F52BA" w:rsidRDefault="007F52BA" w:rsidP="00C11738">
            <w:pPr>
              <w:pStyle w:val="TableContent"/>
            </w:pPr>
            <w:r>
              <w:t xml:space="preserve">2-Arrecadação Eletrônica </w:t>
            </w:r>
          </w:p>
          <w:p w14:paraId="6CA382A5" w14:textId="77777777" w:rsidR="007F52BA" w:rsidRDefault="007F52BA" w:rsidP="00C11738">
            <w:pPr>
              <w:pStyle w:val="TableContent"/>
            </w:pPr>
            <w:r>
              <w:t xml:space="preserve">3-Internet </w:t>
            </w:r>
          </w:p>
          <w:p w14:paraId="57D7D6B2" w14:textId="77777777" w:rsidR="007F52BA" w:rsidRDefault="007F52BA" w:rsidP="00C11738">
            <w:pPr>
              <w:pStyle w:val="TableContent"/>
            </w:pPr>
            <w:r>
              <w:t xml:space="preserve">4-Outros Meios </w:t>
            </w:r>
          </w:p>
          <w:p w14:paraId="0E545417" w14:textId="77777777" w:rsidR="007F52BA" w:rsidRDefault="007F52BA" w:rsidP="00C11738">
            <w:pPr>
              <w:pStyle w:val="TableContent"/>
            </w:pPr>
            <w:r>
              <w:t>5-Correspondente Bancário</w:t>
            </w:r>
          </w:p>
        </w:tc>
      </w:tr>
      <w:tr w:rsidR="007F52BA" w14:paraId="6E3A1AF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9C6C" w14:textId="77777777" w:rsidR="007F52BA" w:rsidRDefault="007F52BA" w:rsidP="00C11738">
            <w:pPr>
              <w:pStyle w:val="TableContent"/>
            </w:pPr>
            <w:r>
              <w:t>SITUACAO_DARE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B844C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F1FC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278F9" w14:textId="268C7628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8F8" w14:textId="77777777" w:rsidR="007F52BA" w:rsidRDefault="007F52BA" w:rsidP="00C11738">
            <w:pPr>
              <w:pStyle w:val="TableContent"/>
            </w:pPr>
            <w:r>
              <w:t>1-ERRO, NULL OU 0 - OK</w:t>
            </w:r>
          </w:p>
        </w:tc>
      </w:tr>
      <w:tr w:rsidR="007F52BA" w14:paraId="6A49F8F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A6780" w14:textId="77777777" w:rsidR="007F52BA" w:rsidRDefault="007F52BA" w:rsidP="00C11738">
            <w:pPr>
              <w:pStyle w:val="TableContent"/>
            </w:pPr>
            <w:r>
              <w:t>DATA_PAGO_BANCO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1829F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D07E4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4B8E0" w14:textId="39B5C25F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55DBD" w14:textId="77777777" w:rsidR="007F52BA" w:rsidRDefault="007F52BA" w:rsidP="00C11738">
            <w:pPr>
              <w:pStyle w:val="TableContent"/>
            </w:pPr>
            <w:r>
              <w:t>Data da Transação do Banco. Efetivado o Pagamento</w:t>
            </w:r>
          </w:p>
        </w:tc>
      </w:tr>
      <w:tr w:rsidR="007F52BA" w14:paraId="4DBE88D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03B39" w14:textId="77777777" w:rsidR="007F52BA" w:rsidRDefault="007F52BA" w:rsidP="00C11738">
            <w:pPr>
              <w:pStyle w:val="TableContent"/>
            </w:pPr>
            <w:r>
              <w:t>NSU_BARRA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CD558" w14:textId="77777777" w:rsidR="007F52BA" w:rsidRDefault="007F52BA" w:rsidP="00C11738">
            <w:pPr>
              <w:pStyle w:val="TableContent"/>
            </w:pPr>
            <w:r>
              <w:t>varchar2(25)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706E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2EF2C" w14:textId="37249E5E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4233" w14:textId="77777777" w:rsidR="007F52BA" w:rsidRDefault="007F52BA" w:rsidP="00C11738">
            <w:pPr>
              <w:pStyle w:val="TableContent"/>
            </w:pPr>
            <w:r>
              <w:t>Número Sequencial Único de pagamento, fornecido pelo banco.</w:t>
            </w:r>
          </w:p>
        </w:tc>
      </w:tr>
      <w:tr w:rsidR="007F52BA" w14:paraId="044A8E6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4E372" w14:textId="77777777" w:rsidR="007F52BA" w:rsidRDefault="007F52BA" w:rsidP="00C11738">
            <w:pPr>
              <w:pStyle w:val="TableContent"/>
            </w:pPr>
            <w:r>
              <w:t>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6547E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45BF0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7CAD2" w14:textId="29CA5D5C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CC2D1" w14:textId="77777777" w:rsidR="007F52BA" w:rsidRDefault="007F52BA" w:rsidP="00C11738">
            <w:pPr>
              <w:pStyle w:val="TableContent"/>
            </w:pPr>
            <w:r>
              <w:t>Número do Nosso Número gerado pela SEFAZ</w:t>
            </w:r>
          </w:p>
        </w:tc>
      </w:tr>
      <w:tr w:rsidR="002F23F1" w14:paraId="50C9CB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A87E3" w14:textId="6883C945" w:rsidR="002F23F1" w:rsidRDefault="002F23F1" w:rsidP="00C11738">
            <w:pPr>
              <w:pStyle w:val="TableContent"/>
            </w:pPr>
            <w:r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BDAD9" w14:textId="22CD530E" w:rsidR="002F23F1" w:rsidRDefault="002F23F1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75FF8" w14:textId="77777777" w:rsidR="002F23F1" w:rsidRDefault="002F23F1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7C38" w14:textId="39F804A5" w:rsidR="002F23F1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7720E" w14:textId="77777777" w:rsidR="002F23F1" w:rsidRPr="002F23F1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F23F1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Sequencial incrementado por cada registro que foi vinculado ao ID_NOSSO_NUMERO_DARE. </w:t>
            </w:r>
          </w:p>
          <w:p w14:paraId="30AF5ECD" w14:textId="77777777" w:rsidR="002F23F1" w:rsidRPr="002F23F1" w:rsidRDefault="002F23F1" w:rsidP="002F23F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2F23F1">
              <w:rPr>
                <w:rFonts w:ascii="Times New Roman" w:hAnsi="Times New Roman"/>
                <w:snapToGrid/>
                <w:szCs w:val="24"/>
                <w:lang w:eastAsia="pt-BR"/>
              </w:rPr>
              <w:t>Exemplo : ID_NOSSO_N</w:t>
            </w:r>
            <w:r w:rsidRPr="002F23F1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UMERO foi gerado com 2 Receitas de Tributos de Débitos, onde um terá  a sequencia 1 e o outro terá sequencia 2. </w:t>
            </w:r>
          </w:p>
          <w:p w14:paraId="594F42FD" w14:textId="77777777" w:rsidR="002F23F1" w:rsidRDefault="002F23F1" w:rsidP="00C11738">
            <w:pPr>
              <w:pStyle w:val="TableContent"/>
            </w:pPr>
          </w:p>
        </w:tc>
      </w:tr>
      <w:tr w:rsidR="007F52BA" w14:paraId="0B56483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54A3A" w14:textId="77777777" w:rsidR="007F52BA" w:rsidRDefault="007F52BA" w:rsidP="00C11738">
            <w:pPr>
              <w:pStyle w:val="TableContent"/>
            </w:pPr>
            <w:r>
              <w:lastRenderedPageBreak/>
              <w:t>ID_MUNICIPIO_DARE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D59E0" w14:textId="77777777" w:rsidR="007F52BA" w:rsidRDefault="007F52BA" w:rsidP="00C1173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D92B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10497" w14:textId="7F65B052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9D0A6" w14:textId="77777777" w:rsidR="007F52BA" w:rsidRDefault="007F52BA" w:rsidP="00C11738">
            <w:pPr>
              <w:pStyle w:val="TableContent"/>
            </w:pPr>
            <w:r>
              <w:t>Municipio que foi recepcionado o Pagamento</w:t>
            </w:r>
          </w:p>
        </w:tc>
      </w:tr>
      <w:tr w:rsidR="007F52BA" w14:paraId="3714875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827B" w14:textId="77777777" w:rsidR="007F52BA" w:rsidRDefault="007F52BA" w:rsidP="00C11738">
            <w:pPr>
              <w:pStyle w:val="TableContent"/>
            </w:pPr>
            <w:r>
              <w:t>TRANSFERIDO_PAGAMENTO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53C4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8710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5DA50" w14:textId="1F0DCADE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4F9C5" w14:textId="77777777" w:rsidR="007F52BA" w:rsidRDefault="007F52BA" w:rsidP="00C11738">
            <w:pPr>
              <w:pStyle w:val="TableContent"/>
            </w:pPr>
            <w:r>
              <w:t xml:space="preserve">Transferido o Pagamento para as Contas dos Contribuintes. </w:t>
            </w:r>
          </w:p>
          <w:p w14:paraId="649EB1B6" w14:textId="77777777" w:rsidR="007F52BA" w:rsidRDefault="007F52BA" w:rsidP="00C11738">
            <w:pPr>
              <w:pStyle w:val="TableContent"/>
            </w:pPr>
            <w:r>
              <w:t>1- SIM 0 OU NULL - NÃO</w:t>
            </w:r>
          </w:p>
        </w:tc>
      </w:tr>
      <w:tr w:rsidR="007F52BA" w14:paraId="19503D2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89728" w14:textId="77777777" w:rsidR="007F52BA" w:rsidRDefault="007F52BA" w:rsidP="00C11738">
            <w:pPr>
              <w:pStyle w:val="TableContent"/>
            </w:pPr>
            <w:r>
              <w:t>DARE_RESTITUIDO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B93C0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900BC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FF79A" w14:textId="13F78A63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ABEE4" w14:textId="77777777" w:rsidR="007F52BA" w:rsidRDefault="007F52BA" w:rsidP="00C11738">
            <w:pPr>
              <w:pStyle w:val="TableContent"/>
            </w:pPr>
            <w:r>
              <w:t xml:space="preserve">Sinaliza se pagamento já sofreu restituições. </w:t>
            </w:r>
          </w:p>
          <w:p w14:paraId="3929F2B1" w14:textId="77777777" w:rsidR="007F52BA" w:rsidRDefault="007F52BA" w:rsidP="00C11738">
            <w:pPr>
              <w:pStyle w:val="TableContent"/>
            </w:pPr>
            <w:r>
              <w:t>1- SIM, 0 ou Null - NÃO</w:t>
            </w:r>
          </w:p>
        </w:tc>
      </w:tr>
      <w:tr w:rsidR="007F52BA" w14:paraId="56DC14E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7CF20" w14:textId="77777777" w:rsidR="007F52BA" w:rsidRDefault="007F52BA" w:rsidP="00C11738">
            <w:pPr>
              <w:pStyle w:val="TableContent"/>
            </w:pPr>
            <w:r>
              <w:t>ID_DETALHE_ARQUIVO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1C80D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49B3A" w14:textId="77777777" w:rsidR="007F52BA" w:rsidRDefault="007F52BA" w:rsidP="00C11738">
            <w:pPr>
              <w:pStyle w:val="TableContent"/>
            </w:pPr>
            <w:r>
              <w:t>FK (</w:t>
            </w:r>
            <w:hyperlink w:anchor="DtCMkgqGAqACBgOm" w:history="1">
              <w:r>
                <w:t>TA_ARQUIVO_DETALHE_PAGOS.ID_DETALHE_ARQUIVO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C754" w14:textId="6E27E5EE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2B163" w14:textId="77777777" w:rsidR="007F52BA" w:rsidRDefault="007F52BA" w:rsidP="00C11738">
            <w:pPr>
              <w:pStyle w:val="TableContent"/>
            </w:pPr>
            <w:r>
              <w:t>Sequencial do Arquivo de Detalhe ( Arquivo de Registros de Pagos )</w:t>
            </w:r>
          </w:p>
        </w:tc>
      </w:tr>
      <w:tr w:rsidR="007F52BA" w14:paraId="33D5CA1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BD2DD" w14:textId="77777777" w:rsidR="007F52BA" w:rsidRDefault="007F52BA" w:rsidP="00C11738">
            <w:pPr>
              <w:pStyle w:val="TableContent"/>
            </w:pPr>
            <w: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5169" w14:textId="77777777" w:rsidR="007F52BA" w:rsidRDefault="007F52BA" w:rsidP="00C1173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0FCEB" w14:textId="77777777" w:rsidR="007F52BA" w:rsidRDefault="007F52BA" w:rsidP="00C11738">
            <w:pPr>
              <w:pStyle w:val="TableContent"/>
            </w:pPr>
            <w:r>
              <w:t>FK (</w:t>
            </w:r>
            <w:hyperlink w:anchor="jDCMkgqGAqACBgOw" w:history="1">
              <w:r>
                <w:t>TA_RTC_REPASSE.ID_REPASSE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79B2" w14:textId="41D2D339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06F98" w14:textId="77777777" w:rsidR="007F52BA" w:rsidRDefault="007F52BA" w:rsidP="00C11738">
            <w:pPr>
              <w:pStyle w:val="TableContent"/>
            </w:pPr>
            <w:r>
              <w:t>Número da RTC- Repartição de Transferências Constitucionais quando o pagamento já sofreu o repasse.</w:t>
            </w:r>
          </w:p>
        </w:tc>
      </w:tr>
    </w:tbl>
    <w:p w14:paraId="27BA693C" w14:textId="77777777" w:rsidR="00127B26" w:rsidRDefault="00127B26" w:rsidP="00127B26">
      <w:pPr>
        <w:spacing w:before="60" w:after="60"/>
        <w:ind w:left="0"/>
      </w:pPr>
    </w:p>
    <w:p w14:paraId="3563E423" w14:textId="31A98CB2" w:rsidR="00127B26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t xml:space="preserve"> </w:t>
      </w:r>
      <w:bookmarkStart w:id="58" w:name="_Toc448754818"/>
      <w:r>
        <w:t>Tabela TA_DARE</w:t>
      </w:r>
      <w:bookmarkEnd w:id="58"/>
    </w:p>
    <w:p w14:paraId="5433D52D" w14:textId="77777777" w:rsidR="00127B26" w:rsidRDefault="00127B26" w:rsidP="00127B26"/>
    <w:p w14:paraId="6385FD9B" w14:textId="70881253" w:rsidR="00127B26" w:rsidRPr="00596373" w:rsidRDefault="00127B26" w:rsidP="00127B26">
      <w:pPr>
        <w:pStyle w:val="GERERequisito"/>
      </w:pPr>
      <w:bookmarkStart w:id="59" w:name="_Toc448754819"/>
      <w:r>
        <w:t>[TA020] TA_DARE</w:t>
      </w:r>
      <w:bookmarkEnd w:id="5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1329"/>
        <w:gridCol w:w="1506"/>
        <w:gridCol w:w="1652"/>
      </w:tblGrid>
      <w:tr w:rsidR="00127B26" w14:paraId="5217A70C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5F107B" w14:textId="77777777" w:rsidR="00127B26" w:rsidRDefault="00127B26" w:rsidP="004B6BE3">
            <w:pPr>
              <w:pStyle w:val="TableHeader"/>
            </w:pPr>
            <w:r>
              <w:lastRenderedPageBreak/>
              <w:t>Atributo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8080B1D" w14:textId="77777777" w:rsidR="00127B26" w:rsidRDefault="00127B26" w:rsidP="004B6BE3">
            <w:pPr>
              <w:pStyle w:val="TableHeader"/>
            </w:pPr>
            <w: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79F1580" w14:textId="77777777" w:rsidR="00127B26" w:rsidRDefault="00127B26" w:rsidP="004B6BE3">
            <w:pPr>
              <w:pStyle w:val="TableHeader"/>
            </w:pPr>
            <w:r>
              <w:t>Chaves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08B1A9" w14:textId="77777777" w:rsidR="00127B26" w:rsidRDefault="00127B26" w:rsidP="004B6BE3">
            <w:pPr>
              <w:pStyle w:val="TableHeader"/>
            </w:pPr>
            <w:r>
              <w:t>Obrigatório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19451ED" w14:textId="77777777" w:rsidR="00127B26" w:rsidRDefault="00127B26" w:rsidP="004B6BE3">
            <w:pPr>
              <w:pStyle w:val="TableHeader"/>
            </w:pPr>
            <w:r>
              <w:t>Descrição</w:t>
            </w:r>
          </w:p>
        </w:tc>
      </w:tr>
      <w:tr w:rsidR="00127B26" w14:paraId="6E7DF01A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048CE" w14:textId="69D78827" w:rsidR="00127B26" w:rsidRDefault="00127B26" w:rsidP="00127B26">
            <w:pPr>
              <w:pStyle w:val="TableContent"/>
            </w:pPr>
            <w:r>
              <w:t>ID_NOSSO_NUMERO_DARE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5F1B0" w14:textId="77777777" w:rsidR="00127B26" w:rsidRDefault="00127B26" w:rsidP="004B6BE3">
            <w:pPr>
              <w:pStyle w:val="TableContent"/>
            </w:pPr>
            <w:r>
              <w:t>number(15)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35A150" w14:textId="55D2C811" w:rsidR="00127B26" w:rsidRDefault="00947B8F" w:rsidP="00947B8F">
            <w:pPr>
              <w:pStyle w:val="TableContent"/>
            </w:pPr>
            <w:r>
              <w:t xml:space="preserve">PK </w:t>
            </w:r>
            <w:r w:rsidR="00127B26">
              <w:t>(</w:t>
            </w:r>
            <w:hyperlink w:anchor="pVCMkgqGAqACBgOg" w:history="1">
              <w:r w:rsidR="00127B26">
                <w:t>TA_</w:t>
              </w:r>
              <w:r>
                <w:t>DARE</w:t>
              </w:r>
            </w:hyperlink>
            <w:r>
              <w:t>.IDNOSSO_NUMERO_DARE</w:t>
            </w:r>
            <w:r w:rsidR="00127B26">
              <w:t>)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52A1" w14:textId="72942E3E" w:rsidR="00127B26" w:rsidRDefault="00947B8F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7D19D" w14:textId="77777777" w:rsidR="00B50C97" w:rsidRDefault="00B50C97" w:rsidP="00B50C97">
            <w:pPr>
              <w:pStyle w:val="NormalWeb"/>
            </w:pPr>
            <w:r>
              <w:t xml:space="preserve">Número Sequencial gerado por ano para identificação do DARE emitido nos sistemas da SEFAZ-TO. </w:t>
            </w:r>
          </w:p>
          <w:p w14:paraId="4C114136" w14:textId="77777777" w:rsidR="00B50C97" w:rsidRDefault="00B50C97" w:rsidP="00B50C97">
            <w:pPr>
              <w:pStyle w:val="NormalWeb"/>
            </w:pPr>
            <w:r>
              <w:t xml:space="preserve">Formato de AAAAI0000000000 , </w:t>
            </w:r>
          </w:p>
          <w:p w14:paraId="4CFF91E7" w14:textId="77777777" w:rsidR="00B50C97" w:rsidRDefault="00B50C97" w:rsidP="00B50C97">
            <w:pPr>
              <w:pStyle w:val="NormalWeb"/>
            </w:pPr>
            <w:r>
              <w:t xml:space="preserve">AAAA - Ano de Geração da Sequenciai </w:t>
            </w:r>
          </w:p>
          <w:p w14:paraId="1AC0B8CA" w14:textId="63AE8F65" w:rsidR="00127B26" w:rsidRDefault="00A62913" w:rsidP="00A62913">
            <w:pPr>
              <w:pStyle w:val="NormalWeb"/>
            </w:pPr>
            <w:r>
              <w:t>I - 1 - Em</w:t>
            </w:r>
            <w:r w:rsidR="00B50C97">
              <w:t xml:space="preserve">itido pelo SIAT, 2 - Emitido pela Internet. 0000000000 - Sequencial gerado por Ano. </w:t>
            </w:r>
          </w:p>
        </w:tc>
      </w:tr>
      <w:tr w:rsidR="00127B26" w14:paraId="08D555B7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103AA" w14:textId="04C86B08" w:rsidR="00127B26" w:rsidRDefault="00127B26" w:rsidP="008218EA">
            <w:pPr>
              <w:pStyle w:val="TableContent"/>
            </w:pPr>
            <w:r>
              <w:t>ID_</w:t>
            </w:r>
            <w:r w:rsidR="008218EA">
              <w:t>INSTITUICAO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67217" w14:textId="739FED1C" w:rsidR="00127B26" w:rsidRDefault="00127B26" w:rsidP="004B6BE3">
            <w:pPr>
              <w:pStyle w:val="TableContent"/>
            </w:pPr>
            <w:r>
              <w:t>number(5)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3B466" w14:textId="6BAE9CCE" w:rsidR="00127B26" w:rsidRDefault="00127B26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C70F0" w14:textId="42495F08" w:rsidR="00127B26" w:rsidRDefault="00947B8F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596C2" w14:textId="4750C18A" w:rsidR="00127B26" w:rsidRDefault="00947B8F" w:rsidP="004B6BE3">
            <w:pPr>
              <w:pStyle w:val="TableContent"/>
            </w:pPr>
            <w:r>
              <w:t>Orgão emissor do DARE</w:t>
            </w:r>
          </w:p>
        </w:tc>
      </w:tr>
      <w:tr w:rsidR="00127B26" w14:paraId="066F7017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5FAA9" w14:textId="068F42B6" w:rsidR="00127B26" w:rsidRDefault="00127B26" w:rsidP="00127B26">
            <w:pPr>
              <w:pStyle w:val="TableContent"/>
            </w:pPr>
            <w:r>
              <w:t>DATA_VENCIMENTO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138A" w14:textId="274E41DE" w:rsidR="00127B26" w:rsidRDefault="00127B26" w:rsidP="004B6BE3">
            <w:pPr>
              <w:pStyle w:val="TableContent"/>
            </w:pPr>
            <w: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06F93" w14:textId="24C27A2E" w:rsidR="00127B26" w:rsidRDefault="00127B26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51719" w14:textId="0967B7E4" w:rsidR="00127B26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3D281" w14:textId="64036C00" w:rsidR="00127B26" w:rsidRDefault="00B50C97" w:rsidP="004B6BE3">
            <w:pPr>
              <w:pStyle w:val="TableContent"/>
            </w:pPr>
            <w:r>
              <w:t>Data de Vencimento do Dare</w:t>
            </w:r>
          </w:p>
        </w:tc>
      </w:tr>
      <w:tr w:rsidR="00947B8F" w14:paraId="2DB47A22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70DB6" w14:textId="7EF4ED4F" w:rsidR="00947B8F" w:rsidRDefault="00947B8F" w:rsidP="00127B26">
            <w:pPr>
              <w:pStyle w:val="TableContent"/>
            </w:pPr>
            <w:r>
              <w:t>ID_PESSOA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5BC6A" w14:textId="1540EF88" w:rsidR="00947B8F" w:rsidRDefault="00947B8F" w:rsidP="004B6BE3">
            <w:pPr>
              <w:pStyle w:val="TableContent"/>
            </w:pPr>
            <w: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9D1F3" w14:textId="57274D93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82DE5" w14:textId="2E6D14CD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41FC" w14:textId="77777777" w:rsidR="00947B8F" w:rsidRDefault="00947B8F" w:rsidP="00947B8F">
            <w:pPr>
              <w:pStyle w:val="NormalWeb"/>
              <w:spacing w:before="0" w:beforeAutospacing="0"/>
            </w:pPr>
            <w:r>
              <w:t xml:space="preserve">Responsável pelo Pagamento do DARE, podendo ser uma Inscrição Estadual ou CPF ou CPNJ ou RENAVAN. </w:t>
            </w:r>
          </w:p>
          <w:p w14:paraId="68F58321" w14:textId="327034CC" w:rsidR="00947B8F" w:rsidRDefault="00947B8F" w:rsidP="004B2381">
            <w:pPr>
              <w:pStyle w:val="NormalWeb"/>
              <w:spacing w:before="0" w:beforeAutospacing="0"/>
            </w:pPr>
            <w:r>
              <w:t xml:space="preserve">Cadastrados na Tabela de Contribuintes do IPVA, EXTRACADASTRO ou IPVA </w:t>
            </w:r>
          </w:p>
        </w:tc>
      </w:tr>
      <w:tr w:rsidR="00947B8F" w14:paraId="343723D0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7282" w14:textId="18B84698" w:rsidR="00947B8F" w:rsidRDefault="00947B8F" w:rsidP="00127B26">
            <w:pPr>
              <w:pStyle w:val="TableContent"/>
            </w:pPr>
            <w:r>
              <w:t>TIPO_PESSOA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ED6AC" w14:textId="7078E5D8" w:rsidR="00947B8F" w:rsidRDefault="00947B8F" w:rsidP="004B6BE3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E381D" w14:textId="6B064D50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B69C8" w14:textId="6F6B4377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7AE1B" w14:textId="77777777" w:rsidR="00B50C97" w:rsidRDefault="00B50C97" w:rsidP="00947B8F">
            <w:pPr>
              <w:pStyle w:val="NormalWeb"/>
              <w:spacing w:before="0" w:beforeAutospacing="0"/>
            </w:pPr>
            <w:r>
              <w:t>Tipo de Pessoa</w:t>
            </w:r>
          </w:p>
          <w:p w14:paraId="12D5EECF" w14:textId="6E724FE7" w:rsidR="00947B8F" w:rsidRDefault="00947B8F" w:rsidP="004B2381">
            <w:pPr>
              <w:pStyle w:val="NormalWeb"/>
              <w:spacing w:before="0" w:beforeAutospacing="0"/>
            </w:pPr>
            <w:r>
              <w:t xml:space="preserve">1-INSCRICAO,2-CNPJ,3-CPF,4-RENAVAN </w:t>
            </w:r>
          </w:p>
        </w:tc>
      </w:tr>
      <w:tr w:rsidR="00947B8F" w14:paraId="2E9AB55C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350BF" w14:textId="3C09EDFF" w:rsidR="00947B8F" w:rsidRDefault="00947B8F" w:rsidP="00127B26">
            <w:pPr>
              <w:pStyle w:val="TableContent"/>
            </w:pPr>
            <w:r>
              <w:t>UF_EMISSAO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D72C0" w14:textId="63FC2B59" w:rsidR="00947B8F" w:rsidRDefault="00947B8F" w:rsidP="004B6BE3">
            <w:pPr>
              <w:pStyle w:val="TableContent"/>
            </w:pPr>
            <w:r>
              <w:t>Varchar2(2)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EE8B" w14:textId="673AB1FD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7149A" w14:textId="48EF12C2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E2412" w14:textId="6DEE8E28" w:rsidR="00947B8F" w:rsidRDefault="00B50C97" w:rsidP="00C44371">
            <w:pPr>
              <w:pStyle w:val="TableContent"/>
            </w:pPr>
            <w:r>
              <w:t xml:space="preserve">Unidade Federada que está emitindo o </w:t>
            </w:r>
            <w:r w:rsidR="00C44371">
              <w:t>DARE</w:t>
            </w:r>
          </w:p>
        </w:tc>
      </w:tr>
      <w:tr w:rsidR="00947B8F" w14:paraId="240C4C42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2181F" w14:textId="37D74986" w:rsidR="00947B8F" w:rsidRDefault="00947B8F" w:rsidP="00127B26">
            <w:pPr>
              <w:pStyle w:val="TableContent"/>
            </w:pPr>
            <w:r>
              <w:t>ID_MUNICIPIO_EMISSAO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44D81" w14:textId="6BA590CC" w:rsidR="00947B8F" w:rsidRDefault="00947B8F" w:rsidP="00947B8F">
            <w:pPr>
              <w:pStyle w:val="TableContent"/>
              <w:jc w:val="center"/>
            </w:pPr>
            <w:r>
              <w:t>Number(7)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E2B73" w14:textId="77777777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5AF99" w14:textId="16AF8980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E4BBD" w14:textId="2165BED0" w:rsidR="00947B8F" w:rsidRDefault="00B50C97" w:rsidP="00C44371">
            <w:pPr>
              <w:pStyle w:val="TableContent"/>
            </w:pPr>
            <w:r>
              <w:t xml:space="preserve">Código do Municipio que está emitindo o </w:t>
            </w:r>
            <w:r w:rsidR="00C44371">
              <w:t>DARE</w:t>
            </w:r>
          </w:p>
        </w:tc>
      </w:tr>
      <w:tr w:rsidR="00947B8F" w14:paraId="765C9610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4728" w14:textId="592C7B9C" w:rsidR="00947B8F" w:rsidRDefault="00947B8F" w:rsidP="00127B26">
            <w:pPr>
              <w:pStyle w:val="TableContent"/>
            </w:pPr>
            <w:r>
              <w:lastRenderedPageBreak/>
              <w:t>DATA_EMISSAO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885B2" w14:textId="629A2141" w:rsidR="00947B8F" w:rsidRDefault="00947B8F" w:rsidP="00947B8F">
            <w:pPr>
              <w:pStyle w:val="TableContent"/>
              <w:ind w:left="0"/>
              <w:jc w:val="center"/>
            </w:pPr>
            <w: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DF866" w14:textId="77777777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28E8" w14:textId="6F08020B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53E8" w14:textId="14F005EE" w:rsidR="00947B8F" w:rsidRDefault="00B50C97" w:rsidP="004B6BE3">
            <w:pPr>
              <w:pStyle w:val="TableContent"/>
            </w:pPr>
            <w:r>
              <w:t>Data</w:t>
            </w:r>
            <w:r w:rsidR="00C44371">
              <w:t xml:space="preserve"> e Hora de </w:t>
            </w:r>
            <w:r>
              <w:t>Emissão do DARE</w:t>
            </w:r>
          </w:p>
        </w:tc>
      </w:tr>
      <w:tr w:rsidR="00947B8F" w14:paraId="0E048BB2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3A5E2" w14:textId="1A8EF906" w:rsidR="00947B8F" w:rsidRDefault="00947B8F" w:rsidP="00127B26">
            <w:pPr>
              <w:pStyle w:val="TableContent"/>
            </w:pPr>
            <w:r>
              <w:t>USUARIO_EMISSOR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A5F2" w14:textId="4DFA9966" w:rsidR="00947B8F" w:rsidRDefault="00947B8F" w:rsidP="00947B8F">
            <w:pPr>
              <w:pStyle w:val="TableContent"/>
              <w:ind w:left="0"/>
              <w:jc w:val="center"/>
            </w:pPr>
            <w:r>
              <w:t>Varchar2(14)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DFC66" w14:textId="77777777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89378" w14:textId="21434E38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E4831" w14:textId="119BDDA4" w:rsidR="00B50C97" w:rsidRDefault="00C44371" w:rsidP="00C44371">
            <w:pPr>
              <w:pStyle w:val="NormalWeb"/>
            </w:pPr>
            <w:r>
              <w:t xml:space="preserve">Usuário que Emitiu o DARE. Quando for pelo sistema será o CPF ou CNPJ da pessoa que está logada no Sistema e quando for emitido pelo Portal ficará como Usuário FIXO "INTERNET" </w:t>
            </w:r>
          </w:p>
        </w:tc>
      </w:tr>
      <w:tr w:rsidR="00947B8F" w14:paraId="388B3CFF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4B358" w14:textId="79F41D7D" w:rsidR="00947B8F" w:rsidRDefault="00947B8F" w:rsidP="00127B26">
            <w:pPr>
              <w:pStyle w:val="TableContent"/>
            </w:pPr>
            <w:r>
              <w:t>QUANTIDADE_DEBITOS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11CA5" w14:textId="1891D439" w:rsidR="00947B8F" w:rsidRDefault="00947B8F" w:rsidP="00947B8F">
            <w:pPr>
              <w:pStyle w:val="TableContent"/>
              <w:jc w:val="center"/>
            </w:pPr>
            <w:r>
              <w:t>Number(6)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4D270" w14:textId="77777777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ED20" w14:textId="2E1C7550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AC7AF" w14:textId="6D6FA0A2" w:rsidR="00947B8F" w:rsidRDefault="00C44371" w:rsidP="004B2381">
            <w:pPr>
              <w:pStyle w:val="NormalWeb"/>
            </w:pPr>
            <w:r>
              <w:t xml:space="preserve">Quantidade de Débitos Relacionados na tabela TA_DARE_DETALHE. </w:t>
            </w:r>
          </w:p>
        </w:tc>
      </w:tr>
      <w:tr w:rsidR="00947B8F" w14:paraId="656B8B2B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09BB7" w14:textId="251C3B19" w:rsidR="00947B8F" w:rsidRDefault="00947B8F" w:rsidP="00127B26">
            <w:pPr>
              <w:pStyle w:val="TableContent"/>
            </w:pPr>
            <w:r>
              <w:t>VALOR_TOTAL_DARE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5E65" w14:textId="544468B1" w:rsidR="00947B8F" w:rsidRDefault="00947B8F" w:rsidP="00947B8F">
            <w:pPr>
              <w:pStyle w:val="TableContent"/>
              <w:jc w:val="center"/>
            </w:pPr>
            <w:r>
              <w:t>Number(14,2)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C3B42" w14:textId="77777777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A2267" w14:textId="14CD5608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9192" w14:textId="12B1BB4D" w:rsidR="00947B8F" w:rsidRDefault="00B50C97" w:rsidP="004B6BE3">
            <w:pPr>
              <w:pStyle w:val="TableContent"/>
            </w:pPr>
            <w:r>
              <w:t>Valor Total do Dare</w:t>
            </w:r>
            <w:r w:rsidR="00C44371">
              <w:t xml:space="preserve"> Emitido</w:t>
            </w:r>
          </w:p>
        </w:tc>
      </w:tr>
      <w:tr w:rsidR="00947B8F" w14:paraId="1C7A56C4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45B6" w14:textId="4713FD22" w:rsidR="00947B8F" w:rsidRDefault="00947B8F" w:rsidP="00127B26">
            <w:pPr>
              <w:pStyle w:val="TableContent"/>
            </w:pPr>
            <w:r>
              <w:t>BARRA_DARE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21C6D" w14:textId="69C8B442" w:rsidR="00947B8F" w:rsidRDefault="00B053AF" w:rsidP="00947B8F">
            <w:pPr>
              <w:pStyle w:val="TableContent"/>
              <w:jc w:val="center"/>
            </w:pPr>
            <w:r>
              <w:t>Number(46</w:t>
            </w:r>
            <w:r w:rsidR="00947B8F"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95C1D" w14:textId="77777777" w:rsidR="00947B8F" w:rsidRDefault="00947B8F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F8831" w14:textId="246A2DD3" w:rsidR="00947B8F" w:rsidRDefault="00B50C97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8C0D4" w14:textId="3BA2E419" w:rsidR="00947B8F" w:rsidRDefault="00C44371" w:rsidP="00C44371">
            <w:pPr>
              <w:pStyle w:val="NormalWeb"/>
            </w:pPr>
            <w:r>
              <w:t xml:space="preserve">Código da Barra Gerada e impressa no DARE </w:t>
            </w:r>
          </w:p>
        </w:tc>
      </w:tr>
      <w:tr w:rsidR="008218EA" w14:paraId="27149ABF" w14:textId="77777777" w:rsidTr="008218EA">
        <w:trPr>
          <w:trHeight w:val="72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72F03" w14:textId="5C815BB7" w:rsidR="008218EA" w:rsidRDefault="008218EA" w:rsidP="00127B26">
            <w:pPr>
              <w:pStyle w:val="TableContent"/>
            </w:pPr>
            <w:r>
              <w:t>DATA_PAGO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353F0" w14:textId="6D03C631" w:rsidR="008218EA" w:rsidRDefault="008218EA" w:rsidP="00947B8F">
            <w:pPr>
              <w:pStyle w:val="TableContent"/>
              <w:jc w:val="center"/>
            </w:pPr>
            <w: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813D4" w14:textId="77777777" w:rsidR="008218EA" w:rsidRDefault="008218EA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D6663" w14:textId="44D737EB" w:rsidR="008218EA" w:rsidRDefault="008218EA" w:rsidP="004B6BE3">
            <w:pPr>
              <w:pStyle w:val="TableContent"/>
            </w:pPr>
            <w:r>
              <w:t>N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DAA8D" w14:textId="6F0D0358" w:rsidR="008218EA" w:rsidRDefault="008218EA" w:rsidP="00C44371">
            <w:pPr>
              <w:pStyle w:val="NormalWeb"/>
            </w:pPr>
            <w:r>
              <w:t>Data e hora em que foi efetivado o pagamento.</w:t>
            </w:r>
          </w:p>
        </w:tc>
      </w:tr>
      <w:tr w:rsidR="008218EA" w14:paraId="7024F703" w14:textId="77777777" w:rsidTr="008218EA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41ACF" w14:textId="5525253A" w:rsidR="008218EA" w:rsidRDefault="008218EA" w:rsidP="00127B26">
            <w:pPr>
              <w:pStyle w:val="TableContent"/>
            </w:pPr>
            <w:r>
              <w:t>NOME_RAZAO_SOCIAL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542A7" w14:textId="04E5F7BC" w:rsidR="008218EA" w:rsidRDefault="008218EA" w:rsidP="00947B8F">
            <w:pPr>
              <w:pStyle w:val="TableContent"/>
              <w:jc w:val="center"/>
            </w:pPr>
            <w:r>
              <w:t>Varchar2(255)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AD723" w14:textId="77777777" w:rsidR="008218EA" w:rsidRDefault="008218EA" w:rsidP="004B6BE3">
            <w:pPr>
              <w:pStyle w:val="TableContent"/>
            </w:pP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C24B9" w14:textId="055DA651" w:rsidR="008218EA" w:rsidRDefault="008218EA" w:rsidP="004B6BE3">
            <w:pPr>
              <w:pStyle w:val="TableContent"/>
            </w:pPr>
            <w:r>
              <w:t>S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979DD" w14:textId="6FE5149C" w:rsidR="008218EA" w:rsidRPr="008218EA" w:rsidRDefault="008218EA" w:rsidP="008218EA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8218E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Nome ou Razão Social Informado na emissão do DARE. </w:t>
            </w:r>
          </w:p>
        </w:tc>
      </w:tr>
    </w:tbl>
    <w:p w14:paraId="5FBA314B" w14:textId="77777777" w:rsidR="00127B26" w:rsidRDefault="00127B26" w:rsidP="00127B26">
      <w:pPr>
        <w:spacing w:before="60" w:after="60"/>
        <w:ind w:left="0"/>
      </w:pPr>
    </w:p>
    <w:p w14:paraId="050206B5" w14:textId="1FEAD560" w:rsidR="00127B26" w:rsidRDefault="00127B26" w:rsidP="00127B26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0" w:name="_Toc448754820"/>
      <w:r>
        <w:t>Tabela TA_DARE_DETALHE</w:t>
      </w:r>
      <w:bookmarkEnd w:id="60"/>
    </w:p>
    <w:p w14:paraId="39C7F5EB" w14:textId="77777777" w:rsidR="00127B26" w:rsidRDefault="00127B26" w:rsidP="00127B26"/>
    <w:p w14:paraId="4731F9A2" w14:textId="57B4315E" w:rsidR="00127B26" w:rsidRPr="00596373" w:rsidRDefault="00127B26" w:rsidP="00127B26">
      <w:pPr>
        <w:pStyle w:val="GERERequisito"/>
      </w:pPr>
      <w:bookmarkStart w:id="61" w:name="_Toc448754821"/>
      <w:r>
        <w:t>[TA020] TA_DARE_DETALHE</w:t>
      </w:r>
      <w:bookmarkEnd w:id="6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127B26" w14:paraId="19FA7CD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429DB5" w14:textId="77777777" w:rsidR="00127B26" w:rsidRDefault="00127B26" w:rsidP="004B6BE3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A90B23" w14:textId="77777777" w:rsidR="00127B26" w:rsidRDefault="00127B26" w:rsidP="004B6BE3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91D0426" w14:textId="77777777" w:rsidR="00127B26" w:rsidRDefault="00127B26" w:rsidP="004B6BE3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34F5C1" w14:textId="77777777" w:rsidR="00127B26" w:rsidRDefault="00127B26" w:rsidP="004B2381">
            <w:pPr>
              <w:pStyle w:val="TableHeader"/>
              <w:jc w:val="cent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C4BFAF" w14:textId="77777777" w:rsidR="00127B26" w:rsidRDefault="00127B26" w:rsidP="004B6BE3">
            <w:pPr>
              <w:pStyle w:val="TableHeader"/>
            </w:pPr>
            <w:r>
              <w:t>Descrição</w:t>
            </w:r>
          </w:p>
        </w:tc>
      </w:tr>
      <w:tr w:rsidR="00127B26" w14:paraId="0B8945E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4C70F" w14:textId="6F30DA0F" w:rsidR="00127B26" w:rsidRDefault="00C44371" w:rsidP="004B6BE3">
            <w:pPr>
              <w:pStyle w:val="TableContent"/>
            </w:pPr>
            <w:r>
              <w:t>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55AB3" w14:textId="6B511E45" w:rsidR="00127B26" w:rsidRDefault="00C44371" w:rsidP="004B6BE3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4EF6" w14:textId="77777777" w:rsidR="00127B26" w:rsidRDefault="00C44371" w:rsidP="004B6BE3">
            <w:pPr>
              <w:pStyle w:val="TableContent"/>
            </w:pPr>
            <w:r>
              <w:t>PK</w:t>
            </w:r>
          </w:p>
          <w:p w14:paraId="31954D1C" w14:textId="74D57C09" w:rsidR="00C44371" w:rsidRDefault="00C44371" w:rsidP="004B6BE3">
            <w:pPr>
              <w:pStyle w:val="TableContent"/>
            </w:pPr>
            <w:r>
              <w:t>TA_DARE_DETALHE.ID_NOSSO_NUMERO_DARE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BFAF8" w14:textId="3D04627A" w:rsidR="00127B26" w:rsidRDefault="00C44371" w:rsidP="004B2381">
            <w:pPr>
              <w:pStyle w:val="TableContent"/>
              <w:jc w:val="center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A426A" w14:textId="77777777" w:rsidR="00C44371" w:rsidRDefault="00C44371" w:rsidP="00C44371">
            <w:pPr>
              <w:pStyle w:val="NormalWeb"/>
            </w:pPr>
            <w:r>
              <w:t xml:space="preserve">Formato de AAAAI0000000000 , </w:t>
            </w:r>
          </w:p>
          <w:p w14:paraId="0522B65A" w14:textId="77777777" w:rsidR="00C44371" w:rsidRDefault="00C44371" w:rsidP="00C44371">
            <w:pPr>
              <w:pStyle w:val="NormalWeb"/>
            </w:pPr>
            <w:r>
              <w:t xml:space="preserve">AAAA - Ano de Geração da Sequenciai </w:t>
            </w:r>
          </w:p>
          <w:p w14:paraId="1FBA4602" w14:textId="77777777" w:rsidR="00C44371" w:rsidRDefault="00C44371" w:rsidP="00C44371">
            <w:pPr>
              <w:pStyle w:val="NormalWeb"/>
            </w:pPr>
            <w:r>
              <w:t xml:space="preserve">I - 1 - Emitido pelo SIAT, 2 - Emitido pela Internet. </w:t>
            </w:r>
          </w:p>
          <w:p w14:paraId="481C6DC1" w14:textId="77777777" w:rsidR="00C44371" w:rsidRDefault="00C44371" w:rsidP="00C44371">
            <w:pPr>
              <w:pStyle w:val="NormalWeb"/>
            </w:pPr>
            <w:r>
              <w:lastRenderedPageBreak/>
              <w:t xml:space="preserve">0000000000 - Sequencial gerado por Ano. </w:t>
            </w:r>
          </w:p>
          <w:p w14:paraId="1197E718" w14:textId="663562E9" w:rsidR="00127B26" w:rsidRDefault="00127B26" w:rsidP="004B6BE3">
            <w:pPr>
              <w:pStyle w:val="TableContent"/>
            </w:pPr>
          </w:p>
        </w:tc>
      </w:tr>
      <w:tr w:rsidR="00127B26" w14:paraId="09EF2A6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B17D" w14:textId="332A3239" w:rsidR="00127B26" w:rsidRDefault="00C44371" w:rsidP="004B6BE3">
            <w:pPr>
              <w:pStyle w:val="TableContent"/>
            </w:pPr>
            <w:r w:rsidRPr="00C44371">
              <w:lastRenderedPageBreak/>
              <w:t>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7DFB4" w14:textId="2203212C" w:rsidR="00127B26" w:rsidRDefault="00C44371" w:rsidP="004B6BE3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08BD1" w14:textId="77777777" w:rsidR="00127B26" w:rsidRDefault="00C44371" w:rsidP="004B6BE3">
            <w:pPr>
              <w:pStyle w:val="TableContent"/>
            </w:pPr>
            <w:r>
              <w:t>PK</w:t>
            </w:r>
          </w:p>
          <w:p w14:paraId="1F9DC752" w14:textId="482C5C93" w:rsidR="00C44371" w:rsidRDefault="00C44371" w:rsidP="004B6BE3">
            <w:pPr>
              <w:pStyle w:val="TableContent"/>
            </w:pPr>
            <w:r>
              <w:t>TA_DARE_DETALHE.ID_SEQ_DARE_DETALHE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460D8" w14:textId="6C42A9E0" w:rsidR="00127B26" w:rsidRDefault="00C44371" w:rsidP="004B2381">
            <w:pPr>
              <w:pStyle w:val="TableContent"/>
              <w:jc w:val="center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93622" w14:textId="77777777" w:rsidR="00C44371" w:rsidRDefault="00C44371" w:rsidP="00C44371">
            <w:pPr>
              <w:pStyle w:val="NormalWeb"/>
            </w:pPr>
            <w:r>
              <w:t xml:space="preserve">Sequencial incrementado por cada registro que foi vinculado ao ID_NOSSO_NUMERO_DARE. </w:t>
            </w:r>
          </w:p>
          <w:p w14:paraId="4ECE9057" w14:textId="77777777" w:rsidR="00C44371" w:rsidRDefault="00C44371" w:rsidP="00C44371">
            <w:pPr>
              <w:pStyle w:val="NormalWeb"/>
            </w:pPr>
            <w:r>
              <w:t xml:space="preserve">Exemplo : ID_NOSSO_NUMERO foi gerado com 2 Receitas de Tributos de Débitos, onde um terá  a sequencia 1 e o outro tera sequencia 2. </w:t>
            </w:r>
          </w:p>
          <w:p w14:paraId="7433FFF4" w14:textId="63BA0E60" w:rsidR="00127B26" w:rsidRDefault="00127B26" w:rsidP="004B6BE3">
            <w:pPr>
              <w:pStyle w:val="TableContent"/>
            </w:pPr>
          </w:p>
        </w:tc>
      </w:tr>
      <w:tr w:rsidR="00127B26" w14:paraId="4BF2412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A9E71" w14:textId="1A41843B" w:rsidR="00127B26" w:rsidRDefault="00C44371" w:rsidP="004B6BE3">
            <w:pPr>
              <w:pStyle w:val="TableContent"/>
            </w:pPr>
            <w:r w:rsidRPr="00C44371"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138A" w14:textId="0F27F4FB" w:rsidR="00127B26" w:rsidRDefault="00C44371" w:rsidP="004B6BE3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381B4" w14:textId="108CC396" w:rsidR="00127B26" w:rsidRDefault="00127B26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3B7CC" w14:textId="0AEDFE2E" w:rsidR="00127B26" w:rsidRDefault="00C44371" w:rsidP="004B2381">
            <w:pPr>
              <w:pStyle w:val="TableContent"/>
              <w:jc w:val="center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8744C" w14:textId="77777777" w:rsidR="00C44371" w:rsidRDefault="00C44371" w:rsidP="00C44371">
            <w:pPr>
              <w:pStyle w:val="NormalWeb"/>
            </w:pPr>
            <w:r>
              <w:t xml:space="preserve">Código de Receita para quitação do Débito </w:t>
            </w:r>
          </w:p>
          <w:p w14:paraId="1F3EEC0C" w14:textId="1AA1678C" w:rsidR="00127B26" w:rsidRDefault="00127B26" w:rsidP="004B6BE3">
            <w:pPr>
              <w:pStyle w:val="TableContent"/>
            </w:pPr>
          </w:p>
        </w:tc>
      </w:tr>
      <w:tr w:rsidR="00127B26" w14:paraId="2FEF87D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04391" w14:textId="77216BAD" w:rsidR="00127B26" w:rsidRDefault="003C244F" w:rsidP="004B6BE3">
            <w:pPr>
              <w:pStyle w:val="TableContent"/>
            </w:pPr>
            <w:r w:rsidRPr="003C244F"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CD8B6" w14:textId="75F7E2F8" w:rsidR="00127B26" w:rsidRDefault="00BF38AA" w:rsidP="00947B8F">
            <w:pPr>
              <w:pStyle w:val="TableContent"/>
              <w:ind w:left="0"/>
            </w:pPr>
            <w:r>
              <w:t>number</w:t>
            </w:r>
            <w:r w:rsidR="003C244F"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27916" w14:textId="77777777" w:rsidR="00127B26" w:rsidRDefault="00127B26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C18F6" w14:textId="3AA37372" w:rsidR="00127B26" w:rsidRDefault="003C244F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73B1C" w14:textId="77777777" w:rsidR="003C244F" w:rsidRDefault="003C244F" w:rsidP="003C244F">
            <w:pPr>
              <w:pStyle w:val="NormalWeb"/>
            </w:pPr>
            <w:r>
              <w:t xml:space="preserve">SubCodigo Alinea da Receita </w:t>
            </w:r>
          </w:p>
          <w:p w14:paraId="45E65249" w14:textId="77777777" w:rsidR="00127B26" w:rsidRDefault="00127B26" w:rsidP="004B6BE3">
            <w:pPr>
              <w:pStyle w:val="TableContent"/>
            </w:pPr>
          </w:p>
        </w:tc>
      </w:tr>
      <w:tr w:rsidR="00127B26" w14:paraId="688F2C5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5EECC" w14:textId="7EE90FBB" w:rsidR="00127B26" w:rsidRDefault="003C244F" w:rsidP="004B6BE3">
            <w:pPr>
              <w:pStyle w:val="TableContent"/>
            </w:pPr>
            <w:r w:rsidRPr="003C244F"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6CA0D" w14:textId="4E0D6A26" w:rsidR="00127B26" w:rsidRDefault="003C244F" w:rsidP="00947B8F">
            <w:pPr>
              <w:pStyle w:val="TableContent"/>
              <w:ind w:left="0"/>
            </w:pPr>
            <w:r>
              <w:t>Varchar2(1000)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20235" w14:textId="77777777" w:rsidR="00127B26" w:rsidRDefault="00127B26" w:rsidP="00947B8F">
            <w:pPr>
              <w:pStyle w:val="TableContent"/>
              <w:ind w:left="0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B688C" w14:textId="73AE1F53" w:rsidR="00127B26" w:rsidRDefault="003C244F" w:rsidP="004B2381">
            <w:pPr>
              <w:pStyle w:val="TableContent"/>
              <w:ind w:left="0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68CA9" w14:textId="4611C0CC" w:rsidR="00127B26" w:rsidRDefault="003C244F" w:rsidP="004B2381">
            <w:pPr>
              <w:pStyle w:val="NormalWeb"/>
            </w:pPr>
            <w:r>
              <w:t xml:space="preserve">Informações Complementares </w:t>
            </w:r>
          </w:p>
        </w:tc>
      </w:tr>
      <w:tr w:rsidR="00127B26" w14:paraId="3E29F11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73256" w14:textId="30E37050" w:rsidR="00127B26" w:rsidRDefault="003C244F" w:rsidP="004B6BE3">
            <w:pPr>
              <w:pStyle w:val="TableContent"/>
            </w:pPr>
            <w:r w:rsidRPr="003C244F"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11F2" w14:textId="26C1F794" w:rsidR="00127B26" w:rsidRDefault="003C244F" w:rsidP="00947B8F">
            <w:pPr>
              <w:pStyle w:val="TableContent"/>
              <w:ind w:left="0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41867" w14:textId="77777777" w:rsidR="00127B26" w:rsidRDefault="00127B26" w:rsidP="00947B8F">
            <w:pPr>
              <w:pStyle w:val="TableContent"/>
              <w:ind w:left="0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8F6B1" w14:textId="7A43B8A3" w:rsidR="00127B26" w:rsidRDefault="003C244F" w:rsidP="004B2381">
            <w:pPr>
              <w:pStyle w:val="TableContent"/>
              <w:ind w:left="0"/>
              <w:jc w:val="center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CC4E3" w14:textId="154FF79D" w:rsidR="00127B26" w:rsidRDefault="003C244F" w:rsidP="004B2381">
            <w:pPr>
              <w:pStyle w:val="NormalWeb"/>
            </w:pPr>
            <w:r>
              <w:t xml:space="preserve">Período de Referência </w:t>
            </w:r>
            <w:r w:rsidR="005B3261">
              <w:t xml:space="preserve">/ Ano de Exercício </w:t>
            </w:r>
            <w:r>
              <w:t xml:space="preserve">do Débito </w:t>
            </w:r>
          </w:p>
        </w:tc>
      </w:tr>
      <w:tr w:rsidR="00127B26" w14:paraId="232211D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982DF" w14:textId="157780FD" w:rsidR="00127B26" w:rsidRDefault="003C244F" w:rsidP="004B6BE3">
            <w:pPr>
              <w:pStyle w:val="TableContent"/>
            </w:pPr>
            <w:r w:rsidRPr="003C244F">
              <w:t>NUMERO_DOCUMENTO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E6F0B" w14:textId="2733AE2C" w:rsidR="00127B26" w:rsidRDefault="003C244F" w:rsidP="00947B8F">
            <w:pPr>
              <w:pStyle w:val="TableContent"/>
              <w:ind w:left="0"/>
            </w:pPr>
            <w: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6BE27" w14:textId="77777777" w:rsidR="00127B26" w:rsidRDefault="00127B26" w:rsidP="00947B8F">
            <w:pPr>
              <w:pStyle w:val="TableContent"/>
              <w:ind w:left="0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9D11C" w14:textId="67DEE564" w:rsidR="00127B26" w:rsidRDefault="003C244F" w:rsidP="004B2381">
            <w:pPr>
              <w:pStyle w:val="TableContent"/>
              <w:ind w:left="0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7EB14" w14:textId="4D745054" w:rsidR="00127B26" w:rsidRDefault="003C244F" w:rsidP="004B2381">
            <w:pPr>
              <w:pStyle w:val="NormalWeb"/>
            </w:pPr>
            <w:r>
              <w:t xml:space="preserve">Número do Documento, podendo ser um Auto, Parcelamento e etc... </w:t>
            </w:r>
          </w:p>
        </w:tc>
      </w:tr>
      <w:tr w:rsidR="00127B26" w14:paraId="52D8DDA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8AF98" w14:textId="707D3DB0" w:rsidR="00127B26" w:rsidRDefault="003C244F" w:rsidP="004B6BE3">
            <w:pPr>
              <w:pStyle w:val="TableContent"/>
            </w:pPr>
            <w:r w:rsidRPr="003C244F"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553AD" w14:textId="1602757B" w:rsidR="00127B26" w:rsidRDefault="003C244F" w:rsidP="00947B8F">
            <w:pPr>
              <w:pStyle w:val="TableContent"/>
              <w:ind w:left="0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FE8B" w14:textId="77777777" w:rsidR="00127B26" w:rsidRDefault="00127B26" w:rsidP="00947B8F">
            <w:pPr>
              <w:pStyle w:val="TableContent"/>
              <w:ind w:left="0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D0D83" w14:textId="3A82C49F" w:rsidR="00127B26" w:rsidRDefault="005B3261" w:rsidP="004B2381">
            <w:pPr>
              <w:pStyle w:val="TableContent"/>
              <w:ind w:left="0"/>
              <w:jc w:val="center"/>
            </w:pPr>
            <w:r>
              <w:t xml:space="preserve"> </w:t>
            </w:r>
            <w:r w:rsidR="003C244F"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C2D75" w14:textId="023A798A" w:rsidR="00127B26" w:rsidRDefault="003C244F" w:rsidP="004B2381">
            <w:pPr>
              <w:pStyle w:val="NormalWeb"/>
            </w:pPr>
            <w:r>
              <w:t xml:space="preserve">Número da Parcela do IPVA ou Parcelamento </w:t>
            </w:r>
          </w:p>
        </w:tc>
      </w:tr>
      <w:tr w:rsidR="00127B26" w14:paraId="412AF0ED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7D290" w14:textId="65FAD2D6" w:rsidR="00127B26" w:rsidRDefault="003C244F" w:rsidP="004B6BE3">
            <w:pPr>
              <w:pStyle w:val="TableContent"/>
            </w:pPr>
            <w:r w:rsidRPr="003C244F">
              <w:t>VALOR_IMPOSTO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A31A" w14:textId="4E1E7CA0" w:rsidR="00127B26" w:rsidRDefault="003C244F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EC62E" w14:textId="77777777" w:rsidR="00127B26" w:rsidRDefault="00127B26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B337" w14:textId="79F52F24" w:rsidR="00127B26" w:rsidRDefault="003C244F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94363" w14:textId="18556080" w:rsidR="00127B26" w:rsidRDefault="003C244F" w:rsidP="004B2381">
            <w:pPr>
              <w:pStyle w:val="NormalWeb"/>
            </w:pPr>
            <w:r>
              <w:t xml:space="preserve">Valor do Imposto a pagar </w:t>
            </w:r>
          </w:p>
        </w:tc>
      </w:tr>
      <w:tr w:rsidR="003C244F" w14:paraId="0D5D320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96D20" w14:textId="4C3D02EF" w:rsidR="003C244F" w:rsidRPr="003C244F" w:rsidRDefault="003C244F" w:rsidP="004B6BE3">
            <w:pPr>
              <w:pStyle w:val="TableContent"/>
            </w:pPr>
            <w:r w:rsidRPr="003C244F"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C2404" w14:textId="46B45F41" w:rsidR="003C244F" w:rsidRDefault="003C244F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7A8F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86E9" w14:textId="5BA66AA9" w:rsidR="003C244F" w:rsidRDefault="003C244F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44CA4" w14:textId="1E63DF47" w:rsidR="003C244F" w:rsidRDefault="003C244F" w:rsidP="004B2381">
            <w:pPr>
              <w:pStyle w:val="NormalWeb"/>
            </w:pPr>
            <w:r>
              <w:t xml:space="preserve">Valor da Multa a Pagar </w:t>
            </w:r>
          </w:p>
        </w:tc>
      </w:tr>
      <w:tr w:rsidR="003C244F" w14:paraId="3CED0E5E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1BA23" w14:textId="703FFD82" w:rsidR="003C244F" w:rsidRPr="003C244F" w:rsidRDefault="003C244F" w:rsidP="004B6BE3">
            <w:pPr>
              <w:pStyle w:val="TableContent"/>
            </w:pPr>
            <w:r w:rsidRPr="003C244F"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8863" w14:textId="64249508" w:rsidR="003C244F" w:rsidRDefault="003C244F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3163A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8AE39" w14:textId="6A76316A" w:rsidR="003C244F" w:rsidRDefault="003C244F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0A3E9" w14:textId="787969ED" w:rsidR="003C244F" w:rsidRDefault="003C244F" w:rsidP="004B2381">
            <w:pPr>
              <w:pStyle w:val="NormalWeb"/>
            </w:pPr>
            <w:r>
              <w:t xml:space="preserve">Valor do Juros a Pagar </w:t>
            </w:r>
          </w:p>
        </w:tc>
      </w:tr>
      <w:tr w:rsidR="003C244F" w14:paraId="11176824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A2156" w14:textId="0841B245" w:rsidR="003C244F" w:rsidRPr="003C244F" w:rsidRDefault="003C244F" w:rsidP="004B6BE3">
            <w:pPr>
              <w:pStyle w:val="TableContent"/>
            </w:pPr>
            <w:r w:rsidRPr="003C244F">
              <w:t>VALOR_CORRECAO_MONETARIA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D8DDF" w14:textId="623FF84E" w:rsidR="003C244F" w:rsidRDefault="003C244F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8959B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01CE0" w14:textId="4B25ADA3" w:rsidR="003C244F" w:rsidRDefault="003C244F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806E62" w14:textId="64E19FB5" w:rsidR="003C244F" w:rsidRDefault="003C244F" w:rsidP="004B2381">
            <w:pPr>
              <w:pStyle w:val="NormalWeb"/>
            </w:pPr>
            <w:r>
              <w:t xml:space="preserve">Valor Atualização Monetária a Pagar </w:t>
            </w:r>
          </w:p>
        </w:tc>
      </w:tr>
      <w:tr w:rsidR="003C244F" w14:paraId="5AD4B4EF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04423" w14:textId="7D51C205" w:rsidR="003C244F" w:rsidRPr="003C244F" w:rsidRDefault="001A4840" w:rsidP="004B6BE3">
            <w:pPr>
              <w:pStyle w:val="TableContent"/>
            </w:pPr>
            <w:r w:rsidRPr="001A4840">
              <w:lastRenderedPageBreak/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2BDCB" w14:textId="5AFD0AB2" w:rsidR="003C244F" w:rsidRDefault="001A4840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7EEBC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E81E7" w14:textId="38902A3A" w:rsidR="003C244F" w:rsidRDefault="001A4840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A726D" w14:textId="75334C90" w:rsidR="003C244F" w:rsidRDefault="001A4840" w:rsidP="001A4840">
            <w:pPr>
              <w:pStyle w:val="NormalWeb"/>
            </w:pPr>
            <w:r>
              <w:t xml:space="preserve">Valor da Taxa a Pagar </w:t>
            </w:r>
          </w:p>
        </w:tc>
      </w:tr>
      <w:tr w:rsidR="003C244F" w14:paraId="308D925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19AF" w14:textId="3D3AF9FB" w:rsidR="003C244F" w:rsidRPr="003C244F" w:rsidRDefault="001A4840" w:rsidP="004B6BE3">
            <w:pPr>
              <w:pStyle w:val="TableContent"/>
            </w:pPr>
            <w:r w:rsidRPr="001A4840">
              <w:t>VALOR_REDUC</w:t>
            </w:r>
            <w:r w:rsidR="005B3261">
              <w:t>AO_MULTA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F32FB" w14:textId="7583AD9C" w:rsidR="003C244F" w:rsidRDefault="001A4840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389F3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FDCAE" w14:textId="57A821BF" w:rsidR="003C244F" w:rsidRDefault="001A4840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20244" w14:textId="2357EF36" w:rsidR="003C244F" w:rsidRDefault="005B3261" w:rsidP="004B2381">
            <w:pPr>
              <w:pStyle w:val="NormalWeb"/>
            </w:pPr>
            <w:r>
              <w:t>Valor das Reduções Multas</w:t>
            </w:r>
            <w:r w:rsidR="001A4840">
              <w:t xml:space="preserve"> </w:t>
            </w:r>
          </w:p>
        </w:tc>
      </w:tr>
      <w:tr w:rsidR="003C244F" w14:paraId="2C9FBFD3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6889D" w14:textId="2D69DA60" w:rsidR="003C244F" w:rsidRPr="003C244F" w:rsidRDefault="001A4840" w:rsidP="004B6BE3">
            <w:pPr>
              <w:pStyle w:val="TableContent"/>
            </w:pPr>
            <w:r w:rsidRPr="001A4840">
              <w:t>VALOR_TOTAL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3DB9A" w14:textId="62DF607E" w:rsidR="003C244F" w:rsidRDefault="001A4840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AAB8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E0D6B" w14:textId="2E85A8E0" w:rsidR="003C244F" w:rsidRDefault="001A4840" w:rsidP="004B2381">
            <w:pPr>
              <w:pStyle w:val="TableContent"/>
              <w:jc w:val="center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E3F82" w14:textId="77777777" w:rsidR="005B3261" w:rsidRPr="005B3261" w:rsidRDefault="005B3261" w:rsidP="005B3261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5B3261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Valor Total a Pagar = Valor_Imposto + Valor_Correcao_Monetaria + ( Valor MUlta - VAlor_Reducao_MUlta ) + ( Valor Juros - Valor_reducao_Juros ) + Valor_Taxa </w:t>
            </w:r>
          </w:p>
          <w:p w14:paraId="06E57AAC" w14:textId="04BDDEF0" w:rsidR="003C244F" w:rsidRDefault="003C244F" w:rsidP="001A4840">
            <w:pPr>
              <w:pStyle w:val="NormalWeb"/>
            </w:pPr>
          </w:p>
        </w:tc>
      </w:tr>
      <w:tr w:rsidR="003C244F" w14:paraId="6965DAE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23A3E" w14:textId="041DDDD3" w:rsidR="003C244F" w:rsidRPr="003C244F" w:rsidRDefault="001A4840" w:rsidP="004B6BE3">
            <w:pPr>
              <w:pStyle w:val="TableContent"/>
            </w:pPr>
            <w:r w:rsidRPr="001A4840">
              <w:t>INFORMADO_CONTRIBUINTE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1650B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E2F0A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F5685" w14:textId="7DDED790" w:rsidR="003C244F" w:rsidRDefault="001A4840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6F585" w14:textId="53414132" w:rsidR="003C244F" w:rsidRDefault="001A4840" w:rsidP="004B2381">
            <w:pPr>
              <w:pStyle w:val="NormalWeb"/>
            </w:pPr>
            <w:r>
              <w:t xml:space="preserve">Valor Informado pelo Contribuinte 1 - SIM , NULL - Gerado pelo DARE </w:t>
            </w:r>
          </w:p>
        </w:tc>
      </w:tr>
      <w:tr w:rsidR="003C244F" w14:paraId="36C83687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211C1" w14:textId="48B1747C" w:rsidR="003C244F" w:rsidRPr="003C244F" w:rsidRDefault="001A4840" w:rsidP="004B6BE3">
            <w:pPr>
              <w:pStyle w:val="TableContent"/>
            </w:pPr>
            <w:r w:rsidRPr="001A4840">
              <w:t>ID_PESSOA_REFERENCIADA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01C76" w14:textId="5ACE858C" w:rsidR="003C244F" w:rsidRDefault="001A4840" w:rsidP="004B6BE3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0C4BD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879C0" w14:textId="3FE63728" w:rsidR="003C244F" w:rsidRDefault="001A4840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39496" w14:textId="096F020B" w:rsidR="003C244F" w:rsidRDefault="001A4840" w:rsidP="004B2381">
            <w:pPr>
              <w:pStyle w:val="NormalWeb"/>
            </w:pPr>
            <w:r>
              <w:t xml:space="preserve">Pessoa Referenciada no Dare responsável pela conta corrente que irá abater o Débito, Podendo ser um CPF, CNPJ, Inscrição Estadual ou RENAVAN </w:t>
            </w:r>
          </w:p>
        </w:tc>
      </w:tr>
      <w:tr w:rsidR="003C244F" w14:paraId="5980D099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8E67F" w14:textId="05196F3C" w:rsidR="003C244F" w:rsidRPr="003C244F" w:rsidRDefault="001A4840" w:rsidP="004B6BE3">
            <w:pPr>
              <w:pStyle w:val="TableContent"/>
            </w:pPr>
            <w:r w:rsidRPr="001A4840">
              <w:t>TIPO_PESSOA_REFERENCIADA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F6FE8" w14:textId="21CAC367" w:rsidR="003C244F" w:rsidRDefault="001A4840" w:rsidP="004B6BE3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4BB9E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EA046" w14:textId="7AB70E45" w:rsidR="003C244F" w:rsidRDefault="001A4840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B0B08" w14:textId="77777777" w:rsidR="001A4840" w:rsidRDefault="001A4840" w:rsidP="001A4840">
            <w:pPr>
              <w:pStyle w:val="NormalWeb"/>
            </w:pPr>
            <w:r>
              <w:t xml:space="preserve">Tipo de Pessoa Referenciada </w:t>
            </w:r>
          </w:p>
          <w:p w14:paraId="71E7825B" w14:textId="02AE2289" w:rsidR="003C244F" w:rsidRDefault="001A4840" w:rsidP="004B2381">
            <w:pPr>
              <w:pStyle w:val="NormalWeb"/>
            </w:pPr>
            <w:r>
              <w:t xml:space="preserve">1 - Inscrição Estadual, 2 - CNPJ, 3 - CPF, 4 - RENAVAM </w:t>
            </w:r>
          </w:p>
        </w:tc>
      </w:tr>
      <w:tr w:rsidR="003C244F" w14:paraId="7C6D3A4C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7BF80" w14:textId="63D4FBF7" w:rsidR="003C244F" w:rsidRPr="003C244F" w:rsidRDefault="001A4840" w:rsidP="004B6BE3">
            <w:pPr>
              <w:pStyle w:val="TableContent"/>
            </w:pPr>
            <w:r w:rsidRPr="001A4840">
              <w:t>ID_CONTA_CORRENTE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A5935" w14:textId="59D4FFD7" w:rsidR="003C244F" w:rsidRDefault="001A4840" w:rsidP="004B6BE3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1992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AF5A4" w14:textId="5B67D443" w:rsidR="003C244F" w:rsidRDefault="001A4840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E7B4F" w14:textId="3473A349" w:rsidR="003C244F" w:rsidRDefault="001A4840" w:rsidP="001A4840">
            <w:pPr>
              <w:pStyle w:val="NormalWeb"/>
            </w:pPr>
            <w:r>
              <w:t xml:space="preserve">Número da Chave Primárias das Contas Correntes dos Contribuintes </w:t>
            </w:r>
          </w:p>
        </w:tc>
      </w:tr>
      <w:tr w:rsidR="003C244F" w14:paraId="17DD73E8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B4779" w14:textId="02DBD1F1" w:rsidR="003C244F" w:rsidRPr="003C244F" w:rsidRDefault="004B2381" w:rsidP="004B6BE3">
            <w:pPr>
              <w:pStyle w:val="TableContent"/>
            </w:pPr>
            <w:r w:rsidRPr="004B2381"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1E598" w14:textId="3A647D3D" w:rsidR="003C244F" w:rsidRDefault="004B2381" w:rsidP="004B6BE3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1BCA0" w14:textId="77777777" w:rsidR="003C244F" w:rsidRDefault="003C244F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E401D" w14:textId="47F84EE9" w:rsidR="003C244F" w:rsidRDefault="004B2381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E40EC" w14:textId="169E0A28" w:rsidR="003C244F" w:rsidRDefault="004B2381" w:rsidP="004B2381">
            <w:pPr>
              <w:pStyle w:val="NormalWeb"/>
            </w:pPr>
            <w:r>
              <w:t xml:space="preserve">Código do Município que será prenchido sempre que for de uma receita do imposto IPVA </w:t>
            </w:r>
          </w:p>
        </w:tc>
      </w:tr>
      <w:tr w:rsidR="005B3261" w14:paraId="4BD7E792" w14:textId="77777777" w:rsidTr="004B6BE3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953BA" w14:textId="157EAC97" w:rsidR="005B3261" w:rsidRPr="004B2381" w:rsidRDefault="005B3261" w:rsidP="005B3261">
            <w:pPr>
              <w:pStyle w:val="TableContent"/>
            </w:pPr>
            <w:r w:rsidRPr="001A4840">
              <w:t>VALOR_REDUC</w:t>
            </w:r>
            <w:r>
              <w:t>AO_JUROS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2DD851" w14:textId="311108A4" w:rsidR="005B3261" w:rsidRDefault="005B3261" w:rsidP="004B6BE3">
            <w:pPr>
              <w:pStyle w:val="TableContent"/>
            </w:pPr>
            <w:r>
              <w:t>Number(14,2)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07BC9" w14:textId="77777777" w:rsidR="005B3261" w:rsidRDefault="005B3261" w:rsidP="004B6BE3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9981F" w14:textId="75854ED2" w:rsidR="005B3261" w:rsidRDefault="005B3261" w:rsidP="004B2381">
            <w:pPr>
              <w:pStyle w:val="TableContent"/>
              <w:jc w:val="center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CFC0" w14:textId="71B7FD71" w:rsidR="005B3261" w:rsidRDefault="005B3261" w:rsidP="005B3261">
            <w:pPr>
              <w:pStyle w:val="NormalWeb"/>
            </w:pPr>
            <w:r>
              <w:t xml:space="preserve">Valor das Reduções Juros </w:t>
            </w:r>
          </w:p>
        </w:tc>
      </w:tr>
    </w:tbl>
    <w:p w14:paraId="45E43B0D" w14:textId="77777777" w:rsidR="00127B26" w:rsidRPr="00127B26" w:rsidRDefault="00127B26" w:rsidP="00127B26"/>
    <w:p w14:paraId="56632DC8" w14:textId="35F2F329" w:rsidR="00C27A2C" w:rsidRDefault="00C27A2C" w:rsidP="00C27A2C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2" w:name="_Toc448754822"/>
      <w:r>
        <w:lastRenderedPageBreak/>
        <w:t xml:space="preserve">Tabela </w:t>
      </w:r>
      <w:r w:rsidR="000B4FB6">
        <w:t>TA_</w:t>
      </w:r>
      <w:r w:rsidR="00FC1C4A">
        <w:t>PAGOS_CORRIGIDOS</w:t>
      </w:r>
      <w:bookmarkEnd w:id="62"/>
    </w:p>
    <w:p w14:paraId="35E02ECB" w14:textId="77777777" w:rsidR="00C27A2C" w:rsidRDefault="00C27A2C" w:rsidP="00C27A2C"/>
    <w:p w14:paraId="746FF31E" w14:textId="7771E1B7" w:rsidR="00C27A2C" w:rsidRPr="00596373" w:rsidRDefault="00C27A2C" w:rsidP="00C27A2C">
      <w:pPr>
        <w:pStyle w:val="GERERequisito"/>
      </w:pPr>
      <w:bookmarkStart w:id="63" w:name="_Toc448754823"/>
      <w:r>
        <w:t>[T</w:t>
      </w:r>
      <w:r w:rsidR="000B4FB6">
        <w:t>A</w:t>
      </w:r>
      <w:r>
        <w:t>0</w:t>
      </w:r>
      <w:r w:rsidR="00C97267">
        <w:t>20</w:t>
      </w:r>
      <w:r>
        <w:t xml:space="preserve">] </w:t>
      </w:r>
      <w:r w:rsidR="000B4FB6">
        <w:t>TA_</w:t>
      </w:r>
      <w:r w:rsidR="00FC1C4A">
        <w:t>PAGOS_CORRIGIDOS</w:t>
      </w:r>
      <w:bookmarkEnd w:id="6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7F52BA" w14:paraId="384C308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3A9DDB0" w14:textId="10ECEE90" w:rsidR="007F52BA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6AA833B" w14:textId="3A48AAD6" w:rsidR="007F52BA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791D30" w14:textId="4655EA29" w:rsidR="007F52BA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F61A176" w14:textId="792897D8" w:rsidR="007F52BA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F7C22B4" w14:textId="6F0FA18C" w:rsidR="007F52BA" w:rsidRDefault="00515AB2" w:rsidP="00C11738">
            <w:pPr>
              <w:pStyle w:val="TableHeader"/>
            </w:pPr>
            <w:r>
              <w:t>Descrição</w:t>
            </w:r>
          </w:p>
        </w:tc>
      </w:tr>
      <w:tr w:rsidR="007F52BA" w14:paraId="3B3B69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EE7C6A" w14:textId="77777777" w:rsidR="007F52BA" w:rsidRDefault="007F52BA" w:rsidP="00C11738">
            <w:pPr>
              <w:pStyle w:val="TableContent"/>
            </w:pPr>
            <w: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7D264" w14:textId="77777777" w:rsidR="007F52BA" w:rsidRDefault="007F52BA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EFEAD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pVCMkgqGAqACBgOg" w:history="1">
              <w:r>
                <w:t>TA_PAGOS_ARREC.ID_BDAR_TPAR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CFD1A" w14:textId="5FB78F69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C6A883" w14:textId="77777777" w:rsidR="007F52BA" w:rsidRDefault="007F52BA" w:rsidP="00C11738">
            <w:pPr>
              <w:pStyle w:val="TableContent"/>
            </w:pPr>
            <w:r>
              <w:t>Numero do TPAR</w:t>
            </w:r>
          </w:p>
        </w:tc>
      </w:tr>
      <w:tr w:rsidR="007F52BA" w14:paraId="5525D95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6D0DC" w14:textId="77777777" w:rsidR="007F52BA" w:rsidRDefault="007F52BA" w:rsidP="00C11738">
            <w:pPr>
              <w:pStyle w:val="TableContent"/>
            </w:pPr>
            <w: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77DA3" w14:textId="77777777" w:rsidR="007F52BA" w:rsidRDefault="007F52BA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B977B" w14:textId="77777777" w:rsidR="007F52BA" w:rsidRDefault="007F52BA" w:rsidP="00C11738">
            <w:pPr>
              <w:pStyle w:val="TableContent"/>
            </w:pPr>
            <w:r>
              <w:t>PK/FK (</w:t>
            </w:r>
            <w:hyperlink w:anchor="pVCMkgqGAqACBgOg" w:history="1">
              <w:r>
                <w:t>TA_PAGOS_ARREC.ORDEM_LOTE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052E" w14:textId="109B6F41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671BA" w14:textId="77777777" w:rsidR="007F52BA" w:rsidRDefault="007F52BA" w:rsidP="00C11738">
            <w:pPr>
              <w:pStyle w:val="TableContent"/>
            </w:pPr>
            <w:r>
              <w:t>Sequencia de pagamentos de até 999máx.</w:t>
            </w:r>
          </w:p>
        </w:tc>
      </w:tr>
      <w:tr w:rsidR="007F52BA" w14:paraId="11C79F9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BB19" w14:textId="77777777" w:rsidR="007F52BA" w:rsidRDefault="007F52BA" w:rsidP="00C11738">
            <w:pPr>
              <w:pStyle w:val="TableContent"/>
            </w:pPr>
            <w:r>
              <w:t>SEQ_ERRO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680A8" w14:textId="77777777" w:rsidR="007F52BA" w:rsidRDefault="007F52BA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266F4" w14:textId="77777777" w:rsidR="007F52BA" w:rsidRDefault="007F52BA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61C7" w14:textId="65339E6B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DF8C" w14:textId="77777777" w:rsidR="007F52BA" w:rsidRDefault="007F52BA" w:rsidP="00C11738">
            <w:pPr>
              <w:pStyle w:val="TableContent"/>
            </w:pPr>
            <w:r>
              <w:t>Sequencia de Correções de Erros que o pagamento sofreu. Sempre a ultima sequencia trará os valores das sequencias anteriores corrigidos..</w:t>
            </w:r>
          </w:p>
        </w:tc>
      </w:tr>
      <w:tr w:rsidR="007F52BA" w14:paraId="5951083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C091" w14:textId="77777777" w:rsidR="007F52BA" w:rsidRDefault="007F52BA" w:rsidP="00C11738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54AD0" w14:textId="77777777" w:rsidR="007F52BA" w:rsidRDefault="007F52BA" w:rsidP="00C1173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DE5F" w14:textId="77777777" w:rsidR="007F52BA" w:rsidRDefault="007F52BA" w:rsidP="00C11738">
            <w:pPr>
              <w:pStyle w:val="TableContent"/>
            </w:pPr>
            <w:r>
              <w:t>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6CBAC" w14:textId="35811033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06FE3" w14:textId="77777777" w:rsidR="007F52BA" w:rsidRDefault="007F52BA" w:rsidP="00C11738">
            <w:pPr>
              <w:pStyle w:val="TableContent"/>
            </w:pPr>
            <w:r>
              <w:t>Número do pedido de solicitação de Restituição, caso venha por via parecer.</w:t>
            </w:r>
          </w:p>
        </w:tc>
      </w:tr>
      <w:tr w:rsidR="007F52BA" w14:paraId="29EAE43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615E2" w14:textId="77777777" w:rsidR="007F52BA" w:rsidRDefault="007F52BA" w:rsidP="00C1173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22D09" w14:textId="77777777" w:rsidR="007F52BA" w:rsidRDefault="007F52BA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67302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6EB2B" w14:textId="344721C6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8A97D" w14:textId="77777777" w:rsidR="007F52BA" w:rsidRDefault="007F52BA" w:rsidP="00C11738">
            <w:pPr>
              <w:pStyle w:val="TableContent"/>
            </w:pPr>
            <w:r>
              <w:t>Código da Receita Corrigido</w:t>
            </w:r>
          </w:p>
        </w:tc>
      </w:tr>
      <w:tr w:rsidR="007F52BA" w14:paraId="5884CB1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220F2" w14:textId="77777777" w:rsidR="007F52BA" w:rsidRDefault="007F52BA" w:rsidP="00C11738">
            <w:pPr>
              <w:pStyle w:val="TableContent"/>
            </w:pPr>
            <w: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AD46" w14:textId="2B6187E1" w:rsidR="007F52BA" w:rsidRDefault="00BF38AA" w:rsidP="00C11738">
            <w:pPr>
              <w:pStyle w:val="TableContent"/>
            </w:pPr>
            <w:r>
              <w:t>number</w:t>
            </w:r>
            <w:r w:rsidR="007F52BA"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033D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30677" w14:textId="76B61B10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BCBC2" w14:textId="77777777" w:rsidR="007F52BA" w:rsidRDefault="007F52BA" w:rsidP="00C11738">
            <w:pPr>
              <w:pStyle w:val="TableContent"/>
            </w:pPr>
            <w:r>
              <w:rPr>
                <w:rFonts w:ascii="Dialog" w:eastAsia="Dialog" w:hAnsi="Dialog" w:cs="Dialog"/>
                <w:color w:val="000000"/>
                <w:sz w:val="22"/>
              </w:rPr>
              <w:t>Código informado quando ocorrer mudança no subcodigo da receita.</w:t>
            </w:r>
          </w:p>
        </w:tc>
      </w:tr>
      <w:tr w:rsidR="007F52BA" w14:paraId="097FF037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FDD56" w14:textId="77777777" w:rsidR="007F52BA" w:rsidRDefault="007F52BA" w:rsidP="00C11738">
            <w:pPr>
              <w:pStyle w:val="TableContent"/>
            </w:pPr>
            <w:r>
              <w:t>ID_PESSOA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B1DFC" w14:textId="77777777" w:rsidR="007F52BA" w:rsidRDefault="007F52BA" w:rsidP="00C1173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A1C3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88739" w14:textId="0593E21E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8867A" w14:textId="77777777" w:rsidR="007F52BA" w:rsidRDefault="007F52BA" w:rsidP="00C11738">
            <w:pPr>
              <w:pStyle w:val="TableContent"/>
            </w:pPr>
            <w:r>
              <w:t xml:space="preserve">Responsável pelo Pagamento do DARE, podendo ser uma Inscrição Estadual ou CPF ou CPNJ </w:t>
            </w:r>
            <w:r>
              <w:lastRenderedPageBreak/>
              <w:t xml:space="preserve">ou RENAVAN. </w:t>
            </w:r>
          </w:p>
          <w:p w14:paraId="526BB808" w14:textId="77777777" w:rsidR="007F52BA" w:rsidRDefault="007F52BA" w:rsidP="00C11738">
            <w:pPr>
              <w:pStyle w:val="TableContent"/>
            </w:pPr>
            <w:r>
              <w:t>Cadastrados na Tabela de Contribuintes do IPVA, EXTRACADASTRO ou IPVA</w:t>
            </w:r>
          </w:p>
        </w:tc>
      </w:tr>
      <w:tr w:rsidR="007F52BA" w14:paraId="1DCD668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1146" w14:textId="77777777" w:rsidR="007F52BA" w:rsidRDefault="007F52BA" w:rsidP="00C11738">
            <w:pPr>
              <w:pStyle w:val="TableContent"/>
            </w:pPr>
            <w:r>
              <w:lastRenderedPageBreak/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6731D" w14:textId="77777777" w:rsidR="007F52BA" w:rsidRDefault="007F52BA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ADA5A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79F17" w14:textId="29893E63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EFA83" w14:textId="77777777" w:rsidR="007F52BA" w:rsidRDefault="007F52BA" w:rsidP="00C11738">
            <w:pPr>
              <w:pStyle w:val="TableContent"/>
            </w:pPr>
            <w:r>
              <w:t>Período de Referência do Pagamento</w:t>
            </w:r>
          </w:p>
        </w:tc>
      </w:tr>
      <w:tr w:rsidR="007F52BA" w14:paraId="56166BC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33B4E" w14:textId="77777777" w:rsidR="007F52BA" w:rsidRDefault="007F52BA" w:rsidP="00C11738">
            <w:pPr>
              <w:pStyle w:val="TableContent"/>
            </w:pPr>
            <w:r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71F9E" w14:textId="77777777" w:rsidR="007F52BA" w:rsidRDefault="007F52BA" w:rsidP="00C11738">
            <w:pPr>
              <w:pStyle w:val="TableContent"/>
            </w:pPr>
            <w:r>
              <w:t>number(16)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4A2AE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19C1D" w14:textId="3EC233C8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F981" w14:textId="77777777" w:rsidR="007F52BA" w:rsidRDefault="007F52BA" w:rsidP="00C11738">
            <w:pPr>
              <w:pStyle w:val="TableContent"/>
            </w:pPr>
            <w:r>
              <w:t>Número do Documento, podendo ser de um parcelamenot, auto de infração, declaracao e demais tipos.</w:t>
            </w:r>
          </w:p>
        </w:tc>
      </w:tr>
      <w:tr w:rsidR="007F52BA" w14:paraId="27A7054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A28A" w14:textId="77777777" w:rsidR="007F52BA" w:rsidRDefault="007F52BA" w:rsidP="00C11738">
            <w:pPr>
              <w:pStyle w:val="TableContent"/>
            </w:pPr>
            <w:r>
              <w:t>NUMERO_PARCELA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266C4" w14:textId="77777777" w:rsidR="007F52BA" w:rsidRDefault="007F52BA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D56D9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C787" w14:textId="04D932E5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87A42" w14:textId="77777777" w:rsidR="007F52BA" w:rsidRDefault="007F52BA" w:rsidP="00C11738">
            <w:pPr>
              <w:pStyle w:val="TableContent"/>
            </w:pPr>
            <w:r>
              <w:t>Número da Parcela do Parcelamento</w:t>
            </w:r>
          </w:p>
        </w:tc>
      </w:tr>
      <w:tr w:rsidR="007F52BA" w14:paraId="2F6AF7C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8148D5" w14:textId="77777777" w:rsidR="007F52BA" w:rsidRDefault="007F52BA" w:rsidP="00C11738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F263" w14:textId="77777777" w:rsidR="007F52BA" w:rsidRDefault="007F52BA" w:rsidP="00C1173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A618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EB060" w14:textId="6C08CA82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11B8E" w14:textId="77777777" w:rsidR="007F52BA" w:rsidRDefault="007F52BA" w:rsidP="00C11738">
            <w:pPr>
              <w:pStyle w:val="TableContent"/>
            </w:pPr>
            <w:r>
              <w:t>Código do Municipio Corrigido</w:t>
            </w:r>
          </w:p>
        </w:tc>
      </w:tr>
      <w:tr w:rsidR="007F52BA" w14:paraId="132FA208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00A99" w14:textId="77777777" w:rsidR="007F52BA" w:rsidRDefault="007F52BA" w:rsidP="00C11738">
            <w:pPr>
              <w:pStyle w:val="TableContent"/>
            </w:pPr>
            <w: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354BE" w14:textId="77777777" w:rsidR="007F52BA" w:rsidRDefault="007F52BA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6C999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0E4D9" w14:textId="49DC28AE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832C0" w14:textId="77777777" w:rsidR="007F52BA" w:rsidRDefault="007F52BA" w:rsidP="00C11738">
            <w:pPr>
              <w:pStyle w:val="TableContent"/>
            </w:pPr>
            <w:r>
              <w:t>Data da correção do pagamento</w:t>
            </w:r>
          </w:p>
        </w:tc>
      </w:tr>
      <w:tr w:rsidR="007F52BA" w14:paraId="13F1F663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7BBD0" w14:textId="77777777" w:rsidR="007F52BA" w:rsidRDefault="007F52BA" w:rsidP="00C11738">
            <w:pPr>
              <w:pStyle w:val="TableContent"/>
            </w:pPr>
            <w: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CE92A" w14:textId="77777777" w:rsidR="007F52BA" w:rsidRDefault="007F52BA" w:rsidP="00C1173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9B87C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77124" w14:textId="21FD4048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C7B46" w14:textId="77777777" w:rsidR="007F52BA" w:rsidRDefault="007F52BA" w:rsidP="00C11738">
            <w:pPr>
              <w:pStyle w:val="TableContent"/>
            </w:pPr>
            <w:r>
              <w:t>usuário que realizou a correção do pagamento</w:t>
            </w:r>
          </w:p>
        </w:tc>
      </w:tr>
      <w:tr w:rsidR="007F52BA" w14:paraId="143A74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5F228" w14:textId="77777777" w:rsidR="007F52BA" w:rsidRDefault="007F52BA" w:rsidP="00C11738">
            <w:pPr>
              <w:pStyle w:val="TableContent"/>
            </w:pPr>
            <w: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93A" w14:textId="77777777" w:rsidR="007F52BA" w:rsidRDefault="007F52BA" w:rsidP="00C11738">
            <w:pPr>
              <w:pStyle w:val="TableContent"/>
            </w:pPr>
            <w: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9D7F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ED5CE" w14:textId="583B970C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D06CB" w14:textId="77777777" w:rsidR="007F52BA" w:rsidRDefault="007F52BA" w:rsidP="00C11738">
            <w:pPr>
              <w:pStyle w:val="TableContent"/>
            </w:pPr>
          </w:p>
        </w:tc>
      </w:tr>
      <w:tr w:rsidR="007F52BA" w14:paraId="15F172F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3243" w14:textId="77777777" w:rsidR="007F52BA" w:rsidRDefault="007F52BA" w:rsidP="00C11738">
            <w:pPr>
              <w:pStyle w:val="TableContent"/>
            </w:pPr>
            <w:r>
              <w:t>MOTIVO_ALTERACAO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5F0E3" w14:textId="77777777" w:rsidR="007F52BA" w:rsidRDefault="007F52BA" w:rsidP="00C11738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6DEF3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E9BE" w14:textId="0BF5E031" w:rsidR="007F52BA" w:rsidRDefault="002F23F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F338" w14:textId="77777777" w:rsidR="007F52BA" w:rsidRDefault="007F52BA" w:rsidP="00C11738">
            <w:pPr>
              <w:pStyle w:val="TableContent"/>
            </w:pPr>
            <w:r>
              <w:t>motivo de alteração do pagamento</w:t>
            </w:r>
          </w:p>
        </w:tc>
      </w:tr>
      <w:tr w:rsidR="007F52BA" w14:paraId="1E0675E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4AD2C" w14:textId="77777777" w:rsidR="007F52BA" w:rsidRDefault="007F52BA" w:rsidP="00C11738">
            <w:pPr>
              <w:pStyle w:val="TableContent"/>
            </w:pPr>
            <w:r>
              <w:t>ULTIMA_ALTERACAO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44E57" w14:textId="77777777" w:rsidR="007F52BA" w:rsidRDefault="007F52BA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6C65" w14:textId="77777777" w:rsidR="007F52BA" w:rsidRDefault="007F52BA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14439" w14:textId="7690B2E7" w:rsidR="007F52BA" w:rsidRDefault="002F23F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2F6E8" w14:textId="77777777" w:rsidR="007F52BA" w:rsidRDefault="007F52BA" w:rsidP="00C11738">
            <w:pPr>
              <w:pStyle w:val="TableContent"/>
            </w:pPr>
            <w:r>
              <w:t xml:space="preserve">Sinalizador de última alteração realizada para o pagamento. </w:t>
            </w:r>
          </w:p>
          <w:p w14:paraId="5236DE99" w14:textId="77777777" w:rsidR="007F52BA" w:rsidRDefault="007F52BA" w:rsidP="00C11738">
            <w:pPr>
              <w:pStyle w:val="TableContent"/>
            </w:pPr>
            <w:r>
              <w:t>1 - SIM, 0 ou Null - Será utilizado para as correções anteriores.</w:t>
            </w:r>
          </w:p>
        </w:tc>
      </w:tr>
    </w:tbl>
    <w:p w14:paraId="5F2A7201" w14:textId="77777777" w:rsidR="00C27A2C" w:rsidRDefault="00C27A2C" w:rsidP="007F52BA">
      <w:pPr>
        <w:spacing w:before="60" w:after="60"/>
        <w:ind w:left="0"/>
      </w:pPr>
    </w:p>
    <w:p w14:paraId="7A647F7B" w14:textId="66ED2DA7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4" w:name="_Toc448754824"/>
      <w:r>
        <w:lastRenderedPageBreak/>
        <w:t xml:space="preserve">Tabela </w:t>
      </w:r>
      <w:r w:rsidR="000B4FB6">
        <w:t>TA_</w:t>
      </w:r>
      <w:r w:rsidR="005D17E1">
        <w:t>PAGOS_RESTITUICAO</w:t>
      </w:r>
      <w:bookmarkEnd w:id="64"/>
    </w:p>
    <w:p w14:paraId="7C7B79D5" w14:textId="77777777" w:rsidR="00FC1C4A" w:rsidRDefault="00FC1C4A" w:rsidP="00FC1C4A"/>
    <w:p w14:paraId="27FDCCCD" w14:textId="5F695EC3" w:rsidR="00FC1C4A" w:rsidRPr="00596373" w:rsidRDefault="000B4FB6" w:rsidP="00FC1C4A">
      <w:pPr>
        <w:pStyle w:val="GERERequisito"/>
      </w:pPr>
      <w:bookmarkStart w:id="65" w:name="_Toc448754825"/>
      <w:r>
        <w:t>[TA</w:t>
      </w:r>
      <w:r w:rsidR="00FC1C4A">
        <w:t>0</w:t>
      </w:r>
      <w:r w:rsidR="00C97267">
        <w:t>21</w:t>
      </w:r>
      <w:r w:rsidR="00FC1C4A">
        <w:t xml:space="preserve">] </w:t>
      </w:r>
      <w:r>
        <w:t>TA_</w:t>
      </w:r>
      <w:r w:rsidR="005D17E1">
        <w:t>PAGOS_RESTITUICAO</w:t>
      </w:r>
      <w:bookmarkEnd w:id="6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14:paraId="1DBB5B7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EF5E51" w14:textId="588BF606" w:rsidR="00C11738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060A" w14:textId="629B6DAC" w:rsidR="00C11738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AEABCF" w14:textId="01DFC81E" w:rsidR="00C11738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021FE7" w14:textId="755D0AEB" w:rsidR="00C11738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28EDCD9" w14:textId="5D365648" w:rsidR="00C11738" w:rsidRDefault="00515AB2" w:rsidP="00C11738">
            <w:pPr>
              <w:pStyle w:val="TableHeader"/>
            </w:pPr>
            <w:r>
              <w:t>Descrição</w:t>
            </w:r>
          </w:p>
        </w:tc>
      </w:tr>
      <w:tr w:rsidR="00C11738" w14:paraId="4D4D35A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05D30" w14:textId="77777777" w:rsidR="00C11738" w:rsidRDefault="00C11738" w:rsidP="00C11738">
            <w:pPr>
              <w:pStyle w:val="TableContent"/>
            </w:pPr>
            <w: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3D16F" w14:textId="77777777" w:rsidR="00C11738" w:rsidRDefault="00C11738" w:rsidP="00C11738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63E61" w14:textId="77777777" w:rsidR="00C11738" w:rsidRDefault="00C11738" w:rsidP="00C11738">
            <w:pPr>
              <w:pStyle w:val="TableContent"/>
            </w:pPr>
            <w:r>
              <w:t>PK/FK (</w:t>
            </w:r>
            <w:hyperlink w:anchor="pVCMkgqGAqACBgOg" w:history="1">
              <w:r>
                <w:t>TA_PAGOS_ARREC.ID_BDAR_TPAR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EBC6" w14:textId="3F8ABE0C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8F148" w14:textId="77777777" w:rsidR="00C11738" w:rsidRDefault="00C11738" w:rsidP="00C11738">
            <w:pPr>
              <w:pStyle w:val="TableContent"/>
            </w:pPr>
            <w:r>
              <w:t>Numero do TPAR</w:t>
            </w:r>
          </w:p>
        </w:tc>
      </w:tr>
      <w:tr w:rsidR="00C11738" w14:paraId="67AD8A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FB04B" w14:textId="77777777" w:rsidR="00C11738" w:rsidRDefault="00C11738" w:rsidP="00C11738">
            <w:pPr>
              <w:pStyle w:val="TableContent"/>
            </w:pPr>
            <w: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AED4F" w14:textId="77777777" w:rsidR="00C11738" w:rsidRDefault="00C11738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ED527" w14:textId="77777777" w:rsidR="00C11738" w:rsidRDefault="00C11738" w:rsidP="00C11738">
            <w:pPr>
              <w:pStyle w:val="TableContent"/>
            </w:pPr>
            <w:r>
              <w:t>PK/FK (</w:t>
            </w:r>
            <w:hyperlink w:anchor="pVCMkgqGAqACBgOg" w:history="1">
              <w:r>
                <w:t>TA_PAGOS_ARREC.ORDEM_LOTE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410C2" w14:textId="30683064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3C948" w14:textId="77777777" w:rsidR="00C11738" w:rsidRDefault="00C11738" w:rsidP="00C11738">
            <w:pPr>
              <w:pStyle w:val="TableContent"/>
            </w:pPr>
            <w:r>
              <w:t>Sequencia de pagamentos de até 999máx.</w:t>
            </w:r>
          </w:p>
        </w:tc>
      </w:tr>
      <w:tr w:rsidR="00C11738" w14:paraId="28D37AC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AFC48F" w14:textId="77777777" w:rsidR="00C11738" w:rsidRDefault="00C11738" w:rsidP="00C11738">
            <w:pPr>
              <w:pStyle w:val="TableContent"/>
            </w:pPr>
            <w:r>
              <w:t>TIPO_RESTITUICAO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146442" w14:textId="77777777" w:rsidR="00C11738" w:rsidRDefault="00C11738" w:rsidP="00C1173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2EAB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FECF" w14:textId="503AD36F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D16E1" w14:textId="77777777" w:rsidR="00C11738" w:rsidRDefault="00C11738" w:rsidP="00C11738">
            <w:pPr>
              <w:pStyle w:val="TableContent"/>
            </w:pPr>
            <w:r>
              <w:t>1-Correçao de Pagamentos, 2- Estornos bancários, 3- Devolução de Cheques, 4- Creditos de Declaracao</w:t>
            </w:r>
          </w:p>
        </w:tc>
      </w:tr>
      <w:tr w:rsidR="00C11738" w14:paraId="6C7FA2C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8D664" w14:textId="77777777" w:rsidR="00C11738" w:rsidRDefault="00C11738" w:rsidP="00C11738">
            <w:pPr>
              <w:pStyle w:val="TableContent"/>
            </w:pPr>
            <w:r>
              <w:t>USUARIO_RESTITUICAO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8E79" w14:textId="77777777" w:rsidR="00C11738" w:rsidRDefault="00C11738" w:rsidP="00C11738">
            <w:pPr>
              <w:pStyle w:val="TableContent"/>
            </w:pPr>
            <w: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79120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731F1" w14:textId="30277CE9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3E908" w14:textId="77777777" w:rsidR="00C11738" w:rsidRDefault="00C11738" w:rsidP="00C11738">
            <w:pPr>
              <w:pStyle w:val="TableContent"/>
            </w:pPr>
            <w:r>
              <w:t>Usuário que realizou o cadastro da restituição</w:t>
            </w:r>
          </w:p>
        </w:tc>
      </w:tr>
      <w:tr w:rsidR="00C11738" w14:paraId="678FDDD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3D7EC" w14:textId="77777777" w:rsidR="00C11738" w:rsidRDefault="00C11738" w:rsidP="00C11738">
            <w:pPr>
              <w:pStyle w:val="TableContent"/>
            </w:pPr>
            <w:r>
              <w:t>DATA_RESTITUICAO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F64DA" w14:textId="77777777" w:rsidR="00C11738" w:rsidRDefault="00C11738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D0399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5FB68F" w14:textId="0B5A7F84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B6BB5" w14:textId="77777777" w:rsidR="00C11738" w:rsidRDefault="00C11738" w:rsidP="00C11738">
            <w:pPr>
              <w:pStyle w:val="TableContent"/>
            </w:pPr>
            <w:r>
              <w:t>data em que foi realizada a restituição</w:t>
            </w:r>
          </w:p>
        </w:tc>
      </w:tr>
      <w:tr w:rsidR="00C11738" w14:paraId="777F39E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E47D7" w14:textId="77777777" w:rsidR="00C11738" w:rsidRDefault="00C11738" w:rsidP="00C11738">
            <w:pPr>
              <w:pStyle w:val="TableContent"/>
            </w:pPr>
            <w:r>
              <w:t>RESULTADO_PARECER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6C891" w14:textId="77777777" w:rsidR="00C11738" w:rsidRDefault="00C11738" w:rsidP="00C11738">
            <w:pPr>
              <w:pStyle w:val="TableContent"/>
            </w:pPr>
            <w: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24C3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42E9E" w14:textId="44B19FFA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D652C" w14:textId="77777777" w:rsidR="00C11738" w:rsidRDefault="00C11738" w:rsidP="00C11738">
            <w:pPr>
              <w:pStyle w:val="TableContent"/>
            </w:pPr>
            <w:r>
              <w:t>Resultado do Parecer de Analise</w:t>
            </w:r>
          </w:p>
        </w:tc>
      </w:tr>
      <w:tr w:rsidR="00C11738" w14:paraId="4329089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D2291" w14:textId="77777777" w:rsidR="00C11738" w:rsidRDefault="00C11738" w:rsidP="00C11738">
            <w:pPr>
              <w:pStyle w:val="TableContent"/>
            </w:pPr>
            <w:r>
              <w:t>DATA_PARECER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3F1D0" w14:textId="77777777" w:rsidR="00C11738" w:rsidRDefault="00C11738" w:rsidP="00C1173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89EE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879B4" w14:textId="2531E292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CD2D" w14:textId="77777777" w:rsidR="00C11738" w:rsidRDefault="00C11738" w:rsidP="00C11738">
            <w:pPr>
              <w:pStyle w:val="TableContent"/>
            </w:pPr>
            <w:r>
              <w:t>Data que foi apresentado o parecer</w:t>
            </w:r>
          </w:p>
        </w:tc>
      </w:tr>
      <w:tr w:rsidR="00C11738" w14:paraId="7C6A642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A9EFC" w14:textId="77777777" w:rsidR="00C11738" w:rsidRDefault="00C11738" w:rsidP="00C11738">
            <w:pPr>
              <w:pStyle w:val="TableContent"/>
            </w:pPr>
            <w:r>
              <w:t>NUMERO_PROCESSO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EA23" w14:textId="77777777" w:rsidR="00C11738" w:rsidRDefault="00C11738" w:rsidP="00C11738">
            <w:pPr>
              <w:pStyle w:val="TableContent"/>
            </w:pPr>
            <w: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00A39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4E774" w14:textId="4295229F" w:rsidR="00C11738" w:rsidRDefault="009738A1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01034" w14:textId="77777777" w:rsidR="00C11738" w:rsidRDefault="00C11738" w:rsidP="00C11738">
            <w:pPr>
              <w:pStyle w:val="TableContent"/>
            </w:pPr>
            <w:r>
              <w:t>número do processo</w:t>
            </w:r>
          </w:p>
        </w:tc>
      </w:tr>
      <w:tr w:rsidR="00C11738" w14:paraId="3FEE53B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1B830" w14:textId="77777777" w:rsidR="00C11738" w:rsidRDefault="00C11738" w:rsidP="00C11738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D8F0" w14:textId="77777777" w:rsidR="00C11738" w:rsidRDefault="00C11738" w:rsidP="00C1173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63E51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155B6" w14:textId="2611CABE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1E802" w14:textId="77777777" w:rsidR="00C11738" w:rsidRDefault="00C11738" w:rsidP="00C11738">
            <w:pPr>
              <w:pStyle w:val="TableContent"/>
            </w:pPr>
            <w:r>
              <w:t>banco a ser depositado</w:t>
            </w:r>
          </w:p>
        </w:tc>
      </w:tr>
      <w:tr w:rsidR="00C11738" w14:paraId="0241E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F70A6" w14:textId="77777777" w:rsidR="00C11738" w:rsidRDefault="00C11738" w:rsidP="00C11738">
            <w:pPr>
              <w:pStyle w:val="TableContent"/>
            </w:pPr>
            <w: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154DE" w14:textId="77777777" w:rsidR="00C11738" w:rsidRDefault="00C11738" w:rsidP="00C1173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183D8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BBBFA" w14:textId="55AA68A6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73CBC" w14:textId="77777777" w:rsidR="00C11738" w:rsidRDefault="00C11738" w:rsidP="00C11738">
            <w:pPr>
              <w:pStyle w:val="TableContent"/>
            </w:pPr>
            <w:r>
              <w:t>agência de deposito</w:t>
            </w:r>
          </w:p>
        </w:tc>
      </w:tr>
      <w:tr w:rsidR="00C11738" w14:paraId="78DE638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22BD5" w14:textId="77777777" w:rsidR="00C11738" w:rsidRDefault="00C11738" w:rsidP="00C11738">
            <w:pPr>
              <w:pStyle w:val="TableContent"/>
            </w:pPr>
            <w: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849FF" w14:textId="77777777" w:rsidR="00C11738" w:rsidRDefault="00C11738" w:rsidP="00C11738">
            <w:pPr>
              <w:pStyle w:val="TableContent"/>
            </w:pPr>
            <w: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B8E48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E4768" w14:textId="3BF94B79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6462A" w14:textId="77777777" w:rsidR="00C11738" w:rsidRDefault="00C11738" w:rsidP="00C11738">
            <w:pPr>
              <w:pStyle w:val="TableContent"/>
            </w:pPr>
            <w:r>
              <w:t>Conta Corrente do Solicitante</w:t>
            </w:r>
          </w:p>
        </w:tc>
      </w:tr>
      <w:tr w:rsidR="00C11738" w14:paraId="6338EAF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CA9E1" w14:textId="77777777" w:rsidR="00C11738" w:rsidRDefault="00C11738" w:rsidP="00C11738">
            <w:pPr>
              <w:pStyle w:val="TableContent"/>
            </w:pPr>
            <w:r>
              <w:t>CPF_CNPJ_CONTA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802" w14:textId="77777777" w:rsidR="00C11738" w:rsidRDefault="00C11738" w:rsidP="00C1173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49234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9A7B0" w14:textId="28A0E093" w:rsidR="00C11738" w:rsidRDefault="009738A1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2D9C2" w14:textId="77777777" w:rsidR="00C11738" w:rsidRDefault="00C11738" w:rsidP="00C11738">
            <w:pPr>
              <w:pStyle w:val="TableContent"/>
            </w:pPr>
            <w:r>
              <w:t>Cpf ou Cnpj da conta a ser transferida</w:t>
            </w:r>
          </w:p>
        </w:tc>
      </w:tr>
      <w:tr w:rsidR="00C11738" w14:paraId="7C42BBD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B4A45" w14:textId="77777777" w:rsidR="00C11738" w:rsidRDefault="00C11738" w:rsidP="00C11738">
            <w:pPr>
              <w:pStyle w:val="TableContent"/>
            </w:pPr>
            <w:r>
              <w:t>NOME_CREDOR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CFD8C" w14:textId="77777777" w:rsidR="00C11738" w:rsidRDefault="00C11738" w:rsidP="00C11738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7E4CF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1CA44" w14:textId="64154F99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97037" w14:textId="77777777" w:rsidR="00C11738" w:rsidRDefault="00C11738" w:rsidP="00C11738">
            <w:pPr>
              <w:pStyle w:val="TableContent"/>
            </w:pPr>
            <w:r>
              <w:t xml:space="preserve">Nome do </w:t>
            </w:r>
            <w:r>
              <w:lastRenderedPageBreak/>
              <w:t>Dono da Conta</w:t>
            </w:r>
          </w:p>
        </w:tc>
      </w:tr>
      <w:tr w:rsidR="00C11738" w14:paraId="35A3958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CA9A8" w14:textId="77777777" w:rsidR="00C11738" w:rsidRDefault="00C11738" w:rsidP="00C11738">
            <w:pPr>
              <w:pStyle w:val="TableContent"/>
            </w:pPr>
            <w:r>
              <w:lastRenderedPageBreak/>
              <w:t>VALOR_RESTITUIDO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54C66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0D200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52809" w14:textId="0A9FB149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DB989" w14:textId="77777777" w:rsidR="00C11738" w:rsidRDefault="00C11738" w:rsidP="00C11738">
            <w:pPr>
              <w:pStyle w:val="TableContent"/>
            </w:pPr>
            <w:r>
              <w:t>Valor Total Restituido</w:t>
            </w:r>
          </w:p>
        </w:tc>
      </w:tr>
      <w:tr w:rsidR="00C11738" w14:paraId="2717DB3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D7227" w14:textId="77777777" w:rsidR="00C11738" w:rsidRDefault="00C11738" w:rsidP="00C11738">
            <w:pPr>
              <w:pStyle w:val="TableContent"/>
            </w:pPr>
            <w:r>
              <w:t>VALOR_PRINCIPAL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12EE4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0A9CE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F40E5" w14:textId="4160746E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94AD0" w14:textId="77777777" w:rsidR="00C11738" w:rsidRDefault="00C11738" w:rsidP="00C11738">
            <w:pPr>
              <w:pStyle w:val="TableContent"/>
            </w:pPr>
            <w:r>
              <w:t>Valor Principal Restituido</w:t>
            </w:r>
          </w:p>
        </w:tc>
      </w:tr>
      <w:tr w:rsidR="00C11738" w14:paraId="5778F82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A12B" w14:textId="77777777" w:rsidR="00C11738" w:rsidRDefault="00C11738" w:rsidP="00C11738">
            <w:pPr>
              <w:pStyle w:val="TableContent"/>
            </w:pPr>
            <w:r>
              <w:t>VALOR_MULTA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73DB92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B2790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989A4" w14:textId="64778EA9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2399C" w14:textId="77777777" w:rsidR="00C11738" w:rsidRDefault="00C11738" w:rsidP="00C11738">
            <w:pPr>
              <w:pStyle w:val="TableContent"/>
            </w:pPr>
            <w:r>
              <w:t>Valor da Multa Restituição</w:t>
            </w:r>
          </w:p>
        </w:tc>
      </w:tr>
      <w:tr w:rsidR="00C11738" w14:paraId="276AB39E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3D78A" w14:textId="77777777" w:rsidR="00C11738" w:rsidRDefault="00C11738" w:rsidP="00C11738">
            <w:pPr>
              <w:pStyle w:val="TableContent"/>
            </w:pPr>
            <w:r>
              <w:t>VALOR_JUROS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0A2E6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61C42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6ED7D" w14:textId="3F642C46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1A243" w14:textId="77777777" w:rsidR="00C11738" w:rsidRDefault="00C11738" w:rsidP="00C11738">
            <w:pPr>
              <w:pStyle w:val="TableContent"/>
            </w:pPr>
            <w:r>
              <w:t>Valor do Juros Restituição</w:t>
            </w:r>
          </w:p>
        </w:tc>
      </w:tr>
      <w:tr w:rsidR="00C11738" w14:paraId="6B3D24F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6E9E" w14:textId="77777777" w:rsidR="00C11738" w:rsidRDefault="00C11738" w:rsidP="00C11738">
            <w:pPr>
              <w:pStyle w:val="TableContent"/>
            </w:pPr>
            <w:r>
              <w:t>VALOR_CORRECAO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58269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8B5E9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7539" w14:textId="7598E704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8F3C8" w14:textId="77777777" w:rsidR="00C11738" w:rsidRDefault="00C11738" w:rsidP="00C11738">
            <w:pPr>
              <w:pStyle w:val="TableContent"/>
            </w:pPr>
            <w:r>
              <w:t>Valor da Correção</w:t>
            </w:r>
          </w:p>
        </w:tc>
      </w:tr>
      <w:tr w:rsidR="00C11738" w14:paraId="528464A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FBB06" w14:textId="77777777" w:rsidR="00C11738" w:rsidRDefault="00C11738" w:rsidP="00C11738">
            <w:pPr>
              <w:pStyle w:val="TableContent"/>
            </w:pPr>
            <w:r>
              <w:t>VALOR_TAXA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69DF0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5C1FA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59BA" w14:textId="00826B11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22077" w14:textId="77777777" w:rsidR="00C11738" w:rsidRDefault="00C11738" w:rsidP="00C11738">
            <w:pPr>
              <w:pStyle w:val="TableContent"/>
            </w:pPr>
            <w:r>
              <w:rPr>
                <w:rFonts w:ascii="Dialog" w:eastAsia="Dialog" w:hAnsi="Dialog" w:cs="Dialog"/>
                <w:color w:val="000000"/>
                <w:sz w:val="22"/>
              </w:rPr>
              <w:t>Valor da Taxa</w:t>
            </w:r>
          </w:p>
        </w:tc>
      </w:tr>
      <w:tr w:rsidR="00C11738" w14:paraId="1EAF8D7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611F7" w14:textId="77777777" w:rsidR="00C11738" w:rsidRDefault="00C11738" w:rsidP="00C11738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C0C85" w14:textId="77777777" w:rsidR="00C11738" w:rsidRDefault="00C11738" w:rsidP="00C1173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9115A" w14:textId="77777777" w:rsidR="00C11738" w:rsidRDefault="00C11738" w:rsidP="00C11738">
            <w:pPr>
              <w:pStyle w:val="TableContent"/>
            </w:pPr>
            <w:r>
              <w:t>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B64AA" w14:textId="3937C9C7" w:rsidR="00C11738" w:rsidRDefault="009E0F4A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A5BA" w14:textId="77777777" w:rsidR="00C11738" w:rsidRDefault="00C11738" w:rsidP="00C11738">
            <w:pPr>
              <w:pStyle w:val="TableContent"/>
            </w:pPr>
            <w:r>
              <w:t>Número do pedido de solicitação de Restituição, caso venha por via parecer.</w:t>
            </w:r>
          </w:p>
        </w:tc>
      </w:tr>
    </w:tbl>
    <w:p w14:paraId="11CCE41D" w14:textId="77777777" w:rsidR="005D17E1" w:rsidRDefault="005D17E1" w:rsidP="005D17E1">
      <w:pPr>
        <w:spacing w:before="60" w:after="60"/>
        <w:ind w:left="0"/>
      </w:pPr>
    </w:p>
    <w:p w14:paraId="7C57DA3D" w14:textId="7E7036C4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6" w:name="_Toc448754826"/>
      <w:r>
        <w:t xml:space="preserve">Tabela </w:t>
      </w:r>
      <w:r w:rsidR="000B4FB6">
        <w:t>TA_</w:t>
      </w:r>
      <w:r w:rsidR="0027471C">
        <w:t>PEDIDO_AREAS</w:t>
      </w:r>
      <w:bookmarkEnd w:id="66"/>
    </w:p>
    <w:p w14:paraId="515C4EB8" w14:textId="77777777" w:rsidR="00FC1C4A" w:rsidRDefault="00FC1C4A" w:rsidP="00FC1C4A"/>
    <w:p w14:paraId="5D44CCB9" w14:textId="5542B8A2" w:rsidR="00FC1C4A" w:rsidRPr="00596373" w:rsidRDefault="000B4FB6" w:rsidP="00FC1C4A">
      <w:pPr>
        <w:pStyle w:val="GERERequisito"/>
      </w:pPr>
      <w:bookmarkStart w:id="67" w:name="_Toc448754827"/>
      <w:r>
        <w:t>[TA</w:t>
      </w:r>
      <w:r w:rsidR="00FC1C4A">
        <w:t>0</w:t>
      </w:r>
      <w:r w:rsidR="00C97267">
        <w:t>22</w:t>
      </w:r>
      <w:r w:rsidR="00FC1C4A">
        <w:t xml:space="preserve">] </w:t>
      </w:r>
      <w:r>
        <w:t>TA_</w:t>
      </w:r>
      <w:r w:rsidR="0027471C">
        <w:t>PEDIDO_AREAS</w:t>
      </w:r>
      <w:bookmarkEnd w:id="6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14:paraId="6294396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432519" w14:textId="5E817250" w:rsidR="00C11738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F2F937" w14:textId="345A0031" w:rsidR="00C11738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4F713F" w14:textId="642E118A" w:rsidR="00C11738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8B8558F" w14:textId="6FF7D174" w:rsidR="00C11738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B706FF" w14:textId="707B3342" w:rsidR="00C11738" w:rsidRDefault="00515AB2" w:rsidP="00C11738">
            <w:pPr>
              <w:pStyle w:val="TableHeader"/>
            </w:pPr>
            <w:r>
              <w:t>Descrição</w:t>
            </w:r>
          </w:p>
        </w:tc>
      </w:tr>
      <w:tr w:rsidR="00C11738" w14:paraId="3E3B87EF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A28C9" w14:textId="77777777" w:rsidR="00C11738" w:rsidRDefault="00C11738" w:rsidP="00C11738">
            <w:pPr>
              <w:pStyle w:val="TableContent"/>
            </w:pPr>
            <w: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B8C19" w14:textId="77777777" w:rsidR="00C11738" w:rsidRDefault="00C11738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A7644" w14:textId="77777777" w:rsidR="00C11738" w:rsidRDefault="00C11738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1113" w14:textId="3843FB2E" w:rsidR="00C11738" w:rsidRDefault="0023725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40834" w14:textId="77777777" w:rsidR="00C11738" w:rsidRDefault="00C11738" w:rsidP="00C11738">
            <w:pPr>
              <w:pStyle w:val="TableContent"/>
            </w:pPr>
            <w:r>
              <w:t>Sequencial da Parametrização por Áreas</w:t>
            </w:r>
          </w:p>
        </w:tc>
      </w:tr>
      <w:tr w:rsidR="00C11738" w14:paraId="39FFF45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ABBE3" w14:textId="77777777" w:rsidR="00C11738" w:rsidRDefault="00C11738" w:rsidP="00C11738">
            <w:pPr>
              <w:pStyle w:val="TableContent"/>
            </w:pPr>
            <w: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6A1B2" w14:textId="77777777" w:rsidR="00C11738" w:rsidRDefault="00C11738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60648" w14:textId="77777777" w:rsidR="00C11738" w:rsidRDefault="00C11738" w:rsidP="00C11738">
            <w:pPr>
              <w:pStyle w:val="TableContent"/>
            </w:pPr>
            <w:r>
              <w:t>FK (</w:t>
            </w:r>
            <w:hyperlink w:anchor="cTCMkgqGAqACBgO1" w:history="1">
              <w:r>
                <w:t>TA_PEDIDO_TIPOS.ID_TIPO_PEDIDO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B98C0" w14:textId="0179142D" w:rsidR="00C11738" w:rsidRDefault="0023725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FD81E" w14:textId="77777777" w:rsidR="00C11738" w:rsidRDefault="00C11738" w:rsidP="00C11738">
            <w:pPr>
              <w:pStyle w:val="TableContent"/>
            </w:pPr>
            <w:r>
              <w:t xml:space="preserve">Codigo do Tipo do Pedido </w:t>
            </w:r>
          </w:p>
          <w:p w14:paraId="7DF2C39F" w14:textId="77777777" w:rsidR="00C11738" w:rsidRDefault="00C11738" w:rsidP="00C11738">
            <w:pPr>
              <w:pStyle w:val="TableContent"/>
            </w:pPr>
            <w:r>
              <w:t xml:space="preserve">1 - Pedido de Correção de Pagamentos </w:t>
            </w:r>
          </w:p>
          <w:p w14:paraId="6547AAF6" w14:textId="77777777" w:rsidR="00C11738" w:rsidRDefault="00C11738" w:rsidP="00C11738">
            <w:pPr>
              <w:pStyle w:val="TableContent"/>
            </w:pPr>
            <w:r>
              <w:t xml:space="preserve">2 - Pedido de Restituição de Pagamentos </w:t>
            </w:r>
          </w:p>
          <w:p w14:paraId="0976977B" w14:textId="77777777" w:rsidR="00C11738" w:rsidRDefault="00C11738" w:rsidP="00C11738">
            <w:pPr>
              <w:pStyle w:val="TableContent"/>
            </w:pPr>
            <w:r>
              <w:t xml:space="preserve">3 - Pedido de Restituição de Instituição Bancária </w:t>
            </w:r>
          </w:p>
          <w:p w14:paraId="259E03AE" w14:textId="77777777" w:rsidR="00C11738" w:rsidRDefault="00C11738" w:rsidP="00C11738">
            <w:pPr>
              <w:pStyle w:val="TableContent"/>
            </w:pPr>
            <w:r>
              <w:t xml:space="preserve">4 - Pedido de Restituição de </w:t>
            </w:r>
            <w:r>
              <w:lastRenderedPageBreak/>
              <w:t>Recurso</w:t>
            </w:r>
          </w:p>
        </w:tc>
      </w:tr>
      <w:tr w:rsidR="00C11738" w14:paraId="58D95D1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C938E" w14:textId="77777777" w:rsidR="00C11738" w:rsidRDefault="00C11738" w:rsidP="00C11738">
            <w:pPr>
              <w:pStyle w:val="TableContent"/>
            </w:pPr>
            <w:r>
              <w:lastRenderedPageBreak/>
              <w:t>ID_DELEGACIA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5770B" w14:textId="77777777" w:rsidR="00C11738" w:rsidRDefault="00C11738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4AD46" w14:textId="77777777" w:rsidR="00C11738" w:rsidRDefault="00C11738" w:rsidP="00C11738">
            <w:pPr>
              <w:pStyle w:val="TableContent"/>
            </w:pPr>
            <w:r>
              <w:t>FK (</w:t>
            </w:r>
            <w:hyperlink w:anchor="HlCMkgqGAqACBgOb" w:history="1">
              <w:r>
                <w:t>TA_DELEGACIA_AGENCIAS.ID_DELEGACIA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2CD2" w14:textId="4B0DFA61" w:rsidR="00C11738" w:rsidRDefault="0023725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C5EB0" w14:textId="77777777" w:rsidR="00C11738" w:rsidRDefault="00C11738" w:rsidP="00C11738">
            <w:pPr>
              <w:pStyle w:val="TableContent"/>
            </w:pPr>
            <w:r>
              <w:t>Número da Delegacia ou Unidade Fazendária</w:t>
            </w:r>
          </w:p>
        </w:tc>
      </w:tr>
      <w:tr w:rsidR="00C11738" w14:paraId="7E570D1D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4AB9F" w14:textId="77777777" w:rsidR="00C11738" w:rsidRDefault="00C11738" w:rsidP="00C11738">
            <w:pPr>
              <w:pStyle w:val="TableContent"/>
            </w:pPr>
            <w:r>
              <w:t>ID_UNIDADE_DELEGACIA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C70E" w14:textId="77777777" w:rsidR="00C11738" w:rsidRDefault="00C11738" w:rsidP="00C11738">
            <w:pPr>
              <w:pStyle w:val="TableContent"/>
            </w:pPr>
            <w:r>
              <w:t>number(5)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94B30" w14:textId="77777777" w:rsidR="00C11738" w:rsidRDefault="00C11738" w:rsidP="00C11738">
            <w:pPr>
              <w:pStyle w:val="TableContent"/>
            </w:pPr>
            <w:r>
              <w:t>FK (</w:t>
            </w:r>
            <w:hyperlink w:anchor="HlCMkgqGAqACBgOb" w:history="1">
              <w:r>
                <w:t>TA_DELEGACIA_AGENCIAS.ID_UNIDADE_DELEGACIA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647E1" w14:textId="4924EEB7" w:rsidR="00C11738" w:rsidRDefault="0023725A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05B9B" w14:textId="77777777" w:rsidR="00C11738" w:rsidRDefault="00C11738" w:rsidP="00C11738">
            <w:pPr>
              <w:pStyle w:val="TableContent"/>
            </w:pPr>
            <w:r>
              <w:t>Código das Unidade Regionais e ou Postos Fiscais que estão relacionadas com as Delegacias Fazendárias</w:t>
            </w:r>
          </w:p>
        </w:tc>
      </w:tr>
      <w:tr w:rsidR="00C11738" w14:paraId="0319F9C1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F207F" w14:textId="77777777" w:rsidR="00C11738" w:rsidRDefault="00C11738" w:rsidP="00C11738">
            <w:pPr>
              <w:pStyle w:val="TableContent"/>
            </w:pPr>
            <w: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E97DB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47FCE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D41C" w14:textId="1B6C5CF3" w:rsidR="00C11738" w:rsidRDefault="00515AB2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0FA95" w14:textId="77777777" w:rsidR="00C11738" w:rsidRDefault="00C11738" w:rsidP="00C11738">
            <w:pPr>
              <w:pStyle w:val="TableContent"/>
            </w:pPr>
            <w:r>
              <w:t>área responsável pela o último parecer</w:t>
            </w:r>
          </w:p>
        </w:tc>
      </w:tr>
      <w:tr w:rsidR="00C11738" w14:paraId="41F868E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F0981" w14:textId="77777777" w:rsidR="00C11738" w:rsidRDefault="00C11738" w:rsidP="00C1173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C49AC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3119E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7B4D6" w14:textId="4572BF5C" w:rsidR="00C11738" w:rsidRDefault="0023725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158CD" w14:textId="77777777" w:rsidR="00C11738" w:rsidRDefault="00C11738" w:rsidP="00C11738">
            <w:pPr>
              <w:pStyle w:val="TableContent"/>
            </w:pPr>
          </w:p>
        </w:tc>
      </w:tr>
      <w:tr w:rsidR="00C11738" w14:paraId="3E2F1560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EA69" w14:textId="77777777" w:rsidR="00C11738" w:rsidRDefault="00C11738" w:rsidP="00C11738">
            <w:pPr>
              <w:pStyle w:val="TableContent"/>
            </w:pPr>
            <w:r>
              <w:t>ORDEM_PARECER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9BA73" w14:textId="34E4FDB5" w:rsidR="00C11738" w:rsidRDefault="0023725A" w:rsidP="00C11738">
            <w:pPr>
              <w:pStyle w:val="TableContent"/>
            </w:pPr>
            <w:r>
              <w:t>number(2</w:t>
            </w:r>
            <w:r w:rsidR="00C11738"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B4CE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F134F" w14:textId="3E1F1654" w:rsidR="00C11738" w:rsidRDefault="0023725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49AB0" w14:textId="77777777" w:rsidR="00C11738" w:rsidRDefault="00C11738" w:rsidP="00C11738">
            <w:pPr>
              <w:pStyle w:val="TableContent"/>
            </w:pPr>
            <w:r>
              <w:t>Sequência que será encminhada para as áreas que estarão dando parecer</w:t>
            </w:r>
          </w:p>
        </w:tc>
      </w:tr>
      <w:tr w:rsidR="00C11738" w14:paraId="198235BA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3C9A2" w14:textId="77777777" w:rsidR="00C11738" w:rsidRDefault="00C11738" w:rsidP="00C11738">
            <w:pPr>
              <w:pStyle w:val="TableContent"/>
            </w:pPr>
            <w:r>
              <w:t>EXIGE_PARECER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B29D0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FE1DB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891D6" w14:textId="293E9CA5" w:rsidR="00C11738" w:rsidRDefault="00515AB2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F7B35" w14:textId="77777777" w:rsidR="00C11738" w:rsidRDefault="00C11738" w:rsidP="00C11738">
            <w:pPr>
              <w:pStyle w:val="TableContent"/>
            </w:pPr>
            <w:r>
              <w:t xml:space="preserve">Exige Parecer ou somente Ciência </w:t>
            </w:r>
          </w:p>
          <w:p w14:paraId="23269080" w14:textId="77777777" w:rsidR="00C11738" w:rsidRDefault="00C11738" w:rsidP="00C11738">
            <w:pPr>
              <w:pStyle w:val="TableContent"/>
            </w:pPr>
            <w:r>
              <w:t>1- SIM , 2- NÃO</w:t>
            </w:r>
          </w:p>
        </w:tc>
      </w:tr>
      <w:tr w:rsidR="00C11738" w14:paraId="2B14916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F07" w14:textId="77777777" w:rsidR="00C11738" w:rsidRDefault="00C11738" w:rsidP="00C11738">
            <w:pPr>
              <w:pStyle w:val="TableContent"/>
            </w:pPr>
            <w: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A0AB3" w14:textId="77777777" w:rsidR="00C11738" w:rsidRDefault="00C11738" w:rsidP="00C1173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92FA0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C240" w14:textId="5A4B9102" w:rsidR="00C11738" w:rsidRDefault="0023725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CE2C6" w14:textId="77777777" w:rsidR="00C11738" w:rsidRDefault="00C11738" w:rsidP="00C11738">
            <w:pPr>
              <w:pStyle w:val="TableContent"/>
            </w:pPr>
            <w:r>
              <w:t>Quantidade de Dias que a área dispõe para analisar o pedido</w:t>
            </w:r>
          </w:p>
        </w:tc>
      </w:tr>
      <w:tr w:rsidR="00C11738" w14:paraId="63B32212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A3311" w14:textId="77777777" w:rsidR="00C11738" w:rsidRDefault="00C11738" w:rsidP="00C11738">
            <w:pPr>
              <w:pStyle w:val="TableContent"/>
            </w:pPr>
            <w:r>
              <w:t>PERMITE_ENCAMINHAMENTO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6048B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91B84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AE" w14:textId="47B97C09" w:rsidR="00C11738" w:rsidRDefault="00515AB2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C59" w14:textId="77777777" w:rsidR="00C11738" w:rsidRDefault="00C11738" w:rsidP="00C11738">
            <w:pPr>
              <w:pStyle w:val="TableContent"/>
            </w:pPr>
            <w:r>
              <w:t xml:space="preserve">Permite a Área encaminhar para outra área. </w:t>
            </w:r>
          </w:p>
          <w:p w14:paraId="506F94FA" w14:textId="77777777" w:rsidR="00C11738" w:rsidRDefault="00C11738" w:rsidP="00C11738">
            <w:pPr>
              <w:pStyle w:val="TableContent"/>
            </w:pPr>
            <w:r>
              <w:t>1-SIM , 2- NÃO</w:t>
            </w:r>
          </w:p>
        </w:tc>
      </w:tr>
      <w:tr w:rsidR="00C11738" w14:paraId="0906A32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EF1EA" w14:textId="77777777" w:rsidR="00C11738" w:rsidRDefault="00C11738" w:rsidP="00C11738">
            <w:pPr>
              <w:pStyle w:val="TableContent"/>
            </w:pPr>
            <w:r>
              <w:t>EXIGE_SUPERVISOR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394FF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BF31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EEC2B8" w14:textId="50E2BC5E" w:rsidR="00C11738" w:rsidRDefault="00515AB2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0F9DD" w14:textId="77777777" w:rsidR="00C11738" w:rsidRDefault="00C11738" w:rsidP="00C11738">
            <w:pPr>
              <w:pStyle w:val="TableContent"/>
            </w:pPr>
            <w:r>
              <w:t xml:space="preserve">Verifica se Exige Avaliação do Supervisor da Area </w:t>
            </w:r>
          </w:p>
          <w:p w14:paraId="606E7836" w14:textId="77777777" w:rsidR="00C11738" w:rsidRDefault="00C11738" w:rsidP="00C11738">
            <w:pPr>
              <w:pStyle w:val="TableContent"/>
            </w:pPr>
            <w:r>
              <w:t>1-SIM, 2 - NÃO</w:t>
            </w:r>
          </w:p>
        </w:tc>
      </w:tr>
    </w:tbl>
    <w:p w14:paraId="3010EDC4" w14:textId="77777777" w:rsidR="00FC1C4A" w:rsidRDefault="00FC1C4A" w:rsidP="0027471C">
      <w:pPr>
        <w:spacing w:before="60" w:after="60"/>
        <w:ind w:left="0"/>
      </w:pPr>
    </w:p>
    <w:p w14:paraId="288CCDB4" w14:textId="50FBE48D" w:rsidR="00814CE8" w:rsidRDefault="00814CE8" w:rsidP="00814CE8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68" w:name="_Toc448754828"/>
      <w:r>
        <w:t>Tabela TA_PEDIDO_</w:t>
      </w:r>
      <w:r w:rsidR="005D4988">
        <w:t>RECEITA</w:t>
      </w:r>
      <w:bookmarkEnd w:id="68"/>
    </w:p>
    <w:p w14:paraId="5C55188D" w14:textId="3C27314E" w:rsidR="00814CE8" w:rsidRPr="00596373" w:rsidRDefault="00814CE8" w:rsidP="00814CE8">
      <w:pPr>
        <w:pStyle w:val="GERERequisito"/>
      </w:pPr>
      <w:bookmarkStart w:id="69" w:name="_Toc448754829"/>
      <w:r>
        <w:t>[TA023] TA_PEDIDO_</w:t>
      </w:r>
      <w:r w:rsidR="005D4988">
        <w:t>RECEITA</w:t>
      </w:r>
      <w:bookmarkEnd w:id="6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14CE8" w14:paraId="2C5365B7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BC7F7" w14:textId="77777777" w:rsidR="00814CE8" w:rsidRDefault="00814CE8" w:rsidP="00B053AF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E533A67" w14:textId="77777777" w:rsidR="00814CE8" w:rsidRDefault="00814CE8" w:rsidP="00B053AF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9F45BEF" w14:textId="77777777" w:rsidR="00814CE8" w:rsidRDefault="00814CE8" w:rsidP="00B053AF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77A37C" w14:textId="77777777" w:rsidR="00814CE8" w:rsidRDefault="00814CE8" w:rsidP="00B053AF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EC7A6B5" w14:textId="77777777" w:rsidR="00814CE8" w:rsidRDefault="00814CE8" w:rsidP="00B053AF">
            <w:pPr>
              <w:pStyle w:val="TableHeader"/>
            </w:pPr>
            <w:r>
              <w:t>Descrição</w:t>
            </w:r>
          </w:p>
        </w:tc>
      </w:tr>
      <w:tr w:rsidR="00814CE8" w14:paraId="42AE442E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1EFE8" w14:textId="7A32D7DD" w:rsidR="00814CE8" w:rsidRDefault="00814CE8" w:rsidP="00B053AF">
            <w:pPr>
              <w:pStyle w:val="TableContent"/>
            </w:pPr>
            <w: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4344" w14:textId="034F357D" w:rsidR="00814CE8" w:rsidRDefault="00814CE8" w:rsidP="00B053AF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A5316" w14:textId="40370FAC" w:rsidR="00814CE8" w:rsidRDefault="00814CE8" w:rsidP="00814CE8">
            <w:pPr>
              <w:pStyle w:val="TableContent"/>
            </w:pPr>
            <w: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21C21" w14:textId="44F8DC6B" w:rsidR="00814CE8" w:rsidRDefault="00814CE8" w:rsidP="00B053AF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FA576" w14:textId="77777777" w:rsidR="00814CE8" w:rsidRDefault="00814CE8" w:rsidP="00814CE8">
            <w:pPr>
              <w:pStyle w:val="NormalWeb"/>
              <w:spacing w:before="0" w:beforeAutospacing="0" w:after="0" w:afterAutospacing="0"/>
            </w:pPr>
            <w:r>
              <w:t xml:space="preserve">Codigo do Tipo do Pedido </w:t>
            </w:r>
          </w:p>
          <w:p w14:paraId="758B89E3" w14:textId="77777777" w:rsidR="00814CE8" w:rsidRDefault="00814CE8" w:rsidP="00814CE8">
            <w:pPr>
              <w:pStyle w:val="NormalWeb"/>
              <w:spacing w:before="0" w:beforeAutospacing="0" w:after="0" w:afterAutospacing="0"/>
            </w:pPr>
            <w:r>
              <w:t xml:space="preserve">1 - Pedido de Correção de Pagamentos </w:t>
            </w:r>
          </w:p>
          <w:p w14:paraId="0535CA7F" w14:textId="77777777" w:rsidR="00814CE8" w:rsidRDefault="00814CE8" w:rsidP="00814CE8">
            <w:pPr>
              <w:pStyle w:val="NormalWeb"/>
              <w:spacing w:before="0" w:beforeAutospacing="0" w:after="0" w:afterAutospacing="0"/>
            </w:pPr>
            <w:r>
              <w:t xml:space="preserve">2 - Pedido de Restituição de Pagamentos </w:t>
            </w:r>
          </w:p>
          <w:p w14:paraId="7BA61584" w14:textId="77777777" w:rsidR="00814CE8" w:rsidRDefault="00814CE8" w:rsidP="00814CE8">
            <w:pPr>
              <w:pStyle w:val="NormalWeb"/>
              <w:spacing w:before="0" w:beforeAutospacing="0" w:after="0" w:afterAutospacing="0"/>
            </w:pPr>
            <w:r>
              <w:t xml:space="preserve">3 - Pedido de Restituição de Instituição Bancária </w:t>
            </w:r>
          </w:p>
          <w:p w14:paraId="2D946FAD" w14:textId="77777777" w:rsidR="00814CE8" w:rsidRDefault="00814CE8" w:rsidP="00814CE8">
            <w:pPr>
              <w:pStyle w:val="NormalWeb"/>
              <w:spacing w:before="0" w:beforeAutospacing="0" w:after="0" w:afterAutospacing="0"/>
            </w:pPr>
            <w:r>
              <w:t xml:space="preserve">4 - Pedido de Restituição de Recurso </w:t>
            </w:r>
          </w:p>
          <w:p w14:paraId="00EDED1E" w14:textId="4DB3018F" w:rsidR="00814CE8" w:rsidRDefault="00814CE8" w:rsidP="00B053AF">
            <w:pPr>
              <w:pStyle w:val="TableContent"/>
            </w:pPr>
          </w:p>
        </w:tc>
      </w:tr>
      <w:tr w:rsidR="00814CE8" w14:paraId="434F0D40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A7FF7" w14:textId="371420EB" w:rsidR="00814CE8" w:rsidRDefault="00814CE8" w:rsidP="00B053AF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BF136" w14:textId="2D6C0EBF" w:rsidR="00814CE8" w:rsidRDefault="00814CE8" w:rsidP="00814CE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16D39" w14:textId="7F4AA1A6" w:rsidR="00814CE8" w:rsidRDefault="00814CE8" w:rsidP="00B053AF">
            <w:pPr>
              <w:pStyle w:val="TableContent"/>
            </w:pPr>
            <w: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7FDEC" w14:textId="5AC5E9E7" w:rsidR="00814CE8" w:rsidRDefault="00814CE8" w:rsidP="00B053AF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C92BF" w14:textId="77777777" w:rsidR="00814CE8" w:rsidRDefault="00814CE8" w:rsidP="00814CE8">
            <w:pPr>
              <w:pStyle w:val="NormalWeb"/>
            </w:pPr>
            <w:r>
              <w:t xml:space="preserve">Código de Receita </w:t>
            </w:r>
          </w:p>
          <w:p w14:paraId="059514E3" w14:textId="103E3CBB" w:rsidR="00814CE8" w:rsidRDefault="00814CE8" w:rsidP="00B053AF">
            <w:pPr>
              <w:pStyle w:val="TableContent"/>
            </w:pPr>
          </w:p>
        </w:tc>
      </w:tr>
      <w:tr w:rsidR="00814CE8" w14:paraId="6B2BD675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C2059" w14:textId="189DD4DF" w:rsidR="00814CE8" w:rsidRDefault="00814CE8" w:rsidP="00B053AF">
            <w:pPr>
              <w:pStyle w:val="TableContent"/>
            </w:pPr>
            <w: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1D6D7" w14:textId="2B116B20" w:rsidR="00814CE8" w:rsidRDefault="00BF38AA" w:rsidP="00B053AF">
            <w:pPr>
              <w:pStyle w:val="TableContent"/>
            </w:pPr>
            <w:r>
              <w:t>number</w:t>
            </w:r>
            <w:r w:rsidR="00814CE8"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BCE25" w14:textId="1B611BA5" w:rsidR="00814CE8" w:rsidRDefault="00814CE8" w:rsidP="00B053AF">
            <w:pPr>
              <w:pStyle w:val="TableContent"/>
            </w:pPr>
            <w:r>
              <w:t>PK/FK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04BB0" w14:textId="77777777" w:rsidR="00814CE8" w:rsidRDefault="00814CE8" w:rsidP="00B053AF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8E81" w14:textId="3A9A4E61" w:rsidR="00814CE8" w:rsidRDefault="00814CE8" w:rsidP="00814CE8">
            <w:pPr>
              <w:pStyle w:val="NormalWeb"/>
            </w:pPr>
            <w:r>
              <w:t xml:space="preserve">Sub Código da Receita, caso a Receita não exiga informar zero para grava na PK </w:t>
            </w:r>
          </w:p>
        </w:tc>
      </w:tr>
      <w:tr w:rsidR="00814CE8" w14:paraId="7E83914B" w14:textId="77777777" w:rsidTr="00B053AF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1F32" w14:textId="1869E07C" w:rsidR="00814CE8" w:rsidRDefault="00814CE8" w:rsidP="00B053AF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37E87" w14:textId="30D5C0CD" w:rsidR="00814CE8" w:rsidRDefault="00814CE8" w:rsidP="00B053AF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9F82E" w14:textId="77777777" w:rsidR="00814CE8" w:rsidRDefault="00814CE8" w:rsidP="00B053AF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2CF36" w14:textId="1A2CCF9D" w:rsidR="00814CE8" w:rsidRDefault="00814CE8" w:rsidP="00B053AF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3FD92" w14:textId="2D4E6516" w:rsidR="00814CE8" w:rsidRDefault="00814CE8" w:rsidP="00814CE8">
            <w:pPr>
              <w:pStyle w:val="NormalWeb"/>
            </w:pPr>
            <w:r>
              <w:t xml:space="preserve">Situação : 1 - ATIVO, 2 - CANCELADO </w:t>
            </w:r>
          </w:p>
        </w:tc>
      </w:tr>
    </w:tbl>
    <w:p w14:paraId="50A6C2D2" w14:textId="77777777" w:rsidR="00814CE8" w:rsidRDefault="00814CE8" w:rsidP="00814CE8">
      <w:pPr>
        <w:pStyle w:val="Ttulo3"/>
        <w:widowControl/>
        <w:numPr>
          <w:ilvl w:val="0"/>
          <w:numId w:val="0"/>
        </w:numPr>
        <w:autoSpaceDE/>
        <w:autoSpaceDN/>
        <w:spacing w:after="60"/>
        <w:ind w:left="720"/>
        <w:jc w:val="both"/>
      </w:pPr>
    </w:p>
    <w:p w14:paraId="147E5797" w14:textId="7BB2026E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0" w:name="_Toc448754830"/>
      <w:r>
        <w:t xml:space="preserve">Tabela </w:t>
      </w:r>
      <w:r w:rsidR="000B4FB6">
        <w:t>TA_</w:t>
      </w:r>
      <w:r w:rsidR="0027471C">
        <w:t>PEDIDO_AREAS_FAIXA_VALOR</w:t>
      </w:r>
      <w:bookmarkEnd w:id="70"/>
    </w:p>
    <w:p w14:paraId="4DF2F819" w14:textId="77777777" w:rsidR="00FC1C4A" w:rsidRDefault="00FC1C4A" w:rsidP="00FC1C4A"/>
    <w:p w14:paraId="7D24B26B" w14:textId="3D95197E" w:rsidR="00FC1C4A" w:rsidRPr="00596373" w:rsidRDefault="000B4FB6" w:rsidP="00FC1C4A">
      <w:pPr>
        <w:pStyle w:val="GERERequisito"/>
      </w:pPr>
      <w:bookmarkStart w:id="71" w:name="_Toc448754831"/>
      <w:r>
        <w:t>[TA</w:t>
      </w:r>
      <w:r w:rsidR="00FC1C4A">
        <w:t>0</w:t>
      </w:r>
      <w:r w:rsidR="00C97267">
        <w:t>23</w:t>
      </w:r>
      <w:r w:rsidR="00FC1C4A">
        <w:t xml:space="preserve">] </w:t>
      </w:r>
      <w:r>
        <w:t>TA_</w:t>
      </w:r>
      <w:r w:rsidR="0027471C">
        <w:t>PEDIDO_AREAS_FAIXA_VALOR</w:t>
      </w:r>
      <w:bookmarkEnd w:id="7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14:paraId="59E08B9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474E5C" w14:textId="79BF41CE" w:rsidR="00C11738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60240" w14:textId="7E84E593" w:rsidR="00C11738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BE1417E" w14:textId="4E441D11" w:rsidR="00C11738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9A5C82" w14:textId="45C65255" w:rsidR="00C11738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BDBC9FC" w14:textId="27431C0E" w:rsidR="00C11738" w:rsidRDefault="00515AB2" w:rsidP="00C11738">
            <w:pPr>
              <w:pStyle w:val="TableHeader"/>
            </w:pPr>
            <w:r>
              <w:t>Descrição</w:t>
            </w:r>
          </w:p>
        </w:tc>
      </w:tr>
      <w:tr w:rsidR="00C11738" w14:paraId="0F7E24F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8A8F4" w14:textId="77777777" w:rsidR="00C11738" w:rsidRDefault="00C11738" w:rsidP="00C11738">
            <w:pPr>
              <w:pStyle w:val="TableContent"/>
            </w:pPr>
            <w: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664D7" w14:textId="77777777" w:rsidR="00C11738" w:rsidRDefault="00C11738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781E5" w14:textId="77777777" w:rsidR="00C11738" w:rsidRDefault="00C11738" w:rsidP="00C11738">
            <w:pPr>
              <w:pStyle w:val="TableContent"/>
            </w:pPr>
            <w:r>
              <w:t>PK/FK (</w:t>
            </w:r>
            <w:hyperlink w:anchor="QdCMkgqGAqACBgOn" w:history="1">
              <w:r>
                <w:t>TA_PEDIDO_AREAS.ID_PEDIDO_AREA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EF659" w14:textId="637E5936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8B1A" w14:textId="77777777" w:rsidR="00C11738" w:rsidRDefault="00C11738" w:rsidP="00C11738">
            <w:pPr>
              <w:pStyle w:val="TableContent"/>
            </w:pPr>
            <w:r>
              <w:t>Sequencial da Parametrização por Áreas</w:t>
            </w:r>
          </w:p>
        </w:tc>
      </w:tr>
      <w:tr w:rsidR="00C11738" w14:paraId="4D4F4585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CB3E7" w14:textId="77777777" w:rsidR="00C11738" w:rsidRDefault="00C11738" w:rsidP="00C11738">
            <w:pPr>
              <w:pStyle w:val="TableContent"/>
            </w:pPr>
            <w:r>
              <w:t>VALOR_INICIAL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E8A26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69691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B0C73" w14:textId="5D0969E9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9599B" w14:textId="77777777" w:rsidR="00C11738" w:rsidRDefault="00C11738" w:rsidP="00C11738">
            <w:pPr>
              <w:pStyle w:val="TableContent"/>
            </w:pPr>
            <w:r>
              <w:t>Valor Minimo permitido para área dar parecer</w:t>
            </w:r>
          </w:p>
        </w:tc>
      </w:tr>
      <w:tr w:rsidR="00C11738" w14:paraId="13A50F5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AD5F8" w14:textId="77777777" w:rsidR="00C11738" w:rsidRDefault="00C11738" w:rsidP="00C11738">
            <w:pPr>
              <w:pStyle w:val="TableContent"/>
            </w:pPr>
            <w:r>
              <w:lastRenderedPageBreak/>
              <w:t>VALOR_FINAL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7ABE" w14:textId="77777777" w:rsidR="00C11738" w:rsidRDefault="00C11738" w:rsidP="00C1173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7102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05D73" w14:textId="6D5F5ECB" w:rsidR="00C11738" w:rsidRDefault="009E0F4A" w:rsidP="00C1173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EB35" w14:textId="77777777" w:rsidR="00C11738" w:rsidRDefault="00C11738" w:rsidP="00C11738">
            <w:pPr>
              <w:pStyle w:val="TableContent"/>
            </w:pPr>
            <w:r>
              <w:t>Valor Máximo permitido para área dar parecer</w:t>
            </w:r>
          </w:p>
        </w:tc>
      </w:tr>
    </w:tbl>
    <w:p w14:paraId="139E60B8" w14:textId="77777777" w:rsidR="00FC1C4A" w:rsidRDefault="00FC1C4A" w:rsidP="00C11738">
      <w:pPr>
        <w:spacing w:before="60" w:after="60"/>
        <w:ind w:left="0"/>
      </w:pPr>
    </w:p>
    <w:p w14:paraId="3DF13BF9" w14:textId="1E0F05D1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2" w:name="_Toc448754832"/>
      <w:r>
        <w:t xml:space="preserve">Tabela </w:t>
      </w:r>
      <w:r w:rsidR="000B4FB6">
        <w:t>TA_</w:t>
      </w:r>
      <w:r w:rsidR="0027471C">
        <w:t>PEDIDO_AREAS_SERVIDORES</w:t>
      </w:r>
      <w:bookmarkEnd w:id="72"/>
    </w:p>
    <w:p w14:paraId="6A96A415" w14:textId="77777777" w:rsidR="00FC1C4A" w:rsidRDefault="00FC1C4A" w:rsidP="00FC1C4A"/>
    <w:p w14:paraId="3021B7A9" w14:textId="0DBB7110" w:rsidR="00FC1C4A" w:rsidRPr="00596373" w:rsidRDefault="000B4FB6" w:rsidP="00FC1C4A">
      <w:pPr>
        <w:pStyle w:val="GERERequisito"/>
      </w:pPr>
      <w:bookmarkStart w:id="73" w:name="_Toc448754833"/>
      <w:r>
        <w:t>[TA</w:t>
      </w:r>
      <w:r w:rsidR="00FC1C4A">
        <w:t>0</w:t>
      </w:r>
      <w:r w:rsidR="00C97267">
        <w:t>24</w:t>
      </w:r>
      <w:r w:rsidR="00FC1C4A">
        <w:t xml:space="preserve">] </w:t>
      </w:r>
      <w:r>
        <w:t>TA_</w:t>
      </w:r>
      <w:r w:rsidR="0027471C">
        <w:t>PEDIDO_AREAS_SERVIDORES</w:t>
      </w:r>
      <w:bookmarkEnd w:id="7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11738" w14:paraId="1D35D30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FDB9B6" w14:textId="4605DFF7" w:rsidR="00C11738" w:rsidRDefault="00281E17" w:rsidP="00C1173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7CA4152" w14:textId="753707BF" w:rsidR="00C11738" w:rsidRDefault="00886EE3" w:rsidP="00C1173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38EE90" w14:textId="197954F2" w:rsidR="00C11738" w:rsidRDefault="00886EE3" w:rsidP="00C1173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24C2E3" w14:textId="22C14FF4" w:rsidR="00C11738" w:rsidRDefault="00515AB2" w:rsidP="00C1173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553742" w14:textId="65C596DF" w:rsidR="00C11738" w:rsidRDefault="00515AB2" w:rsidP="00C11738">
            <w:pPr>
              <w:pStyle w:val="TableHeader"/>
            </w:pPr>
            <w:r>
              <w:t>Descrição</w:t>
            </w:r>
          </w:p>
        </w:tc>
      </w:tr>
      <w:tr w:rsidR="00C11738" w14:paraId="032FB1B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E0E56" w14:textId="77777777" w:rsidR="00C11738" w:rsidRDefault="00C11738" w:rsidP="00C11738">
            <w:pPr>
              <w:pStyle w:val="TableContent"/>
            </w:pPr>
            <w: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8BBB5" w14:textId="77777777" w:rsidR="00C11738" w:rsidRDefault="00C11738" w:rsidP="00C11738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5C6A8" w14:textId="77777777" w:rsidR="00C11738" w:rsidRDefault="00C11738" w:rsidP="00C11738">
            <w:pPr>
              <w:pStyle w:val="TableContent"/>
            </w:pPr>
            <w:r>
              <w:t>PK/FK (</w:t>
            </w:r>
            <w:hyperlink w:anchor="QdCMkgqGAqACBgOn" w:history="1">
              <w:r>
                <w:t>TA_PEDIDO_AREAS.ID_PEDIDO_AREA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2BB7A" w14:textId="55CC8CD9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F03C1" w14:textId="77777777" w:rsidR="00C11738" w:rsidRDefault="00C11738" w:rsidP="00C11738">
            <w:pPr>
              <w:pStyle w:val="TableContent"/>
            </w:pPr>
            <w:r>
              <w:t>Sequencial da Parametrização por Áreas</w:t>
            </w:r>
          </w:p>
        </w:tc>
      </w:tr>
      <w:tr w:rsidR="00C11738" w14:paraId="2488F134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1B8EF" w14:textId="77777777" w:rsidR="00C11738" w:rsidRDefault="00C11738" w:rsidP="00C11738">
            <w:pPr>
              <w:pStyle w:val="TableContent"/>
            </w:pPr>
            <w:r>
              <w:t>ID_SERVIDOR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0818B" w14:textId="77777777" w:rsidR="00C11738" w:rsidRDefault="00C11738" w:rsidP="00C11738">
            <w:pPr>
              <w:pStyle w:val="TableContent"/>
            </w:pPr>
            <w: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67E5F" w14:textId="77777777" w:rsidR="00C11738" w:rsidRDefault="00C11738" w:rsidP="00C1173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EA4B" w14:textId="57A7F19F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AE250" w14:textId="77777777" w:rsidR="00C11738" w:rsidRDefault="00C11738" w:rsidP="00C11738">
            <w:pPr>
              <w:pStyle w:val="TableContent"/>
            </w:pPr>
            <w:r>
              <w:t>Código do Usuário que está habilitado a dar parecer.</w:t>
            </w:r>
          </w:p>
        </w:tc>
      </w:tr>
      <w:tr w:rsidR="00C11738" w14:paraId="29471F4B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A1F13" w14:textId="77777777" w:rsidR="00C11738" w:rsidRDefault="00C11738" w:rsidP="00C11738">
            <w:pPr>
              <w:pStyle w:val="TableContent"/>
            </w:pPr>
            <w:r>
              <w:t>EMAIL_SERVIDOR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6E4CF" w14:textId="77777777" w:rsidR="00C11738" w:rsidRDefault="00C11738" w:rsidP="00C11738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8EB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149C3" w14:textId="0B634FCA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7AA90" w14:textId="77777777" w:rsidR="00C11738" w:rsidRDefault="00C11738" w:rsidP="00C11738">
            <w:pPr>
              <w:pStyle w:val="TableContent"/>
            </w:pPr>
            <w:r>
              <w:t>Email do Servidor</w:t>
            </w:r>
          </w:p>
        </w:tc>
      </w:tr>
      <w:tr w:rsidR="00C11738" w14:paraId="0E5C2DE9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856F1" w14:textId="77777777" w:rsidR="00C11738" w:rsidRDefault="00C11738" w:rsidP="00C1173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C1519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226BD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50583" w14:textId="0D562F10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15F29" w14:textId="77777777" w:rsidR="00C11738" w:rsidRDefault="00C11738" w:rsidP="00C11738">
            <w:pPr>
              <w:pStyle w:val="TableContent"/>
            </w:pPr>
            <w:r>
              <w:t xml:space="preserve">Situação do Servidor </w:t>
            </w:r>
          </w:p>
          <w:p w14:paraId="75EC894C" w14:textId="77777777" w:rsidR="00C11738" w:rsidRDefault="00C11738" w:rsidP="00C11738">
            <w:pPr>
              <w:pStyle w:val="TableContent"/>
            </w:pPr>
            <w:r>
              <w:t>1- Habilitado, 2- Desabilitado</w:t>
            </w:r>
          </w:p>
        </w:tc>
      </w:tr>
      <w:tr w:rsidR="00C11738" w14:paraId="26976F06" w14:textId="77777777" w:rsidTr="00C1173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FC85" w14:textId="77777777" w:rsidR="00C11738" w:rsidRDefault="00C11738" w:rsidP="00C11738">
            <w:pPr>
              <w:pStyle w:val="TableContent"/>
            </w:pPr>
            <w:r>
              <w:t>SUPERVISOR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9289F" w14:textId="77777777" w:rsidR="00C11738" w:rsidRDefault="00C11738" w:rsidP="00C1173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3F58" w14:textId="77777777" w:rsidR="00C11738" w:rsidRDefault="00C11738" w:rsidP="00C1173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2E16B" w14:textId="59B8CCC2" w:rsidR="00C11738" w:rsidRDefault="009E0F4A" w:rsidP="00C1173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EA688" w14:textId="77777777" w:rsidR="00C11738" w:rsidRDefault="00C11738" w:rsidP="00C11738">
            <w:pPr>
              <w:pStyle w:val="TableContent"/>
            </w:pPr>
            <w:r>
              <w:t>1-SIm, 2 - NÃO</w:t>
            </w:r>
          </w:p>
        </w:tc>
      </w:tr>
    </w:tbl>
    <w:p w14:paraId="188F95CE" w14:textId="77777777" w:rsidR="00FC1C4A" w:rsidRDefault="00FC1C4A" w:rsidP="00C11738">
      <w:pPr>
        <w:spacing w:before="60" w:after="60"/>
        <w:ind w:left="0"/>
      </w:pPr>
    </w:p>
    <w:p w14:paraId="5772B748" w14:textId="77777777" w:rsidR="00FC1C4A" w:rsidRDefault="00FC1C4A" w:rsidP="00FC1C4A">
      <w:pPr>
        <w:spacing w:before="60" w:after="60"/>
      </w:pPr>
    </w:p>
    <w:p w14:paraId="7D96242F" w14:textId="7EB6397E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4" w:name="_Toc448754834"/>
      <w:r>
        <w:t xml:space="preserve">Tabela </w:t>
      </w:r>
      <w:r w:rsidR="000B4FB6">
        <w:t>TA_</w:t>
      </w:r>
      <w:r w:rsidR="000039E9">
        <w:t>PEDIDO_CAMPO</w:t>
      </w:r>
      <w:r w:rsidR="008A5FDE">
        <w:t>S</w:t>
      </w:r>
      <w:r w:rsidR="000039E9">
        <w:t>_INFORMADO</w:t>
      </w:r>
      <w:r w:rsidR="008A5FDE">
        <w:t>S</w:t>
      </w:r>
      <w:bookmarkEnd w:id="74"/>
    </w:p>
    <w:p w14:paraId="03F713F7" w14:textId="77777777" w:rsidR="00FC1C4A" w:rsidRDefault="00FC1C4A" w:rsidP="00FC1C4A"/>
    <w:p w14:paraId="38C5ABFE" w14:textId="47F0DF60" w:rsidR="00FC1C4A" w:rsidRPr="00596373" w:rsidRDefault="000B4FB6" w:rsidP="00FC1C4A">
      <w:pPr>
        <w:pStyle w:val="GERERequisito"/>
      </w:pPr>
      <w:bookmarkStart w:id="75" w:name="_Toc448754835"/>
      <w:r>
        <w:t>[TA</w:t>
      </w:r>
      <w:r w:rsidR="00FC1C4A">
        <w:t>0</w:t>
      </w:r>
      <w:r w:rsidR="00C97267">
        <w:t>25</w:t>
      </w:r>
      <w:r w:rsidR="00FC1C4A">
        <w:t xml:space="preserve">] </w:t>
      </w:r>
      <w:r>
        <w:t>TA_</w:t>
      </w:r>
      <w:r w:rsidR="000039E9">
        <w:t>PEDIDO_CAMPO</w:t>
      </w:r>
      <w:r w:rsidR="008A5FDE">
        <w:t>S</w:t>
      </w:r>
      <w:r w:rsidR="000039E9">
        <w:t>_INFORMADO</w:t>
      </w:r>
      <w:r w:rsidR="008A5FDE">
        <w:t>S</w:t>
      </w:r>
      <w:bookmarkEnd w:id="7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14:paraId="641EE54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82582E" w14:textId="16219DA2" w:rsidR="008A5FDE" w:rsidRDefault="00281E17" w:rsidP="008A5FDE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7DCFF4" w14:textId="073060B5" w:rsidR="008A5FDE" w:rsidRDefault="00886EE3" w:rsidP="008A5FDE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49F8533" w14:textId="01EA4514" w:rsidR="008A5FDE" w:rsidRDefault="00886EE3" w:rsidP="008A5FDE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C5F342" w14:textId="4361AF6F" w:rsidR="008A5FDE" w:rsidRDefault="00515AB2" w:rsidP="008A5FDE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311FCE1" w14:textId="0B6AD191" w:rsidR="008A5FDE" w:rsidRDefault="00515AB2" w:rsidP="008A5FDE">
            <w:pPr>
              <w:pStyle w:val="TableHeader"/>
            </w:pPr>
            <w:r>
              <w:t>Descrição</w:t>
            </w:r>
          </w:p>
        </w:tc>
      </w:tr>
      <w:tr w:rsidR="008A5FDE" w14:paraId="69CBBDFB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FC991" w14:textId="77777777" w:rsidR="008A5FDE" w:rsidRDefault="008A5FDE" w:rsidP="008A5FDE">
            <w:pPr>
              <w:pStyle w:val="TableContent"/>
            </w:pPr>
            <w: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F47D31" w14:textId="77777777" w:rsidR="008A5FDE" w:rsidRDefault="008A5FDE" w:rsidP="008A5FDE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39F83" w14:textId="77777777" w:rsidR="008A5FDE" w:rsidRDefault="008A5FDE" w:rsidP="008A5FDE">
            <w:pPr>
              <w:pStyle w:val="TableContent"/>
            </w:pPr>
            <w:r>
              <w:t>PK/FK (</w:t>
            </w:r>
            <w:hyperlink w:anchor="7NCMkgqGAqACBgOj" w:history="1">
              <w:r>
                <w:t>TA_PEDIDO_CAMPOS_ACOES.ID_CAMPO_PEDIDO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B2ED9" w14:textId="01BA0C96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00EE89" w14:textId="77777777" w:rsidR="008A5FDE" w:rsidRDefault="008A5FDE" w:rsidP="008A5FDE">
            <w:pPr>
              <w:pStyle w:val="TableContent"/>
            </w:pPr>
            <w:r>
              <w:t>Sequêncial do Campo</w:t>
            </w:r>
          </w:p>
        </w:tc>
      </w:tr>
      <w:tr w:rsidR="008A5FDE" w14:paraId="62C9F5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43993" w14:textId="77777777" w:rsidR="008A5FDE" w:rsidRDefault="008A5FDE" w:rsidP="008A5FDE">
            <w:pPr>
              <w:pStyle w:val="TableContent"/>
            </w:pPr>
            <w: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18BBF" w14:textId="77777777" w:rsidR="008A5FDE" w:rsidRDefault="008A5FDE" w:rsidP="008A5FDE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B2C4D" w14:textId="77777777" w:rsidR="008A5FDE" w:rsidRDefault="008A5FDE" w:rsidP="008A5FDE">
            <w:pPr>
              <w:pStyle w:val="TableContent"/>
            </w:pPr>
            <w:r>
              <w:t>PK/FK (</w:t>
            </w:r>
            <w:hyperlink w:anchor="49CMkgqGAqACBgOr" w:history="1">
              <w:r>
                <w:t>TA_PEDIDO_PAGOS.ID_</w:t>
              </w:r>
              <w:r>
                <w:lastRenderedPageBreak/>
                <w:t>PEDIDO_PAGOS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F6104" w14:textId="5ACD32CD" w:rsidR="008A5FDE" w:rsidRDefault="009E0F4A" w:rsidP="008A5FDE">
            <w:pPr>
              <w:pStyle w:val="TableContent"/>
            </w:pPr>
            <w: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97E2A" w14:textId="77777777" w:rsidR="008A5FDE" w:rsidRDefault="008A5FDE" w:rsidP="008A5FDE">
            <w:pPr>
              <w:pStyle w:val="TableContent"/>
            </w:pPr>
            <w:r>
              <w:t xml:space="preserve">Sequêncial dos Tipos de Campos </w:t>
            </w:r>
            <w:r>
              <w:lastRenderedPageBreak/>
              <w:t>sujeitos a alteração ou restituição</w:t>
            </w:r>
          </w:p>
        </w:tc>
      </w:tr>
      <w:tr w:rsidR="008A5FDE" w14:paraId="122225E9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99DFB" w14:textId="77777777" w:rsidR="008A5FDE" w:rsidRDefault="008A5FDE" w:rsidP="008A5FDE">
            <w:pPr>
              <w:pStyle w:val="TableContent"/>
            </w:pPr>
            <w:r>
              <w:lastRenderedPageBreak/>
              <w:t>VALOR_SOLICITADO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8D49" w14:textId="77777777" w:rsidR="008A5FDE" w:rsidRDefault="008A5FDE" w:rsidP="008A5FDE">
            <w:pPr>
              <w:pStyle w:val="TableContent"/>
            </w:pPr>
            <w: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F00F6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4B63B" w14:textId="088AFBA5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FDF9B" w14:textId="77777777" w:rsidR="008A5FDE" w:rsidRDefault="008A5FDE" w:rsidP="008A5FDE">
            <w:pPr>
              <w:pStyle w:val="TableContent"/>
            </w:pPr>
            <w:r>
              <w:t>Valor Informado na Solicitação</w:t>
            </w:r>
          </w:p>
        </w:tc>
      </w:tr>
      <w:tr w:rsidR="008A5FDE" w14:paraId="29AC0963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52500" w14:textId="77777777" w:rsidR="008A5FDE" w:rsidRDefault="008A5FDE" w:rsidP="008A5FDE">
            <w:pPr>
              <w:pStyle w:val="TableContent"/>
            </w:pPr>
            <w:r>
              <w:t>VALOR_HOMOLOGADO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9442C" w14:textId="77777777" w:rsidR="008A5FDE" w:rsidRDefault="008A5FDE" w:rsidP="008A5FDE">
            <w:pPr>
              <w:pStyle w:val="TableContent"/>
            </w:pPr>
            <w: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9174A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3A6A" w14:textId="19D337BF" w:rsidR="008A5FDE" w:rsidRDefault="009E0F4A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0C7C1" w14:textId="77777777" w:rsidR="008A5FDE" w:rsidRDefault="008A5FDE" w:rsidP="008A5FDE">
            <w:pPr>
              <w:pStyle w:val="TableContent"/>
            </w:pPr>
            <w:r>
              <w:t>Valor Homologado no Parecer Final</w:t>
            </w:r>
          </w:p>
        </w:tc>
      </w:tr>
    </w:tbl>
    <w:p w14:paraId="29902B1A" w14:textId="77777777" w:rsidR="00FC1C4A" w:rsidRDefault="00FC1C4A" w:rsidP="000039E9">
      <w:pPr>
        <w:spacing w:before="60" w:after="60"/>
        <w:ind w:left="0"/>
      </w:pPr>
    </w:p>
    <w:p w14:paraId="1AD249AF" w14:textId="73318439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6" w:name="_Toc448754836"/>
      <w:r>
        <w:t xml:space="preserve">Tabela </w:t>
      </w:r>
      <w:r w:rsidR="000B4FB6">
        <w:t>TA_</w:t>
      </w:r>
      <w:r w:rsidR="000039E9">
        <w:t>PEDIDO_CAMPO_ACOES</w:t>
      </w:r>
      <w:bookmarkEnd w:id="76"/>
    </w:p>
    <w:p w14:paraId="10616BC2" w14:textId="77777777" w:rsidR="00FC1C4A" w:rsidRDefault="00FC1C4A" w:rsidP="00FC1C4A"/>
    <w:p w14:paraId="046FB943" w14:textId="61B2C153" w:rsidR="00FC1C4A" w:rsidRPr="00596373" w:rsidRDefault="000B4FB6" w:rsidP="00FC1C4A">
      <w:pPr>
        <w:pStyle w:val="GERERequisito"/>
      </w:pPr>
      <w:bookmarkStart w:id="77" w:name="_Toc448754837"/>
      <w:r>
        <w:t>[TA</w:t>
      </w:r>
      <w:r w:rsidR="00FC1C4A">
        <w:t>0</w:t>
      </w:r>
      <w:r w:rsidR="00C97267">
        <w:t>26</w:t>
      </w:r>
      <w:r w:rsidR="00FC1C4A">
        <w:t xml:space="preserve">] </w:t>
      </w:r>
      <w:r>
        <w:t>TA_</w:t>
      </w:r>
      <w:r w:rsidR="000039E9">
        <w:t>PEDIDO_CAMPO_ACOES</w:t>
      </w:r>
      <w:bookmarkEnd w:id="7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14:paraId="561DF1D2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5E183D4" w14:textId="4BB1BF81" w:rsidR="008A5FDE" w:rsidRDefault="00281E17" w:rsidP="008A5FDE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78B37F4" w14:textId="5FB1B979" w:rsidR="008A5FDE" w:rsidRDefault="00886EE3" w:rsidP="008A5FDE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EE609D" w14:textId="35D3BA11" w:rsidR="008A5FDE" w:rsidRDefault="00886EE3" w:rsidP="008A5FDE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FD19C3" w14:textId="6C500D57" w:rsidR="008A5FDE" w:rsidRDefault="00515AB2" w:rsidP="008A5FDE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1D2268E" w14:textId="586F322C" w:rsidR="008A5FDE" w:rsidRDefault="00515AB2" w:rsidP="008A5FDE">
            <w:pPr>
              <w:pStyle w:val="TableHeader"/>
            </w:pPr>
            <w:r>
              <w:t>Descrição</w:t>
            </w:r>
          </w:p>
        </w:tc>
      </w:tr>
      <w:tr w:rsidR="008A5FDE" w14:paraId="29B56E7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F621" w14:textId="77777777" w:rsidR="008A5FDE" w:rsidRDefault="008A5FDE" w:rsidP="008A5FDE">
            <w:pPr>
              <w:pStyle w:val="TableContent"/>
            </w:pPr>
            <w:r>
              <w:t>ID_CAMPO_PEDIDO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3EF6" w14:textId="77777777" w:rsidR="008A5FDE" w:rsidRDefault="008A5FDE" w:rsidP="008A5FDE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1738" w14:textId="77777777" w:rsidR="008A5FDE" w:rsidRDefault="008A5FDE" w:rsidP="008A5FDE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8D7F" w14:textId="48578E5B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05ED" w14:textId="77777777" w:rsidR="008A5FDE" w:rsidRDefault="008A5FDE" w:rsidP="008A5FDE">
            <w:pPr>
              <w:pStyle w:val="TableContent"/>
            </w:pPr>
            <w:r>
              <w:t xml:space="preserve">1 - Inscrição Estadual </w:t>
            </w:r>
          </w:p>
          <w:p w14:paraId="0980FED6" w14:textId="77777777" w:rsidR="008A5FDE" w:rsidRDefault="008A5FDE" w:rsidP="008A5FDE">
            <w:pPr>
              <w:pStyle w:val="TableContent"/>
            </w:pPr>
            <w:r>
              <w:t xml:space="preserve">2 - CPF/CNPJ </w:t>
            </w:r>
          </w:p>
          <w:p w14:paraId="34BD11E3" w14:textId="77777777" w:rsidR="008A5FDE" w:rsidRDefault="008A5FDE" w:rsidP="008A5FDE">
            <w:pPr>
              <w:pStyle w:val="TableContent"/>
            </w:pPr>
            <w:r>
              <w:t xml:space="preserve">3 - Documento </w:t>
            </w:r>
          </w:p>
          <w:p w14:paraId="54640981" w14:textId="77777777" w:rsidR="008A5FDE" w:rsidRDefault="008A5FDE" w:rsidP="008A5FDE">
            <w:pPr>
              <w:pStyle w:val="TableContent"/>
            </w:pPr>
            <w:r>
              <w:t xml:space="preserve">4 - Período de Referência </w:t>
            </w:r>
          </w:p>
          <w:p w14:paraId="1CCD841D" w14:textId="77777777" w:rsidR="008A5FDE" w:rsidRDefault="008A5FDE" w:rsidP="008A5FDE">
            <w:pPr>
              <w:pStyle w:val="TableContent"/>
            </w:pPr>
            <w:r>
              <w:t xml:space="preserve">5 - Renavan </w:t>
            </w:r>
          </w:p>
          <w:p w14:paraId="135215BE" w14:textId="77777777" w:rsidR="008A5FDE" w:rsidRDefault="008A5FDE" w:rsidP="008A5FDE">
            <w:pPr>
              <w:pStyle w:val="TableContent"/>
            </w:pPr>
            <w:r>
              <w:t xml:space="preserve">6 - Código de Receita </w:t>
            </w:r>
          </w:p>
          <w:p w14:paraId="4F18DF42" w14:textId="77777777" w:rsidR="008A5FDE" w:rsidRDefault="008A5FDE" w:rsidP="008A5FDE">
            <w:pPr>
              <w:pStyle w:val="TableContent"/>
            </w:pPr>
            <w:r>
              <w:t xml:space="preserve">7 - Municipio </w:t>
            </w:r>
          </w:p>
          <w:p w14:paraId="0839BA86" w14:textId="77777777" w:rsidR="008A5FDE" w:rsidRDefault="008A5FDE" w:rsidP="008A5FDE">
            <w:pPr>
              <w:pStyle w:val="TableContent"/>
            </w:pPr>
            <w:r>
              <w:t>8 - Nro da Parcela</w:t>
            </w:r>
          </w:p>
        </w:tc>
      </w:tr>
      <w:tr w:rsidR="008A5FDE" w14:paraId="1988D70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B7F28" w14:textId="77777777" w:rsidR="008A5FDE" w:rsidRDefault="008A5FDE" w:rsidP="008A5FDE">
            <w:pPr>
              <w:pStyle w:val="TableContent"/>
            </w:pPr>
            <w: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9F6A6" w14:textId="77777777" w:rsidR="008A5FDE" w:rsidRDefault="008A5FDE" w:rsidP="008A5FDE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82556" w14:textId="77777777" w:rsidR="008A5FDE" w:rsidRDefault="008A5FDE" w:rsidP="008A5FDE">
            <w:pPr>
              <w:pStyle w:val="TableContent"/>
            </w:pPr>
            <w:r>
              <w:t>FK (</w:t>
            </w:r>
            <w:hyperlink w:anchor="n5CMkgqGAqACBgOM" w:history="1">
              <w:r>
                <w:t>TA_PEDIDO_TIPO_ACOES.ID_ACOES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CFE5A" w14:textId="434F644C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69FAF" w14:textId="1F1AEF54" w:rsidR="008A5FDE" w:rsidRDefault="008A5FDE" w:rsidP="009E0F4A">
            <w:pPr>
              <w:pStyle w:val="TableContent"/>
              <w:ind w:left="0"/>
            </w:pPr>
            <w:r>
              <w:t>Sequência de Tipo de Ações</w:t>
            </w:r>
          </w:p>
        </w:tc>
      </w:tr>
      <w:tr w:rsidR="008A5FDE" w14:paraId="07D4A25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D7125" w14:textId="77777777" w:rsidR="008A5FDE" w:rsidRDefault="008A5FDE" w:rsidP="008A5FDE">
            <w:pPr>
              <w:pStyle w:val="TableContent"/>
            </w:pPr>
            <w:r>
              <w:t>TIPO_CAMPO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7739" w14:textId="11728A6D" w:rsidR="008A5FDE" w:rsidRDefault="009E0F4A" w:rsidP="008A5FDE">
            <w:pPr>
              <w:pStyle w:val="TableContent"/>
            </w:pPr>
            <w:r>
              <w:t>number(2</w:t>
            </w:r>
            <w:r w:rsidR="008A5FDE"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BD4C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6BC31" w14:textId="5820DC48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67762" w14:textId="77777777" w:rsid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Tipo do Campo: </w:t>
            </w:r>
          </w:p>
          <w:p w14:paraId="69DDA10A" w14:textId="23DE18F0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1 - Nro. Documento                               2 - Periodo de Referência </w:t>
            </w:r>
          </w:p>
          <w:p w14:paraId="7677F0D8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3 -Nro. Parcela </w:t>
            </w:r>
          </w:p>
          <w:p w14:paraId="725F841A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4 -Inscrição Estadual </w:t>
            </w:r>
          </w:p>
          <w:p w14:paraId="555BE08A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lastRenderedPageBreak/>
              <w:t xml:space="preserve">                              5 - CPF/CNPJ </w:t>
            </w:r>
          </w:p>
          <w:p w14:paraId="40C1FB27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 6 – Renavan </w:t>
            </w:r>
          </w:p>
          <w:p w14:paraId="6CCCEC05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7 -Valor Total </w:t>
            </w:r>
          </w:p>
          <w:p w14:paraId="0C876864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8 - Numero Autenticação </w:t>
            </w:r>
          </w:p>
          <w:p w14:paraId="41BC7F72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   9 - Valor Autenticado </w:t>
            </w:r>
          </w:p>
          <w:p w14:paraId="77721E50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           10 -NSU </w:t>
            </w:r>
          </w:p>
          <w:p w14:paraId="7001E476" w14:textId="77777777" w:rsidR="009E0F4A" w:rsidRPr="009E0F4A" w:rsidRDefault="009E0F4A" w:rsidP="009E0F4A">
            <w:pPr>
              <w:widowControl/>
              <w:autoSpaceDE/>
              <w:autoSpaceDN/>
              <w:spacing w:after="0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9E0F4A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                             11 - Numero Pedido Indeferido </w:t>
            </w:r>
          </w:p>
          <w:p w14:paraId="242A5A3D" w14:textId="7796F9AF" w:rsidR="008A5FDE" w:rsidRDefault="008A5FDE" w:rsidP="008A5FDE">
            <w:pPr>
              <w:pStyle w:val="TableContent"/>
            </w:pPr>
          </w:p>
        </w:tc>
      </w:tr>
      <w:tr w:rsidR="008A5FDE" w14:paraId="04F2450E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5037D" w14:textId="77777777" w:rsidR="008A5FDE" w:rsidRDefault="008A5FDE" w:rsidP="008A5FDE">
            <w:pPr>
              <w:pStyle w:val="TableContent"/>
            </w:pPr>
            <w:r>
              <w:lastRenderedPageBreak/>
              <w:t>CAMPO_OBRIGATORIO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3C4C1" w14:textId="77777777" w:rsidR="008A5FDE" w:rsidRDefault="008A5FDE" w:rsidP="008A5FDE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FDAC7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90D1C" w14:textId="0ADC8D06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8DF17" w14:textId="77777777" w:rsidR="008A5FDE" w:rsidRDefault="008A5FDE" w:rsidP="008A5FDE">
            <w:pPr>
              <w:pStyle w:val="TableContent"/>
            </w:pPr>
            <w:r>
              <w:t xml:space="preserve">Exige o Preenchimento na Solicitação. </w:t>
            </w:r>
          </w:p>
          <w:p w14:paraId="487328D5" w14:textId="77777777" w:rsidR="008A5FDE" w:rsidRDefault="008A5FDE" w:rsidP="008A5FDE">
            <w:pPr>
              <w:pStyle w:val="TableContent"/>
            </w:pPr>
            <w:r>
              <w:t>1- SIM, 2- NÃO</w:t>
            </w:r>
          </w:p>
        </w:tc>
      </w:tr>
    </w:tbl>
    <w:p w14:paraId="19460430" w14:textId="77777777" w:rsidR="00FC1C4A" w:rsidRDefault="00FC1C4A" w:rsidP="000039E9">
      <w:pPr>
        <w:spacing w:before="60" w:after="60"/>
        <w:ind w:left="0"/>
      </w:pPr>
    </w:p>
    <w:p w14:paraId="2E1B5F0F" w14:textId="31EFC1A8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78" w:name="_Toc448754838"/>
      <w:r>
        <w:t xml:space="preserve">Tabela </w:t>
      </w:r>
      <w:r w:rsidR="002A6CF5">
        <w:t>TA_</w:t>
      </w:r>
      <w:r w:rsidR="000039E9">
        <w:t>PEDIDO_CONTA_TRIBUTARIA</w:t>
      </w:r>
      <w:bookmarkEnd w:id="78"/>
    </w:p>
    <w:p w14:paraId="6B1A9013" w14:textId="77777777" w:rsidR="00FC1C4A" w:rsidRDefault="00FC1C4A" w:rsidP="00FC1C4A"/>
    <w:p w14:paraId="751609A2" w14:textId="1B15B724" w:rsidR="00FC1C4A" w:rsidRPr="00596373" w:rsidRDefault="002A6CF5" w:rsidP="00FC1C4A">
      <w:pPr>
        <w:pStyle w:val="GERERequisito"/>
      </w:pPr>
      <w:bookmarkStart w:id="79" w:name="_Toc448754839"/>
      <w:r>
        <w:t>[TA</w:t>
      </w:r>
      <w:r w:rsidR="00FC1C4A">
        <w:t>0</w:t>
      </w:r>
      <w:r w:rsidR="00C97267">
        <w:t>27</w:t>
      </w:r>
      <w:r w:rsidR="00FC1C4A">
        <w:t xml:space="preserve">] </w:t>
      </w:r>
      <w:r>
        <w:t>TA_</w:t>
      </w:r>
      <w:r w:rsidR="000039E9">
        <w:t>PEDIDO_CONTA_TRIBUTARIA</w:t>
      </w:r>
      <w:bookmarkEnd w:id="7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14:paraId="12E9A6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DC464E" w14:textId="6458ADEB" w:rsidR="008A5FDE" w:rsidRDefault="00281E17" w:rsidP="008A5FDE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B821A58" w14:textId="6EE4A73C" w:rsidR="008A5FDE" w:rsidRDefault="00886EE3" w:rsidP="008A5FDE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9396D0C" w14:textId="13C87293" w:rsidR="008A5FDE" w:rsidRDefault="00886EE3" w:rsidP="008A5FDE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193F59" w14:textId="277E9B8D" w:rsidR="008A5FDE" w:rsidRDefault="00515AB2" w:rsidP="008A5FDE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A018F1" w14:textId="287A27FE" w:rsidR="008A5FDE" w:rsidRDefault="00515AB2" w:rsidP="008A5FDE">
            <w:pPr>
              <w:pStyle w:val="TableHeader"/>
            </w:pPr>
            <w:r>
              <w:t>Descrição</w:t>
            </w:r>
          </w:p>
        </w:tc>
      </w:tr>
      <w:tr w:rsidR="008A5FDE" w14:paraId="6CB3571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CF001" w14:textId="77777777" w:rsidR="008A5FDE" w:rsidRDefault="008A5FDE" w:rsidP="008A5FDE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01B13" w14:textId="77777777" w:rsidR="008A5FDE" w:rsidRDefault="008A5FDE" w:rsidP="008A5FDE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B7109" w14:textId="77777777" w:rsidR="008A5FDE" w:rsidRDefault="008A5FDE" w:rsidP="008A5FDE">
            <w:pPr>
              <w:pStyle w:val="TableContent"/>
            </w:pPr>
            <w:r>
              <w:t>PK/FK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C248A" w14:textId="5C6336B8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736F" w14:textId="77777777" w:rsidR="008A5FDE" w:rsidRDefault="008A5FDE" w:rsidP="008A5FDE">
            <w:pPr>
              <w:pStyle w:val="TableContent"/>
            </w:pPr>
            <w:r>
              <w:t>Código Sequencial do Pedido</w:t>
            </w:r>
          </w:p>
        </w:tc>
      </w:tr>
      <w:tr w:rsidR="008A5FDE" w14:paraId="3048606F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211188" w14:textId="77777777" w:rsidR="008A5FDE" w:rsidRDefault="008A5FDE" w:rsidP="008A5FDE">
            <w:pPr>
              <w:pStyle w:val="TableContent"/>
            </w:pPr>
            <w:r>
              <w:t>ID_CTACTE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A51C5" w14:textId="77777777" w:rsidR="008A5FDE" w:rsidRDefault="008A5FDE" w:rsidP="008A5FDE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FB15B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3D224" w14:textId="10789583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18001" w14:textId="77777777" w:rsidR="008A5FDE" w:rsidRDefault="008A5FDE" w:rsidP="008A5FDE">
            <w:pPr>
              <w:pStyle w:val="TableContent"/>
            </w:pPr>
            <w:r>
              <w:t>Número de Identificação da Conta Corrente</w:t>
            </w:r>
          </w:p>
        </w:tc>
      </w:tr>
      <w:tr w:rsidR="008A5FDE" w14:paraId="7BB78BD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85365" w14:textId="77777777" w:rsidR="008A5FDE" w:rsidRDefault="008A5FDE" w:rsidP="008A5FDE">
            <w:pPr>
              <w:pStyle w:val="TableContent"/>
            </w:pPr>
            <w:r>
              <w:t>PERIODO_REFERENCIA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4380F" w14:textId="77777777" w:rsidR="008A5FDE" w:rsidRDefault="008A5FDE" w:rsidP="008A5FDE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86A5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530B3" w14:textId="60513069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A04D1" w14:textId="77777777" w:rsidR="008A5FDE" w:rsidRDefault="008A5FDE" w:rsidP="008A5FDE">
            <w:pPr>
              <w:pStyle w:val="TableContent"/>
            </w:pPr>
            <w:r>
              <w:t>Período de Referência da Conta Corrente</w:t>
            </w:r>
          </w:p>
        </w:tc>
      </w:tr>
      <w:tr w:rsidR="008A5FDE" w14:paraId="1C620D16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C5646" w14:textId="77777777" w:rsidR="008A5FDE" w:rsidRDefault="008A5FDE" w:rsidP="008A5FDE">
            <w:pPr>
              <w:pStyle w:val="TableContent"/>
            </w:pPr>
            <w: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6AAD8" w14:textId="77777777" w:rsidR="008A5FDE" w:rsidRDefault="008A5FDE" w:rsidP="008A5FDE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47F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5D1B6" w14:textId="1348E191" w:rsidR="008A5FDE" w:rsidRDefault="009E0F4A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B0816" w14:textId="77777777" w:rsidR="008A5FDE" w:rsidRDefault="008A5FDE" w:rsidP="008A5FDE">
            <w:pPr>
              <w:pStyle w:val="TableContent"/>
            </w:pPr>
            <w:r>
              <w:t xml:space="preserve">Número da </w:t>
            </w:r>
            <w:r>
              <w:lastRenderedPageBreak/>
              <w:t>Conta Corrente. Ex: 1 - Declarão de ICMS NOrmal, 2- Declaração de ICMS ST</w:t>
            </w:r>
          </w:p>
        </w:tc>
      </w:tr>
      <w:tr w:rsidR="008A5FDE" w14:paraId="3CC940B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CB757" w14:textId="77777777" w:rsidR="008A5FDE" w:rsidRDefault="008A5FDE" w:rsidP="008A5FDE">
            <w:pPr>
              <w:pStyle w:val="TableContent"/>
            </w:pPr>
            <w:r>
              <w:lastRenderedPageBreak/>
              <w:t>DOCUMENTO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8735" w14:textId="77777777" w:rsidR="008A5FDE" w:rsidRDefault="008A5FDE" w:rsidP="008A5FDE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9C6CF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CC2C7" w14:textId="64F080D2" w:rsidR="008A5FDE" w:rsidRDefault="009E0F4A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8FC06" w14:textId="77777777" w:rsidR="008A5FDE" w:rsidRDefault="008A5FDE" w:rsidP="008A5FDE">
            <w:pPr>
              <w:pStyle w:val="TableContent"/>
            </w:pPr>
            <w:r>
              <w:t>Número do Documento : Parcelamento, Declaração, Auto de Infração e etc..</w:t>
            </w:r>
          </w:p>
        </w:tc>
      </w:tr>
    </w:tbl>
    <w:p w14:paraId="6EBCFA89" w14:textId="77777777" w:rsidR="00FC1C4A" w:rsidRDefault="00FC1C4A" w:rsidP="008A5FDE">
      <w:pPr>
        <w:spacing w:before="60" w:after="60"/>
        <w:ind w:left="0"/>
      </w:pPr>
    </w:p>
    <w:p w14:paraId="62E448E3" w14:textId="2B1FA204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0" w:name="_Toc448754840"/>
      <w:r>
        <w:t xml:space="preserve">Tabela </w:t>
      </w:r>
      <w:r w:rsidR="002A6CF5">
        <w:t>TA_</w:t>
      </w:r>
      <w:r w:rsidR="00C94633">
        <w:t>PEDIDO_DETALHE_PARECER</w:t>
      </w:r>
      <w:bookmarkEnd w:id="80"/>
    </w:p>
    <w:p w14:paraId="6ACD14B0" w14:textId="77777777" w:rsidR="00FC1C4A" w:rsidRDefault="00FC1C4A" w:rsidP="00FC1C4A"/>
    <w:p w14:paraId="589F972D" w14:textId="1BA484A9" w:rsidR="00FC1C4A" w:rsidRDefault="002A6CF5" w:rsidP="00FC1C4A">
      <w:pPr>
        <w:pStyle w:val="GERERequisito"/>
      </w:pPr>
      <w:bookmarkStart w:id="81" w:name="_Toc448754841"/>
      <w:r>
        <w:t>[TA</w:t>
      </w:r>
      <w:r w:rsidR="00FC1C4A">
        <w:t>0</w:t>
      </w:r>
      <w:r w:rsidR="00C97267">
        <w:t>28</w:t>
      </w:r>
      <w:r w:rsidR="00FC1C4A">
        <w:t xml:space="preserve">] </w:t>
      </w:r>
      <w:r>
        <w:t>TA_</w:t>
      </w:r>
      <w:r w:rsidR="00C94633">
        <w:t>PEDIDO_DETALHE_PARECER</w:t>
      </w:r>
      <w:bookmarkEnd w:id="8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8A5FDE" w14:paraId="2CB20A37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FE80F1F" w14:textId="733EA1B7" w:rsidR="008A5FDE" w:rsidRDefault="00281E17" w:rsidP="008A5FDE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498EE81" w14:textId="2D14F367" w:rsidR="008A5FDE" w:rsidRDefault="00886EE3" w:rsidP="008A5FDE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02A753" w14:textId="32524DA2" w:rsidR="008A5FDE" w:rsidRDefault="00886EE3" w:rsidP="008A5FDE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D9FA8A" w14:textId="21607AE9" w:rsidR="008A5FDE" w:rsidRDefault="00515AB2" w:rsidP="008A5FDE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6D3C60" w14:textId="16512124" w:rsidR="008A5FDE" w:rsidRDefault="00515AB2" w:rsidP="008A5FDE">
            <w:pPr>
              <w:pStyle w:val="TableHeader"/>
            </w:pPr>
            <w:r>
              <w:t>Descrição</w:t>
            </w:r>
          </w:p>
        </w:tc>
      </w:tr>
      <w:tr w:rsidR="008A5FDE" w14:paraId="28FC953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3EA391" w14:textId="77777777" w:rsidR="008A5FDE" w:rsidRDefault="008A5FDE" w:rsidP="008A5FDE">
            <w:pPr>
              <w:pStyle w:val="TableContent"/>
            </w:pPr>
            <w: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C560" w14:textId="77777777" w:rsidR="008A5FDE" w:rsidRDefault="008A5FDE" w:rsidP="008A5FDE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41A33B" w14:textId="77777777" w:rsidR="008A5FDE" w:rsidRDefault="008A5FDE" w:rsidP="008A5FDE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FE07B" w14:textId="01D86AC6" w:rsidR="008A5FDE" w:rsidRDefault="00E42A8F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3A48E" w14:textId="77777777" w:rsidR="008A5FDE" w:rsidRDefault="008A5FDE" w:rsidP="008A5FDE">
            <w:pPr>
              <w:pStyle w:val="TableContent"/>
            </w:pPr>
            <w:r>
              <w:t>Sequencial de Parecer da Área.</w:t>
            </w:r>
          </w:p>
        </w:tc>
      </w:tr>
      <w:tr w:rsidR="008A5FDE" w14:paraId="63FBDDA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4DFE0" w14:textId="77777777" w:rsidR="008A5FDE" w:rsidRDefault="008A5FDE" w:rsidP="008A5FDE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D9B78" w14:textId="77777777" w:rsidR="008A5FDE" w:rsidRDefault="008A5FDE" w:rsidP="008A5FDE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2379E" w14:textId="77777777" w:rsidR="008A5FDE" w:rsidRDefault="008A5FDE" w:rsidP="008A5FDE">
            <w:pPr>
              <w:pStyle w:val="TableContent"/>
            </w:pPr>
            <w:r>
              <w:t>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C66E4" w14:textId="32D9A979" w:rsidR="008A5FDE" w:rsidRDefault="00E42A8F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3FF09" w14:textId="77777777" w:rsidR="008A5FDE" w:rsidRDefault="008A5FDE" w:rsidP="008A5FDE">
            <w:pPr>
              <w:pStyle w:val="TableContent"/>
            </w:pPr>
            <w:r>
              <w:t>Código Sequencial do Pedido</w:t>
            </w:r>
          </w:p>
        </w:tc>
      </w:tr>
      <w:tr w:rsidR="008A5FDE" w14:paraId="291D809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14C8" w14:textId="77777777" w:rsidR="008A5FDE" w:rsidRDefault="008A5FDE" w:rsidP="008A5FDE">
            <w:pPr>
              <w:pStyle w:val="TableContent"/>
            </w:pPr>
            <w:r>
              <w:t>ID_PEDIDO_AREA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E1BD2" w14:textId="77777777" w:rsidR="008A5FDE" w:rsidRDefault="008A5FDE" w:rsidP="008A5FDE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EEA1" w14:textId="77777777" w:rsidR="008A5FDE" w:rsidRDefault="008A5FDE" w:rsidP="008A5FDE">
            <w:pPr>
              <w:pStyle w:val="TableContent"/>
            </w:pPr>
            <w:r>
              <w:t>FK (</w:t>
            </w:r>
            <w:hyperlink w:anchor="QdCMkgqGAqACBgOn" w:history="1">
              <w:r>
                <w:t>TA_PEDIDO_AREAS.ID_PEDIDO_AREA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857D4" w14:textId="10EDD9CC" w:rsidR="008A5FDE" w:rsidRDefault="00E42A8F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E227B" w14:textId="77777777" w:rsidR="008A5FDE" w:rsidRDefault="008A5FDE" w:rsidP="008A5FDE">
            <w:pPr>
              <w:pStyle w:val="TableContent"/>
            </w:pPr>
            <w:r>
              <w:t>Sequencial da Parametrização por Áreas</w:t>
            </w:r>
          </w:p>
        </w:tc>
      </w:tr>
      <w:tr w:rsidR="008A5FDE" w14:paraId="2FAAC15D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A9AEF" w14:textId="77777777" w:rsidR="008A5FDE" w:rsidRDefault="008A5FDE" w:rsidP="008A5FDE">
            <w:pPr>
              <w:pStyle w:val="TableContent"/>
            </w:pPr>
            <w:r>
              <w:t>ID_SERVIDOR_RECEPCAO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B59D" w14:textId="77777777" w:rsidR="008A5FDE" w:rsidRDefault="008A5FDE" w:rsidP="008A5FDE">
            <w:pPr>
              <w:pStyle w:val="TableContent"/>
            </w:pPr>
            <w: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22C5E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CCDF2" w14:textId="433410F9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56E72" w14:textId="77777777" w:rsidR="008A5FDE" w:rsidRDefault="008A5FDE" w:rsidP="008A5FDE">
            <w:pPr>
              <w:pStyle w:val="TableContent"/>
            </w:pPr>
            <w:r>
              <w:t>Matricula do Servidor que está responsável em dar o parecer pela área</w:t>
            </w:r>
          </w:p>
        </w:tc>
      </w:tr>
      <w:tr w:rsidR="008A5FDE" w14:paraId="48B9B19C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8DE3B" w14:textId="77777777" w:rsidR="008A5FDE" w:rsidRDefault="008A5FDE" w:rsidP="008A5FDE">
            <w:pPr>
              <w:pStyle w:val="TableContent"/>
            </w:pPr>
            <w:r>
              <w:t>DATA_INICIO_ANALISE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26847" w14:textId="77777777" w:rsidR="008A5FDE" w:rsidRDefault="008A5FDE" w:rsidP="008A5FDE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76CBF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3A604" w14:textId="11ED8AE8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4BDFE" w14:textId="77777777" w:rsidR="008A5FDE" w:rsidRDefault="008A5FDE" w:rsidP="008A5FDE">
            <w:pPr>
              <w:pStyle w:val="TableContent"/>
            </w:pPr>
            <w:r>
              <w:t>Data de Inicio da Análise</w:t>
            </w:r>
          </w:p>
        </w:tc>
      </w:tr>
      <w:tr w:rsidR="008A5FDE" w14:paraId="458874F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F7C93" w14:textId="77777777" w:rsidR="008A5FDE" w:rsidRDefault="008A5FDE" w:rsidP="008A5FDE">
            <w:pPr>
              <w:pStyle w:val="TableContent"/>
            </w:pPr>
            <w:r>
              <w:t>DATA_FIM_ANALISE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AD125" w14:textId="77777777" w:rsidR="008A5FDE" w:rsidRDefault="008A5FDE" w:rsidP="008A5FDE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645B2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C7B8E" w14:textId="6F6FB968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CD1C5" w14:textId="77777777" w:rsidR="008A5FDE" w:rsidRDefault="008A5FDE" w:rsidP="008A5FDE">
            <w:pPr>
              <w:pStyle w:val="TableContent"/>
            </w:pPr>
            <w:r>
              <w:t>Data Final da Análise</w:t>
            </w:r>
          </w:p>
        </w:tc>
      </w:tr>
      <w:tr w:rsidR="008A5FDE" w14:paraId="150080A8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B1D7D" w14:textId="77777777" w:rsidR="008A5FDE" w:rsidRDefault="008A5FDE" w:rsidP="008A5FDE">
            <w:pPr>
              <w:pStyle w:val="TableContent"/>
            </w:pPr>
            <w:r>
              <w:t>SITUACAO_ANALISE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71962" w14:textId="77777777" w:rsidR="008A5FDE" w:rsidRDefault="008A5FDE" w:rsidP="008A5FDE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57753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FAA3B" w14:textId="2F6B2C0F" w:rsidR="008A5FDE" w:rsidRDefault="00E42A8F" w:rsidP="008A5FDE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75AC" w14:textId="77777777" w:rsidR="008A5FDE" w:rsidRDefault="008A5FDE" w:rsidP="008A5FDE">
            <w:pPr>
              <w:pStyle w:val="TableContent"/>
            </w:pPr>
            <w:r>
              <w:t xml:space="preserve">0-Aguardando Análise </w:t>
            </w:r>
          </w:p>
          <w:p w14:paraId="611911F6" w14:textId="77777777" w:rsidR="008A5FDE" w:rsidRDefault="008A5FDE" w:rsidP="008A5FDE">
            <w:pPr>
              <w:pStyle w:val="TableContent"/>
            </w:pPr>
            <w:r>
              <w:t xml:space="preserve">1- Em Análise </w:t>
            </w:r>
          </w:p>
          <w:p w14:paraId="19D2F957" w14:textId="77777777" w:rsidR="008A5FDE" w:rsidRDefault="008A5FDE" w:rsidP="008A5FDE">
            <w:pPr>
              <w:pStyle w:val="TableContent"/>
            </w:pPr>
            <w:r>
              <w:t xml:space="preserve">2-Deferido </w:t>
            </w:r>
          </w:p>
          <w:p w14:paraId="4DB43275" w14:textId="77777777" w:rsidR="008A5FDE" w:rsidRDefault="008A5FDE" w:rsidP="008A5FDE">
            <w:pPr>
              <w:pStyle w:val="TableContent"/>
            </w:pPr>
            <w:r>
              <w:lastRenderedPageBreak/>
              <w:t>3-Indeferido</w:t>
            </w:r>
          </w:p>
        </w:tc>
      </w:tr>
      <w:tr w:rsidR="008A5FDE" w14:paraId="33FE04B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471D1" w14:textId="77777777" w:rsidR="008A5FDE" w:rsidRDefault="008A5FDE" w:rsidP="008A5FDE">
            <w:pPr>
              <w:pStyle w:val="TableContent"/>
            </w:pPr>
            <w:r>
              <w:lastRenderedPageBreak/>
              <w:t>OBSERVACAO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F2F05" w14:textId="77777777" w:rsidR="008A5FDE" w:rsidRDefault="008A5FDE" w:rsidP="008A5FDE">
            <w:pPr>
              <w:pStyle w:val="TableContent"/>
            </w:pPr>
            <w: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BD9AF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CFA" w14:textId="5BE8A9AF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DBD25" w14:textId="77777777" w:rsidR="008A5FDE" w:rsidRDefault="008A5FDE" w:rsidP="008A5FDE">
            <w:pPr>
              <w:pStyle w:val="TableContent"/>
            </w:pPr>
            <w:r>
              <w:t>Observação ou Parecer da Área</w:t>
            </w:r>
          </w:p>
        </w:tc>
      </w:tr>
      <w:tr w:rsidR="008A5FDE" w14:paraId="6C44D981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6C262" w14:textId="77777777" w:rsidR="008A5FDE" w:rsidRDefault="008A5FDE" w:rsidP="008A5FDE">
            <w:pPr>
              <w:pStyle w:val="TableContent"/>
            </w:pPr>
            <w:r>
              <w:t>ARQUIVO_ANALISE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BF967" w14:textId="77777777" w:rsidR="008A5FDE" w:rsidRDefault="008A5FDE" w:rsidP="008A5FDE">
            <w:pPr>
              <w:pStyle w:val="TableContent"/>
            </w:pPr>
            <w: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BA90D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14040" w14:textId="4B1F25D8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A99A3" w14:textId="77777777" w:rsidR="008A5FDE" w:rsidRDefault="008A5FDE" w:rsidP="008A5FDE">
            <w:pPr>
              <w:pStyle w:val="TableContent"/>
            </w:pPr>
            <w:r>
              <w:t>Arquivo opcional do Parecer da Área</w:t>
            </w:r>
          </w:p>
        </w:tc>
      </w:tr>
      <w:tr w:rsidR="008A5FDE" w14:paraId="30693425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91B28" w14:textId="77777777" w:rsidR="008A5FDE" w:rsidRDefault="008A5FDE" w:rsidP="008A5FDE">
            <w:pPr>
              <w:pStyle w:val="TableContent"/>
            </w:pPr>
            <w:r>
              <w:t>ID_AREA_ENCAMINHADA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39994" w14:textId="77777777" w:rsidR="008A5FDE" w:rsidRDefault="008A5FDE" w:rsidP="008A5FDE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D0FA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8FDBC" w14:textId="4405BF9B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AD2E4" w14:textId="77777777" w:rsidR="008A5FDE" w:rsidRDefault="008A5FDE" w:rsidP="008A5FDE">
            <w:pPr>
              <w:pStyle w:val="TableContent"/>
            </w:pPr>
            <w:r>
              <w:t>Informado quando houver solicitação de Parecer para outra Área.</w:t>
            </w:r>
          </w:p>
        </w:tc>
      </w:tr>
      <w:tr w:rsidR="008A5FDE" w14:paraId="662BF044" w14:textId="77777777" w:rsidTr="008A5FDE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23593" w14:textId="77777777" w:rsidR="008A5FDE" w:rsidRDefault="008A5FDE" w:rsidP="008A5FDE">
            <w:pPr>
              <w:pStyle w:val="TableContent"/>
            </w:pPr>
            <w:r>
              <w:t>ID_SERVIDOR_ENCAMINHADO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E22D8" w14:textId="77777777" w:rsidR="008A5FDE" w:rsidRDefault="008A5FDE" w:rsidP="008A5FDE">
            <w:pPr>
              <w:pStyle w:val="TableContent"/>
            </w:pPr>
            <w: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B7529" w14:textId="77777777" w:rsidR="008A5FDE" w:rsidRDefault="008A5FDE" w:rsidP="008A5FDE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A84AF" w14:textId="7A72158D" w:rsidR="008A5FDE" w:rsidRDefault="00E42A8F" w:rsidP="008A5FDE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D86F" w14:textId="77777777" w:rsidR="008A5FDE" w:rsidRDefault="008A5FDE" w:rsidP="008A5FDE">
            <w:pPr>
              <w:pStyle w:val="TableContent"/>
            </w:pPr>
            <w:r>
              <w:t>Código do Usuário que está habilitado a dar parecer.</w:t>
            </w:r>
          </w:p>
        </w:tc>
      </w:tr>
    </w:tbl>
    <w:p w14:paraId="017645A2" w14:textId="77777777" w:rsidR="008A5FDE" w:rsidRPr="008A5FDE" w:rsidRDefault="008A5FDE" w:rsidP="008A5FDE">
      <w:pPr>
        <w:ind w:left="0"/>
      </w:pPr>
    </w:p>
    <w:p w14:paraId="1775C31A" w14:textId="11820597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2" w:name="_Toc448754842"/>
      <w:r>
        <w:t xml:space="preserve">Tabela </w:t>
      </w:r>
      <w:r w:rsidR="002A6CF5">
        <w:t>TA_</w:t>
      </w:r>
      <w:r w:rsidR="00C94633">
        <w:t>PEDIDO_DOCS</w:t>
      </w:r>
      <w:bookmarkEnd w:id="82"/>
    </w:p>
    <w:p w14:paraId="1BCA6DAD" w14:textId="77777777" w:rsidR="00FC1C4A" w:rsidRDefault="00FC1C4A" w:rsidP="00FC1C4A"/>
    <w:p w14:paraId="3FDE4649" w14:textId="6A5BA521" w:rsidR="00FC1C4A" w:rsidRDefault="002A6CF5" w:rsidP="00FC1C4A">
      <w:pPr>
        <w:pStyle w:val="GERERequisito"/>
      </w:pPr>
      <w:bookmarkStart w:id="83" w:name="_Toc448754843"/>
      <w:r>
        <w:t>[TA</w:t>
      </w:r>
      <w:r w:rsidR="00FC1C4A">
        <w:t>0</w:t>
      </w:r>
      <w:r w:rsidR="00C97267">
        <w:t>29</w:t>
      </w:r>
      <w:r w:rsidR="00FC1C4A">
        <w:t xml:space="preserve">] </w:t>
      </w:r>
      <w:r>
        <w:t>TA_</w:t>
      </w:r>
      <w:r w:rsidR="00C94633">
        <w:t>PEDIDO_DOCS</w:t>
      </w:r>
      <w:bookmarkEnd w:id="8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14:paraId="1CCE35B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920DC7" w14:textId="7B5100DB" w:rsidR="00AC18A2" w:rsidRDefault="00886EE3" w:rsidP="00AC18A2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2273780" w14:textId="51941F92" w:rsidR="00AC18A2" w:rsidRDefault="00886EE3" w:rsidP="00AC18A2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58909C8" w14:textId="322EF4BC" w:rsidR="00AC18A2" w:rsidRDefault="00886EE3" w:rsidP="00AC18A2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492728" w14:textId="029DBBB0" w:rsidR="00AC18A2" w:rsidRDefault="00515AB2" w:rsidP="00AC18A2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6FF9C9" w14:textId="2918887C" w:rsidR="00AC18A2" w:rsidRDefault="00515AB2" w:rsidP="00AC18A2">
            <w:pPr>
              <w:pStyle w:val="TableHeader"/>
            </w:pPr>
            <w:r>
              <w:t>Descrição</w:t>
            </w:r>
          </w:p>
        </w:tc>
      </w:tr>
      <w:tr w:rsidR="00AC18A2" w14:paraId="4C43691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06376" w14:textId="77777777" w:rsidR="00AC18A2" w:rsidRDefault="00AC18A2" w:rsidP="00AC18A2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48180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91152" w14:textId="77777777" w:rsidR="00AC18A2" w:rsidRDefault="00AC18A2" w:rsidP="00AC18A2">
            <w:pPr>
              <w:pStyle w:val="TableContent"/>
            </w:pPr>
            <w:r>
              <w:t>PK/FK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A6083" w14:textId="0D0CDD7D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566BE" w14:textId="77777777" w:rsidR="00AC18A2" w:rsidRDefault="00AC18A2" w:rsidP="00AC18A2">
            <w:pPr>
              <w:pStyle w:val="TableContent"/>
            </w:pPr>
            <w:r>
              <w:t>Código Sequencial do Pedido</w:t>
            </w:r>
          </w:p>
        </w:tc>
      </w:tr>
      <w:tr w:rsidR="00AC18A2" w14:paraId="0B63729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401BB" w14:textId="77777777" w:rsidR="00AC18A2" w:rsidRDefault="00AC18A2" w:rsidP="00AC18A2">
            <w:pPr>
              <w:pStyle w:val="TableContent"/>
            </w:pPr>
            <w: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3435D" w14:textId="77777777" w:rsidR="00AC18A2" w:rsidRDefault="00AC18A2" w:rsidP="00AC18A2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3E39" w14:textId="77777777" w:rsidR="00AC18A2" w:rsidRDefault="00AC18A2" w:rsidP="00AC18A2">
            <w:pPr>
              <w:pStyle w:val="TableContent"/>
            </w:pPr>
            <w:r>
              <w:t>PK/FK (</w:t>
            </w:r>
            <w:hyperlink w:anchor="plCMkgqGAqACBgOZ" w:history="1">
              <w:r>
                <w:t>TA_PEDIDO_TIPO_DOCS.ID_TIPO_DOCS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8BD8DE" w14:textId="3F3F0783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B6D0E" w14:textId="77777777" w:rsidR="00AC18A2" w:rsidRDefault="00AC18A2" w:rsidP="00AC18A2">
            <w:pPr>
              <w:pStyle w:val="TableContent"/>
            </w:pPr>
            <w:r>
              <w:t>Sequêncial de Tipo de Documentos Exigidos</w:t>
            </w:r>
          </w:p>
        </w:tc>
      </w:tr>
      <w:tr w:rsidR="00AC18A2" w14:paraId="760B54C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0407D" w14:textId="77777777" w:rsidR="00AC18A2" w:rsidRDefault="00AC18A2" w:rsidP="00AC18A2">
            <w:pPr>
              <w:pStyle w:val="TableContent"/>
            </w:pPr>
            <w:r>
              <w:t>ARQUIVO_PEDIDO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6AAE8" w14:textId="77777777" w:rsidR="00AC18A2" w:rsidRDefault="00AC18A2" w:rsidP="00AC18A2">
            <w:pPr>
              <w:pStyle w:val="TableContent"/>
            </w:pPr>
            <w: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5701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C62D" w14:textId="2F5DF7F5" w:rsidR="00AC18A2" w:rsidRDefault="00E42A8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C7181" w14:textId="77777777" w:rsidR="00AC18A2" w:rsidRDefault="00AC18A2" w:rsidP="00AC18A2">
            <w:pPr>
              <w:pStyle w:val="TableContent"/>
            </w:pPr>
            <w:r>
              <w:t>Arquivo Anexado</w:t>
            </w:r>
          </w:p>
        </w:tc>
      </w:tr>
    </w:tbl>
    <w:p w14:paraId="36E785E1" w14:textId="77777777" w:rsidR="00AC18A2" w:rsidRPr="00AC18A2" w:rsidRDefault="00AC18A2" w:rsidP="00AC18A2">
      <w:pPr>
        <w:ind w:left="0"/>
      </w:pPr>
    </w:p>
    <w:p w14:paraId="618AE1B6" w14:textId="58DACCB6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4" w:name="_Toc448754844"/>
      <w:r>
        <w:t xml:space="preserve">Tabela </w:t>
      </w:r>
      <w:r w:rsidR="002A6CF5">
        <w:t>TA_</w:t>
      </w:r>
      <w:r w:rsidR="00C94633">
        <w:t>PEDIDO_DOCS_EXIGIDOS</w:t>
      </w:r>
      <w:bookmarkEnd w:id="84"/>
    </w:p>
    <w:p w14:paraId="2801EA4C" w14:textId="77777777" w:rsidR="00FC1C4A" w:rsidRDefault="00FC1C4A" w:rsidP="00FC1C4A"/>
    <w:p w14:paraId="6C861DA7" w14:textId="43E6F6BA" w:rsidR="00FC1C4A" w:rsidRDefault="002A6CF5" w:rsidP="00FC1C4A">
      <w:pPr>
        <w:pStyle w:val="GERERequisito"/>
      </w:pPr>
      <w:bookmarkStart w:id="85" w:name="_Toc448754845"/>
      <w:r>
        <w:t>[TA</w:t>
      </w:r>
      <w:r w:rsidR="00FC1C4A">
        <w:t>0</w:t>
      </w:r>
      <w:r w:rsidR="00C97267">
        <w:t>30</w:t>
      </w:r>
      <w:r w:rsidR="00FC1C4A">
        <w:t xml:space="preserve">] </w:t>
      </w:r>
      <w:r>
        <w:t>TA_</w:t>
      </w:r>
      <w:r w:rsidR="00C94633">
        <w:t>PEDIDO_DOCS_EXIGIDOS</w:t>
      </w:r>
      <w:bookmarkEnd w:id="8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14:paraId="00A10CB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7F8B3A" w14:textId="678D963D" w:rsidR="00AC18A2" w:rsidRDefault="00886EE3" w:rsidP="00AC18A2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B0D0DBB" w14:textId="273E566C" w:rsidR="00AC18A2" w:rsidRDefault="00886EE3" w:rsidP="00AC18A2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ED49AB8" w14:textId="299D37E5" w:rsidR="00AC18A2" w:rsidRDefault="00886EE3" w:rsidP="00AC18A2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D40723D" w14:textId="48F965D9" w:rsidR="00AC18A2" w:rsidRDefault="00515AB2" w:rsidP="00AC18A2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6B6F7E" w14:textId="77792111" w:rsidR="00AC18A2" w:rsidRDefault="00515AB2" w:rsidP="00AC18A2">
            <w:pPr>
              <w:pStyle w:val="TableHeader"/>
            </w:pPr>
            <w:r>
              <w:t>Descrição</w:t>
            </w:r>
          </w:p>
        </w:tc>
      </w:tr>
      <w:tr w:rsidR="00AC18A2" w14:paraId="7023F84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291F1" w14:textId="77777777" w:rsidR="00AC18A2" w:rsidRDefault="00AC18A2" w:rsidP="00AC18A2">
            <w:pPr>
              <w:pStyle w:val="TableContent"/>
            </w:pPr>
            <w: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597E0" w14:textId="77777777" w:rsidR="00AC18A2" w:rsidRDefault="00AC18A2" w:rsidP="00AC18A2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6310" w14:textId="77777777" w:rsidR="00AC18A2" w:rsidRDefault="00AC18A2" w:rsidP="00AC18A2">
            <w:pPr>
              <w:pStyle w:val="TableContent"/>
            </w:pPr>
            <w:r>
              <w:t>PK/FK (</w:t>
            </w:r>
            <w:hyperlink w:anchor="cTCMkgqGAqACBgO1" w:history="1">
              <w:r>
                <w:t>TA_PEDIDO_TIPOS.ID_TI</w:t>
              </w:r>
              <w:r>
                <w:lastRenderedPageBreak/>
                <w:t>PO_PEDIDO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52BDD" w14:textId="2DE78F37" w:rsidR="00AC18A2" w:rsidRDefault="00E42A8F" w:rsidP="00AC18A2">
            <w:pPr>
              <w:pStyle w:val="TableContent"/>
            </w:pPr>
            <w:r>
              <w:lastRenderedPageBreak/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088F6" w14:textId="77777777" w:rsidR="00AC18A2" w:rsidRDefault="00AC18A2" w:rsidP="00AC18A2">
            <w:pPr>
              <w:pStyle w:val="TableContent"/>
            </w:pPr>
            <w:r>
              <w:t xml:space="preserve">Codigo do Tipo do Pedido </w:t>
            </w:r>
          </w:p>
          <w:p w14:paraId="3E9330BD" w14:textId="77777777" w:rsidR="00AC18A2" w:rsidRDefault="00AC18A2" w:rsidP="00AC18A2">
            <w:pPr>
              <w:pStyle w:val="TableContent"/>
            </w:pPr>
            <w:r>
              <w:lastRenderedPageBreak/>
              <w:t xml:space="preserve">1 - Pedido de Correção de Pagamentos </w:t>
            </w:r>
          </w:p>
          <w:p w14:paraId="2FC1A7AA" w14:textId="77777777" w:rsidR="00AC18A2" w:rsidRDefault="00AC18A2" w:rsidP="00AC18A2">
            <w:pPr>
              <w:pStyle w:val="TableContent"/>
            </w:pPr>
            <w:r>
              <w:t xml:space="preserve">2 - Pedido de Restituição de Pagamentos </w:t>
            </w:r>
          </w:p>
          <w:p w14:paraId="3349F8E7" w14:textId="77777777" w:rsidR="00AC18A2" w:rsidRDefault="00AC18A2" w:rsidP="00AC18A2">
            <w:pPr>
              <w:pStyle w:val="TableContent"/>
            </w:pPr>
            <w:r>
              <w:t xml:space="preserve">3 - Pedido de Restituição de Instituição Bancária </w:t>
            </w:r>
          </w:p>
          <w:p w14:paraId="37DE8F15" w14:textId="77777777" w:rsidR="00AC18A2" w:rsidRDefault="00AC18A2" w:rsidP="00AC18A2">
            <w:pPr>
              <w:pStyle w:val="TableContent"/>
            </w:pPr>
            <w:r>
              <w:t>4 - Pedido de Restituição de Recurso</w:t>
            </w:r>
          </w:p>
        </w:tc>
      </w:tr>
      <w:tr w:rsidR="00AC18A2" w14:paraId="6D01C20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9ED2E" w14:textId="77777777" w:rsidR="00AC18A2" w:rsidRDefault="00AC18A2" w:rsidP="00AC18A2">
            <w:pPr>
              <w:pStyle w:val="TableContent"/>
            </w:pPr>
            <w:r>
              <w:lastRenderedPageBreak/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CC890" w14:textId="77777777" w:rsidR="00AC18A2" w:rsidRDefault="00AC18A2" w:rsidP="00AC18A2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727C3" w14:textId="77777777" w:rsidR="00AC18A2" w:rsidRDefault="00AC18A2" w:rsidP="00AC18A2">
            <w:pPr>
              <w:pStyle w:val="TableContent"/>
            </w:pPr>
            <w:r>
              <w:t>PK/FK (</w:t>
            </w:r>
            <w:hyperlink w:anchor="plCMkgqGAqACBgOZ" w:history="1">
              <w:r>
                <w:t>TA_PEDIDO_TIPO_DOCS.ID_TIPO_DOCS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D2972" w14:textId="417FC488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BF0CC" w14:textId="77777777" w:rsidR="00AC18A2" w:rsidRDefault="00AC18A2" w:rsidP="00AC18A2">
            <w:pPr>
              <w:pStyle w:val="TableContent"/>
            </w:pPr>
            <w:r>
              <w:t>Sequêncial de Tipo de Documentos Exigidos</w:t>
            </w:r>
          </w:p>
        </w:tc>
      </w:tr>
      <w:tr w:rsidR="00AC18A2" w14:paraId="16AB006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CC940" w14:textId="77777777" w:rsidR="00AC18A2" w:rsidRDefault="00AC18A2" w:rsidP="00AC18A2">
            <w:pPr>
              <w:pStyle w:val="TableContent"/>
            </w:pPr>
            <w:r>
              <w:t>DOC_OBRIGATORIO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18647" w14:textId="77777777" w:rsidR="00AC18A2" w:rsidRDefault="00AC18A2" w:rsidP="00AC18A2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9062B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7831" w14:textId="6439FB2D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597BD" w14:textId="77777777" w:rsidR="00AC18A2" w:rsidRDefault="00AC18A2" w:rsidP="00AC18A2">
            <w:pPr>
              <w:pStyle w:val="TableContent"/>
            </w:pPr>
            <w:r>
              <w:t>Documento é Obrigatório para o Tipo do Pedido. 1- SIM , 2 - NÃO</w:t>
            </w:r>
          </w:p>
        </w:tc>
      </w:tr>
      <w:tr w:rsidR="00AC18A2" w14:paraId="116B751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3A7775" w14:textId="77777777" w:rsidR="00AC18A2" w:rsidRDefault="00AC18A2" w:rsidP="00AC18A2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A4C4" w14:textId="77777777" w:rsidR="00AC18A2" w:rsidRDefault="00AC18A2" w:rsidP="00AC18A2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E9DD6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0225" w14:textId="1F048933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11265" w14:textId="77777777" w:rsidR="00AC18A2" w:rsidRDefault="00AC18A2" w:rsidP="00AC18A2">
            <w:pPr>
              <w:pStyle w:val="TableContent"/>
            </w:pPr>
            <w:r>
              <w:t>Situação : 1- ATIVO, 2- INATIVO</w:t>
            </w:r>
          </w:p>
        </w:tc>
      </w:tr>
    </w:tbl>
    <w:p w14:paraId="101FD01C" w14:textId="77777777" w:rsidR="00AC18A2" w:rsidRPr="00AC18A2" w:rsidRDefault="00AC18A2" w:rsidP="00AC18A2">
      <w:pPr>
        <w:ind w:left="0"/>
      </w:pPr>
    </w:p>
    <w:p w14:paraId="0BDED4DF" w14:textId="0E941E02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6" w:name="_Toc448754846"/>
      <w:r>
        <w:t xml:space="preserve">Tabela </w:t>
      </w:r>
      <w:r w:rsidR="002A6CF5">
        <w:t>TA_</w:t>
      </w:r>
      <w:r w:rsidR="00C94633">
        <w:t>PEDIDO_EXIGENCIA_PARECER</w:t>
      </w:r>
      <w:bookmarkEnd w:id="86"/>
    </w:p>
    <w:p w14:paraId="7E991931" w14:textId="77777777" w:rsidR="00FC1C4A" w:rsidRDefault="00FC1C4A" w:rsidP="00FC1C4A"/>
    <w:p w14:paraId="5268771E" w14:textId="2B224A7F" w:rsidR="00FC1C4A" w:rsidRDefault="002A6CF5" w:rsidP="004F5E2B">
      <w:pPr>
        <w:pStyle w:val="GERERequisito"/>
      </w:pPr>
      <w:bookmarkStart w:id="87" w:name="_Toc448754847"/>
      <w:r>
        <w:t>[TA</w:t>
      </w:r>
      <w:r w:rsidR="00FC1C4A">
        <w:t>0</w:t>
      </w:r>
      <w:r w:rsidR="00C97267">
        <w:t>31</w:t>
      </w:r>
      <w:r w:rsidR="00FC1C4A">
        <w:t xml:space="preserve">] </w:t>
      </w:r>
      <w:r>
        <w:t>TA_</w:t>
      </w:r>
      <w:r w:rsidR="00C94633">
        <w:t>PEDIDO_EXIGENCIA_PARECER</w:t>
      </w:r>
      <w:bookmarkEnd w:id="8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14:paraId="6857BCD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220DBA" w14:textId="76A3D24A" w:rsidR="00AC18A2" w:rsidRDefault="00886EE3" w:rsidP="00AC18A2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D757183" w14:textId="3F7642B6" w:rsidR="00AC18A2" w:rsidRDefault="00886EE3" w:rsidP="00AC18A2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90795E" w14:textId="3DAD0B7B" w:rsidR="00AC18A2" w:rsidRDefault="00886EE3" w:rsidP="00AC18A2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A8CEFA0" w14:textId="7E613ADC" w:rsidR="00AC18A2" w:rsidRDefault="00515AB2" w:rsidP="00AC18A2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D1BD4A" w14:textId="177471D6" w:rsidR="00AC18A2" w:rsidRDefault="00515AB2" w:rsidP="00AC18A2">
            <w:pPr>
              <w:pStyle w:val="TableHeader"/>
            </w:pPr>
            <w:r>
              <w:t>Descrição</w:t>
            </w:r>
          </w:p>
        </w:tc>
      </w:tr>
      <w:tr w:rsidR="00AC18A2" w14:paraId="4F6863C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5433B" w14:textId="77777777" w:rsidR="00AC18A2" w:rsidRDefault="00AC18A2" w:rsidP="00AC18A2">
            <w:pPr>
              <w:pStyle w:val="TableContent"/>
            </w:pPr>
            <w:r>
              <w:t>ID_EXIGENCIA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0D2D9" w14:textId="77777777" w:rsidR="00AC18A2" w:rsidRDefault="00AC18A2" w:rsidP="00AC18A2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5B350" w14:textId="77777777" w:rsidR="00AC18A2" w:rsidRDefault="00AC18A2" w:rsidP="00AC18A2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CCDCB" w14:textId="60AB873E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B465" w14:textId="77777777" w:rsidR="00AC18A2" w:rsidRDefault="00AC18A2" w:rsidP="00AC18A2">
            <w:pPr>
              <w:pStyle w:val="TableContent"/>
            </w:pPr>
            <w:r>
              <w:t>Sequencial da Exigência de Parecer</w:t>
            </w:r>
          </w:p>
        </w:tc>
      </w:tr>
      <w:tr w:rsidR="00AC18A2" w14:paraId="5CE085E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7AD84" w14:textId="77777777" w:rsidR="00AC18A2" w:rsidRDefault="00AC18A2" w:rsidP="00AC18A2">
            <w:pPr>
              <w:pStyle w:val="TableContent"/>
            </w:pPr>
            <w:r>
              <w:t>ID_PARECER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888F3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AD6F9" w14:textId="77777777" w:rsidR="00AC18A2" w:rsidRDefault="00AC18A2" w:rsidP="00AC18A2">
            <w:pPr>
              <w:pStyle w:val="TableContent"/>
            </w:pPr>
            <w:r>
              <w:t>FK (</w:t>
            </w:r>
            <w:hyperlink w:anchor="9VCMkgqGAqACBgOh" w:history="1">
              <w:r>
                <w:t>TA_PEDIDO_DETALHE_PARECER.ID_PARECER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602AC" w14:textId="7EAA8AE2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14FD5" w14:textId="77777777" w:rsidR="00AC18A2" w:rsidRDefault="00AC18A2" w:rsidP="00AC18A2">
            <w:pPr>
              <w:pStyle w:val="TableContent"/>
            </w:pPr>
            <w:r>
              <w:t>Sequencial de Parecer da Área.</w:t>
            </w:r>
          </w:p>
        </w:tc>
      </w:tr>
      <w:tr w:rsidR="00AC18A2" w14:paraId="3059A1F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ED65A" w14:textId="77777777" w:rsidR="00AC18A2" w:rsidRDefault="00AC18A2" w:rsidP="00AC18A2">
            <w:pPr>
              <w:pStyle w:val="TableContent"/>
            </w:pPr>
            <w:r>
              <w:t>DESCRICAO_EXIGENCIA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1FAD6" w14:textId="77777777" w:rsidR="00AC18A2" w:rsidRDefault="00AC18A2" w:rsidP="00AC18A2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A9CE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F0F1" w14:textId="4214FF7F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E34BA" w14:textId="77777777" w:rsidR="00AC18A2" w:rsidRDefault="00AC18A2" w:rsidP="00AC18A2">
            <w:pPr>
              <w:pStyle w:val="TableContent"/>
            </w:pPr>
            <w:r>
              <w:t>Descrição da Exigência</w:t>
            </w:r>
          </w:p>
        </w:tc>
      </w:tr>
      <w:tr w:rsidR="00AC18A2" w14:paraId="0290216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7EEED" w14:textId="77777777" w:rsidR="00AC18A2" w:rsidRDefault="00AC18A2" w:rsidP="00AC18A2">
            <w:pPr>
              <w:pStyle w:val="TableContent"/>
            </w:pPr>
            <w:r>
              <w:t>DATA_EXIGENCIA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5E4A5" w14:textId="77777777" w:rsidR="00AC18A2" w:rsidRDefault="00AC18A2" w:rsidP="00AC18A2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1732C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C21AB" w14:textId="550EBAF0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49049" w14:textId="77777777" w:rsidR="00AC18A2" w:rsidRDefault="00AC18A2" w:rsidP="00AC18A2">
            <w:pPr>
              <w:pStyle w:val="TableContent"/>
            </w:pPr>
            <w:r>
              <w:t>Data da Exigência</w:t>
            </w:r>
          </w:p>
        </w:tc>
      </w:tr>
      <w:tr w:rsidR="00AC18A2" w14:paraId="33A3958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E40EF" w14:textId="77777777" w:rsidR="00AC18A2" w:rsidRDefault="00AC18A2" w:rsidP="00AC18A2">
            <w:pPr>
              <w:pStyle w:val="TableContent"/>
            </w:pPr>
            <w:r>
              <w:t>SITUACAO_EXIGENCIA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E0CD6" w14:textId="77777777" w:rsidR="00AC18A2" w:rsidRDefault="00AC18A2" w:rsidP="00AC18A2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2976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664CA" w14:textId="2CB6E6EB" w:rsidR="00AC18A2" w:rsidRDefault="00E42A8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579D1" w14:textId="77777777" w:rsidR="00AC18A2" w:rsidRDefault="00AC18A2" w:rsidP="00AC18A2">
            <w:pPr>
              <w:pStyle w:val="TableContent"/>
            </w:pPr>
            <w:r>
              <w:t xml:space="preserve">Situação da Exigência </w:t>
            </w:r>
          </w:p>
          <w:p w14:paraId="293F1800" w14:textId="77777777" w:rsidR="00AC18A2" w:rsidRDefault="00AC18A2" w:rsidP="00AC18A2">
            <w:pPr>
              <w:pStyle w:val="TableContent"/>
            </w:pPr>
            <w:r>
              <w:t xml:space="preserve">1 -Exigências Solicitadas </w:t>
            </w:r>
          </w:p>
          <w:p w14:paraId="74888001" w14:textId="77777777" w:rsidR="00AC18A2" w:rsidRDefault="00AC18A2" w:rsidP="00AC18A2">
            <w:pPr>
              <w:pStyle w:val="TableContent"/>
            </w:pPr>
            <w:r>
              <w:lastRenderedPageBreak/>
              <w:t>2 -Exigências Respondidas</w:t>
            </w:r>
          </w:p>
        </w:tc>
      </w:tr>
      <w:tr w:rsidR="00AC18A2" w14:paraId="2012B96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D57B5" w14:textId="77777777" w:rsidR="00AC18A2" w:rsidRDefault="00AC18A2" w:rsidP="00AC18A2">
            <w:pPr>
              <w:pStyle w:val="TableContent"/>
            </w:pPr>
            <w:r>
              <w:lastRenderedPageBreak/>
              <w:t>ARQUIVO_EXIGENCIA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A7C8B" w14:textId="77777777" w:rsidR="00AC18A2" w:rsidRDefault="00AC18A2" w:rsidP="00AC18A2">
            <w:pPr>
              <w:pStyle w:val="TableContent"/>
            </w:pPr>
            <w: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8A667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A950" w14:textId="58C7CB53" w:rsidR="00AC18A2" w:rsidRDefault="00E42A8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0517B" w14:textId="77777777" w:rsidR="00AC18A2" w:rsidRDefault="00AC18A2" w:rsidP="00AC18A2">
            <w:pPr>
              <w:pStyle w:val="TableContent"/>
            </w:pPr>
            <w:r>
              <w:t>Arquivo com as Exigências Solicitadas</w:t>
            </w:r>
          </w:p>
        </w:tc>
      </w:tr>
      <w:tr w:rsidR="00AC18A2" w14:paraId="17F8AA5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20A1" w14:textId="77777777" w:rsidR="00AC18A2" w:rsidRDefault="00AC18A2" w:rsidP="00AC18A2">
            <w:pPr>
              <w:pStyle w:val="TableContent"/>
            </w:pPr>
            <w:r>
              <w:t>DATA_RETORNO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8366" w14:textId="77777777" w:rsidR="00AC18A2" w:rsidRDefault="00AC18A2" w:rsidP="00AC18A2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DC1C3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F2A49" w14:textId="636816BB" w:rsidR="00AC18A2" w:rsidRDefault="00E42A8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D60131" w14:textId="77777777" w:rsidR="00AC18A2" w:rsidRDefault="00AC18A2" w:rsidP="00AC18A2">
            <w:pPr>
              <w:pStyle w:val="TableContent"/>
            </w:pPr>
            <w:r>
              <w:t>Data do Retorno da Exigência</w:t>
            </w:r>
          </w:p>
        </w:tc>
      </w:tr>
      <w:tr w:rsidR="00AC18A2" w14:paraId="2630066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8B66" w14:textId="77777777" w:rsidR="00AC18A2" w:rsidRDefault="00AC18A2" w:rsidP="00AC18A2">
            <w:pPr>
              <w:pStyle w:val="TableContent"/>
            </w:pPr>
            <w:r>
              <w:t>RESPOSTA_RETORNO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AB30" w14:textId="77777777" w:rsidR="00AC18A2" w:rsidRDefault="00AC18A2" w:rsidP="00AC18A2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00FD5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C051E" w14:textId="76B709A8" w:rsidR="00AC18A2" w:rsidRDefault="00515AB2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D2638" w14:textId="77777777" w:rsidR="00AC18A2" w:rsidRDefault="00AC18A2" w:rsidP="00AC18A2">
            <w:pPr>
              <w:pStyle w:val="TableContent"/>
            </w:pPr>
            <w:r>
              <w:t>Resposta da Exigência</w:t>
            </w:r>
          </w:p>
        </w:tc>
      </w:tr>
      <w:tr w:rsidR="00AC18A2" w14:paraId="33979C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2E2B5" w14:textId="77777777" w:rsidR="00AC18A2" w:rsidRDefault="00AC18A2" w:rsidP="00AC18A2">
            <w:pPr>
              <w:pStyle w:val="TableContent"/>
            </w:pPr>
            <w:r>
              <w:t>ARQUIVO_RESPOSTA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FF733" w14:textId="77777777" w:rsidR="00AC18A2" w:rsidRDefault="00AC18A2" w:rsidP="00AC18A2">
            <w:pPr>
              <w:pStyle w:val="TableContent"/>
            </w:pPr>
            <w: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B10E7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462A8" w14:textId="5BA9E8DB" w:rsidR="00AC18A2" w:rsidRDefault="00E42A8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9A0B8" w14:textId="77777777" w:rsidR="00AC18A2" w:rsidRDefault="00AC18A2" w:rsidP="00AC18A2">
            <w:pPr>
              <w:pStyle w:val="TableContent"/>
            </w:pPr>
            <w:r>
              <w:t>Arquivo de Retorno da Exigência</w:t>
            </w:r>
          </w:p>
        </w:tc>
      </w:tr>
      <w:tr w:rsidR="00AC18A2" w14:paraId="376FD6D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6CAB2E" w14:textId="77777777" w:rsidR="00AC18A2" w:rsidRDefault="00AC18A2" w:rsidP="00AC18A2">
            <w:pPr>
              <w:pStyle w:val="TableContent"/>
            </w:pPr>
            <w:r>
              <w:t>DATA_RESPOSTA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FF78E" w14:textId="77777777" w:rsidR="00AC18A2" w:rsidRDefault="00AC18A2" w:rsidP="00AC18A2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8AF05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F21A4" w14:textId="44624F1B" w:rsidR="00AC18A2" w:rsidRDefault="00E42A8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A6DB6" w14:textId="77777777" w:rsidR="00AC18A2" w:rsidRDefault="00AC18A2" w:rsidP="00AC18A2">
            <w:pPr>
              <w:pStyle w:val="TableContent"/>
            </w:pPr>
            <w:r>
              <w:t>Data da Resposta da Exigência</w:t>
            </w:r>
          </w:p>
        </w:tc>
      </w:tr>
    </w:tbl>
    <w:p w14:paraId="2BC12EBD" w14:textId="77777777" w:rsidR="00AC18A2" w:rsidRPr="00AC18A2" w:rsidRDefault="00AC18A2" w:rsidP="00AC18A2">
      <w:pPr>
        <w:ind w:left="0"/>
      </w:pPr>
    </w:p>
    <w:p w14:paraId="40C34911" w14:textId="5D90B2E4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88" w:name="_Toc448754848"/>
      <w:r>
        <w:t xml:space="preserve">Tabela </w:t>
      </w:r>
      <w:r w:rsidR="002A6CF5">
        <w:t>TA_</w:t>
      </w:r>
      <w:r w:rsidR="001078DB">
        <w:t>PEDIDO_PAGOS</w:t>
      </w:r>
      <w:bookmarkEnd w:id="88"/>
    </w:p>
    <w:p w14:paraId="1ED6F283" w14:textId="77777777" w:rsidR="00FC1C4A" w:rsidRDefault="00FC1C4A" w:rsidP="00FC1C4A"/>
    <w:p w14:paraId="37223D31" w14:textId="1232F141" w:rsidR="00FC1C4A" w:rsidRPr="00596373" w:rsidRDefault="002A6CF5" w:rsidP="00FC1C4A">
      <w:pPr>
        <w:pStyle w:val="GERERequisito"/>
      </w:pPr>
      <w:bookmarkStart w:id="89" w:name="_Toc448754849"/>
      <w:r>
        <w:t>[TA</w:t>
      </w:r>
      <w:r w:rsidR="00FC1C4A">
        <w:t>0</w:t>
      </w:r>
      <w:r w:rsidR="00C97267">
        <w:t>32</w:t>
      </w:r>
      <w:r w:rsidR="00FC1C4A">
        <w:t xml:space="preserve">] </w:t>
      </w:r>
      <w:r>
        <w:t>TA_</w:t>
      </w:r>
      <w:r w:rsidR="001078DB">
        <w:t>PEDIDO_PAGOS</w:t>
      </w:r>
      <w:bookmarkEnd w:id="8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14:paraId="5255F13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BF8BF6" w14:textId="4A383985" w:rsidR="00AC18A2" w:rsidRDefault="00886EE3" w:rsidP="00AC18A2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690F78" w14:textId="4AF32035" w:rsidR="00AC18A2" w:rsidRDefault="00886EE3" w:rsidP="00AC18A2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68343C9" w14:textId="7EA06089" w:rsidR="00AC18A2" w:rsidRDefault="00886EE3" w:rsidP="00AC18A2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C6404" w14:textId="12986396" w:rsidR="00AC18A2" w:rsidRDefault="00515AB2" w:rsidP="00AC18A2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025B9CE" w14:textId="506AC046" w:rsidR="00AC18A2" w:rsidRDefault="00515AB2" w:rsidP="00AC18A2">
            <w:pPr>
              <w:pStyle w:val="TableHeader"/>
            </w:pPr>
            <w:r>
              <w:t>Descrição</w:t>
            </w:r>
          </w:p>
        </w:tc>
      </w:tr>
      <w:tr w:rsidR="00AC18A2" w14:paraId="77041566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12F171" w14:textId="77777777" w:rsidR="00AC18A2" w:rsidRDefault="00AC18A2" w:rsidP="00AC18A2">
            <w:pPr>
              <w:pStyle w:val="TableContent"/>
            </w:pPr>
            <w:r>
              <w:t>ID_PEDIDO_PAGOS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55391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3C183" w14:textId="77777777" w:rsidR="00AC18A2" w:rsidRDefault="00AC18A2" w:rsidP="00AC18A2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C37E47" w14:textId="6E8426B8" w:rsidR="00AC18A2" w:rsidRDefault="00BD70B2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052C4" w14:textId="77777777" w:rsidR="00AC18A2" w:rsidRDefault="00AC18A2" w:rsidP="00AC18A2">
            <w:pPr>
              <w:pStyle w:val="TableContent"/>
            </w:pPr>
            <w:r>
              <w:t>Código Sequencial dos Pagamentos Selecionados</w:t>
            </w:r>
          </w:p>
        </w:tc>
      </w:tr>
      <w:tr w:rsidR="00AC18A2" w14:paraId="3B36117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5CEFB" w14:textId="77777777" w:rsidR="00AC18A2" w:rsidRDefault="00AC18A2" w:rsidP="00AC18A2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266CC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E846F" w14:textId="77777777" w:rsidR="00AC18A2" w:rsidRDefault="00AC18A2" w:rsidP="00AC18A2">
            <w:pPr>
              <w:pStyle w:val="TableContent"/>
            </w:pPr>
            <w:r>
              <w:t>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9ED9" w14:textId="2E4E3C75" w:rsidR="00AC18A2" w:rsidRDefault="00BD70B2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99C83" w14:textId="77777777" w:rsidR="00AC18A2" w:rsidRDefault="00AC18A2" w:rsidP="00AC18A2">
            <w:pPr>
              <w:pStyle w:val="TableContent"/>
            </w:pPr>
            <w:r>
              <w:t>Código Sequencial do Pedido</w:t>
            </w:r>
          </w:p>
        </w:tc>
      </w:tr>
      <w:tr w:rsidR="00AC18A2" w14:paraId="398C54B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93E87" w14:textId="77777777" w:rsidR="00AC18A2" w:rsidRDefault="00AC18A2" w:rsidP="00AC18A2">
            <w:pPr>
              <w:pStyle w:val="TableContent"/>
            </w:pPr>
            <w:r>
              <w:t>ID_BDAR_TPAR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08647" w14:textId="77777777" w:rsidR="00AC18A2" w:rsidRDefault="00AC18A2" w:rsidP="00AC18A2">
            <w:pPr>
              <w:pStyle w:val="TableContent"/>
            </w:pPr>
            <w:r>
              <w:t>number(15)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2557" w14:textId="77777777" w:rsidR="00AC18A2" w:rsidRDefault="00AC18A2" w:rsidP="00AC18A2">
            <w:pPr>
              <w:pStyle w:val="TableContent"/>
            </w:pPr>
            <w:r>
              <w:t>FK (</w:t>
            </w:r>
            <w:hyperlink w:anchor="pVCMkgqGAqACBgOg" w:history="1">
              <w:r>
                <w:t>TA_PAGOS_ARREC.ID_BDAR_TPAR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114264" w14:textId="54A30E9A" w:rsidR="00AC18A2" w:rsidRDefault="00BD70B2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CAA41" w14:textId="77777777" w:rsidR="00AC18A2" w:rsidRDefault="00AC18A2" w:rsidP="00AC18A2">
            <w:pPr>
              <w:pStyle w:val="TableContent"/>
            </w:pPr>
            <w:r>
              <w:t>Numero do TPAR</w:t>
            </w:r>
          </w:p>
        </w:tc>
      </w:tr>
      <w:tr w:rsidR="00AC18A2" w14:paraId="741966E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B70F5" w14:textId="77777777" w:rsidR="00AC18A2" w:rsidRDefault="00AC18A2" w:rsidP="00AC18A2">
            <w:pPr>
              <w:pStyle w:val="TableContent"/>
            </w:pPr>
            <w:r>
              <w:t>ORDEM_LOTE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495DD8" w14:textId="77777777" w:rsidR="00AC18A2" w:rsidRDefault="00AC18A2" w:rsidP="00AC18A2">
            <w:pPr>
              <w:pStyle w:val="TableContent"/>
            </w:pPr>
            <w:r>
              <w:t>number(3)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1DE17" w14:textId="77777777" w:rsidR="00AC18A2" w:rsidRDefault="00AC18A2" w:rsidP="00AC18A2">
            <w:pPr>
              <w:pStyle w:val="TableContent"/>
            </w:pPr>
            <w:r>
              <w:t>FK (</w:t>
            </w:r>
            <w:hyperlink w:anchor="pVCMkgqGAqACBgOg" w:history="1">
              <w:r>
                <w:t>TA_PAGOS_ARREC.ORDEM_LOTE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0228" w14:textId="1773BD25" w:rsidR="00AC18A2" w:rsidRDefault="00BD70B2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989D5" w14:textId="77777777" w:rsidR="00AC18A2" w:rsidRDefault="00AC18A2" w:rsidP="00AC18A2">
            <w:pPr>
              <w:pStyle w:val="TableContent"/>
            </w:pPr>
            <w:r>
              <w:t>Sequencia de pagamentos de até 999máx.</w:t>
            </w:r>
          </w:p>
        </w:tc>
      </w:tr>
    </w:tbl>
    <w:p w14:paraId="79CC74CA" w14:textId="77777777" w:rsidR="001078DB" w:rsidRDefault="001078DB" w:rsidP="00AC18A2">
      <w:pPr>
        <w:spacing w:before="60" w:after="60"/>
        <w:ind w:left="0"/>
      </w:pPr>
    </w:p>
    <w:p w14:paraId="33A969BC" w14:textId="475E13AB" w:rsidR="00FC1C4A" w:rsidRDefault="00FC1C4A" w:rsidP="00FC1C4A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0" w:name="_Toc448754850"/>
      <w:r>
        <w:t xml:space="preserve">Tabela </w:t>
      </w:r>
      <w:r w:rsidR="002A6CF5">
        <w:t>TA_</w:t>
      </w:r>
      <w:r w:rsidR="001078DB">
        <w:t>PEDIDO_RESTITUICAO</w:t>
      </w:r>
      <w:bookmarkEnd w:id="90"/>
    </w:p>
    <w:p w14:paraId="054A30FC" w14:textId="77777777" w:rsidR="00FC1C4A" w:rsidRDefault="00FC1C4A" w:rsidP="00FC1C4A"/>
    <w:p w14:paraId="0A45E54E" w14:textId="60546485" w:rsidR="00FC1C4A" w:rsidRPr="00596373" w:rsidRDefault="002A6CF5" w:rsidP="00FC1C4A">
      <w:pPr>
        <w:pStyle w:val="GERERequisito"/>
      </w:pPr>
      <w:bookmarkStart w:id="91" w:name="_Toc448754851"/>
      <w:r>
        <w:t>[TA</w:t>
      </w:r>
      <w:r w:rsidR="00FC1C4A">
        <w:t>0</w:t>
      </w:r>
      <w:r w:rsidR="00C97267">
        <w:t>33</w:t>
      </w:r>
      <w:r w:rsidR="00FC1C4A">
        <w:t xml:space="preserve">] </w:t>
      </w:r>
      <w:r>
        <w:t>TA_</w:t>
      </w:r>
      <w:r w:rsidR="001078DB">
        <w:t>PEDIDO_RESTITUICAO</w:t>
      </w:r>
      <w:bookmarkEnd w:id="9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14:paraId="54A31D6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949080" w14:textId="21612AAA" w:rsidR="00AC18A2" w:rsidRDefault="00886EE3" w:rsidP="00AC18A2">
            <w:pPr>
              <w:pStyle w:val="TableHeader"/>
            </w:pPr>
            <w: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86B86" w14:textId="3D5E7F3F" w:rsidR="00AC18A2" w:rsidRDefault="00886EE3" w:rsidP="00AC18A2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AC1B23F" w14:textId="63580BA6" w:rsidR="00AC18A2" w:rsidRDefault="00886EE3" w:rsidP="00AC18A2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DFE810" w14:textId="28D3FF37" w:rsidR="00AC18A2" w:rsidRDefault="00515AB2" w:rsidP="00AC18A2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D68B19" w14:textId="1E37764A" w:rsidR="00AC18A2" w:rsidRDefault="00515AB2" w:rsidP="00AC18A2">
            <w:pPr>
              <w:pStyle w:val="TableHeader"/>
            </w:pPr>
            <w:r>
              <w:t>Descrição</w:t>
            </w:r>
          </w:p>
        </w:tc>
      </w:tr>
      <w:tr w:rsidR="00AC18A2" w14:paraId="09B6E99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B60F8" w14:textId="77777777" w:rsidR="00AC18A2" w:rsidRDefault="00AC18A2" w:rsidP="00AC18A2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B3C331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3F204" w14:textId="77777777" w:rsidR="00AC18A2" w:rsidRDefault="00AC18A2" w:rsidP="00AC18A2">
            <w:pPr>
              <w:pStyle w:val="TableContent"/>
            </w:pPr>
            <w:r>
              <w:t>PK/FK (</w:t>
            </w:r>
            <w:hyperlink w:anchor="RDCMkgqGAqACBgOv" w:history="1">
              <w:r>
                <w:t>TA_PEDIDO_SOLICITACAO.ID_PEDIDO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8344E" w14:textId="42B85C34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B7EA9" w14:textId="77777777" w:rsidR="00AC18A2" w:rsidRDefault="00AC18A2" w:rsidP="00AC18A2">
            <w:pPr>
              <w:pStyle w:val="TableContent"/>
            </w:pPr>
            <w:r>
              <w:t>Código Sequencial do Pedido</w:t>
            </w:r>
          </w:p>
        </w:tc>
      </w:tr>
      <w:tr w:rsidR="00AC18A2" w14:paraId="6D08B54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4727" w14:textId="77777777" w:rsidR="00AC18A2" w:rsidRDefault="00AC18A2" w:rsidP="00AC18A2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57717" w14:textId="77777777" w:rsidR="00AC18A2" w:rsidRDefault="00AC18A2" w:rsidP="00AC18A2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6719E" w14:textId="77777777" w:rsidR="00AC18A2" w:rsidRDefault="00AC18A2" w:rsidP="00AC18A2">
            <w:pPr>
              <w:pStyle w:val="TableContent"/>
            </w:pPr>
            <w:r>
              <w:t>FK (</w:t>
            </w:r>
            <w:hyperlink w:anchor="VFCMkgqGAqACBgOS" w:history="1">
              <w:r>
                <w:t>TA_BANCO_AGENCIAS.ID_BANCO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18014" w14:textId="25B23BD7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B7C9F" w14:textId="77777777" w:rsidR="00AC18A2" w:rsidRDefault="00AC18A2" w:rsidP="00AC18A2">
            <w:pPr>
              <w:pStyle w:val="TableContent"/>
            </w:pPr>
            <w:r>
              <w:t>Código do Banco Arrecadador</w:t>
            </w:r>
          </w:p>
        </w:tc>
      </w:tr>
      <w:tr w:rsidR="00AC18A2" w14:paraId="6939BBC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E621F" w14:textId="77777777" w:rsidR="00AC18A2" w:rsidRDefault="00AC18A2" w:rsidP="00AC18A2">
            <w:pPr>
              <w:pStyle w:val="TableContent"/>
            </w:pPr>
            <w: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6FB21" w14:textId="77777777" w:rsidR="00AC18A2" w:rsidRDefault="00AC18A2" w:rsidP="00AC18A2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FFDA" w14:textId="77777777" w:rsidR="00AC18A2" w:rsidRDefault="00AC18A2" w:rsidP="00AC18A2">
            <w:pPr>
              <w:pStyle w:val="TableContent"/>
            </w:pPr>
            <w:r>
              <w:t>FK (</w:t>
            </w:r>
            <w:hyperlink w:anchor="VFCMkgqGAqACBgOS" w:history="1">
              <w:r>
                <w:t>TA_BANCO_AGENCIAS.ID_AGENCIA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1707" w14:textId="5A0F29B4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0304D" w14:textId="77777777" w:rsidR="00AC18A2" w:rsidRDefault="00AC18A2" w:rsidP="00AC18A2">
            <w:pPr>
              <w:pStyle w:val="TableContent"/>
            </w:pPr>
            <w:r>
              <w:t>Código da Agência Arrecadadora</w:t>
            </w:r>
          </w:p>
        </w:tc>
      </w:tr>
      <w:tr w:rsidR="00AC18A2" w14:paraId="52E32FDE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4EDBF" w14:textId="77777777" w:rsidR="00AC18A2" w:rsidRDefault="00AC18A2" w:rsidP="00AC18A2">
            <w:pPr>
              <w:pStyle w:val="TableContent"/>
            </w:pPr>
            <w:r>
              <w:t>TIPO_CONTA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1A448" w14:textId="77777777" w:rsidR="00AC18A2" w:rsidRDefault="00AC18A2" w:rsidP="00AC18A2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4D93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4DE23" w14:textId="61A68E9C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AC779" w14:textId="77777777" w:rsidR="00AC18A2" w:rsidRDefault="00AC18A2" w:rsidP="00AC18A2">
            <w:pPr>
              <w:pStyle w:val="TableContent"/>
            </w:pPr>
            <w:r>
              <w:t>1-Conta Corrrente, 2 - Poupança</w:t>
            </w:r>
          </w:p>
        </w:tc>
      </w:tr>
      <w:tr w:rsidR="00AC18A2" w14:paraId="2A0B12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0395A" w14:textId="77777777" w:rsidR="00AC18A2" w:rsidRDefault="00AC18A2" w:rsidP="00AC18A2">
            <w:pPr>
              <w:pStyle w:val="TableContent"/>
            </w:pPr>
            <w:r>
              <w:t>CONTA_CORRENTE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52C81" w14:textId="77777777" w:rsidR="00AC18A2" w:rsidRDefault="00AC18A2" w:rsidP="00AC18A2">
            <w:pPr>
              <w:pStyle w:val="TableContent"/>
            </w:pPr>
            <w:r>
              <w:t>varchar2(12)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91F9C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EA034" w14:textId="701BB9BF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C088" w14:textId="77777777" w:rsidR="00AC18A2" w:rsidRDefault="00AC18A2" w:rsidP="00AC18A2">
            <w:pPr>
              <w:pStyle w:val="TableContent"/>
            </w:pPr>
            <w:r>
              <w:t>Número da Conta do Solicitante</w:t>
            </w:r>
          </w:p>
        </w:tc>
      </w:tr>
      <w:tr w:rsidR="00AC18A2" w14:paraId="614C32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EE8D3" w14:textId="77777777" w:rsidR="00AC18A2" w:rsidRDefault="00AC18A2" w:rsidP="00AC18A2">
            <w:pPr>
              <w:pStyle w:val="TableContent"/>
            </w:pPr>
            <w:r>
              <w:t>CPFCNPJ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69FE6" w14:textId="77777777" w:rsidR="00AC18A2" w:rsidRDefault="00AC18A2" w:rsidP="00AC18A2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0BB3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AC75D" w14:textId="285E3766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25DC" w14:textId="77777777" w:rsidR="00AC18A2" w:rsidRDefault="00AC18A2" w:rsidP="00AC18A2">
            <w:pPr>
              <w:pStyle w:val="TableContent"/>
            </w:pPr>
            <w:r>
              <w:t>CPF ou CNPJ da Conta do Solicitante</w:t>
            </w:r>
          </w:p>
        </w:tc>
      </w:tr>
      <w:tr w:rsidR="00AC18A2" w14:paraId="79D45AF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BE139" w14:textId="77777777" w:rsidR="00AC18A2" w:rsidRDefault="00AC18A2" w:rsidP="00AC18A2">
            <w:pPr>
              <w:pStyle w:val="TableContent"/>
            </w:pPr>
            <w:r>
              <w:t>NOME_RAZAO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1B42" w14:textId="77777777" w:rsidR="00AC18A2" w:rsidRDefault="00AC18A2" w:rsidP="00AC18A2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E5466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880FC" w14:textId="6855CAE6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F24E" w14:textId="77777777" w:rsidR="00AC18A2" w:rsidRDefault="00AC18A2" w:rsidP="00AC18A2">
            <w:pPr>
              <w:pStyle w:val="TableContent"/>
            </w:pPr>
            <w:r>
              <w:t>Nome ou Razão Social do Solicitante</w:t>
            </w:r>
          </w:p>
        </w:tc>
      </w:tr>
    </w:tbl>
    <w:p w14:paraId="367A85D4" w14:textId="77777777" w:rsidR="00FC1C4A" w:rsidRDefault="00FC1C4A" w:rsidP="00AC18A2">
      <w:pPr>
        <w:spacing w:before="60" w:after="60"/>
        <w:ind w:left="0"/>
      </w:pPr>
    </w:p>
    <w:p w14:paraId="21264503" w14:textId="2D7DAEC0" w:rsidR="001078DB" w:rsidRDefault="000D4D5C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r>
        <w:lastRenderedPageBreak/>
        <w:t xml:space="preserve"> </w:t>
      </w:r>
      <w:bookmarkStart w:id="92" w:name="_Toc448754852"/>
      <w:r w:rsidR="001078DB">
        <w:t xml:space="preserve">Tabela </w:t>
      </w:r>
      <w:r w:rsidR="002A6CF5">
        <w:t>TA_</w:t>
      </w:r>
      <w:r w:rsidR="001078DB">
        <w:t>PEDIDO_SOLICITACAO</w:t>
      </w:r>
      <w:bookmarkEnd w:id="92"/>
    </w:p>
    <w:p w14:paraId="54324D98" w14:textId="77777777" w:rsidR="001078DB" w:rsidRDefault="001078DB" w:rsidP="001078DB"/>
    <w:p w14:paraId="28D7A154" w14:textId="68D27F83" w:rsidR="001078DB" w:rsidRPr="00596373" w:rsidRDefault="002A6CF5" w:rsidP="001078DB">
      <w:pPr>
        <w:pStyle w:val="GERERequisito"/>
      </w:pPr>
      <w:bookmarkStart w:id="93" w:name="_Toc448754853"/>
      <w:r>
        <w:t>[TA</w:t>
      </w:r>
      <w:r w:rsidR="001078DB">
        <w:t>0</w:t>
      </w:r>
      <w:r w:rsidR="00C97267">
        <w:t>34</w:t>
      </w:r>
      <w:r w:rsidR="001078DB">
        <w:t xml:space="preserve">] </w:t>
      </w:r>
      <w:r>
        <w:t>TA_</w:t>
      </w:r>
      <w:r w:rsidR="001078DB">
        <w:t>PEDIDO_SOLICITACAO</w:t>
      </w:r>
      <w:bookmarkEnd w:id="9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C18A2" w14:paraId="4DCCBD88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267D471" w14:textId="6CBFA201" w:rsidR="00AC18A2" w:rsidRDefault="00886EE3" w:rsidP="00AC18A2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44DB956" w14:textId="760700AB" w:rsidR="00AC18A2" w:rsidRDefault="00886EE3" w:rsidP="00AC18A2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CBDA42" w14:textId="4BB2F7C9" w:rsidR="00AC18A2" w:rsidRDefault="00886EE3" w:rsidP="00AC18A2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80CA6D" w14:textId="619A8E23" w:rsidR="00AC18A2" w:rsidRDefault="00515AB2" w:rsidP="00AC18A2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6E29721" w14:textId="35162D09" w:rsidR="00AC18A2" w:rsidRDefault="00515AB2" w:rsidP="00AC18A2">
            <w:pPr>
              <w:pStyle w:val="TableHeader"/>
            </w:pPr>
            <w:r>
              <w:t>Descrição</w:t>
            </w:r>
          </w:p>
        </w:tc>
      </w:tr>
      <w:tr w:rsidR="00AC18A2" w14:paraId="560F01D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FDD80" w14:textId="77777777" w:rsidR="00AC18A2" w:rsidRDefault="00AC18A2" w:rsidP="00AC18A2">
            <w:pPr>
              <w:pStyle w:val="TableContent"/>
            </w:pPr>
            <w:r>
              <w:t>ID_PEDIDO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16233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10B2F" w14:textId="77777777" w:rsidR="00AC18A2" w:rsidRDefault="00AC18A2" w:rsidP="00AC18A2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6B694" w14:textId="7D3C8868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747ED" w14:textId="77777777" w:rsidR="00AC18A2" w:rsidRDefault="00AC18A2" w:rsidP="00AC18A2">
            <w:pPr>
              <w:pStyle w:val="TableContent"/>
            </w:pPr>
            <w:r>
              <w:t>Código Sequencial do Pedido</w:t>
            </w:r>
          </w:p>
        </w:tc>
      </w:tr>
      <w:tr w:rsidR="00AC18A2" w14:paraId="72AFC83F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5D45F" w14:textId="77777777" w:rsidR="00AC18A2" w:rsidRDefault="00AC18A2" w:rsidP="00AC18A2">
            <w:pPr>
              <w:pStyle w:val="TableContent"/>
            </w:pPr>
            <w: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0F662" w14:textId="77777777" w:rsidR="00AC18A2" w:rsidRDefault="00AC18A2" w:rsidP="00AC18A2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8FE72" w14:textId="77777777" w:rsidR="00AC18A2" w:rsidRDefault="00AC18A2" w:rsidP="00AC18A2">
            <w:pPr>
              <w:pStyle w:val="TableContent"/>
            </w:pPr>
            <w:r>
              <w:t>FK (</w:t>
            </w:r>
            <w:hyperlink w:anchor="cTCMkgqGAqACBgO1" w:history="1">
              <w:r>
                <w:t>TA_PEDIDO_TIPOS.ID_TIPO_PEDIDO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6242C" w14:textId="2DB3148A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66DC5" w14:textId="77777777" w:rsidR="00AC18A2" w:rsidRDefault="00AC18A2" w:rsidP="00AC18A2">
            <w:pPr>
              <w:pStyle w:val="TableContent"/>
            </w:pPr>
            <w:r>
              <w:t xml:space="preserve">Codigo do Tipo do Pedido </w:t>
            </w:r>
          </w:p>
          <w:p w14:paraId="4D7E0AD6" w14:textId="77777777" w:rsidR="00AC18A2" w:rsidRDefault="00AC18A2" w:rsidP="00AC18A2">
            <w:pPr>
              <w:pStyle w:val="TableContent"/>
            </w:pPr>
            <w:r>
              <w:t xml:space="preserve">1 - Pedido de Correção de Pagamentos </w:t>
            </w:r>
          </w:p>
          <w:p w14:paraId="77729FA3" w14:textId="77777777" w:rsidR="00AC18A2" w:rsidRDefault="00AC18A2" w:rsidP="00AC18A2">
            <w:pPr>
              <w:pStyle w:val="TableContent"/>
            </w:pPr>
            <w:r>
              <w:t xml:space="preserve">2 - Pedido de Restituição de Pagamentos </w:t>
            </w:r>
          </w:p>
          <w:p w14:paraId="03631FA3" w14:textId="77777777" w:rsidR="00AC18A2" w:rsidRDefault="00AC18A2" w:rsidP="00AC18A2">
            <w:pPr>
              <w:pStyle w:val="TableContent"/>
            </w:pPr>
            <w:r>
              <w:t xml:space="preserve">3 - Pedido de Restituição de Instituição Bancária </w:t>
            </w:r>
          </w:p>
          <w:p w14:paraId="0CC16797" w14:textId="77777777" w:rsidR="00AC18A2" w:rsidRDefault="00AC18A2" w:rsidP="00AC18A2">
            <w:pPr>
              <w:pStyle w:val="TableContent"/>
            </w:pPr>
            <w:r>
              <w:t>4 - Pedido de Restituição de Recurso</w:t>
            </w:r>
          </w:p>
        </w:tc>
      </w:tr>
      <w:tr w:rsidR="00AC18A2" w14:paraId="0AE0F14D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0229" w14:textId="77777777" w:rsidR="00AC18A2" w:rsidRDefault="00AC18A2" w:rsidP="00AC18A2">
            <w:pPr>
              <w:pStyle w:val="TableContent"/>
            </w:pPr>
            <w: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9C0AD" w14:textId="77777777" w:rsidR="00AC18A2" w:rsidRDefault="00AC18A2" w:rsidP="00AC18A2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18843" w14:textId="77777777" w:rsidR="00AC18A2" w:rsidRDefault="00AC18A2" w:rsidP="00AC18A2">
            <w:pPr>
              <w:pStyle w:val="TableContent"/>
            </w:pPr>
            <w:r>
              <w:t>FK (</w:t>
            </w:r>
            <w:hyperlink w:anchor="n5CMkgqGAqACBgOM" w:history="1">
              <w:r>
                <w:t>TA_PEDIDO_TIPO_ACOES.ID_ACOES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53CE6" w14:textId="71C09889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DECC3" w14:textId="77777777" w:rsidR="00AC18A2" w:rsidRDefault="00AC18A2" w:rsidP="00AC18A2">
            <w:pPr>
              <w:pStyle w:val="TableContent"/>
            </w:pPr>
            <w:r>
              <w:t>Tipo de Ação parametrizado para ser realizado no pedido. Crédito em conta corrente, Crédito em Conta Tributária e etc..</w:t>
            </w:r>
          </w:p>
        </w:tc>
      </w:tr>
      <w:tr w:rsidR="00AC18A2" w14:paraId="26FB60BA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5BF22" w14:textId="77777777" w:rsidR="00AC18A2" w:rsidRDefault="00AC18A2" w:rsidP="00AC18A2">
            <w:pPr>
              <w:pStyle w:val="TableContent"/>
            </w:pPr>
            <w:r>
              <w:t>ORIGEM_SOLICITACAO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262F9" w14:textId="77777777" w:rsidR="00AC18A2" w:rsidRDefault="00AC18A2" w:rsidP="00AC18A2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BF2C1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992C" w14:textId="55950AC3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D1CA1" w14:textId="77777777" w:rsidR="00AC18A2" w:rsidRDefault="00AC18A2" w:rsidP="00AC18A2">
            <w:pPr>
              <w:pStyle w:val="TableContent"/>
            </w:pPr>
            <w:r>
              <w:t xml:space="preserve">Origem da Solicitação : </w:t>
            </w:r>
          </w:p>
          <w:p w14:paraId="7D2018B0" w14:textId="77777777" w:rsidR="00AC18A2" w:rsidRDefault="00AC18A2" w:rsidP="00AC18A2">
            <w:pPr>
              <w:pStyle w:val="TableContent"/>
            </w:pPr>
            <w:r>
              <w:t xml:space="preserve">1- INTERNET,   </w:t>
            </w:r>
          </w:p>
          <w:p w14:paraId="53600DB9" w14:textId="77777777" w:rsidR="00AC18A2" w:rsidRDefault="00AC18A2" w:rsidP="00AC18A2">
            <w:pPr>
              <w:pStyle w:val="TableContent"/>
            </w:pPr>
            <w:r>
              <w:t>2- ATENDIMENTO PRESENCIAL</w:t>
            </w:r>
          </w:p>
        </w:tc>
      </w:tr>
      <w:tr w:rsidR="00AC18A2" w14:paraId="6CC2600C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A9657" w14:textId="77777777" w:rsidR="00AC18A2" w:rsidRDefault="00AC18A2" w:rsidP="00AC18A2">
            <w:pPr>
              <w:pStyle w:val="TableContent"/>
            </w:pPr>
            <w:r>
              <w:t>ID_PESSOA_SOLICITANTE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6481E" w14:textId="77777777" w:rsidR="00AC18A2" w:rsidRDefault="00AC18A2" w:rsidP="00AC18A2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98FCC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E6A56" w14:textId="69EF5875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24E4B" w14:textId="77777777" w:rsidR="00AC18A2" w:rsidRDefault="00AC18A2" w:rsidP="00AC18A2">
            <w:pPr>
              <w:pStyle w:val="TableContent"/>
            </w:pPr>
            <w:r>
              <w:t>Identificação do Solicitante, podendo ser Inscrição Estadual, CPF ou CNPJ</w:t>
            </w:r>
          </w:p>
        </w:tc>
      </w:tr>
      <w:tr w:rsidR="00AC18A2" w14:paraId="15EBFA20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B8D2A" w14:textId="77777777" w:rsidR="00AC18A2" w:rsidRDefault="00AC18A2" w:rsidP="00AC18A2">
            <w:pPr>
              <w:pStyle w:val="TableContent"/>
            </w:pPr>
            <w: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3782D" w14:textId="77777777" w:rsidR="00AC18A2" w:rsidRDefault="00AC18A2" w:rsidP="00AC18A2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609D4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3B553" w14:textId="02907CC1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00A8B" w14:textId="77777777" w:rsidR="00AC18A2" w:rsidRDefault="00AC18A2" w:rsidP="00AC18A2">
            <w:pPr>
              <w:pStyle w:val="TableContent"/>
            </w:pPr>
            <w:r>
              <w:t xml:space="preserve">0-Aguardando Análise </w:t>
            </w:r>
          </w:p>
          <w:p w14:paraId="531144B8" w14:textId="77777777" w:rsidR="00AC18A2" w:rsidRDefault="00AC18A2" w:rsidP="00AC18A2">
            <w:pPr>
              <w:pStyle w:val="TableContent"/>
            </w:pPr>
            <w:r>
              <w:t xml:space="preserve">1- Em Análise </w:t>
            </w:r>
          </w:p>
          <w:p w14:paraId="588638F5" w14:textId="77777777" w:rsidR="00AC18A2" w:rsidRDefault="00AC18A2" w:rsidP="00AC18A2">
            <w:pPr>
              <w:pStyle w:val="TableContent"/>
            </w:pPr>
            <w:r>
              <w:t xml:space="preserve">2-Deferido </w:t>
            </w:r>
          </w:p>
          <w:p w14:paraId="30440159" w14:textId="77777777" w:rsidR="00AC18A2" w:rsidRDefault="00AC18A2" w:rsidP="00AC18A2">
            <w:pPr>
              <w:pStyle w:val="TableContent"/>
            </w:pPr>
            <w:r>
              <w:t xml:space="preserve">3-Indeferido </w:t>
            </w:r>
          </w:p>
          <w:p w14:paraId="3BF46DDA" w14:textId="77777777" w:rsidR="00AC18A2" w:rsidRDefault="00AC18A2" w:rsidP="00AC18A2">
            <w:pPr>
              <w:pStyle w:val="TableContent"/>
            </w:pPr>
            <w:r>
              <w:t xml:space="preserve">4-Cancelado </w:t>
            </w:r>
          </w:p>
          <w:p w14:paraId="2B2718B7" w14:textId="77777777" w:rsidR="00AC18A2" w:rsidRDefault="00AC18A2" w:rsidP="00AC18A2">
            <w:pPr>
              <w:pStyle w:val="TableContent"/>
            </w:pPr>
            <w:r>
              <w:t>5-Recurso</w:t>
            </w:r>
          </w:p>
        </w:tc>
      </w:tr>
      <w:tr w:rsidR="00AC18A2" w14:paraId="1C4941D2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768B5" w14:textId="77777777" w:rsidR="00AC18A2" w:rsidRDefault="00AC18A2" w:rsidP="00AC18A2">
            <w:pPr>
              <w:pStyle w:val="TableContent"/>
            </w:pPr>
            <w:r>
              <w:t>DATA_SOLICITACAO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89B62" w14:textId="77777777" w:rsidR="00AC18A2" w:rsidRDefault="00AC18A2" w:rsidP="00AC18A2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DB7D8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2D0FB" w14:textId="59B43336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F8079F" w14:textId="77777777" w:rsidR="00AC18A2" w:rsidRDefault="00AC18A2" w:rsidP="00AC18A2">
            <w:pPr>
              <w:pStyle w:val="TableContent"/>
            </w:pPr>
            <w:r>
              <w:t>Data da Solicitação do Pedido</w:t>
            </w:r>
          </w:p>
        </w:tc>
      </w:tr>
      <w:tr w:rsidR="00AC18A2" w14:paraId="2FF1024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ECDB6" w14:textId="77777777" w:rsidR="00AC18A2" w:rsidRDefault="00AC18A2" w:rsidP="00AC18A2">
            <w:pPr>
              <w:pStyle w:val="TableContent"/>
            </w:pPr>
            <w:r>
              <w:t>USUARIO_SOLICITACAO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69057" w14:textId="77777777" w:rsidR="00AC18A2" w:rsidRDefault="00AC18A2" w:rsidP="00AC18A2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C2F8D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8F4D0" w14:textId="128BF337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49912" w14:textId="77777777" w:rsidR="00AC18A2" w:rsidRDefault="00AC18A2" w:rsidP="00AC18A2">
            <w:pPr>
              <w:pStyle w:val="TableContent"/>
            </w:pPr>
            <w:r>
              <w:t>Usuário de Solicitação</w:t>
            </w:r>
          </w:p>
        </w:tc>
      </w:tr>
      <w:tr w:rsidR="00AC18A2" w14:paraId="623F9AB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16D94" w14:textId="77777777" w:rsidR="00AC18A2" w:rsidRDefault="00AC18A2" w:rsidP="00AC18A2">
            <w:pPr>
              <w:pStyle w:val="TableContent"/>
            </w:pPr>
            <w:r>
              <w:t>MOTIVO_SOLICITACAO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5B66A" w14:textId="77777777" w:rsidR="00AC18A2" w:rsidRDefault="00AC18A2" w:rsidP="00AC18A2">
            <w:pPr>
              <w:pStyle w:val="TableContent"/>
            </w:pPr>
            <w: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3A658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73C1" w14:textId="3BEE3C01" w:rsidR="00AC18A2" w:rsidRDefault="00FE44FF" w:rsidP="00AC18A2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2A1A2" w14:textId="77777777" w:rsidR="00AC18A2" w:rsidRDefault="00AC18A2" w:rsidP="00AC18A2">
            <w:pPr>
              <w:pStyle w:val="TableContent"/>
            </w:pPr>
            <w:r>
              <w:t>Motivo da Solicitação do Pedido</w:t>
            </w:r>
          </w:p>
        </w:tc>
      </w:tr>
      <w:tr w:rsidR="00AC18A2" w14:paraId="31E0385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E6625" w14:textId="77777777" w:rsidR="00AC18A2" w:rsidRDefault="00AC18A2" w:rsidP="00AC18A2">
            <w:pPr>
              <w:pStyle w:val="TableContent"/>
            </w:pPr>
            <w:r>
              <w:t>DATA_CONCLUSAO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417E38" w14:textId="77777777" w:rsidR="00AC18A2" w:rsidRDefault="00AC18A2" w:rsidP="00AC18A2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40FF3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49C72" w14:textId="1206EE7A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2799C" w14:textId="77777777" w:rsidR="00AC18A2" w:rsidRDefault="00AC18A2" w:rsidP="00AC18A2">
            <w:pPr>
              <w:pStyle w:val="TableContent"/>
            </w:pPr>
            <w:r>
              <w:t>Data de Conclusão do Pedido</w:t>
            </w:r>
          </w:p>
        </w:tc>
      </w:tr>
      <w:tr w:rsidR="00AC18A2" w14:paraId="3E62AAB3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B701" w14:textId="77777777" w:rsidR="00AC18A2" w:rsidRDefault="00AC18A2" w:rsidP="00AC18A2">
            <w:pPr>
              <w:pStyle w:val="TableContent"/>
            </w:pPr>
            <w:r>
              <w:t>USUARIO_CONCLUSAO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1F60D4" w14:textId="77777777" w:rsidR="00AC18A2" w:rsidRDefault="00AC18A2" w:rsidP="00AC18A2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D27916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C2A32" w14:textId="6956486E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B748B" w14:textId="77777777" w:rsidR="00AC18A2" w:rsidRDefault="00AC18A2" w:rsidP="00AC18A2">
            <w:pPr>
              <w:pStyle w:val="TableContent"/>
            </w:pPr>
            <w:r>
              <w:t>Usuário que Concluiu o Pedido</w:t>
            </w:r>
          </w:p>
        </w:tc>
      </w:tr>
      <w:tr w:rsidR="00AC18A2" w14:paraId="072C60F1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B6353" w14:textId="77777777" w:rsidR="00AC18A2" w:rsidRDefault="00AC18A2" w:rsidP="00AC18A2">
            <w:pPr>
              <w:pStyle w:val="TableContent"/>
            </w:pPr>
            <w:r>
              <w:t>PARECER_FINAL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603E" w14:textId="77777777" w:rsidR="00AC18A2" w:rsidRDefault="00AC18A2" w:rsidP="00AC18A2">
            <w:pPr>
              <w:pStyle w:val="TableContent"/>
            </w:pPr>
            <w:r>
              <w:t>varchar2(2000)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ECC04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596B6" w14:textId="720F93D8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3951D" w14:textId="77777777" w:rsidR="00AC18A2" w:rsidRDefault="00AC18A2" w:rsidP="00AC18A2">
            <w:pPr>
              <w:pStyle w:val="TableContent"/>
            </w:pPr>
            <w:r>
              <w:t>Parecer Final de Conclusão do Pedido.</w:t>
            </w:r>
          </w:p>
        </w:tc>
      </w:tr>
      <w:tr w:rsidR="00AC18A2" w14:paraId="39710894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FA423" w14:textId="77777777" w:rsidR="00AC18A2" w:rsidRDefault="00AC18A2" w:rsidP="00AC18A2">
            <w:pPr>
              <w:pStyle w:val="TableContent"/>
            </w:pPr>
            <w:r>
              <w:t>DATA_CANCELAMENTO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8C176" w14:textId="77777777" w:rsidR="00AC18A2" w:rsidRDefault="00AC18A2" w:rsidP="00AC18A2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2D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845DD" w14:textId="714BA9BF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F2F2" w14:textId="77777777" w:rsidR="00AC18A2" w:rsidRDefault="00AC18A2" w:rsidP="00AC18A2">
            <w:pPr>
              <w:pStyle w:val="TableContent"/>
            </w:pPr>
            <w:r>
              <w:t>Data do Cancelamento do Pedido</w:t>
            </w:r>
          </w:p>
        </w:tc>
      </w:tr>
      <w:tr w:rsidR="00AC18A2" w14:paraId="3B52DBCB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2E75D" w14:textId="77777777" w:rsidR="00AC18A2" w:rsidRDefault="00AC18A2" w:rsidP="00AC18A2">
            <w:pPr>
              <w:pStyle w:val="TableContent"/>
            </w:pPr>
            <w:r>
              <w:t>MOTIVO_CANCELAMENTO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2AD35" w14:textId="77777777" w:rsidR="00AC18A2" w:rsidRDefault="00AC18A2" w:rsidP="00AC18A2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B9C99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38B53" w14:textId="0BBBA131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4BEA6" w14:textId="77777777" w:rsidR="00AC18A2" w:rsidRDefault="00AC18A2" w:rsidP="00AC18A2">
            <w:pPr>
              <w:pStyle w:val="TableContent"/>
            </w:pPr>
            <w:r>
              <w:t>Motivo de Cancelamento de Pedido</w:t>
            </w:r>
          </w:p>
        </w:tc>
      </w:tr>
      <w:tr w:rsidR="00AC18A2" w14:paraId="018A11D9" w14:textId="77777777" w:rsidTr="00AC18A2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CD64" w14:textId="77777777" w:rsidR="00AC18A2" w:rsidRDefault="00AC18A2" w:rsidP="00AC18A2">
            <w:pPr>
              <w:pStyle w:val="TableContent"/>
            </w:pPr>
            <w:r>
              <w:t>ID_PEDIDO_ANTERIOR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C25C95" w14:textId="77777777" w:rsidR="00AC18A2" w:rsidRDefault="00AC18A2" w:rsidP="00AC18A2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667F4C" w14:textId="77777777" w:rsidR="00AC18A2" w:rsidRDefault="00AC18A2" w:rsidP="00AC18A2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E3ECD" w14:textId="4857C4A2" w:rsidR="00AC18A2" w:rsidRDefault="00FE44FF" w:rsidP="00AC18A2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4785" w14:textId="77777777" w:rsidR="00AC18A2" w:rsidRDefault="00AC18A2" w:rsidP="00AC18A2">
            <w:pPr>
              <w:pStyle w:val="TableContent"/>
            </w:pPr>
            <w:r>
              <w:t xml:space="preserve">Pedido Anterior de Referência, informado apenas quando o tipo de pedido for : </w:t>
            </w:r>
          </w:p>
          <w:p w14:paraId="71C083B8" w14:textId="77777777" w:rsidR="00AC18A2" w:rsidRDefault="00AC18A2" w:rsidP="00AC18A2">
            <w:pPr>
              <w:pStyle w:val="TableContent"/>
            </w:pPr>
            <w:r>
              <w:t>4 - Restiuição de Pedidos Viar Recurso</w:t>
            </w:r>
          </w:p>
        </w:tc>
      </w:tr>
    </w:tbl>
    <w:p w14:paraId="147862B2" w14:textId="77777777" w:rsidR="001078DB" w:rsidRDefault="001078DB" w:rsidP="00AC18A2">
      <w:pPr>
        <w:spacing w:before="60" w:after="60"/>
        <w:ind w:left="0"/>
      </w:pPr>
    </w:p>
    <w:p w14:paraId="696EF63E" w14:textId="0DDC260A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4" w:name="_Toc448754854"/>
      <w:r>
        <w:t xml:space="preserve">Tabela </w:t>
      </w:r>
      <w:r w:rsidR="002A6CF5">
        <w:t>TA_</w:t>
      </w:r>
      <w:r>
        <w:t>PEDIDO_TIPO_ACOES</w:t>
      </w:r>
      <w:bookmarkEnd w:id="94"/>
    </w:p>
    <w:p w14:paraId="60E98F79" w14:textId="77777777" w:rsidR="001078DB" w:rsidRDefault="001078DB" w:rsidP="001078DB"/>
    <w:p w14:paraId="7B3204D2" w14:textId="0D3A4C2B" w:rsidR="001078DB" w:rsidRPr="00596373" w:rsidRDefault="002A6CF5" w:rsidP="001078DB">
      <w:pPr>
        <w:pStyle w:val="GERERequisito"/>
      </w:pPr>
      <w:bookmarkStart w:id="95" w:name="_Toc448754855"/>
      <w:r>
        <w:t>[TA</w:t>
      </w:r>
      <w:r w:rsidR="001078DB">
        <w:t>0</w:t>
      </w:r>
      <w:r w:rsidR="00C97267">
        <w:t>35</w:t>
      </w:r>
      <w:r w:rsidR="001078DB">
        <w:t xml:space="preserve">] </w:t>
      </w:r>
      <w:r>
        <w:t>TA_</w:t>
      </w:r>
      <w:r w:rsidR="001078DB">
        <w:t>PEDIDO_TIPO_ACOES</w:t>
      </w:r>
      <w:bookmarkEnd w:id="9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14:paraId="2119DB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45A73E9" w14:textId="1DC2EAAB" w:rsidR="00A33547" w:rsidRDefault="00886EE3" w:rsidP="00A320B8">
            <w:pPr>
              <w:pStyle w:val="TableHeader"/>
            </w:pPr>
            <w:r>
              <w:lastRenderedPageBreak/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1D5B27" w14:textId="0A99DF51" w:rsidR="00A33547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A3ED923" w14:textId="36950CC5" w:rsidR="00A33547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1CD1D4" w14:textId="534B6307" w:rsidR="00A33547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4AAA21D" w14:textId="2BEC5A28" w:rsidR="00A33547" w:rsidRDefault="00515AB2" w:rsidP="00A320B8">
            <w:pPr>
              <w:pStyle w:val="TableHeader"/>
            </w:pPr>
            <w:r>
              <w:t>Descrição</w:t>
            </w:r>
          </w:p>
        </w:tc>
      </w:tr>
      <w:tr w:rsidR="00A33547" w14:paraId="761229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2E459" w14:textId="77777777" w:rsidR="00A33547" w:rsidRDefault="00A33547" w:rsidP="00A320B8">
            <w:pPr>
              <w:pStyle w:val="TableContent"/>
            </w:pPr>
            <w:r>
              <w:t>ID_ACOES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1B1A" w14:textId="77777777" w:rsidR="00A33547" w:rsidRDefault="00A33547" w:rsidP="00A320B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F7629" w14:textId="77777777" w:rsidR="00A33547" w:rsidRDefault="00A33547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4C1D6" w14:textId="0F24F28F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F866" w14:textId="77777777" w:rsidR="00A33547" w:rsidRDefault="00A33547" w:rsidP="00A320B8">
            <w:pPr>
              <w:pStyle w:val="TableContent"/>
            </w:pPr>
            <w:r>
              <w:t>Sequência de Tipo de Ações</w:t>
            </w:r>
          </w:p>
        </w:tc>
      </w:tr>
      <w:tr w:rsidR="00A33547" w14:paraId="4DB7696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7F27B" w14:textId="77777777" w:rsidR="00A33547" w:rsidRDefault="00A33547" w:rsidP="00A320B8">
            <w:pPr>
              <w:pStyle w:val="TableContent"/>
            </w:pPr>
            <w: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22CA" w14:textId="77777777" w:rsidR="00A33547" w:rsidRDefault="00A33547" w:rsidP="00A320B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96B83" w14:textId="77777777" w:rsidR="00A33547" w:rsidRDefault="00A33547" w:rsidP="00A320B8">
            <w:pPr>
              <w:pStyle w:val="TableContent"/>
            </w:pPr>
            <w:r>
              <w:t>FK (</w:t>
            </w:r>
            <w:hyperlink w:anchor="cTCMkgqGAqACBgO1" w:history="1">
              <w:r>
                <w:t>TA_PEDIDO_TIPOS.ID_TIPO_PEDIDO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E490C" w14:textId="40DE5D38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51DA2" w14:textId="77777777" w:rsidR="00A33547" w:rsidRDefault="00A33547" w:rsidP="00A320B8">
            <w:pPr>
              <w:pStyle w:val="TableContent"/>
            </w:pPr>
            <w:r>
              <w:t xml:space="preserve">Codigo do Tipo do Pedido </w:t>
            </w:r>
          </w:p>
          <w:p w14:paraId="057ECC9C" w14:textId="77777777" w:rsidR="00A33547" w:rsidRDefault="00A33547" w:rsidP="00A320B8">
            <w:pPr>
              <w:pStyle w:val="TableContent"/>
            </w:pPr>
            <w:r>
              <w:t xml:space="preserve">1 - Pedido de Correção de Pagamentos </w:t>
            </w:r>
          </w:p>
          <w:p w14:paraId="6C7C40C8" w14:textId="77777777" w:rsidR="00A33547" w:rsidRDefault="00A33547" w:rsidP="00A320B8">
            <w:pPr>
              <w:pStyle w:val="TableContent"/>
            </w:pPr>
            <w:r>
              <w:t xml:space="preserve">2 - Pedido de Restituição de Pagamentos </w:t>
            </w:r>
          </w:p>
          <w:p w14:paraId="75CE16C3" w14:textId="77777777" w:rsidR="00A33547" w:rsidRDefault="00A33547" w:rsidP="00A320B8">
            <w:pPr>
              <w:pStyle w:val="TableContent"/>
            </w:pPr>
            <w:r>
              <w:t xml:space="preserve">3 - Pedido de Restituição de Instituição Bancária </w:t>
            </w:r>
          </w:p>
          <w:p w14:paraId="7E4C3C6F" w14:textId="77777777" w:rsidR="00A33547" w:rsidRDefault="00A33547" w:rsidP="00A320B8">
            <w:pPr>
              <w:pStyle w:val="TableContent"/>
            </w:pPr>
            <w:r>
              <w:t>4 - Pedido de Restituição de Recurso</w:t>
            </w:r>
          </w:p>
        </w:tc>
      </w:tr>
      <w:tr w:rsidR="00A33547" w14:paraId="50570A1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8B96" w14:textId="77777777" w:rsidR="00A33547" w:rsidRDefault="00A33547" w:rsidP="00A320B8">
            <w:pPr>
              <w:pStyle w:val="TableContent"/>
            </w:pPr>
            <w:r>
              <w:t>TIPO_ACAO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BBF2E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1F857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0F706" w14:textId="12318AED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17DB8" w14:textId="77777777" w:rsidR="00A33547" w:rsidRDefault="00A33547" w:rsidP="00A320B8">
            <w:pPr>
              <w:pStyle w:val="TableContent"/>
            </w:pPr>
            <w:r>
              <w:t xml:space="preserve">1- CORRIGIR PAGAMENTO </w:t>
            </w:r>
          </w:p>
          <w:p w14:paraId="6390BBD5" w14:textId="77777777" w:rsidR="00A33547" w:rsidRDefault="00A33547" w:rsidP="00A320B8">
            <w:pPr>
              <w:pStyle w:val="TableContent"/>
            </w:pPr>
            <w:r>
              <w:t xml:space="preserve">2 - CREDITAR EM CONTA TRIBUTÁRIA </w:t>
            </w:r>
          </w:p>
          <w:p w14:paraId="4282B8DD" w14:textId="77777777" w:rsidR="00A33547" w:rsidRDefault="00A33547" w:rsidP="00A320B8">
            <w:pPr>
              <w:pStyle w:val="TableContent"/>
            </w:pPr>
            <w:r>
              <w:t xml:space="preserve">3 - CRÉDITAR EM CONTA CONTRIBUINTE </w:t>
            </w:r>
          </w:p>
          <w:p w14:paraId="2BFAD200" w14:textId="77777777" w:rsidR="00A33547" w:rsidRDefault="00A33547" w:rsidP="00A320B8">
            <w:pPr>
              <w:pStyle w:val="TableContent"/>
            </w:pPr>
            <w:r>
              <w:t>4 - ESTORNAR PAGAMENTO ( INSTITUIÇÃO  BANCÁRIA )</w:t>
            </w:r>
          </w:p>
        </w:tc>
      </w:tr>
      <w:tr w:rsidR="00A33547" w14:paraId="61FE3F4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9ED44" w14:textId="77777777" w:rsidR="00A33547" w:rsidRDefault="00A33547" w:rsidP="00A320B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214C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A210D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2AB4A" w14:textId="76C8E05D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22ABB" w14:textId="77777777" w:rsidR="00A33547" w:rsidRDefault="00A33547" w:rsidP="00A320B8">
            <w:pPr>
              <w:pStyle w:val="TableContent"/>
            </w:pPr>
            <w:r>
              <w:t>Situação : 1 - ATIVO, 2 - CANCELADA</w:t>
            </w:r>
          </w:p>
        </w:tc>
      </w:tr>
    </w:tbl>
    <w:p w14:paraId="19EA7507" w14:textId="77777777" w:rsidR="001078DB" w:rsidRDefault="001078DB" w:rsidP="001078DB">
      <w:pPr>
        <w:spacing w:before="60" w:after="60"/>
        <w:ind w:left="0"/>
      </w:pPr>
    </w:p>
    <w:p w14:paraId="52984058" w14:textId="1088C0CD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6" w:name="_Toc448754856"/>
      <w:r>
        <w:t xml:space="preserve">Tabela </w:t>
      </w:r>
      <w:r w:rsidR="002A6CF5">
        <w:t>TA_</w:t>
      </w:r>
      <w:r>
        <w:t>PEDIDO_TIPO_DOCS</w:t>
      </w:r>
      <w:bookmarkEnd w:id="96"/>
    </w:p>
    <w:p w14:paraId="35E94FA7" w14:textId="77777777" w:rsidR="001078DB" w:rsidRDefault="001078DB" w:rsidP="001078DB"/>
    <w:p w14:paraId="52A191C8" w14:textId="461E4847" w:rsidR="001078DB" w:rsidRPr="00596373" w:rsidRDefault="002A6CF5" w:rsidP="001078DB">
      <w:pPr>
        <w:pStyle w:val="GERERequisito"/>
      </w:pPr>
      <w:bookmarkStart w:id="97" w:name="_Toc448754857"/>
      <w:r>
        <w:t>[TA</w:t>
      </w:r>
      <w:r w:rsidR="001078DB">
        <w:t>0</w:t>
      </w:r>
      <w:r w:rsidR="00C97267">
        <w:t>36</w:t>
      </w:r>
      <w:r w:rsidR="001078DB">
        <w:t xml:space="preserve">] </w:t>
      </w:r>
      <w:r>
        <w:t>TA_</w:t>
      </w:r>
      <w:r w:rsidR="001078DB">
        <w:t>PEDIDO_TIPO_DOCS</w:t>
      </w:r>
      <w:bookmarkEnd w:id="9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14:paraId="1FDEDD7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48F4E8" w14:textId="06949912" w:rsidR="00A33547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FE81BD6" w14:textId="708BE32A" w:rsidR="00A33547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809305" w14:textId="1DD36711" w:rsidR="00A33547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D94FC16" w14:textId="6C03C52E" w:rsidR="00A33547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797A698" w14:textId="59C9A111" w:rsidR="00A33547" w:rsidRDefault="00515AB2" w:rsidP="00A320B8">
            <w:pPr>
              <w:pStyle w:val="TableHeader"/>
            </w:pPr>
            <w:r>
              <w:t>Descrição</w:t>
            </w:r>
          </w:p>
        </w:tc>
      </w:tr>
      <w:tr w:rsidR="00A33547" w14:paraId="15932C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6283" w14:textId="77777777" w:rsidR="00A33547" w:rsidRDefault="00A33547" w:rsidP="00A320B8">
            <w:pPr>
              <w:pStyle w:val="TableContent"/>
            </w:pPr>
            <w:r>
              <w:t>ID_TIPO_DOCS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1E58" w14:textId="77777777" w:rsidR="00A33547" w:rsidRDefault="00A33547" w:rsidP="00A320B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AFF3E" w14:textId="77777777" w:rsidR="00A33547" w:rsidRDefault="00A33547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CF3C" w14:textId="2243090B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0DEE0" w14:textId="77777777" w:rsidR="00A33547" w:rsidRDefault="00A33547" w:rsidP="00A320B8">
            <w:pPr>
              <w:pStyle w:val="TableContent"/>
            </w:pPr>
            <w:r>
              <w:t xml:space="preserve">Sequêncial de </w:t>
            </w:r>
            <w:r>
              <w:lastRenderedPageBreak/>
              <w:t>Tipo de Documentos Exigidos</w:t>
            </w:r>
          </w:p>
        </w:tc>
      </w:tr>
      <w:tr w:rsidR="00A33547" w14:paraId="21F8648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BADDB" w14:textId="77777777" w:rsidR="00A33547" w:rsidRDefault="00A33547" w:rsidP="00A320B8">
            <w:pPr>
              <w:pStyle w:val="TableContent"/>
            </w:pPr>
            <w:r>
              <w:lastRenderedPageBreak/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9921D" w14:textId="77777777" w:rsidR="00A33547" w:rsidRDefault="00A33547" w:rsidP="00A320B8">
            <w:pPr>
              <w:pStyle w:val="TableContent"/>
            </w:pPr>
            <w: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7170F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C80F4" w14:textId="2C4DF412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BD6B3" w14:textId="77777777" w:rsidR="00A33547" w:rsidRDefault="00A33547" w:rsidP="00A320B8">
            <w:pPr>
              <w:pStyle w:val="TableContent"/>
            </w:pPr>
            <w:r>
              <w:t>Descrição do Documento</w:t>
            </w:r>
          </w:p>
        </w:tc>
      </w:tr>
      <w:tr w:rsidR="00A33547" w14:paraId="39A3DC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44350" w14:textId="77777777" w:rsidR="00A33547" w:rsidRDefault="00A33547" w:rsidP="00A320B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73278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820B3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5D94" w14:textId="1D416030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1B5A2" w14:textId="77777777" w:rsidR="00A33547" w:rsidRDefault="00A33547" w:rsidP="00A320B8">
            <w:pPr>
              <w:pStyle w:val="TableContent"/>
            </w:pPr>
            <w:r>
              <w:t xml:space="preserve">Situação do Documento </w:t>
            </w:r>
          </w:p>
          <w:p w14:paraId="6361CA89" w14:textId="77777777" w:rsidR="00A33547" w:rsidRDefault="00A33547" w:rsidP="00A320B8">
            <w:pPr>
              <w:pStyle w:val="TableContent"/>
            </w:pPr>
            <w:r>
              <w:t>1 - SIM , 2- NÃO</w:t>
            </w:r>
          </w:p>
        </w:tc>
      </w:tr>
    </w:tbl>
    <w:p w14:paraId="17868E96" w14:textId="4B87D22F" w:rsidR="00A33547" w:rsidRDefault="00A33547" w:rsidP="00A33547">
      <w:pPr>
        <w:spacing w:before="60" w:after="60"/>
        <w:ind w:left="0"/>
      </w:pPr>
    </w:p>
    <w:p w14:paraId="152F1D68" w14:textId="77777777" w:rsidR="001078DB" w:rsidRDefault="00A33547" w:rsidP="00A33547">
      <w:pPr>
        <w:spacing w:before="60" w:after="60"/>
        <w:ind w:left="0"/>
      </w:pPr>
      <w:r>
        <w:br w:type="column"/>
      </w:r>
    </w:p>
    <w:p w14:paraId="2018D4D4" w14:textId="37BC3312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98" w:name="_Toc448754858"/>
      <w:r>
        <w:t xml:space="preserve">Tabela </w:t>
      </w:r>
      <w:r w:rsidR="002A6CF5">
        <w:t>TA_</w:t>
      </w:r>
      <w:r>
        <w:t>PEDIDO_TIPOS</w:t>
      </w:r>
      <w:bookmarkEnd w:id="98"/>
    </w:p>
    <w:p w14:paraId="73A995AA" w14:textId="77777777" w:rsidR="001078DB" w:rsidRDefault="001078DB" w:rsidP="001078DB"/>
    <w:p w14:paraId="4BDF93FE" w14:textId="4A0007C4" w:rsidR="001078DB" w:rsidRPr="00596373" w:rsidRDefault="002A6CF5" w:rsidP="001078DB">
      <w:pPr>
        <w:pStyle w:val="GERERequisito"/>
      </w:pPr>
      <w:bookmarkStart w:id="99" w:name="_Toc448754859"/>
      <w:r>
        <w:t>[TA</w:t>
      </w:r>
      <w:r w:rsidR="001078DB">
        <w:t>0</w:t>
      </w:r>
      <w:r w:rsidR="00C97267">
        <w:t>37</w:t>
      </w:r>
      <w:r w:rsidR="001078DB">
        <w:t xml:space="preserve">] </w:t>
      </w:r>
      <w:r>
        <w:t>TA_</w:t>
      </w:r>
      <w:r w:rsidR="001078DB">
        <w:t>PEDIDO_TIPOS</w:t>
      </w:r>
      <w:bookmarkEnd w:id="9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14:paraId="45A8858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2832C54" w14:textId="41F15D07" w:rsidR="00A33547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D484A7C" w14:textId="4E926757" w:rsidR="00A33547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5E6B30" w14:textId="0B3E6CC4" w:rsidR="00A33547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42EFD3" w14:textId="77D381E3" w:rsidR="00A33547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0F72DE6" w14:textId="365FBAD0" w:rsidR="00A33547" w:rsidRDefault="00515AB2" w:rsidP="00A320B8">
            <w:pPr>
              <w:pStyle w:val="TableHeader"/>
            </w:pPr>
            <w:r>
              <w:t>Descrição</w:t>
            </w:r>
          </w:p>
        </w:tc>
      </w:tr>
      <w:tr w:rsidR="00A33547" w14:paraId="50C6B59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775FD" w14:textId="77777777" w:rsidR="00A33547" w:rsidRDefault="00A33547" w:rsidP="00A320B8">
            <w:pPr>
              <w:pStyle w:val="TableContent"/>
            </w:pPr>
            <w:r>
              <w:t>ID_TIPO_PEDIDO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664F8" w14:textId="77777777" w:rsidR="00A33547" w:rsidRDefault="00A33547" w:rsidP="00A320B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C53E3" w14:textId="77777777" w:rsidR="00A33547" w:rsidRDefault="00A33547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047C" w14:textId="41DAB227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7B46D" w14:textId="77777777" w:rsidR="00A33547" w:rsidRDefault="00A33547" w:rsidP="00A320B8">
            <w:pPr>
              <w:pStyle w:val="TableContent"/>
            </w:pPr>
            <w:r>
              <w:t xml:space="preserve">Codigo do Tipo do Pedido </w:t>
            </w:r>
          </w:p>
          <w:p w14:paraId="7DA1C051" w14:textId="77777777" w:rsidR="00A33547" w:rsidRDefault="00A33547" w:rsidP="00A320B8">
            <w:pPr>
              <w:pStyle w:val="TableContent"/>
            </w:pPr>
            <w:r>
              <w:t xml:space="preserve">1 - Pedido de Correção de Pagamentos </w:t>
            </w:r>
          </w:p>
          <w:p w14:paraId="415BD40B" w14:textId="77777777" w:rsidR="00A33547" w:rsidRDefault="00A33547" w:rsidP="00A320B8">
            <w:pPr>
              <w:pStyle w:val="TableContent"/>
            </w:pPr>
            <w:r>
              <w:t xml:space="preserve">2 - Pedido de Restituição de Pagamentos </w:t>
            </w:r>
          </w:p>
          <w:p w14:paraId="7AE28422" w14:textId="77777777" w:rsidR="00A33547" w:rsidRDefault="00A33547" w:rsidP="00A320B8">
            <w:pPr>
              <w:pStyle w:val="TableContent"/>
            </w:pPr>
            <w:r>
              <w:t xml:space="preserve">3 - Pedido de Restituição de Instituição Bancária </w:t>
            </w:r>
          </w:p>
          <w:p w14:paraId="5EF3F9E5" w14:textId="77777777" w:rsidR="00A33547" w:rsidRDefault="00A33547" w:rsidP="00A320B8">
            <w:pPr>
              <w:pStyle w:val="TableContent"/>
            </w:pPr>
            <w:r>
              <w:t>4 - Pedido de Restituição de Recurso</w:t>
            </w:r>
          </w:p>
        </w:tc>
      </w:tr>
      <w:tr w:rsidR="00A33547" w14:paraId="737E1E0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1FF54" w14:textId="77777777" w:rsidR="00A33547" w:rsidRDefault="00A33547" w:rsidP="00A320B8">
            <w:pPr>
              <w:pStyle w:val="TableContent"/>
            </w:pPr>
            <w: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D3BAC" w14:textId="77777777" w:rsidR="00A33547" w:rsidRDefault="00A33547" w:rsidP="00A320B8">
            <w:pPr>
              <w:pStyle w:val="TableContent"/>
            </w:pPr>
            <w:r>
              <w:t>varchar2(150)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D63B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55760" w14:textId="30B6BB24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5C25C" w14:textId="77777777" w:rsidR="00A33547" w:rsidRDefault="00A33547" w:rsidP="00A320B8">
            <w:pPr>
              <w:pStyle w:val="TableContent"/>
            </w:pPr>
            <w:r>
              <w:t>Descrição do Tipo de Pedido</w:t>
            </w:r>
          </w:p>
        </w:tc>
      </w:tr>
      <w:tr w:rsidR="00A33547" w14:paraId="0CE25A4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223B8" w14:textId="77777777" w:rsidR="00A33547" w:rsidRDefault="00A33547" w:rsidP="00A320B8">
            <w:pPr>
              <w:pStyle w:val="TableContent"/>
            </w:pPr>
            <w:r>
              <w:t>PARECER_AUTOMATICO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2064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447F1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89115" w14:textId="4E988F91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2DD1A" w14:textId="77777777" w:rsidR="00A33547" w:rsidRDefault="00A33547" w:rsidP="00A320B8">
            <w:pPr>
              <w:pStyle w:val="TableContent"/>
            </w:pPr>
            <w:r>
              <w:t xml:space="preserve">Tipo de Pedido Possue Parecer Automático </w:t>
            </w:r>
          </w:p>
          <w:p w14:paraId="5188EC69" w14:textId="77777777" w:rsidR="00A33547" w:rsidRDefault="00A33547" w:rsidP="00A320B8">
            <w:pPr>
              <w:pStyle w:val="TableContent"/>
            </w:pPr>
            <w:r>
              <w:t>1 - SIM , 2- NÃO</w:t>
            </w:r>
          </w:p>
        </w:tc>
      </w:tr>
      <w:tr w:rsidR="00A33547" w14:paraId="28EBB5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F13DD" w14:textId="77777777" w:rsidR="00A33547" w:rsidRDefault="00A33547" w:rsidP="00A320B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9E198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07C08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30377" w14:textId="1FE4318F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CDCA" w14:textId="77777777" w:rsidR="00A33547" w:rsidRDefault="00A33547" w:rsidP="00A320B8">
            <w:pPr>
              <w:pStyle w:val="TableContent"/>
            </w:pPr>
            <w:r>
              <w:t xml:space="preserve">Situação do Tipo do Pedido </w:t>
            </w:r>
          </w:p>
          <w:p w14:paraId="04BB850B" w14:textId="77777777" w:rsidR="00A33547" w:rsidRDefault="00A33547" w:rsidP="00A320B8">
            <w:pPr>
              <w:pStyle w:val="TableContent"/>
            </w:pPr>
            <w:r>
              <w:t>1 - ATIVO, 2- CANCELADO</w:t>
            </w:r>
          </w:p>
        </w:tc>
      </w:tr>
      <w:tr w:rsidR="00A33547" w14:paraId="4F2054C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9E429D" w14:textId="77777777" w:rsidR="00A33547" w:rsidRDefault="00A33547" w:rsidP="00A320B8">
            <w:pPr>
              <w:pStyle w:val="TableContent"/>
            </w:pPr>
            <w:r>
              <w:t>VALOR_MINIMO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E88CE" w14:textId="77777777" w:rsidR="00A33547" w:rsidRDefault="00A33547" w:rsidP="00A320B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325C5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D5BB" w14:textId="1CF3ACE7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00E45" w14:textId="77777777" w:rsidR="00A33547" w:rsidRDefault="00A33547" w:rsidP="00A320B8">
            <w:pPr>
              <w:pStyle w:val="TableContent"/>
            </w:pPr>
            <w:r>
              <w:t>Valor Minimo para Solicitação do Pedido</w:t>
            </w:r>
          </w:p>
        </w:tc>
      </w:tr>
      <w:tr w:rsidR="00A33547" w14:paraId="481D517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0CC08" w14:textId="77777777" w:rsidR="00A33547" w:rsidRDefault="00A33547" w:rsidP="00A320B8">
            <w:pPr>
              <w:pStyle w:val="TableContent"/>
            </w:pPr>
            <w:r>
              <w:t>QUANTIDADE_DIAS_ANALISE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006CD" w14:textId="77777777" w:rsidR="00A33547" w:rsidRDefault="00A33547" w:rsidP="00A320B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1D3A5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12D5F" w14:textId="7B4C378F" w:rsidR="00A33547" w:rsidRDefault="004F39E7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6537A" w14:textId="77777777" w:rsidR="00A33547" w:rsidRDefault="00A33547" w:rsidP="00A320B8">
            <w:pPr>
              <w:pStyle w:val="TableContent"/>
            </w:pPr>
            <w:r>
              <w:t>Quantidade de Dias para Conclusão do Pedido</w:t>
            </w:r>
          </w:p>
        </w:tc>
      </w:tr>
    </w:tbl>
    <w:p w14:paraId="657221AC" w14:textId="77777777" w:rsidR="001078DB" w:rsidRDefault="001078DB" w:rsidP="00A33547">
      <w:pPr>
        <w:spacing w:before="60" w:after="60"/>
        <w:ind w:left="0"/>
      </w:pPr>
    </w:p>
    <w:p w14:paraId="6682A603" w14:textId="77777777" w:rsidR="004F5E2B" w:rsidRDefault="004F5E2B" w:rsidP="00C50898">
      <w:pPr>
        <w:spacing w:before="60" w:after="60"/>
      </w:pPr>
    </w:p>
    <w:p w14:paraId="3D27BBD3" w14:textId="77777777" w:rsidR="004F5E2B" w:rsidRDefault="004F5E2B" w:rsidP="00C50898">
      <w:pPr>
        <w:spacing w:before="60" w:after="60"/>
      </w:pPr>
    </w:p>
    <w:p w14:paraId="385D555C" w14:textId="77777777" w:rsidR="004F5E2B" w:rsidRDefault="004F5E2B" w:rsidP="00C50898">
      <w:pPr>
        <w:spacing w:before="60" w:after="60"/>
      </w:pPr>
    </w:p>
    <w:p w14:paraId="6FA07DBD" w14:textId="13EF43FC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0" w:name="_Toc448754860"/>
      <w:r>
        <w:t xml:space="preserve">Tabela </w:t>
      </w:r>
      <w:r w:rsidR="002A6CF5">
        <w:t>TA_</w:t>
      </w:r>
      <w:r>
        <w:t>PLAN0_CONTAS</w:t>
      </w:r>
      <w:bookmarkEnd w:id="100"/>
    </w:p>
    <w:p w14:paraId="7B04BB42" w14:textId="77777777" w:rsidR="001078DB" w:rsidRDefault="001078DB" w:rsidP="001078DB"/>
    <w:p w14:paraId="7F90E010" w14:textId="41397317" w:rsidR="001078DB" w:rsidRPr="00596373" w:rsidRDefault="002A6CF5" w:rsidP="001078DB">
      <w:pPr>
        <w:pStyle w:val="GERERequisito"/>
      </w:pPr>
      <w:bookmarkStart w:id="101" w:name="_Toc448754861"/>
      <w:r>
        <w:t>[TA</w:t>
      </w:r>
      <w:r w:rsidR="001078DB">
        <w:t>0</w:t>
      </w:r>
      <w:r w:rsidR="00C97267">
        <w:t>38</w:t>
      </w:r>
      <w:r w:rsidR="001078DB">
        <w:t xml:space="preserve">] </w:t>
      </w:r>
      <w:r>
        <w:t>TA_</w:t>
      </w:r>
      <w:r w:rsidR="001078DB">
        <w:t>PLANO_CONTAS</w:t>
      </w:r>
      <w:bookmarkEnd w:id="10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8"/>
        <w:gridCol w:w="1568"/>
        <w:gridCol w:w="1329"/>
        <w:gridCol w:w="1579"/>
        <w:gridCol w:w="1579"/>
      </w:tblGrid>
      <w:tr w:rsidR="00A33547" w14:paraId="3CC278FE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6BD31DE" w14:textId="596BC04D" w:rsidR="00A33547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32EE26B" w14:textId="6ECA33D4" w:rsidR="00A33547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8B11BBA" w14:textId="342DEE27" w:rsidR="00A33547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D81AE52" w14:textId="6EA1E024" w:rsidR="00A33547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097461" w14:textId="227C0852" w:rsidR="00A33547" w:rsidRDefault="00515AB2" w:rsidP="00A320B8">
            <w:pPr>
              <w:pStyle w:val="TableHeader"/>
            </w:pPr>
            <w:r>
              <w:t>Descrição</w:t>
            </w:r>
          </w:p>
        </w:tc>
      </w:tr>
      <w:tr w:rsidR="00A33547" w14:paraId="62B95C4F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87441" w14:textId="77777777" w:rsidR="00A33547" w:rsidRDefault="00A33547" w:rsidP="00A320B8">
            <w:pPr>
              <w:pStyle w:val="TableContent"/>
            </w:pPr>
            <w:r>
              <w:t>ID_PLANOCONTAS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09C22" w14:textId="06BB3A94" w:rsidR="00A33547" w:rsidRDefault="00BF38AA" w:rsidP="00A320B8">
            <w:pPr>
              <w:pStyle w:val="TableContent"/>
            </w:pPr>
            <w:r>
              <w:t>Number(10)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298DF" w14:textId="77777777" w:rsidR="00A33547" w:rsidRDefault="00A33547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F78A7" w14:textId="27304843" w:rsidR="00A33547" w:rsidRDefault="00BF38AA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4901C" w14:textId="19E1F876" w:rsidR="00A33547" w:rsidRDefault="00BF38AA" w:rsidP="00A320B8">
            <w:pPr>
              <w:pStyle w:val="TableContent"/>
            </w:pPr>
            <w:r>
              <w:t>Sequencial Interno gerado por uma sequencia.</w:t>
            </w:r>
          </w:p>
        </w:tc>
      </w:tr>
      <w:tr w:rsidR="00BF38AA" w14:paraId="17370A9A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D4D53" w14:textId="4EC7FD2E" w:rsidR="00BF38AA" w:rsidRDefault="00BF38AA" w:rsidP="00A320B8">
            <w:pPr>
              <w:pStyle w:val="TableContent"/>
            </w:pPr>
            <w:r>
              <w:t>CODIGO_PLANO_CONTAS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C6DB4" w14:textId="73F51DB3" w:rsidR="00BF38AA" w:rsidRDefault="00BF38AA" w:rsidP="00A320B8">
            <w:pPr>
              <w:pStyle w:val="TableContent"/>
            </w:pPr>
            <w: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9524E" w14:textId="57C2EF32" w:rsidR="00BF38AA" w:rsidRDefault="00BF38AA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51DB" w14:textId="77A0F129" w:rsidR="00BF38AA" w:rsidRDefault="00BF38AA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0BF807" w14:textId="1BF8924A" w:rsidR="00BF38AA" w:rsidRDefault="00BF38AA" w:rsidP="00A320B8">
            <w:pPr>
              <w:pStyle w:val="TableContent"/>
            </w:pPr>
            <w:r>
              <w:t>Código do Plano de Contas</w:t>
            </w:r>
          </w:p>
        </w:tc>
      </w:tr>
      <w:tr w:rsidR="00A33547" w14:paraId="1D26FC33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7303E" w14:textId="77777777" w:rsidR="00A33547" w:rsidRDefault="00A33547" w:rsidP="00A320B8">
            <w:pPr>
              <w:pStyle w:val="TableContent"/>
            </w:pPr>
            <w:r>
              <w:t>ID_GRUPO_CNAE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2A9CB" w14:textId="77777777" w:rsidR="00A33547" w:rsidRDefault="00A33547" w:rsidP="00A320B8">
            <w:pPr>
              <w:pStyle w:val="TableContent"/>
            </w:pPr>
            <w: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8A08C" w14:textId="77777777" w:rsidR="00A33547" w:rsidRDefault="00A33547" w:rsidP="00A320B8">
            <w:pPr>
              <w:pStyle w:val="TableContent"/>
            </w:pPr>
            <w:r>
              <w:t>FK (</w:t>
            </w:r>
            <w:hyperlink w:anchor="8tCMkgqGAqACBgOk" w:history="1">
              <w:r>
                <w:t>TA_TIPO_GRUPOS_CNAES.ID_GRUPO_CNAE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3DF7F" w14:textId="0D6CEEDB" w:rsidR="00A33547" w:rsidRDefault="001D76AD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1CD4C" w14:textId="77777777" w:rsidR="00A33547" w:rsidRDefault="00A33547" w:rsidP="00A320B8">
            <w:pPr>
              <w:pStyle w:val="TableContent"/>
            </w:pPr>
            <w:r>
              <w:t xml:space="preserve">1-Agricultura, 2-Pecuária, </w:t>
            </w:r>
          </w:p>
          <w:p w14:paraId="0BDDC55D" w14:textId="77777777" w:rsidR="00A33547" w:rsidRDefault="00A33547" w:rsidP="00A320B8">
            <w:pPr>
              <w:pStyle w:val="TableContent"/>
            </w:pPr>
            <w:r>
              <w:t xml:space="preserve">3-Agropecuária, 4-Sivilcultura/Explor, </w:t>
            </w:r>
          </w:p>
          <w:p w14:paraId="55E931B6" w14:textId="77777777" w:rsidR="00A33547" w:rsidRDefault="00A33547" w:rsidP="00A320B8">
            <w:pPr>
              <w:pStyle w:val="TableContent"/>
            </w:pPr>
            <w:r>
              <w:t xml:space="preserve">5-Pesca, 6-Industria, 7-Comércio,8-Serviços, </w:t>
            </w:r>
          </w:p>
          <w:p w14:paraId="6E250468" w14:textId="77777777" w:rsidR="00A33547" w:rsidRDefault="00A33547" w:rsidP="00A320B8">
            <w:pPr>
              <w:pStyle w:val="TableContent"/>
            </w:pPr>
            <w:r>
              <w:t>9-Outras Atividades</w:t>
            </w:r>
          </w:p>
        </w:tc>
      </w:tr>
      <w:tr w:rsidR="00A33547" w14:paraId="14C09FC1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5F216" w14:textId="77777777" w:rsidR="00A33547" w:rsidRDefault="00A33547" w:rsidP="00A320B8">
            <w:pPr>
              <w:pStyle w:val="TableContent"/>
            </w:pPr>
            <w:r>
              <w:t>NOME_CONTA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533B9" w14:textId="77777777" w:rsidR="00A33547" w:rsidRDefault="00A33547" w:rsidP="00A320B8">
            <w:pPr>
              <w:pStyle w:val="TableContent"/>
            </w:pPr>
            <w:r>
              <w:t>varchar2(150)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1242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F1D7B" w14:textId="543DEF3E" w:rsidR="00A33547" w:rsidRDefault="00BF38AA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AD7AC" w14:textId="77777777" w:rsidR="00A33547" w:rsidRDefault="00A33547" w:rsidP="00A320B8">
            <w:pPr>
              <w:pStyle w:val="TableContent"/>
            </w:pPr>
            <w:r>
              <w:t>Descrição da Conta do Plano</w:t>
            </w:r>
          </w:p>
        </w:tc>
      </w:tr>
      <w:tr w:rsidR="00A33547" w14:paraId="53238AA9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D606B" w14:textId="77777777" w:rsidR="00A33547" w:rsidRDefault="00A33547" w:rsidP="00A320B8">
            <w:pPr>
              <w:pStyle w:val="TableContent"/>
            </w:pPr>
            <w:r>
              <w:t>CONTA_HIERARQUICA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8B047" w14:textId="77777777" w:rsidR="00A33547" w:rsidRDefault="00A33547" w:rsidP="00A320B8">
            <w:pPr>
              <w:pStyle w:val="TableContent"/>
            </w:pPr>
            <w: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719A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60AAB" w14:textId="2FF4320B" w:rsidR="00A33547" w:rsidRDefault="00BF38AA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2746" w14:textId="77777777" w:rsidR="00A33547" w:rsidRDefault="00A33547" w:rsidP="00A320B8">
            <w:pPr>
              <w:pStyle w:val="TableContent"/>
            </w:pPr>
            <w:r>
              <w:t>ID do Plano de Contas Hierárquico</w:t>
            </w:r>
          </w:p>
        </w:tc>
      </w:tr>
      <w:tr w:rsidR="00A33547" w14:paraId="6F762530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B5455" w14:textId="77777777" w:rsidR="00A33547" w:rsidRDefault="00A33547" w:rsidP="00A320B8">
            <w:pPr>
              <w:pStyle w:val="TableContent"/>
            </w:pPr>
            <w:r>
              <w:t>CODIGO_CONTABIL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2EF9AD" w14:textId="77777777" w:rsidR="00A33547" w:rsidRDefault="00A33547" w:rsidP="00A320B8">
            <w:pPr>
              <w:pStyle w:val="TableContent"/>
            </w:pPr>
            <w:r>
              <w:t>varchar2(20)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D2F8D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85F590" w14:textId="46F69E65" w:rsidR="00A33547" w:rsidRDefault="001D76AD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A57C7" w14:textId="77777777" w:rsidR="00A33547" w:rsidRDefault="00A33547" w:rsidP="00A320B8">
            <w:pPr>
              <w:pStyle w:val="TableContent"/>
            </w:pPr>
            <w:r>
              <w:t>Codigo da Classificação Contábil</w:t>
            </w:r>
          </w:p>
        </w:tc>
      </w:tr>
      <w:tr w:rsidR="00A33547" w14:paraId="6FBE6BF7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D8F9C" w14:textId="77777777" w:rsidR="00A33547" w:rsidRDefault="00A33547" w:rsidP="00A320B8">
            <w:pPr>
              <w:pStyle w:val="TableContent"/>
            </w:pPr>
            <w:r>
              <w:t>TIPO_CONTA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B202C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E2348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C5F32" w14:textId="4F9D9A34" w:rsidR="00A33547" w:rsidRDefault="00BF38AA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B311" w14:textId="77777777" w:rsidR="00A33547" w:rsidRDefault="00A33547" w:rsidP="00A320B8">
            <w:pPr>
              <w:pStyle w:val="TableContent"/>
            </w:pPr>
            <w:r>
              <w:t>1-Sintética, 2-Analitica</w:t>
            </w:r>
          </w:p>
        </w:tc>
      </w:tr>
      <w:tr w:rsidR="00A33547" w14:paraId="693CBBAD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0C5EF" w14:textId="77777777" w:rsidR="00A33547" w:rsidRDefault="00A33547" w:rsidP="00A320B8">
            <w:pPr>
              <w:pStyle w:val="TableContent"/>
            </w:pPr>
            <w:r>
              <w:t>RATEIO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64E8C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019EB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F03AC" w14:textId="4899E5F7" w:rsidR="00A33547" w:rsidRDefault="001D76AD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C92E9" w14:textId="77777777" w:rsidR="00A33547" w:rsidRDefault="00A33547" w:rsidP="00A320B8">
            <w:pPr>
              <w:pStyle w:val="TableContent"/>
            </w:pPr>
            <w:r>
              <w:t>1 - SIM, 2 -NÃO</w:t>
            </w:r>
          </w:p>
        </w:tc>
      </w:tr>
      <w:tr w:rsidR="00A33547" w14:paraId="439B8B96" w14:textId="77777777" w:rsidTr="00BF38AA">
        <w:tc>
          <w:tcPr>
            <w:tcW w:w="2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8BD2E" w14:textId="77777777" w:rsidR="00A33547" w:rsidRDefault="00A33547" w:rsidP="00A320B8">
            <w:pPr>
              <w:pStyle w:val="TableContent"/>
            </w:pPr>
            <w:r>
              <w:t>SITUACAO</w:t>
            </w:r>
          </w:p>
        </w:tc>
        <w:tc>
          <w:tcPr>
            <w:tcW w:w="15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E65AD" w14:textId="77777777" w:rsidR="00A33547" w:rsidRDefault="00A33547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F8121" w14:textId="77777777" w:rsidR="00A33547" w:rsidRDefault="00A33547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99C51" w14:textId="476D1EB7" w:rsidR="00A33547" w:rsidRDefault="00BF38AA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9449" w14:textId="77777777" w:rsidR="00A33547" w:rsidRDefault="00A33547" w:rsidP="00A320B8">
            <w:pPr>
              <w:pStyle w:val="TableContent"/>
            </w:pPr>
            <w:r>
              <w:t>1 - ATIVO, 2 -CANCELADO</w:t>
            </w:r>
          </w:p>
        </w:tc>
      </w:tr>
    </w:tbl>
    <w:p w14:paraId="144E337B" w14:textId="77777777" w:rsidR="001078DB" w:rsidRDefault="001078DB" w:rsidP="00A33547">
      <w:pPr>
        <w:spacing w:before="60" w:after="60"/>
        <w:ind w:left="0"/>
      </w:pPr>
    </w:p>
    <w:p w14:paraId="1719B9F2" w14:textId="5587F127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2" w:name="_Toc448754862"/>
      <w:r>
        <w:t xml:space="preserve">Tabela </w:t>
      </w:r>
      <w:r w:rsidR="002A6CF5">
        <w:t>TA_</w:t>
      </w:r>
      <w:r>
        <w:t>RECEITA</w:t>
      </w:r>
      <w:r w:rsidR="00A33547">
        <w:t>S</w:t>
      </w:r>
      <w:r>
        <w:t>_CONVENIOS</w:t>
      </w:r>
      <w:bookmarkEnd w:id="102"/>
    </w:p>
    <w:p w14:paraId="50FF3E99" w14:textId="77777777" w:rsidR="001078DB" w:rsidRDefault="001078DB" w:rsidP="001078DB"/>
    <w:p w14:paraId="6B114A92" w14:textId="4146D5E1" w:rsidR="001078DB" w:rsidRPr="00596373" w:rsidRDefault="001078DB" w:rsidP="001078DB">
      <w:pPr>
        <w:pStyle w:val="GERERequisito"/>
      </w:pPr>
      <w:bookmarkStart w:id="103" w:name="_Toc448754863"/>
      <w:r>
        <w:lastRenderedPageBreak/>
        <w:t>[TA0</w:t>
      </w:r>
      <w:r w:rsidR="00C97267">
        <w:t>39</w:t>
      </w:r>
      <w:r>
        <w:t xml:space="preserve">] </w:t>
      </w:r>
      <w:r w:rsidR="002A6CF5">
        <w:t>TA_</w:t>
      </w:r>
      <w:r>
        <w:t>RECEITA</w:t>
      </w:r>
      <w:r w:rsidR="00A33547">
        <w:t>S</w:t>
      </w:r>
      <w:r>
        <w:t>_CONVENIOS</w:t>
      </w:r>
      <w:bookmarkEnd w:id="10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A33547" w14:paraId="008DCD6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EF941FD" w14:textId="13F415A9" w:rsidR="00A33547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658204" w14:textId="6F64C482" w:rsidR="00A33547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039BE14" w14:textId="2A03E6A9" w:rsidR="00A33547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23DCB06" w14:textId="292964E8" w:rsidR="00A33547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A28325" w14:textId="4A308344" w:rsidR="00A33547" w:rsidRDefault="00515AB2" w:rsidP="00A320B8">
            <w:pPr>
              <w:pStyle w:val="TableHeader"/>
            </w:pPr>
            <w:r>
              <w:t>Descrição</w:t>
            </w:r>
          </w:p>
        </w:tc>
      </w:tr>
      <w:tr w:rsidR="00A33547" w14:paraId="07F139B0" w14:textId="77777777" w:rsidTr="00503335">
        <w:trPr>
          <w:trHeight w:val="1095"/>
        </w:trPr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CB8C9" w14:textId="77777777" w:rsidR="00A33547" w:rsidRDefault="00A33547" w:rsidP="00A320B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9D9DB" w14:textId="77777777" w:rsidR="00A33547" w:rsidRDefault="00A33547" w:rsidP="00A320B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558B" w14:textId="77777777" w:rsidR="00A33547" w:rsidRDefault="00A33547" w:rsidP="00A320B8">
            <w:pPr>
              <w:pStyle w:val="TableContent"/>
            </w:pPr>
            <w:r>
              <w:t>PK/FK (</w:t>
            </w:r>
            <w:hyperlink w:anchor="fFCMkgqGAqACBgOV" w:history="1">
              <w:r>
                <w:t>TA_RECEITA.ID_RECEITA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964B3" w14:textId="7A35CDA2" w:rsidR="00A33547" w:rsidRDefault="00503335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91180" w14:textId="77777777" w:rsidR="00A33547" w:rsidRDefault="00A33547" w:rsidP="00A320B8">
            <w:pPr>
              <w:pStyle w:val="TableContent"/>
            </w:pPr>
            <w:r>
              <w:t>Número do Código da Receita</w:t>
            </w:r>
          </w:p>
        </w:tc>
      </w:tr>
      <w:tr w:rsidR="00A33547" w14:paraId="5A9E76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ED4C7" w14:textId="77777777" w:rsidR="00A33547" w:rsidRDefault="00A33547" w:rsidP="00A320B8">
            <w:pPr>
              <w:pStyle w:val="TableContent"/>
            </w:pPr>
            <w:r>
              <w:t>ID_CONVENIO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5A6D8" w14:textId="77777777" w:rsidR="00A33547" w:rsidRDefault="00A33547" w:rsidP="00A320B8">
            <w:pPr>
              <w:pStyle w:val="TableContent"/>
            </w:pPr>
            <w: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E6A0F" w14:textId="77777777" w:rsidR="00A33547" w:rsidRDefault="00A33547" w:rsidP="00A320B8">
            <w:pPr>
              <w:pStyle w:val="TableContent"/>
            </w:pPr>
            <w:r>
              <w:t>PK/FK (</w:t>
            </w:r>
            <w:hyperlink w:anchor="njCMkgqGAqACBgO0" w:history="1">
              <w:r>
                <w:t>TA_CONVENIOS_ARREC.ID_CONVENIO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7A721" w14:textId="218C55E2" w:rsidR="00A33547" w:rsidRDefault="00503335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36320" w14:textId="77777777" w:rsidR="00A33547" w:rsidRDefault="00A33547" w:rsidP="00A320B8">
            <w:pPr>
              <w:pStyle w:val="TableContent"/>
            </w:pPr>
            <w:r>
              <w:t>Código do Convênio Bancário que permite o recebimento de Receitas por Arquivos Bancários.</w:t>
            </w:r>
          </w:p>
        </w:tc>
      </w:tr>
    </w:tbl>
    <w:p w14:paraId="75DC70C1" w14:textId="77777777" w:rsidR="001078DB" w:rsidRDefault="001078DB" w:rsidP="00A33547">
      <w:pPr>
        <w:spacing w:before="60" w:after="60"/>
        <w:ind w:left="0"/>
      </w:pPr>
    </w:p>
    <w:p w14:paraId="24DE80AB" w14:textId="5E1B7390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4" w:name="_Toc448754864"/>
      <w:r>
        <w:t xml:space="preserve">Tabela </w:t>
      </w:r>
      <w:r w:rsidR="002A6CF5">
        <w:t>TA_</w:t>
      </w:r>
      <w:r>
        <w:t>RECEITAS</w:t>
      </w:r>
      <w:bookmarkEnd w:id="104"/>
    </w:p>
    <w:p w14:paraId="06FAF0F9" w14:textId="77777777" w:rsidR="001078DB" w:rsidRDefault="001078DB" w:rsidP="001078DB"/>
    <w:p w14:paraId="63FB338E" w14:textId="115A5BBC" w:rsidR="001078DB" w:rsidRPr="00596373" w:rsidRDefault="002A6CF5" w:rsidP="001078DB">
      <w:pPr>
        <w:pStyle w:val="GERERequisito"/>
      </w:pPr>
      <w:bookmarkStart w:id="105" w:name="_Toc448754865"/>
      <w:r>
        <w:t>[TA</w:t>
      </w:r>
      <w:r w:rsidR="001078DB">
        <w:t>0</w:t>
      </w:r>
      <w:r w:rsidR="00C97267">
        <w:t>40</w:t>
      </w:r>
      <w:r w:rsidR="001078DB">
        <w:t xml:space="preserve">] </w:t>
      </w:r>
      <w:r>
        <w:t>TA_</w:t>
      </w:r>
      <w:r w:rsidR="001078DB">
        <w:t>RECEITA</w:t>
      </w:r>
      <w:r w:rsidR="00A33547">
        <w:t>S</w:t>
      </w:r>
      <w:bookmarkEnd w:id="10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77"/>
        <w:gridCol w:w="1559"/>
        <w:gridCol w:w="1329"/>
        <w:gridCol w:w="1579"/>
        <w:gridCol w:w="1579"/>
      </w:tblGrid>
      <w:tr w:rsidR="00C654C4" w14:paraId="5017DDB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8E6BA64" w14:textId="2701FC6F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898E4E" w14:textId="5B40ABD9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252978" w14:textId="15EAF33D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AB49FFB" w14:textId="04B03448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E6A53A5" w14:textId="2BF2615C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03FAD0A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0E023" w14:textId="77777777" w:rsidR="00C654C4" w:rsidRDefault="00C654C4" w:rsidP="00A320B8">
            <w:pPr>
              <w:pStyle w:val="TableContent"/>
            </w:pPr>
            <w:r>
              <w:t>ID_RECEITA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37CD3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889E3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E9E23" w14:textId="5B1130D3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561EE" w14:textId="77777777" w:rsidR="00C654C4" w:rsidRDefault="00C654C4" w:rsidP="00A320B8">
            <w:pPr>
              <w:pStyle w:val="TableContent"/>
            </w:pPr>
            <w:r>
              <w:t>Número do Código da Receita</w:t>
            </w:r>
          </w:p>
        </w:tc>
      </w:tr>
      <w:tr w:rsidR="00C654C4" w14:paraId="24FD586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3BE22" w14:textId="77777777" w:rsidR="00C654C4" w:rsidRDefault="00C654C4" w:rsidP="00A320B8">
            <w:pPr>
              <w:pStyle w:val="TableContent"/>
            </w:pPr>
            <w:r>
              <w:t>ID_PLANO_CONTAS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F6EB" w14:textId="40E0AC42" w:rsidR="00C654C4" w:rsidRDefault="00D80C1A" w:rsidP="00A320B8">
            <w:pPr>
              <w:pStyle w:val="TableContent"/>
            </w:pPr>
            <w:r>
              <w:t>number(1</w:t>
            </w:r>
            <w:r w:rsidR="00C654C4">
              <w:t>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A63AB" w14:textId="77777777" w:rsidR="00C654C4" w:rsidRDefault="00C654C4" w:rsidP="00A320B8">
            <w:pPr>
              <w:pStyle w:val="TableContent"/>
            </w:pPr>
            <w:r>
              <w:t>FK (</w:t>
            </w:r>
            <w:hyperlink w:anchor="dlCMkgqGAqACBgOa" w:history="1">
              <w:r>
                <w:t>TA_PLANO_CONTAS.ID_PLANOCONTAS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E9035" w14:textId="186CF443" w:rsidR="00C654C4" w:rsidRDefault="00C0798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F091D" w14:textId="77D51029" w:rsidR="00C654C4" w:rsidRDefault="00D80C1A" w:rsidP="00A320B8">
            <w:pPr>
              <w:pStyle w:val="TableContent"/>
            </w:pPr>
            <w:r>
              <w:t>Sequencial Interno gerado por uma sequencia.</w:t>
            </w:r>
          </w:p>
        </w:tc>
      </w:tr>
      <w:tr w:rsidR="00C654C4" w14:paraId="2DF7B0D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644F6" w14:textId="77777777" w:rsidR="00C654C4" w:rsidRDefault="00C654C4" w:rsidP="00A320B8">
            <w:pPr>
              <w:pStyle w:val="TableContent"/>
            </w:pPr>
            <w:r>
              <w:t>DESCRICAO_RECEITA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5269" w14:textId="06B8E32B" w:rsidR="00C654C4" w:rsidRDefault="00C07981" w:rsidP="00A320B8">
            <w:pPr>
              <w:pStyle w:val="TableContent"/>
            </w:pPr>
            <w:r>
              <w:t>varchar2(2</w:t>
            </w:r>
            <w:r w:rsidR="00C654C4">
              <w:t>50)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62CBC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EF0AE" w14:textId="7EB3237F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40884" w14:textId="77777777" w:rsidR="00C654C4" w:rsidRDefault="00C654C4" w:rsidP="00A320B8">
            <w:pPr>
              <w:pStyle w:val="TableContent"/>
            </w:pPr>
            <w:r>
              <w:t>Descrição da Receita</w:t>
            </w:r>
          </w:p>
        </w:tc>
      </w:tr>
      <w:tr w:rsidR="00C654C4" w14:paraId="3AF1DCF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79F0B" w14:textId="77777777" w:rsidR="00C654C4" w:rsidRDefault="00C654C4" w:rsidP="00A320B8">
            <w:pPr>
              <w:pStyle w:val="TableContent"/>
            </w:pPr>
            <w:r>
              <w:t>TIPO_RECEITA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D1D4B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9BE34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C9AC" w14:textId="0E5EEA75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FC432" w14:textId="77777777" w:rsidR="00C654C4" w:rsidRDefault="00C654C4" w:rsidP="00A320B8">
            <w:pPr>
              <w:pStyle w:val="TableContent"/>
            </w:pPr>
            <w:r>
              <w:t xml:space="preserve">Tipo da Receita </w:t>
            </w:r>
          </w:p>
          <w:p w14:paraId="20A67D8B" w14:textId="77777777" w:rsidR="00C654C4" w:rsidRDefault="00C654C4" w:rsidP="00A320B8">
            <w:pPr>
              <w:pStyle w:val="TableContent"/>
            </w:pPr>
            <w:r>
              <w:t xml:space="preserve">1-Imposto, </w:t>
            </w:r>
          </w:p>
          <w:p w14:paraId="2E2B0CFF" w14:textId="77777777" w:rsidR="00C654C4" w:rsidRDefault="00C654C4" w:rsidP="00A320B8">
            <w:pPr>
              <w:pStyle w:val="TableContent"/>
            </w:pPr>
            <w:r>
              <w:t xml:space="preserve">2- Multa, </w:t>
            </w:r>
          </w:p>
          <w:p w14:paraId="449E61C3" w14:textId="77777777" w:rsidR="00C654C4" w:rsidRDefault="00C654C4" w:rsidP="00A320B8">
            <w:pPr>
              <w:pStyle w:val="TableContent"/>
            </w:pPr>
            <w:r>
              <w:t xml:space="preserve">3-Juros, </w:t>
            </w:r>
          </w:p>
          <w:p w14:paraId="0B19487D" w14:textId="77777777" w:rsidR="00C654C4" w:rsidRDefault="00C654C4" w:rsidP="00A320B8">
            <w:pPr>
              <w:pStyle w:val="TableContent"/>
            </w:pPr>
            <w:r>
              <w:t xml:space="preserve">4-Correção Monetária, </w:t>
            </w:r>
          </w:p>
          <w:p w14:paraId="63FEA44C" w14:textId="77777777" w:rsidR="00C654C4" w:rsidRDefault="00C654C4" w:rsidP="00A320B8">
            <w:pPr>
              <w:pStyle w:val="TableContent"/>
            </w:pPr>
            <w:r>
              <w:t>5-Outras Receitas</w:t>
            </w:r>
          </w:p>
        </w:tc>
      </w:tr>
      <w:tr w:rsidR="00C654C4" w14:paraId="0C697D82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688" w14:textId="77777777" w:rsidR="00C654C4" w:rsidRDefault="00C654C4" w:rsidP="00A320B8">
            <w:pPr>
              <w:pStyle w:val="TableContent"/>
            </w:pPr>
            <w:r>
              <w:t>CLASSIFICACAO_RECEITA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C9A53" w14:textId="6B6CA673" w:rsidR="00C654C4" w:rsidRDefault="00C07981" w:rsidP="00A320B8">
            <w:pPr>
              <w:pStyle w:val="TableContent"/>
            </w:pPr>
            <w:r>
              <w:t>number(2</w:t>
            </w:r>
            <w:r w:rsidR="00C654C4">
              <w:t>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96A2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A015B" w14:textId="652EA139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2D9D3" w14:textId="77777777" w:rsidR="00C654C4" w:rsidRDefault="00C654C4" w:rsidP="00A320B8">
            <w:pPr>
              <w:pStyle w:val="TableContent"/>
            </w:pPr>
            <w:r>
              <w:t xml:space="preserve">Classificação das Receitas: </w:t>
            </w:r>
          </w:p>
          <w:p w14:paraId="586B3E5B" w14:textId="77777777" w:rsidR="00C654C4" w:rsidRDefault="00C654C4" w:rsidP="00A320B8">
            <w:pPr>
              <w:pStyle w:val="TableContent"/>
            </w:pPr>
            <w:r>
              <w:t xml:space="preserve">1- ICMS </w:t>
            </w:r>
          </w:p>
          <w:p w14:paraId="25440692" w14:textId="77777777" w:rsidR="00C654C4" w:rsidRDefault="00C654C4" w:rsidP="00A320B8">
            <w:pPr>
              <w:pStyle w:val="TableContent"/>
            </w:pPr>
            <w:r>
              <w:t xml:space="preserve">2- IPVA </w:t>
            </w:r>
          </w:p>
          <w:p w14:paraId="3DBCDCE4" w14:textId="77777777" w:rsidR="00C654C4" w:rsidRDefault="00C654C4" w:rsidP="00A320B8">
            <w:pPr>
              <w:pStyle w:val="TableContent"/>
            </w:pPr>
            <w:r>
              <w:t xml:space="preserve">3 - ITCD </w:t>
            </w:r>
          </w:p>
          <w:p w14:paraId="1172E61B" w14:textId="77777777" w:rsidR="00C654C4" w:rsidRDefault="00C654C4" w:rsidP="00A320B8">
            <w:pPr>
              <w:pStyle w:val="TableContent"/>
            </w:pPr>
            <w:r>
              <w:lastRenderedPageBreak/>
              <w:t xml:space="preserve">4 - OUTRAS RECEITAS </w:t>
            </w:r>
          </w:p>
          <w:p w14:paraId="7FF25406" w14:textId="77777777" w:rsidR="00C654C4" w:rsidRDefault="00C654C4" w:rsidP="00A320B8">
            <w:pPr>
              <w:pStyle w:val="TableContent"/>
            </w:pPr>
            <w:r>
              <w:t xml:space="preserve">5 - DEDUÇÕES </w:t>
            </w:r>
          </w:p>
          <w:p w14:paraId="0E8E6F8E" w14:textId="77777777" w:rsidR="00C654C4" w:rsidRDefault="00C654C4" w:rsidP="00A320B8">
            <w:pPr>
              <w:pStyle w:val="TableContent"/>
            </w:pPr>
            <w:r>
              <w:t xml:space="preserve">6 - ICMS DIVIDA ATIVA </w:t>
            </w:r>
          </w:p>
          <w:p w14:paraId="095A5A5B" w14:textId="77777777" w:rsidR="00C654C4" w:rsidRDefault="00C654C4" w:rsidP="00A320B8">
            <w:pPr>
              <w:pStyle w:val="TableContent"/>
            </w:pPr>
            <w:r>
              <w:t xml:space="preserve">7 - IPVA DIVIDA ATIVA </w:t>
            </w:r>
          </w:p>
          <w:p w14:paraId="6A48F846" w14:textId="77777777" w:rsidR="00C654C4" w:rsidRDefault="00C654C4" w:rsidP="00A320B8">
            <w:pPr>
              <w:pStyle w:val="TableContent"/>
            </w:pPr>
            <w:r>
              <w:t>8 - ITCD DIVIDA ATIVA</w:t>
            </w:r>
          </w:p>
        </w:tc>
      </w:tr>
      <w:tr w:rsidR="00C654C4" w14:paraId="4D0EF075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0A32B" w14:textId="77777777" w:rsidR="00C654C4" w:rsidRDefault="00C654C4" w:rsidP="00A320B8">
            <w:pPr>
              <w:pStyle w:val="TableContent"/>
            </w:pPr>
            <w:r>
              <w:lastRenderedPageBreak/>
              <w:t>IMPRIME_DARE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07247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CD679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CC124" w14:textId="76D15DF7" w:rsidR="00C654C4" w:rsidRDefault="00090B5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A4C1C" w14:textId="77777777" w:rsidR="00C654C4" w:rsidRDefault="00C654C4" w:rsidP="00A320B8">
            <w:pPr>
              <w:pStyle w:val="TableContent"/>
            </w:pPr>
            <w:r>
              <w:t xml:space="preserve">Se a Receita pode ser impresa pela consulta pública e ou é Receita para impressão em DARES. </w:t>
            </w:r>
          </w:p>
          <w:p w14:paraId="30C69355" w14:textId="77777777" w:rsidR="00C654C4" w:rsidRDefault="00C654C4" w:rsidP="00A320B8">
            <w:pPr>
              <w:pStyle w:val="TableContent"/>
            </w:pPr>
            <w:r>
              <w:t>1 - SIM , 2 - NÃO</w:t>
            </w:r>
          </w:p>
        </w:tc>
      </w:tr>
      <w:tr w:rsidR="00C654C4" w14:paraId="3AA0361C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8468" w14:textId="77777777" w:rsidR="00C654C4" w:rsidRDefault="00C654C4" w:rsidP="00A320B8">
            <w:pPr>
              <w:pStyle w:val="TableContent"/>
            </w:pPr>
            <w:r>
              <w:t>PERMITE_TAXAS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363B3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47C4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1919B" w14:textId="24384845" w:rsidR="00C654C4" w:rsidRDefault="00090B5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BB5E8" w14:textId="77777777" w:rsidR="00C654C4" w:rsidRDefault="00C654C4" w:rsidP="00A320B8">
            <w:pPr>
              <w:pStyle w:val="TableContent"/>
            </w:pPr>
            <w:r>
              <w:t xml:space="preserve">Permite Pagamento do Imposto vinculos com Taxas de Prestação de Serviços. </w:t>
            </w:r>
          </w:p>
          <w:p w14:paraId="37AE73E0" w14:textId="77777777" w:rsidR="00C654C4" w:rsidRDefault="00C654C4" w:rsidP="00A320B8">
            <w:pPr>
              <w:pStyle w:val="TableContent"/>
            </w:pPr>
            <w:r>
              <w:t>1 - SIM, 2- NÃO</w:t>
            </w:r>
          </w:p>
        </w:tc>
      </w:tr>
      <w:tr w:rsidR="00C654C4" w14:paraId="424264EB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8B2EE" w14:textId="77777777" w:rsidR="00C654C4" w:rsidRDefault="00C654C4" w:rsidP="00A320B8">
            <w:pPr>
              <w:pStyle w:val="TableContent"/>
            </w:pPr>
            <w:r>
              <w:t>SITUACAO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51760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E7938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2DC9" w14:textId="1D4F5CFD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26D0F" w14:textId="77777777" w:rsidR="00C654C4" w:rsidRDefault="00C654C4" w:rsidP="00A320B8">
            <w:pPr>
              <w:pStyle w:val="TableContent"/>
            </w:pPr>
            <w:r>
              <w:t xml:space="preserve">Situação da Receita : </w:t>
            </w:r>
          </w:p>
          <w:p w14:paraId="790EA7A5" w14:textId="77777777" w:rsidR="00C654C4" w:rsidRDefault="00C654C4" w:rsidP="00A320B8">
            <w:pPr>
              <w:pStyle w:val="TableContent"/>
            </w:pPr>
            <w:r>
              <w:t>1-ATIVA, 2- CANCELADA</w:t>
            </w:r>
          </w:p>
        </w:tc>
      </w:tr>
      <w:tr w:rsidR="00C654C4" w14:paraId="2D77B86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66E81" w14:textId="77777777" w:rsidR="00C654C4" w:rsidRDefault="00C654C4" w:rsidP="00A320B8">
            <w:pPr>
              <w:pStyle w:val="TableContent"/>
            </w:pPr>
            <w:r>
              <w:t>ID_BARRA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A0A41" w14:textId="77777777" w:rsidR="00C654C4" w:rsidRDefault="00C654C4" w:rsidP="00A320B8">
            <w:pPr>
              <w:pStyle w:val="TableContent"/>
            </w:pPr>
            <w:r>
              <w:t>number(2)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CB8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83ECD" w14:textId="414C6701" w:rsidR="00C654C4" w:rsidRDefault="00C0798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DFB8A" w14:textId="77777777" w:rsidR="00C654C4" w:rsidRDefault="00C654C4" w:rsidP="00A320B8">
            <w:pPr>
              <w:pStyle w:val="TableContent"/>
            </w:pPr>
            <w:r>
              <w:t>número resumido do Código de Receita para uso na Barra do DARE.</w:t>
            </w:r>
          </w:p>
        </w:tc>
      </w:tr>
      <w:tr w:rsidR="00C654C4" w14:paraId="67759676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9DDAB" w14:textId="77777777" w:rsidR="00C654C4" w:rsidRDefault="00C654C4" w:rsidP="00A320B8">
            <w:pPr>
              <w:pStyle w:val="TableContent"/>
            </w:pPr>
            <w:r>
              <w:t>ID_RECEITA_MULTA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9E74C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B4A50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3EDB12" w14:textId="6145ED89" w:rsidR="00C654C4" w:rsidRDefault="00C0798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70CB1" w14:textId="77777777" w:rsidR="00C654C4" w:rsidRDefault="00C654C4" w:rsidP="00A320B8">
            <w:pPr>
              <w:pStyle w:val="TableContent"/>
            </w:pPr>
            <w:r>
              <w:t xml:space="preserve">Código Lógico cadastrado na tabela de Receitas para efeito de repartição dos valores quando informado valores de </w:t>
            </w:r>
            <w:r>
              <w:lastRenderedPageBreak/>
              <w:t xml:space="preserve">multas ultilizando o código Principal. Ex: Quando o valor pago for do icms contendo Valor Principal + Valor da Multa, o valor acrescentado para a Multa será colocado neste código lógico. </w:t>
            </w:r>
          </w:p>
          <w:p w14:paraId="6D5EC341" w14:textId="77777777" w:rsidR="00C654C4" w:rsidRDefault="00C654C4" w:rsidP="00A320B8">
            <w:pPr>
              <w:pStyle w:val="TableContent"/>
            </w:pPr>
            <w:r>
              <w:t>Este procedimento é utilizado no Fechamento da Arrecadação.</w:t>
            </w:r>
          </w:p>
        </w:tc>
      </w:tr>
      <w:tr w:rsidR="00C654C4" w14:paraId="72BBCE4A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A24D4" w14:textId="77777777" w:rsidR="00C654C4" w:rsidRDefault="00C654C4" w:rsidP="00A320B8">
            <w:pPr>
              <w:pStyle w:val="TableContent"/>
            </w:pPr>
            <w:r>
              <w:lastRenderedPageBreak/>
              <w:t>ID_RECEITA_JUROS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3AB6F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4BA08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1B6BA" w14:textId="42D4676E" w:rsidR="00C654C4" w:rsidRDefault="00C0798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ADAC" w14:textId="77777777" w:rsidR="00C654C4" w:rsidRDefault="00C654C4" w:rsidP="00A320B8">
            <w:pPr>
              <w:pStyle w:val="TableContent"/>
            </w:pPr>
            <w:r>
              <w:t xml:space="preserve">Código Lógico cadastrado na tabela de Receitas para efeito de repartição dos valores quando informado valores de multas ultilizando o código Principal. Ex: Quando o valor pago for do icms contendo Valor Principal + Valor da Juros o valor acrescentado para o Juros será o colocado neste código lógico. </w:t>
            </w:r>
          </w:p>
          <w:p w14:paraId="764290D9" w14:textId="77777777" w:rsidR="00C654C4" w:rsidRDefault="00C654C4" w:rsidP="00A320B8">
            <w:pPr>
              <w:pStyle w:val="TableContent"/>
            </w:pPr>
            <w:r>
              <w:t xml:space="preserve">Este procedimento é utilizado no Fechamento da </w:t>
            </w:r>
            <w:r>
              <w:lastRenderedPageBreak/>
              <w:t>Arrecadação.</w:t>
            </w:r>
          </w:p>
        </w:tc>
      </w:tr>
      <w:tr w:rsidR="00C654C4" w14:paraId="0F9465DF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D7A8" w14:textId="77777777" w:rsidR="00C654C4" w:rsidRDefault="00C654C4" w:rsidP="00A320B8">
            <w:pPr>
              <w:pStyle w:val="TableContent"/>
            </w:pPr>
            <w:r>
              <w:lastRenderedPageBreak/>
              <w:t>ID_RECEITA_CORRECAO_MONETARIA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F1BB9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7844A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ADCED" w14:textId="73831026" w:rsidR="00C654C4" w:rsidRDefault="00C0798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6C54" w14:textId="77777777" w:rsidR="00C654C4" w:rsidRDefault="00C654C4" w:rsidP="00A320B8">
            <w:pPr>
              <w:pStyle w:val="TableContent"/>
            </w:pPr>
            <w:r>
              <w:t xml:space="preserve">Código Lógico cadastrado na tabela de Receitas para efeito de repartição dos valores quando informado valores de multas ultilizando o código Principal. Ex: Quando o valor pago for do icms contendo Valor Principal + Valor da Correcção Monetária, o valor acrescentado para a Correção será colocado neste código lógico. </w:t>
            </w:r>
          </w:p>
          <w:p w14:paraId="60AAB2A6" w14:textId="77777777" w:rsidR="00C654C4" w:rsidRDefault="00C654C4" w:rsidP="00A320B8">
            <w:pPr>
              <w:pStyle w:val="TableContent"/>
            </w:pPr>
            <w:r>
              <w:t>Este procedimento é utilizado no Fechamento da Arrecadação.</w:t>
            </w:r>
          </w:p>
        </w:tc>
      </w:tr>
      <w:tr w:rsidR="00C654C4" w14:paraId="430B8D4D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CE23" w14:textId="77777777" w:rsidR="00C654C4" w:rsidRDefault="00C654C4" w:rsidP="00A320B8">
            <w:pPr>
              <w:pStyle w:val="TableContent"/>
            </w:pPr>
            <w:r>
              <w:t>ID_RECEITA_TAXAS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50268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4CFD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4D78" w14:textId="18832083" w:rsidR="00C654C4" w:rsidRDefault="00C0798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0B9FA" w14:textId="4800EBCB" w:rsidR="00C654C4" w:rsidRDefault="00C07981" w:rsidP="00A320B8">
            <w:pPr>
              <w:pStyle w:val="TableContent"/>
            </w:pPr>
            <w:r>
              <w:t>Código da taxa</w:t>
            </w:r>
          </w:p>
        </w:tc>
      </w:tr>
      <w:tr w:rsidR="00C07981" w14:paraId="08301A2E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641CB" w14:textId="38691E45" w:rsidR="00C07981" w:rsidRDefault="00C07981" w:rsidP="00A320B8">
            <w:pPr>
              <w:pStyle w:val="TableContent"/>
            </w:pPr>
            <w:r>
              <w:t>USUARIO_ALTERACAO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6FBB0" w14:textId="33BB0273" w:rsidR="00C07981" w:rsidRDefault="00C07981" w:rsidP="00A320B8">
            <w:pPr>
              <w:pStyle w:val="TableContent"/>
            </w:pPr>
            <w:r>
              <w:t>NUMBER(14)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25AFD" w14:textId="77777777" w:rsidR="00C07981" w:rsidRDefault="00C07981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D983C3" w14:textId="2859D743" w:rsidR="00C07981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0A03E" w14:textId="7FD1E344" w:rsidR="00C07981" w:rsidRDefault="00C07981" w:rsidP="00A320B8">
            <w:pPr>
              <w:pStyle w:val="TableContent"/>
            </w:pPr>
            <w:r>
              <w:t>Usuário da Inclusão ou da última Alteração</w:t>
            </w:r>
          </w:p>
        </w:tc>
      </w:tr>
      <w:tr w:rsidR="00C07981" w14:paraId="552B3554" w14:textId="77777777" w:rsidTr="00C07981"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16D72" w14:textId="75A9BF70" w:rsidR="00C07981" w:rsidRDefault="00C07981" w:rsidP="00A320B8">
            <w:pPr>
              <w:pStyle w:val="TableContent"/>
            </w:pPr>
            <w:r>
              <w:t>DATA_ALTERACAO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08DDF" w14:textId="0C22296C" w:rsidR="00C07981" w:rsidRDefault="00C07981" w:rsidP="00A320B8">
            <w:pPr>
              <w:pStyle w:val="TableContent"/>
            </w:pPr>
            <w:r>
              <w:t>DATE</w:t>
            </w:r>
          </w:p>
        </w:tc>
        <w:tc>
          <w:tcPr>
            <w:tcW w:w="1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F8D96" w14:textId="77777777" w:rsidR="00C07981" w:rsidRDefault="00C07981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78AC8" w14:textId="159BBFEC" w:rsidR="00C07981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40BF2" w14:textId="080D92EA" w:rsidR="00C07981" w:rsidRDefault="00C07981" w:rsidP="00A320B8">
            <w:pPr>
              <w:pStyle w:val="TableContent"/>
            </w:pPr>
            <w:r>
              <w:t>Data e Hora da Inclusão ou da Última Alteração</w:t>
            </w:r>
          </w:p>
        </w:tc>
      </w:tr>
    </w:tbl>
    <w:p w14:paraId="0E58B514" w14:textId="77777777" w:rsidR="001078DB" w:rsidRDefault="001078DB" w:rsidP="00C654C4">
      <w:pPr>
        <w:spacing w:before="60" w:after="60"/>
        <w:ind w:left="0"/>
      </w:pPr>
    </w:p>
    <w:p w14:paraId="5D7F6822" w14:textId="2D38A8E0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6" w:name="_Toc448754866"/>
      <w:r>
        <w:t xml:space="preserve">Tabela </w:t>
      </w:r>
      <w:r w:rsidR="00FC05C7">
        <w:t>TA_</w:t>
      </w:r>
      <w:r>
        <w:t>RECEITA</w:t>
      </w:r>
      <w:r w:rsidR="00C654C4">
        <w:t>S</w:t>
      </w:r>
      <w:r>
        <w:t>_REPASSE</w:t>
      </w:r>
      <w:bookmarkEnd w:id="106"/>
    </w:p>
    <w:p w14:paraId="7BCAD310" w14:textId="77777777" w:rsidR="001078DB" w:rsidRDefault="001078DB" w:rsidP="001078DB"/>
    <w:p w14:paraId="2F10108A" w14:textId="06980339" w:rsidR="001078DB" w:rsidRPr="00596373" w:rsidRDefault="00FC05C7" w:rsidP="001078DB">
      <w:pPr>
        <w:pStyle w:val="GERERequisito"/>
      </w:pPr>
      <w:bookmarkStart w:id="107" w:name="_Toc448754867"/>
      <w:r>
        <w:t>[TA</w:t>
      </w:r>
      <w:r w:rsidR="001078DB">
        <w:t>0</w:t>
      </w:r>
      <w:r w:rsidR="00C97267">
        <w:t>41</w:t>
      </w:r>
      <w:r w:rsidR="001078DB">
        <w:t xml:space="preserve">] </w:t>
      </w:r>
      <w:r>
        <w:t>TA_</w:t>
      </w:r>
      <w:r w:rsidR="001078DB">
        <w:t>RECEITA</w:t>
      </w:r>
      <w:r w:rsidR="009D0709">
        <w:t>S</w:t>
      </w:r>
      <w:r w:rsidR="001078DB">
        <w:t>_REPASSE</w:t>
      </w:r>
      <w:bookmarkEnd w:id="10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1451"/>
        <w:gridCol w:w="1579"/>
        <w:gridCol w:w="1579"/>
        <w:gridCol w:w="1579"/>
      </w:tblGrid>
      <w:tr w:rsidR="00C654C4" w14:paraId="2736FA5B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911431F" w14:textId="6EBDFC98" w:rsidR="00C654C4" w:rsidRDefault="00886EE3" w:rsidP="00A320B8">
            <w:pPr>
              <w:pStyle w:val="TableHeader"/>
            </w:pPr>
            <w:r>
              <w:lastRenderedPageBreak/>
              <w:t>Atributo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648E503" w14:textId="30501903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5867B62" w14:textId="26D5B0C9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3382988" w14:textId="7DDECDB4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C9E1276" w14:textId="36EA5E28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3088F62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F4576" w14:textId="77777777" w:rsidR="00C654C4" w:rsidRDefault="00C654C4" w:rsidP="00A320B8">
            <w:pPr>
              <w:pStyle w:val="TableContent"/>
            </w:pPr>
            <w:r>
              <w:t>ID_RECEITA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86F85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B2F3D" w14:textId="77777777" w:rsidR="00C654C4" w:rsidRDefault="00C654C4" w:rsidP="00A320B8">
            <w:pPr>
              <w:pStyle w:val="TableContent"/>
            </w:pPr>
            <w:r>
              <w:t>PK/FK (</w:t>
            </w:r>
            <w:hyperlink w:anchor="fFCMkgqGAqACBgOV" w:history="1">
              <w:r>
                <w:t>TA_RECEITA.ID_RECEITA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0138D" w14:textId="4BDAFBDC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ABA46" w14:textId="77777777" w:rsidR="00C654C4" w:rsidRDefault="00C654C4" w:rsidP="00A320B8">
            <w:pPr>
              <w:pStyle w:val="TableContent"/>
            </w:pPr>
            <w:r>
              <w:t>Número do Código da Receita</w:t>
            </w:r>
          </w:p>
        </w:tc>
      </w:tr>
      <w:tr w:rsidR="00C654C4" w14:paraId="07AEC198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8377F" w14:textId="77777777" w:rsidR="00C654C4" w:rsidRDefault="00C654C4" w:rsidP="00A320B8">
            <w:pPr>
              <w:pStyle w:val="TableContent"/>
            </w:pPr>
            <w:r>
              <w:t>TIPO_REPASSE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CA3F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C94D2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63681" w14:textId="670101CC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9842" w14:textId="77777777" w:rsidR="00C654C4" w:rsidRDefault="00C654C4" w:rsidP="00A320B8">
            <w:pPr>
              <w:pStyle w:val="TableContent"/>
            </w:pPr>
            <w:r>
              <w:t>1 - Repasse UF, 2 - Repasse Fundeb UF, 3 - Repasse Municipio, 4 - Repasse Fundeb Municipio</w:t>
            </w:r>
          </w:p>
        </w:tc>
      </w:tr>
      <w:tr w:rsidR="00C654C4" w14:paraId="39B8AE1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459EBD" w14:textId="77777777" w:rsidR="00C654C4" w:rsidRDefault="00C654C4" w:rsidP="00A320B8">
            <w:pPr>
              <w:pStyle w:val="TableContent"/>
            </w:pPr>
            <w:r>
              <w:t>DATA_INICIO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78D2E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FF35B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7B522" w14:textId="223539DA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7CD9B3" w14:textId="77777777" w:rsidR="00C654C4" w:rsidRDefault="00C654C4" w:rsidP="00A320B8">
            <w:pPr>
              <w:pStyle w:val="TableContent"/>
            </w:pPr>
            <w:r>
              <w:t>Data de Inicio de Repasse do Tipo de Receita</w:t>
            </w:r>
          </w:p>
        </w:tc>
      </w:tr>
      <w:tr w:rsidR="00C654C4" w14:paraId="0AEB34F7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AE717" w14:textId="77777777" w:rsidR="00C654C4" w:rsidRDefault="00C654C4" w:rsidP="00A320B8">
            <w:pPr>
              <w:pStyle w:val="TableContent"/>
            </w:pPr>
            <w:r>
              <w:t>DATA_FINAL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558A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E7676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352DA" w14:textId="77AA8240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E41B2" w14:textId="77777777" w:rsidR="00C654C4" w:rsidRDefault="00C654C4" w:rsidP="00A320B8">
            <w:pPr>
              <w:pStyle w:val="TableContent"/>
            </w:pPr>
            <w:r>
              <w:t>Data de Final de Repasse do Tipo de Receita</w:t>
            </w:r>
          </w:p>
        </w:tc>
      </w:tr>
      <w:tr w:rsidR="00C654C4" w14:paraId="1737D7A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B9F66" w14:textId="77777777" w:rsidR="00C654C4" w:rsidRDefault="00C654C4" w:rsidP="00A320B8">
            <w:pPr>
              <w:pStyle w:val="TableContent"/>
            </w:pPr>
            <w:r>
              <w:t>PERCENTUAL_REPASSE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F0AAF" w14:textId="77777777" w:rsidR="00C654C4" w:rsidRDefault="00C654C4" w:rsidP="00A320B8">
            <w:pPr>
              <w:pStyle w:val="TableContent"/>
            </w:pPr>
            <w:r>
              <w:t>number(5,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9B484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EF6BB" w14:textId="6DB080E7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C4869" w14:textId="77777777" w:rsidR="00C654C4" w:rsidRDefault="00C654C4" w:rsidP="00A320B8">
            <w:pPr>
              <w:pStyle w:val="TableContent"/>
            </w:pPr>
            <w:r>
              <w:t xml:space="preserve">Percentual da Receita a ser Repassada. </w:t>
            </w:r>
          </w:p>
          <w:p w14:paraId="1422D451" w14:textId="77777777" w:rsidR="00C654C4" w:rsidRDefault="00C654C4" w:rsidP="00A320B8">
            <w:pPr>
              <w:pStyle w:val="TableContent"/>
            </w:pPr>
            <w:r>
              <w:t>Ex: .75 ( 75%)</w:t>
            </w:r>
          </w:p>
        </w:tc>
      </w:tr>
      <w:tr w:rsidR="00C654C4" w14:paraId="54F05FA9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A0726" w14:textId="77777777" w:rsidR="00C654C4" w:rsidRDefault="00C654C4" w:rsidP="00A320B8">
            <w:pPr>
              <w:pStyle w:val="TableContent"/>
            </w:pPr>
            <w:r>
              <w:t>REPARTE_PRINCIPAL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12DF3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6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CC96B" w14:textId="48A1ABE4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A803E3" w14:textId="77777777" w:rsidR="00C654C4" w:rsidRDefault="00C654C4" w:rsidP="00A320B8">
            <w:pPr>
              <w:pStyle w:val="TableContent"/>
            </w:pPr>
            <w:r>
              <w:t xml:space="preserve">Informa se o Valor Principal do Imposto participa do Repasse da Receita Informada </w:t>
            </w:r>
          </w:p>
          <w:p w14:paraId="73A9D229" w14:textId="77777777" w:rsidR="00C654C4" w:rsidRDefault="00C654C4" w:rsidP="00A320B8">
            <w:pPr>
              <w:pStyle w:val="TableContent"/>
            </w:pPr>
            <w:r>
              <w:t>0 - NAO, 1- SIM</w:t>
            </w:r>
          </w:p>
        </w:tc>
      </w:tr>
      <w:tr w:rsidR="00C654C4" w14:paraId="25E99B74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92BE79" w14:textId="77777777" w:rsidR="00C654C4" w:rsidRDefault="00C654C4" w:rsidP="00A320B8">
            <w:pPr>
              <w:pStyle w:val="TableContent"/>
            </w:pPr>
            <w:r>
              <w:t>REPARTE_MULTA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1E6E6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3CF3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D1134D" w14:textId="31F2B4A7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E2BCB" w14:textId="77777777" w:rsidR="00C654C4" w:rsidRDefault="00C654C4" w:rsidP="00A320B8">
            <w:pPr>
              <w:pStyle w:val="TableContent"/>
            </w:pPr>
            <w:r>
              <w:t xml:space="preserve">Informa se o Valor Multa do Imposto participa do Repasse da Receita Informada </w:t>
            </w:r>
          </w:p>
          <w:p w14:paraId="3342D4C7" w14:textId="77777777" w:rsidR="00C654C4" w:rsidRDefault="00C654C4" w:rsidP="00A320B8">
            <w:pPr>
              <w:pStyle w:val="TableContent"/>
            </w:pPr>
            <w:r>
              <w:t>0 - NAO, 1- SIM</w:t>
            </w:r>
          </w:p>
        </w:tc>
      </w:tr>
      <w:tr w:rsidR="00C654C4" w14:paraId="298FAF6C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D7DB9" w14:textId="77777777" w:rsidR="00C654C4" w:rsidRDefault="00C654C4" w:rsidP="00A320B8">
            <w:pPr>
              <w:pStyle w:val="TableContent"/>
            </w:pPr>
            <w:r>
              <w:t>REPARTE_JUROS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CC7BF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7C44D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2969D" w14:textId="3D5AEF63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8DA4D" w14:textId="77777777" w:rsidR="00C654C4" w:rsidRDefault="00C654C4" w:rsidP="00A320B8">
            <w:pPr>
              <w:pStyle w:val="TableContent"/>
            </w:pPr>
            <w:r>
              <w:t xml:space="preserve">Informa se o Valor Juros do Imposto participa do Repasse da Receita Informada </w:t>
            </w:r>
          </w:p>
          <w:p w14:paraId="260BB0F0" w14:textId="77777777" w:rsidR="00C654C4" w:rsidRDefault="00C654C4" w:rsidP="00A320B8">
            <w:pPr>
              <w:pStyle w:val="TableContent"/>
            </w:pPr>
            <w:r>
              <w:lastRenderedPageBreak/>
              <w:t>0 - NAO, 1- SIM</w:t>
            </w:r>
          </w:p>
        </w:tc>
      </w:tr>
      <w:tr w:rsidR="00C654C4" w14:paraId="5A686F33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799C" w14:textId="77777777" w:rsidR="00C654C4" w:rsidRDefault="00C654C4" w:rsidP="00A320B8">
            <w:pPr>
              <w:pStyle w:val="TableContent"/>
            </w:pPr>
            <w:r>
              <w:lastRenderedPageBreak/>
              <w:t>REPARTE_CORRECAO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B1211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0D916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502B4" w14:textId="05A25D90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56178" w14:textId="77777777" w:rsidR="00C654C4" w:rsidRDefault="00C654C4" w:rsidP="00A320B8">
            <w:pPr>
              <w:pStyle w:val="TableContent"/>
            </w:pPr>
            <w:r>
              <w:t xml:space="preserve">Informa se o Valor Correção Monetária do Imposto participa do Repasse da Receita Informada </w:t>
            </w:r>
          </w:p>
          <w:p w14:paraId="68492DA1" w14:textId="77777777" w:rsidR="00C654C4" w:rsidRDefault="00C654C4" w:rsidP="00A320B8">
            <w:pPr>
              <w:pStyle w:val="TableContent"/>
            </w:pPr>
            <w:r>
              <w:t>0 - NAO, 1- SIM</w:t>
            </w:r>
          </w:p>
        </w:tc>
      </w:tr>
      <w:tr w:rsidR="00C654C4" w14:paraId="5BCEF52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EDF13" w14:textId="77777777" w:rsidR="00C654C4" w:rsidRDefault="00C654C4" w:rsidP="00A320B8">
            <w:pPr>
              <w:pStyle w:val="TableContent"/>
            </w:pPr>
            <w:r>
              <w:t>REPARTE_TAXA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0DD27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107C0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2F769" w14:textId="7469DD4D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6CDB" w14:textId="77777777" w:rsidR="00C654C4" w:rsidRDefault="00C654C4" w:rsidP="00A320B8">
            <w:pPr>
              <w:pStyle w:val="TableContent"/>
            </w:pPr>
            <w:r>
              <w:rPr>
                <w:rFonts w:ascii="Dialog" w:eastAsia="Dialog" w:hAnsi="Dialog" w:cs="Dialog"/>
                <w:color w:val="000000"/>
                <w:sz w:val="22"/>
              </w:rPr>
              <w:t>Informa se os Valores das Taxas são repartidos. 0-NÃO, 1- SIM</w:t>
            </w:r>
          </w:p>
        </w:tc>
      </w:tr>
      <w:tr w:rsidR="00C654C4" w14:paraId="65A1988F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22CB8" w14:textId="77777777" w:rsidR="00C654C4" w:rsidRDefault="00C654C4" w:rsidP="00A320B8">
            <w:pPr>
              <w:pStyle w:val="TableContent"/>
            </w:pPr>
            <w:r>
              <w:t>USUARIO_ALTERACAO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A9377" w14:textId="77777777" w:rsidR="00C654C4" w:rsidRDefault="00C654C4" w:rsidP="00A320B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298D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EE0A9" w14:textId="0CCC1AA3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D9674" w14:textId="77777777" w:rsidR="00C654C4" w:rsidRDefault="00C654C4" w:rsidP="00A320B8">
            <w:pPr>
              <w:pStyle w:val="TableContent"/>
            </w:pPr>
            <w:r>
              <w:t>Usuário que Realizou a Ultima Alteração</w:t>
            </w:r>
          </w:p>
        </w:tc>
      </w:tr>
      <w:tr w:rsidR="00C654C4" w14:paraId="34FD3CBE" w14:textId="77777777" w:rsidTr="00E0037E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9D8A" w14:textId="77777777" w:rsidR="00C654C4" w:rsidRDefault="00C654C4" w:rsidP="00A320B8">
            <w:pPr>
              <w:pStyle w:val="TableContent"/>
            </w:pPr>
            <w:r>
              <w:t>DATA_ALTERACAO</w:t>
            </w:r>
          </w:p>
        </w:tc>
        <w:tc>
          <w:tcPr>
            <w:tcW w:w="14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66B7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F3B11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9EB0B" w14:textId="1A86111B" w:rsidR="00C654C4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62E" w14:textId="042BD840" w:rsidR="00C654C4" w:rsidRDefault="00C654C4" w:rsidP="00A320B8">
            <w:pPr>
              <w:pStyle w:val="TableContent"/>
            </w:pPr>
            <w:r>
              <w:t xml:space="preserve">Data </w:t>
            </w:r>
            <w:r w:rsidR="00C07981">
              <w:t xml:space="preserve"> e Hora </w:t>
            </w:r>
            <w:r>
              <w:t>da Última Atualização</w:t>
            </w:r>
          </w:p>
        </w:tc>
      </w:tr>
    </w:tbl>
    <w:p w14:paraId="257E5258" w14:textId="77777777" w:rsidR="001078DB" w:rsidRDefault="001078DB" w:rsidP="00C654C4">
      <w:pPr>
        <w:spacing w:before="60" w:after="60"/>
        <w:ind w:left="0"/>
      </w:pPr>
    </w:p>
    <w:p w14:paraId="2F867EDD" w14:textId="6C6379A6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08" w:name="_Toc448754868"/>
      <w:r>
        <w:t xml:space="preserve">Tabela </w:t>
      </w:r>
      <w:r w:rsidR="00FC05C7">
        <w:t>TA_</w:t>
      </w:r>
      <w:r>
        <w:t>RECEITA</w:t>
      </w:r>
      <w:r w:rsidR="00C654C4">
        <w:t>S</w:t>
      </w:r>
      <w:r>
        <w:t>_TAXAS</w:t>
      </w:r>
      <w:bookmarkEnd w:id="108"/>
    </w:p>
    <w:p w14:paraId="55BDC0AC" w14:textId="77777777" w:rsidR="001078DB" w:rsidRDefault="001078DB" w:rsidP="001078DB"/>
    <w:p w14:paraId="6B955EE6" w14:textId="72100A2E" w:rsidR="001078DB" w:rsidRPr="00596373" w:rsidRDefault="00FC05C7" w:rsidP="001078DB">
      <w:pPr>
        <w:pStyle w:val="GERERequisito"/>
      </w:pPr>
      <w:bookmarkStart w:id="109" w:name="_Toc448754869"/>
      <w:r>
        <w:t>[TA</w:t>
      </w:r>
      <w:r w:rsidR="001078DB">
        <w:t>0</w:t>
      </w:r>
      <w:r w:rsidR="00C97267">
        <w:t>42</w:t>
      </w:r>
      <w:r w:rsidR="001078DB">
        <w:t xml:space="preserve">] </w:t>
      </w:r>
      <w:r>
        <w:t>TA_</w:t>
      </w:r>
      <w:r w:rsidR="001078DB">
        <w:t>RECEITA</w:t>
      </w:r>
      <w:r w:rsidR="00C654C4">
        <w:t>S</w:t>
      </w:r>
      <w:r w:rsidR="001078DB">
        <w:t>_TAXAS</w:t>
      </w:r>
      <w:bookmarkEnd w:id="10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14:paraId="795BB65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D1B40E" w14:textId="7ED4DF76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2F561F0" w14:textId="1C2ACCBC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BB20C2" w14:textId="6A9919DE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7E493F6" w14:textId="2C59FDCB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70D03E8" w14:textId="00AD3F62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71266D6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E35DD" w14:textId="77777777" w:rsidR="00C654C4" w:rsidRDefault="00C654C4" w:rsidP="00A320B8">
            <w:pPr>
              <w:pStyle w:val="TableContent"/>
            </w:pPr>
            <w:r>
              <w:t>ID_SUBCODIGO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5439C" w14:textId="0CB528D1" w:rsidR="00C654C4" w:rsidRDefault="00BF38AA" w:rsidP="00A320B8">
            <w:pPr>
              <w:pStyle w:val="TableContent"/>
            </w:pPr>
            <w:r>
              <w:t>number</w:t>
            </w:r>
            <w:r w:rsidR="00C654C4">
              <w:t>(3)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FC031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CEFD7" w14:textId="6B404DA8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9F55B" w14:textId="15CE68D6" w:rsidR="00C654C4" w:rsidRDefault="007241FB" w:rsidP="00A320B8">
            <w:pPr>
              <w:pStyle w:val="TableContent"/>
            </w:pPr>
            <w:r>
              <w:t>Sequencial Interno Gerado por uma Sequencia.</w:t>
            </w:r>
          </w:p>
        </w:tc>
      </w:tr>
      <w:tr w:rsidR="00C654C4" w14:paraId="76CAC07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04EAD" w14:textId="77777777" w:rsidR="00C654C4" w:rsidRDefault="00C654C4" w:rsidP="00A320B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734AA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C3439" w14:textId="77777777" w:rsidR="00C654C4" w:rsidRDefault="00C654C4" w:rsidP="00A320B8">
            <w:pPr>
              <w:pStyle w:val="TableContent"/>
            </w:pPr>
            <w:r>
              <w:t>PK/FK (</w:t>
            </w:r>
            <w:hyperlink w:anchor="fFCMkgqGAqACBgOV" w:history="1">
              <w:r>
                <w:t>TA_RECEITA.ID_RECEITA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C6012" w14:textId="02764EA2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E8BED" w14:textId="77777777" w:rsidR="00C654C4" w:rsidRDefault="00C654C4" w:rsidP="00A320B8">
            <w:pPr>
              <w:pStyle w:val="TableContent"/>
            </w:pPr>
            <w:r>
              <w:t>Número do Código da Receita</w:t>
            </w:r>
          </w:p>
        </w:tc>
      </w:tr>
      <w:tr w:rsidR="007241FB" w14:paraId="436CD8B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F8935" w14:textId="422C59FB" w:rsidR="007241FB" w:rsidRDefault="007241FB" w:rsidP="00A320B8">
            <w:pPr>
              <w:pStyle w:val="TableContent"/>
            </w:pPr>
            <w:r>
              <w:t>SUBCODIGO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FA347" w14:textId="661802B2" w:rsidR="007241FB" w:rsidRDefault="007241FB" w:rsidP="007241FB">
            <w:pPr>
              <w:pStyle w:val="TableContent"/>
            </w:pPr>
            <w:r>
              <w:t>varchar2(4)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79948" w14:textId="77777777" w:rsidR="007241FB" w:rsidRDefault="007241FB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04BBA" w14:textId="7E6E34E4" w:rsidR="007241FB" w:rsidRDefault="007241FB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6000D" w14:textId="2AFB1C02" w:rsidR="007241FB" w:rsidRPr="007241FB" w:rsidRDefault="007241FB" w:rsidP="007241FB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7241FB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Código do SubCodigo </w:t>
            </w:r>
          </w:p>
        </w:tc>
      </w:tr>
      <w:tr w:rsidR="00C654C4" w14:paraId="7C4A0FB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6600" w14:textId="77777777" w:rsidR="00C654C4" w:rsidRDefault="00C654C4" w:rsidP="00A320B8">
            <w:pPr>
              <w:pStyle w:val="TableContent"/>
            </w:pPr>
            <w:r>
              <w:t>DESCRICAO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40703" w14:textId="77777777" w:rsidR="00C654C4" w:rsidRDefault="00C654C4" w:rsidP="00A320B8">
            <w:pPr>
              <w:pStyle w:val="TableContent"/>
            </w:pPr>
            <w:r>
              <w:t>varchar2(200)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DBEFB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46232" w14:textId="5B546D50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80F26" w14:textId="77777777" w:rsidR="00C654C4" w:rsidRDefault="00C654C4" w:rsidP="00A320B8">
            <w:pPr>
              <w:pStyle w:val="TableContent"/>
            </w:pPr>
            <w:r>
              <w:t>Descrição da Taxa ou SubCódigo</w:t>
            </w:r>
          </w:p>
        </w:tc>
      </w:tr>
      <w:tr w:rsidR="00C654C4" w14:paraId="7FBB07A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A3434" w14:textId="77777777" w:rsidR="00C654C4" w:rsidRDefault="00C654C4" w:rsidP="00A320B8">
            <w:pPr>
              <w:pStyle w:val="TableContent"/>
            </w:pPr>
            <w:r>
              <w:t>UNIDADE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17C70" w14:textId="34654EEC" w:rsidR="00C654C4" w:rsidRDefault="00E0037E" w:rsidP="00A320B8">
            <w:pPr>
              <w:pStyle w:val="TableContent"/>
            </w:pPr>
            <w:r>
              <w:t>varchar2(10)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FD4D1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420C7" w14:textId="427E42C2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A5DBE" w14:textId="77777777" w:rsidR="00C654C4" w:rsidRDefault="00C654C4" w:rsidP="00A320B8">
            <w:pPr>
              <w:pStyle w:val="TableContent"/>
            </w:pPr>
            <w:r>
              <w:t>Unidade de Medida</w:t>
            </w:r>
          </w:p>
        </w:tc>
      </w:tr>
      <w:tr w:rsidR="00C654C4" w14:paraId="71AAA71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0A1E0" w14:textId="77777777" w:rsidR="00C654C4" w:rsidRDefault="00C654C4" w:rsidP="00A320B8">
            <w:pPr>
              <w:pStyle w:val="TableContent"/>
            </w:pPr>
            <w:r>
              <w:lastRenderedPageBreak/>
              <w:t>VALOR_UNITARIO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EE7EB" w14:textId="77777777" w:rsidR="00C654C4" w:rsidRDefault="00C654C4" w:rsidP="00A320B8">
            <w:pPr>
              <w:pStyle w:val="TableContent"/>
            </w:pPr>
            <w: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3D82B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8D37E" w14:textId="40A1E407" w:rsidR="00C654C4" w:rsidRDefault="00E0037E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67BDD" w14:textId="77777777" w:rsidR="00C654C4" w:rsidRDefault="00C654C4" w:rsidP="00A320B8">
            <w:pPr>
              <w:pStyle w:val="TableContent"/>
            </w:pPr>
            <w:r>
              <w:t>Valor Unitário</w:t>
            </w:r>
          </w:p>
        </w:tc>
      </w:tr>
      <w:tr w:rsidR="00C654C4" w14:paraId="4E29091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A484C" w14:textId="77777777" w:rsidR="00C654C4" w:rsidRDefault="00C654C4" w:rsidP="00A320B8">
            <w:pPr>
              <w:pStyle w:val="TableContent"/>
            </w:pPr>
            <w:r>
              <w:t>VALOR_LIMITE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46526" w14:textId="77777777" w:rsidR="00C654C4" w:rsidRDefault="00C654C4" w:rsidP="00A320B8">
            <w:pPr>
              <w:pStyle w:val="TableContent"/>
            </w:pPr>
            <w: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3EF8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1739A" w14:textId="6134A254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CE09" w14:textId="77777777" w:rsidR="00C654C4" w:rsidRDefault="00C654C4" w:rsidP="00A320B8">
            <w:pPr>
              <w:pStyle w:val="TableContent"/>
            </w:pPr>
            <w:r>
              <w:t>Valor Máximo a Cobrar</w:t>
            </w:r>
          </w:p>
        </w:tc>
      </w:tr>
      <w:tr w:rsidR="00C654C4" w14:paraId="30C7ABF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48D9" w14:textId="77777777" w:rsidR="00C654C4" w:rsidRDefault="00C654C4" w:rsidP="00A320B8">
            <w:pPr>
              <w:pStyle w:val="TableContent"/>
            </w:pPr>
            <w:r>
              <w:t>VALOR_ACRESCIMO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A5FDB" w14:textId="77777777" w:rsidR="00C654C4" w:rsidRDefault="00C654C4" w:rsidP="00A320B8">
            <w:pPr>
              <w:pStyle w:val="TableContent"/>
            </w:pPr>
            <w:r>
              <w:t>number(6,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C4926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F028F" w14:textId="4B297A14" w:rsidR="00C654C4" w:rsidRDefault="00E0037E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1F3EE" w14:textId="77777777" w:rsidR="00C654C4" w:rsidRDefault="00C654C4" w:rsidP="00A320B8">
            <w:pPr>
              <w:pStyle w:val="TableContent"/>
            </w:pPr>
            <w:r>
              <w:t>Valor Acréscimos</w:t>
            </w:r>
          </w:p>
        </w:tc>
      </w:tr>
      <w:tr w:rsidR="00C07981" w14:paraId="231576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1A0DB" w14:textId="6F9ADB50" w:rsidR="00C07981" w:rsidRDefault="00C07981" w:rsidP="00A320B8">
            <w:pPr>
              <w:pStyle w:val="TableContent"/>
            </w:pPr>
            <w:r>
              <w:t>USUARIO_ALTERACAO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4B78B" w14:textId="22DC6DD9" w:rsidR="00C07981" w:rsidRDefault="00C07981" w:rsidP="00A320B8">
            <w:pPr>
              <w:pStyle w:val="TableContent"/>
            </w:pPr>
            <w:r>
              <w:t>NUMBER(14)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21BFF" w14:textId="77777777" w:rsidR="00C07981" w:rsidRDefault="00C07981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8F0F0" w14:textId="7D6ED2F4" w:rsidR="00C07981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FDEDB" w14:textId="1F9FD287" w:rsidR="00C07981" w:rsidRDefault="00C07981" w:rsidP="00A320B8">
            <w:pPr>
              <w:pStyle w:val="TableContent"/>
            </w:pPr>
            <w:r>
              <w:t>Usuário da Inclusão ou da última Alteração</w:t>
            </w:r>
          </w:p>
        </w:tc>
      </w:tr>
      <w:tr w:rsidR="00C07981" w14:paraId="79CF11C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1ECDC" w14:textId="515C507F" w:rsidR="00C07981" w:rsidRDefault="00C07981" w:rsidP="00A320B8">
            <w:pPr>
              <w:pStyle w:val="TableContent"/>
            </w:pPr>
            <w:r>
              <w:t>DATA_ALTERACAO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87E53" w14:textId="5D88EE9A" w:rsidR="00C07981" w:rsidRDefault="00C07981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31E26" w14:textId="77777777" w:rsidR="00C07981" w:rsidRDefault="00C07981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89C81" w14:textId="69367B4F" w:rsidR="00C07981" w:rsidRDefault="00C0798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8CEB7" w14:textId="6A257F15" w:rsidR="00C07981" w:rsidRDefault="00C07981" w:rsidP="00A320B8">
            <w:pPr>
              <w:pStyle w:val="TableContent"/>
            </w:pPr>
            <w:r>
              <w:t>Data e Hora da Inclusão ou da Última Alteração</w:t>
            </w:r>
          </w:p>
        </w:tc>
      </w:tr>
      <w:tr w:rsidR="00090B5C" w14:paraId="2C07BFB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D8FD9" w14:textId="4053E016" w:rsidR="00090B5C" w:rsidRDefault="00090B5C" w:rsidP="00A320B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5E08" w14:textId="6CC87814" w:rsidR="00090B5C" w:rsidRDefault="00090B5C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4FD1" w14:textId="77777777" w:rsidR="00090B5C" w:rsidRDefault="00090B5C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AE8E2" w14:textId="61B395BE" w:rsidR="00090B5C" w:rsidRDefault="00090B5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4E592" w14:textId="7F03F8E3" w:rsidR="00090B5C" w:rsidRPr="00090B5C" w:rsidRDefault="00090B5C" w:rsidP="00090B5C">
            <w:pPr>
              <w:widowControl/>
              <w:autoSpaceDE/>
              <w:autoSpaceDN/>
              <w:spacing w:before="100" w:beforeAutospacing="1" w:after="100" w:afterAutospacing="1"/>
              <w:ind w:left="0"/>
              <w:rPr>
                <w:rFonts w:ascii="Times New Roman" w:hAnsi="Times New Roman"/>
                <w:snapToGrid/>
                <w:szCs w:val="24"/>
                <w:lang w:eastAsia="pt-BR"/>
              </w:rPr>
            </w:pPr>
            <w:r w:rsidRPr="00090B5C">
              <w:rPr>
                <w:rFonts w:ascii="Times New Roman" w:hAnsi="Times New Roman"/>
                <w:snapToGrid/>
                <w:szCs w:val="24"/>
                <w:lang w:eastAsia="pt-BR"/>
              </w:rPr>
              <w:t xml:space="preserve">Situação do SubCódigo : 1- ATIVO, 2 - INATIVO ; </w:t>
            </w:r>
          </w:p>
        </w:tc>
      </w:tr>
    </w:tbl>
    <w:p w14:paraId="192D3029" w14:textId="2AC4676D" w:rsidR="00C654C4" w:rsidRDefault="00C654C4" w:rsidP="00C654C4">
      <w:pPr>
        <w:spacing w:before="60" w:after="60"/>
        <w:ind w:left="0"/>
      </w:pPr>
    </w:p>
    <w:p w14:paraId="44451F09" w14:textId="4BC07B31" w:rsidR="001078DB" w:rsidRDefault="001078DB" w:rsidP="00C654C4">
      <w:pPr>
        <w:spacing w:before="60" w:after="60"/>
        <w:ind w:left="0"/>
      </w:pPr>
    </w:p>
    <w:p w14:paraId="759D5C4C" w14:textId="3242E24A" w:rsidR="001078DB" w:rsidRDefault="00C654C4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r>
        <w:br w:type="column"/>
      </w:r>
      <w:bookmarkStart w:id="110" w:name="_Toc448754870"/>
      <w:r w:rsidR="001078DB">
        <w:lastRenderedPageBreak/>
        <w:t xml:space="preserve">Tabela </w:t>
      </w:r>
      <w:r w:rsidR="00FC05C7">
        <w:t>TA_</w:t>
      </w:r>
      <w:r w:rsidR="001078DB">
        <w:t>RESUMO_ARRECADACAO</w:t>
      </w:r>
      <w:bookmarkEnd w:id="110"/>
    </w:p>
    <w:p w14:paraId="30EAD3C9" w14:textId="77777777" w:rsidR="001078DB" w:rsidRDefault="001078DB" w:rsidP="001078DB"/>
    <w:p w14:paraId="3BCB8961" w14:textId="70AF684C" w:rsidR="001078DB" w:rsidRPr="00596373" w:rsidRDefault="00FC05C7" w:rsidP="001078DB">
      <w:pPr>
        <w:pStyle w:val="GERERequisito"/>
      </w:pPr>
      <w:bookmarkStart w:id="111" w:name="_Toc448754871"/>
      <w:r>
        <w:t>[TA</w:t>
      </w:r>
      <w:r w:rsidR="001078DB">
        <w:t>0</w:t>
      </w:r>
      <w:r w:rsidR="00C97267">
        <w:t>43</w:t>
      </w:r>
      <w:r w:rsidR="001078DB">
        <w:t xml:space="preserve">] </w:t>
      </w:r>
      <w:r>
        <w:t>TA_</w:t>
      </w:r>
      <w:r w:rsidR="001078DB">
        <w:t>RESUMO_ARRECADACAO</w:t>
      </w:r>
      <w:bookmarkEnd w:id="11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14:paraId="625CE25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024FD80" w14:textId="20C75BF1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61DF994" w14:textId="79361457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6FC9A0E" w14:textId="38FA5AA9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3AEC528" w14:textId="6ACF2A91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2CE609B" w14:textId="747AC7BB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7FB91B3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30642" w14:textId="77777777" w:rsidR="00C654C4" w:rsidRDefault="00C654C4" w:rsidP="00A320B8">
            <w:pPr>
              <w:pStyle w:val="TableContent"/>
            </w:pPr>
            <w:r>
              <w:t>ID_RESUMO_ARRECADACAO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3DABC" w14:textId="77777777" w:rsidR="00C654C4" w:rsidRDefault="00C654C4" w:rsidP="00A320B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B2015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B1E6" w14:textId="2C56C1A3" w:rsidR="00C654C4" w:rsidRDefault="00334A5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7B073" w14:textId="77777777" w:rsidR="00C654C4" w:rsidRDefault="00C654C4" w:rsidP="00A320B8">
            <w:pPr>
              <w:pStyle w:val="TableContent"/>
            </w:pPr>
            <w:r>
              <w:t>Sequencial da Tabela de Resumo de Fechamento da Arrecadação</w:t>
            </w:r>
          </w:p>
        </w:tc>
      </w:tr>
      <w:tr w:rsidR="00C654C4" w14:paraId="16368BA4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52AE5" w14:textId="77777777" w:rsidR="00C654C4" w:rsidRDefault="00C654C4" w:rsidP="00A320B8">
            <w:pPr>
              <w:pStyle w:val="TableContent"/>
            </w:pPr>
            <w:r>
              <w:t>ID_ARRECADACAO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B9C63" w14:textId="77777777" w:rsidR="00C654C4" w:rsidRDefault="00C654C4" w:rsidP="00A320B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B4BEC" w14:textId="77777777" w:rsidR="00C654C4" w:rsidRDefault="00C654C4" w:rsidP="00A320B8">
            <w:pPr>
              <w:pStyle w:val="TableContent"/>
            </w:pPr>
            <w:r>
              <w:t>FK (</w:t>
            </w:r>
            <w:hyperlink w:anchor="MFCMkgqGAqACBgOO" w:history="1">
              <w:r>
                <w:t>TA_ESTATISTICAS_ARRECADACAO.ID_ARRECADACAO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5AEE" w14:textId="5976B902" w:rsidR="00C654C4" w:rsidRDefault="00334A5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906CB" w14:textId="77777777" w:rsidR="00C654C4" w:rsidRDefault="00C654C4" w:rsidP="00A320B8">
            <w:pPr>
              <w:pStyle w:val="TableContent"/>
            </w:pPr>
            <w:r>
              <w:t>Sequencial de Fechamento da Arrecadação</w:t>
            </w:r>
          </w:p>
        </w:tc>
      </w:tr>
      <w:tr w:rsidR="00692865" w14:paraId="3EACB5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83AFA" w14:textId="02BCA170" w:rsidR="00692865" w:rsidRDefault="00692865" w:rsidP="00A320B8">
            <w:pPr>
              <w:pStyle w:val="TableContent"/>
            </w:pPr>
            <w:r>
              <w:t>DATA_ARRECADACAO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B6AC1" w14:textId="4790C215" w:rsidR="00692865" w:rsidRDefault="00692865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B311A" w14:textId="77777777" w:rsidR="00692865" w:rsidRDefault="00692865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74C2" w14:textId="17726C35" w:rsidR="00692865" w:rsidRDefault="00692865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5706CC" w14:textId="6973D96D" w:rsidR="00692865" w:rsidRDefault="00692865" w:rsidP="00A320B8">
            <w:pPr>
              <w:pStyle w:val="TableContent"/>
            </w:pPr>
            <w:r>
              <w:t>Data da Arrecadação</w:t>
            </w:r>
          </w:p>
        </w:tc>
      </w:tr>
      <w:tr w:rsidR="00C654C4" w14:paraId="6D478D5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97C9A7" w14:textId="77777777" w:rsidR="00C654C4" w:rsidRDefault="00C654C4" w:rsidP="00A320B8">
            <w:pPr>
              <w:pStyle w:val="TableContent"/>
            </w:pPr>
            <w:r>
              <w:t>VALOR_RECEITA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FD28C" w14:textId="77777777" w:rsidR="00C654C4" w:rsidRDefault="00C654C4" w:rsidP="00A320B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D3E9E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813AE" w14:textId="52EB86B6" w:rsidR="00C654C4" w:rsidRDefault="00334A5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7E3B5" w14:textId="77777777" w:rsidR="00C654C4" w:rsidRDefault="00C654C4" w:rsidP="00A320B8">
            <w:pPr>
              <w:pStyle w:val="TableContent"/>
            </w:pPr>
            <w:r>
              <w:t>Valor Total da Receita</w:t>
            </w:r>
          </w:p>
        </w:tc>
      </w:tr>
      <w:tr w:rsidR="00C654C4" w14:paraId="31EEC158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7173A" w14:textId="77777777" w:rsidR="00C654C4" w:rsidRDefault="00C654C4" w:rsidP="00A320B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30262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3C40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72424" w14:textId="65C2CFF5" w:rsidR="00C654C4" w:rsidRDefault="00334A51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23818" w14:textId="77777777" w:rsidR="00C654C4" w:rsidRDefault="00C654C4" w:rsidP="00A320B8">
            <w:pPr>
              <w:pStyle w:val="TableContent"/>
            </w:pPr>
            <w:r>
              <w:t>Código de Receita da Arrecadação</w:t>
            </w:r>
          </w:p>
        </w:tc>
      </w:tr>
      <w:tr w:rsidR="00C654C4" w14:paraId="70ADE9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C2888" w14:textId="77777777" w:rsidR="00C654C4" w:rsidRDefault="00C654C4" w:rsidP="00A320B8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C1E5" w14:textId="77777777" w:rsidR="00C654C4" w:rsidRDefault="00C654C4" w:rsidP="00A320B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A5BE3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3EA4F" w14:textId="02E5952B" w:rsidR="00C654C4" w:rsidRDefault="00334A5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0A02F" w14:textId="77777777" w:rsidR="00C654C4" w:rsidRDefault="00C654C4" w:rsidP="00A320B8">
            <w:pPr>
              <w:pStyle w:val="TableContent"/>
            </w:pPr>
            <w:r>
              <w:t>Código do Municipio</w:t>
            </w:r>
          </w:p>
        </w:tc>
      </w:tr>
      <w:tr w:rsidR="00C654C4" w14:paraId="1EB6EA9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34603" w14:textId="77777777" w:rsidR="00C654C4" w:rsidRDefault="00C654C4" w:rsidP="00A320B8">
            <w:pPr>
              <w:pStyle w:val="TableContent"/>
            </w:pPr>
            <w:r>
              <w:t>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C69E" w14:textId="77777777" w:rsidR="00C654C4" w:rsidRDefault="00C654C4" w:rsidP="00A320B8">
            <w:pPr>
              <w:pStyle w:val="TableContent"/>
            </w:pPr>
            <w:r>
              <w:t>number(8)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D79F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C8EB0" w14:textId="391C3AE1" w:rsidR="00C654C4" w:rsidRDefault="00334A5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AB1E2" w14:textId="77777777" w:rsidR="00C654C4" w:rsidRDefault="00C654C4" w:rsidP="00A320B8">
            <w:pPr>
              <w:pStyle w:val="TableContent"/>
            </w:pPr>
            <w:r>
              <w:t>Codigo da Atividade Economica</w:t>
            </w:r>
          </w:p>
        </w:tc>
      </w:tr>
      <w:tr w:rsidR="00C654C4" w14:paraId="40631D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190BE" w14:textId="77777777" w:rsidR="00C654C4" w:rsidRDefault="00C654C4" w:rsidP="00A320B8">
            <w:pPr>
              <w:pStyle w:val="TableContent"/>
            </w:pPr>
            <w:r>
              <w:t>ID_BANCO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AC195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154E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42C90" w14:textId="54E90078" w:rsidR="00C654C4" w:rsidRDefault="00334A5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E850D" w14:textId="77777777" w:rsidR="00C654C4" w:rsidRDefault="00C654C4" w:rsidP="00A320B8">
            <w:pPr>
              <w:pStyle w:val="TableContent"/>
            </w:pPr>
            <w:r>
              <w:t>Codigo do Banco</w:t>
            </w:r>
          </w:p>
        </w:tc>
      </w:tr>
      <w:tr w:rsidR="00C654C4" w14:paraId="232C6B0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2F3E" w14:textId="77777777" w:rsidR="00C654C4" w:rsidRDefault="00C654C4" w:rsidP="00A320B8">
            <w:pPr>
              <w:pStyle w:val="TableContent"/>
            </w:pPr>
            <w:r>
              <w:t>ID_AGENCIA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D3F28" w14:textId="77777777" w:rsidR="00C654C4" w:rsidRDefault="00C654C4" w:rsidP="00A320B8">
            <w:pPr>
              <w:pStyle w:val="TableContent"/>
            </w:pPr>
            <w:r>
              <w:t>number(6)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CAF02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2B285" w14:textId="384D3B98" w:rsidR="00C654C4" w:rsidRDefault="00334A51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78D81" w14:textId="77777777" w:rsidR="00C654C4" w:rsidRDefault="00C654C4" w:rsidP="00A320B8">
            <w:pPr>
              <w:pStyle w:val="TableContent"/>
            </w:pPr>
            <w:r>
              <w:t>Código da Agência</w:t>
            </w:r>
          </w:p>
        </w:tc>
      </w:tr>
    </w:tbl>
    <w:p w14:paraId="10D31EB7" w14:textId="77777777" w:rsidR="001078DB" w:rsidRDefault="001078DB" w:rsidP="001078DB">
      <w:pPr>
        <w:spacing w:before="60" w:after="60"/>
        <w:ind w:left="0"/>
      </w:pPr>
    </w:p>
    <w:p w14:paraId="0E4DFC5E" w14:textId="14410D2B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2" w:name="_Toc448754872"/>
      <w:r>
        <w:t xml:space="preserve">Tabela </w:t>
      </w:r>
      <w:r w:rsidR="00FC05C7">
        <w:t>TA_</w:t>
      </w:r>
      <w:r>
        <w:t>RTC_FINANCEIRO</w:t>
      </w:r>
      <w:bookmarkEnd w:id="112"/>
    </w:p>
    <w:p w14:paraId="60D76A3A" w14:textId="77777777" w:rsidR="001078DB" w:rsidRDefault="001078DB" w:rsidP="001078DB"/>
    <w:p w14:paraId="4313293B" w14:textId="19BE4784" w:rsidR="001078DB" w:rsidRPr="00596373" w:rsidRDefault="00FC05C7" w:rsidP="001078DB">
      <w:pPr>
        <w:pStyle w:val="GERERequisito"/>
      </w:pPr>
      <w:bookmarkStart w:id="113" w:name="_Toc448754873"/>
      <w:r>
        <w:t>[TA</w:t>
      </w:r>
      <w:r w:rsidR="001078DB">
        <w:t>0</w:t>
      </w:r>
      <w:r w:rsidR="00C97267">
        <w:t>44</w:t>
      </w:r>
      <w:r w:rsidR="001078DB">
        <w:t xml:space="preserve">] </w:t>
      </w:r>
      <w:r>
        <w:t>TA_</w:t>
      </w:r>
      <w:r w:rsidR="001078DB">
        <w:t>RTC_FINANCEIRO</w:t>
      </w:r>
      <w:bookmarkEnd w:id="113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14:paraId="31BA3482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ABD8BF7" w14:textId="0E25B472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AF341C" w14:textId="56AF1EAB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706EE48B" w14:textId="5B53FF12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942A88C" w14:textId="42E6F75A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D48ED09" w14:textId="1FD72877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4CDEC65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D2895" w14:textId="77777777" w:rsidR="00C654C4" w:rsidRDefault="00C654C4" w:rsidP="00A320B8">
            <w:pPr>
              <w:pStyle w:val="TableContent"/>
            </w:pPr>
            <w: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AAF4D" w14:textId="77777777" w:rsidR="00C654C4" w:rsidRDefault="00C654C4" w:rsidP="00A320B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3E846" w14:textId="77777777" w:rsidR="00C654C4" w:rsidRDefault="00C654C4" w:rsidP="00A320B8">
            <w:pPr>
              <w:pStyle w:val="TableContent"/>
            </w:pPr>
            <w:r>
              <w:t>PK/FK (</w:t>
            </w:r>
            <w:hyperlink w:anchor="jDCMkgqGAqACBgOw" w:history="1">
              <w:r>
                <w:t>TA_RTC_REPASSE.ID_REPASSE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2B453" w14:textId="68179A70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CA765" w14:textId="77777777" w:rsidR="00C654C4" w:rsidRDefault="00C654C4" w:rsidP="00A320B8">
            <w:pPr>
              <w:pStyle w:val="TableContent"/>
            </w:pPr>
            <w:r>
              <w:t>Número Sequencial da Repartição da Receita</w:t>
            </w:r>
          </w:p>
        </w:tc>
      </w:tr>
      <w:tr w:rsidR="00C654C4" w14:paraId="2A74E9D3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B4914" w14:textId="77777777" w:rsidR="00C654C4" w:rsidRDefault="00C654C4" w:rsidP="00A320B8">
            <w:pPr>
              <w:pStyle w:val="TableContent"/>
            </w:pPr>
            <w:r>
              <w:t>DATA_PROCESSAMENTO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F3F76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2585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531CB" w14:textId="69026703" w:rsidR="00C654C4" w:rsidRDefault="00DB5FBC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40732" w14:textId="77777777" w:rsidR="00C654C4" w:rsidRDefault="00C654C4" w:rsidP="00A320B8">
            <w:pPr>
              <w:pStyle w:val="TableContent"/>
            </w:pPr>
            <w:r>
              <w:t xml:space="preserve">Data em que Foi </w:t>
            </w:r>
            <w:r>
              <w:lastRenderedPageBreak/>
              <w:t>Processado o Arquivo.</w:t>
            </w:r>
          </w:p>
        </w:tc>
      </w:tr>
      <w:tr w:rsidR="00C654C4" w14:paraId="3FA6937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B0344" w14:textId="77777777" w:rsidR="00C654C4" w:rsidRDefault="00C654C4" w:rsidP="00A320B8">
            <w:pPr>
              <w:pStyle w:val="TableContent"/>
            </w:pPr>
            <w:r>
              <w:lastRenderedPageBreak/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929B6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1F512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9818" w14:textId="7F98F950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EA16B" w14:textId="77777777" w:rsidR="00C654C4" w:rsidRDefault="00C654C4" w:rsidP="00A320B8">
            <w:pPr>
              <w:pStyle w:val="TableContent"/>
            </w:pPr>
            <w:r>
              <w:t xml:space="preserve">1-Aguardando Processamento, 2 - Processado </w:t>
            </w:r>
          </w:p>
          <w:p w14:paraId="45935166" w14:textId="77777777" w:rsidR="00C654C4" w:rsidRDefault="00C654C4" w:rsidP="00A320B8">
            <w:pPr>
              <w:pStyle w:val="TableContent"/>
            </w:pPr>
            <w:r>
              <w:t>3-Problema de Envio</w:t>
            </w:r>
          </w:p>
        </w:tc>
      </w:tr>
      <w:tr w:rsidR="00C654C4" w14:paraId="0D2A7D3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50FA7" w14:textId="77777777" w:rsidR="00C654C4" w:rsidRDefault="00C654C4" w:rsidP="00A320B8">
            <w:pPr>
              <w:pStyle w:val="TableContent"/>
            </w:pPr>
            <w:r>
              <w:t>ARQUIVO_FINANCEIRO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6736D" w14:textId="77777777" w:rsidR="00C654C4" w:rsidRDefault="00C654C4" w:rsidP="00A320B8">
            <w:pPr>
              <w:pStyle w:val="TableContent"/>
            </w:pPr>
            <w:r>
              <w:t>blob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6FCE2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02D3D" w14:textId="0C988440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44D69" w14:textId="77777777" w:rsidR="00C654C4" w:rsidRDefault="00C654C4" w:rsidP="00A320B8">
            <w:pPr>
              <w:pStyle w:val="TableContent"/>
            </w:pPr>
            <w:r>
              <w:t>Arquivo Gerado com os códigos contábeis para processamento no financeiro.</w:t>
            </w:r>
          </w:p>
        </w:tc>
      </w:tr>
    </w:tbl>
    <w:p w14:paraId="2BE56180" w14:textId="77777777" w:rsidR="001078DB" w:rsidRDefault="001078DB" w:rsidP="00C654C4">
      <w:pPr>
        <w:spacing w:before="60" w:after="60"/>
        <w:ind w:left="0"/>
      </w:pPr>
    </w:p>
    <w:p w14:paraId="19DA2CC4" w14:textId="33CA4E13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4" w:name="_Toc448754874"/>
      <w:r>
        <w:t xml:space="preserve">Tabela </w:t>
      </w:r>
      <w:r w:rsidR="00FC05C7">
        <w:t>TA_</w:t>
      </w:r>
      <w:r>
        <w:t>RTC_REPASSE</w:t>
      </w:r>
      <w:bookmarkEnd w:id="114"/>
    </w:p>
    <w:p w14:paraId="61F416B2" w14:textId="77777777" w:rsidR="001078DB" w:rsidRDefault="001078DB" w:rsidP="001078DB"/>
    <w:p w14:paraId="6C178D0B" w14:textId="65388081" w:rsidR="001078DB" w:rsidRPr="00596373" w:rsidRDefault="00FC05C7" w:rsidP="001078DB">
      <w:pPr>
        <w:pStyle w:val="GERERequisito"/>
      </w:pPr>
      <w:bookmarkStart w:id="115" w:name="_Toc448754875"/>
      <w:r>
        <w:t>[TA</w:t>
      </w:r>
      <w:r w:rsidR="001078DB">
        <w:t>0</w:t>
      </w:r>
      <w:r w:rsidR="00C97267">
        <w:t>45</w:t>
      </w:r>
      <w:r w:rsidR="001078DB">
        <w:t xml:space="preserve">] </w:t>
      </w:r>
      <w:r>
        <w:t>TA_</w:t>
      </w:r>
      <w:r w:rsidR="001078DB">
        <w:t>RTC_REPASSE</w:t>
      </w:r>
      <w:bookmarkEnd w:id="11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14:paraId="5682F17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358BB07" w14:textId="1FDB453C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1E0BD0AA" w14:textId="6CCE239C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50CA6C" w14:textId="37077630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7261B6" w14:textId="2EDC40F4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31B39BD" w14:textId="31AE75D8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0C2F8F0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6019F" w14:textId="77777777" w:rsidR="00C654C4" w:rsidRDefault="00C654C4" w:rsidP="00A320B8">
            <w:pPr>
              <w:pStyle w:val="TableContent"/>
            </w:pPr>
            <w: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93515" w14:textId="77777777" w:rsidR="00C654C4" w:rsidRDefault="00C654C4" w:rsidP="00A320B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5E70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1D989" w14:textId="3A125B83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3375B" w14:textId="77777777" w:rsidR="00C654C4" w:rsidRDefault="00C654C4" w:rsidP="00A320B8">
            <w:pPr>
              <w:pStyle w:val="TableContent"/>
            </w:pPr>
            <w:r>
              <w:t>Número Sequencial da Repartição da Receita</w:t>
            </w:r>
          </w:p>
        </w:tc>
      </w:tr>
      <w:tr w:rsidR="00C654C4" w14:paraId="1790218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BC45" w14:textId="77777777" w:rsidR="00C654C4" w:rsidRDefault="00C654C4" w:rsidP="00A320B8">
            <w:pPr>
              <w:pStyle w:val="TableContent"/>
            </w:pPr>
            <w:r>
              <w:t>TIPO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64EAE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511B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6B07E" w14:textId="50156E8A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DAD69" w14:textId="77777777" w:rsidR="00C654C4" w:rsidRDefault="00C654C4" w:rsidP="00A320B8">
            <w:pPr>
              <w:pStyle w:val="TableContent"/>
            </w:pPr>
            <w:r>
              <w:t xml:space="preserve">Tipo de RTC : </w:t>
            </w:r>
          </w:p>
          <w:p w14:paraId="1292749B" w14:textId="77777777" w:rsidR="00C654C4" w:rsidRDefault="00C654C4" w:rsidP="00A320B8">
            <w:pPr>
              <w:pStyle w:val="TableContent"/>
            </w:pPr>
            <w:r>
              <w:t>1- NORMAL, 2- COMPLEMENTAR</w:t>
            </w:r>
          </w:p>
        </w:tc>
      </w:tr>
      <w:tr w:rsidR="00C654C4" w14:paraId="67CAB54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C289" w14:textId="77777777" w:rsidR="00C654C4" w:rsidRDefault="00C654C4" w:rsidP="00A320B8">
            <w:pPr>
              <w:pStyle w:val="TableContent"/>
            </w:pPr>
            <w:r>
              <w:t>DATA_INICIO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C5BA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7671C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B5E49" w14:textId="3944DF29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EA70" w14:textId="77777777" w:rsidR="00C654C4" w:rsidRDefault="00C654C4" w:rsidP="00A320B8">
            <w:pPr>
              <w:pStyle w:val="TableContent"/>
            </w:pPr>
            <w:r>
              <w:t>Data Inicial da Geração da RTC.</w:t>
            </w:r>
          </w:p>
        </w:tc>
      </w:tr>
      <w:tr w:rsidR="00C654C4" w14:paraId="7CFC2EE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83D2" w14:textId="77777777" w:rsidR="00C654C4" w:rsidRDefault="00C654C4" w:rsidP="00A320B8">
            <w:pPr>
              <w:pStyle w:val="TableContent"/>
            </w:pPr>
            <w:r>
              <w:t>DATA_FINAL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FED40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FD818B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FB4C6" w14:textId="7065BE67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6CC66" w14:textId="77777777" w:rsidR="00C654C4" w:rsidRDefault="00C654C4" w:rsidP="00A320B8">
            <w:pPr>
              <w:pStyle w:val="TableContent"/>
            </w:pPr>
            <w:r>
              <w:t>Data Final da RTC</w:t>
            </w:r>
          </w:p>
        </w:tc>
      </w:tr>
      <w:tr w:rsidR="00C654C4" w14:paraId="1E31834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6468" w14:textId="77777777" w:rsidR="00C654C4" w:rsidRDefault="00C654C4" w:rsidP="00A320B8">
            <w:pPr>
              <w:pStyle w:val="TableContent"/>
            </w:pPr>
            <w:r>
              <w:t>VALOR_TOTAL_ARRECADADO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5E50A" w14:textId="77777777" w:rsidR="00C654C4" w:rsidRDefault="00C654C4" w:rsidP="00A320B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082D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7E2D2" w14:textId="48C84CCA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56A07" w14:textId="77777777" w:rsidR="00C654C4" w:rsidRDefault="00C654C4" w:rsidP="00A320B8">
            <w:pPr>
              <w:pStyle w:val="TableContent"/>
            </w:pPr>
            <w:r>
              <w:t>Total Valor Arrecadado</w:t>
            </w:r>
          </w:p>
        </w:tc>
      </w:tr>
      <w:tr w:rsidR="00C654C4" w14:paraId="1EBFBB2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863AD8" w14:textId="77777777" w:rsidR="00C654C4" w:rsidRDefault="00C654C4" w:rsidP="00A320B8">
            <w:pPr>
              <w:pStyle w:val="TableContent"/>
            </w:pPr>
            <w:r>
              <w:t>VALOR_TOTAL_AJUSTES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C5A90" w14:textId="77777777" w:rsidR="00C654C4" w:rsidRDefault="00C654C4" w:rsidP="00A320B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B4E4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7FA40" w14:textId="19886D95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84303" w14:textId="77777777" w:rsidR="00C654C4" w:rsidRDefault="00C654C4" w:rsidP="00A320B8">
            <w:pPr>
              <w:pStyle w:val="TableContent"/>
            </w:pPr>
            <w:r>
              <w:t>Total de Ajustes realizados no intervalo informado</w:t>
            </w:r>
          </w:p>
        </w:tc>
      </w:tr>
      <w:tr w:rsidR="00C654C4" w14:paraId="762EC72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CB1E" w14:textId="77777777" w:rsidR="00C654C4" w:rsidRDefault="00C654C4" w:rsidP="00A320B8">
            <w:pPr>
              <w:pStyle w:val="TableContent"/>
            </w:pPr>
            <w:r>
              <w:t>DATA_INCLUSAO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C12B7" w14:textId="77777777" w:rsidR="00C654C4" w:rsidRDefault="00C654C4" w:rsidP="00A320B8">
            <w:pPr>
              <w:pStyle w:val="TableContent"/>
            </w:pPr>
            <w:r>
              <w:t>date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6E7F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02AC" w14:textId="406D1844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63C94" w14:textId="77777777" w:rsidR="00C654C4" w:rsidRDefault="00C654C4" w:rsidP="00A320B8">
            <w:pPr>
              <w:pStyle w:val="TableContent"/>
            </w:pPr>
            <w:r>
              <w:t>Data em que foi Gerada a RTC</w:t>
            </w:r>
          </w:p>
        </w:tc>
      </w:tr>
      <w:tr w:rsidR="00C654C4" w14:paraId="69B25905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B8872" w14:textId="77777777" w:rsidR="00C654C4" w:rsidRDefault="00C654C4" w:rsidP="00A320B8">
            <w:pPr>
              <w:pStyle w:val="TableContent"/>
            </w:pPr>
            <w:r>
              <w:t>USUARIO_INCLUSAO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E76BA" w14:textId="77777777" w:rsidR="00C654C4" w:rsidRDefault="00C654C4" w:rsidP="00A320B8">
            <w:pPr>
              <w:pStyle w:val="TableContent"/>
            </w:pPr>
            <w:r>
              <w:t>number(11)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D740B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9A5DB" w14:textId="6778B35D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CB6EC" w14:textId="77777777" w:rsidR="00C654C4" w:rsidRDefault="00C654C4" w:rsidP="00A320B8">
            <w:pPr>
              <w:pStyle w:val="TableContent"/>
            </w:pPr>
            <w:r>
              <w:t xml:space="preserve">Usuário que Realizou a </w:t>
            </w:r>
            <w:r>
              <w:lastRenderedPageBreak/>
              <w:t>Inclusão</w:t>
            </w:r>
          </w:p>
        </w:tc>
      </w:tr>
    </w:tbl>
    <w:p w14:paraId="15F113A1" w14:textId="77777777" w:rsidR="001078DB" w:rsidRDefault="001078DB" w:rsidP="001078DB">
      <w:pPr>
        <w:spacing w:before="60" w:after="60"/>
        <w:ind w:left="0"/>
      </w:pPr>
    </w:p>
    <w:p w14:paraId="5C8AB8A4" w14:textId="43A6C016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6" w:name="_Toc448754876"/>
      <w:r>
        <w:t xml:space="preserve">Tabela </w:t>
      </w:r>
      <w:r w:rsidR="00FC05C7">
        <w:t>TA_</w:t>
      </w:r>
      <w:r w:rsidR="00C97267">
        <w:t>RTC_REPASSE_DETALHE</w:t>
      </w:r>
      <w:bookmarkEnd w:id="116"/>
    </w:p>
    <w:p w14:paraId="50DA4B69" w14:textId="77777777" w:rsidR="001078DB" w:rsidRDefault="001078DB" w:rsidP="001078DB"/>
    <w:p w14:paraId="618BE132" w14:textId="4C6FF43B" w:rsidR="001078DB" w:rsidRPr="00596373" w:rsidRDefault="00FC05C7" w:rsidP="001078DB">
      <w:pPr>
        <w:pStyle w:val="GERERequisito"/>
      </w:pPr>
      <w:bookmarkStart w:id="117" w:name="_Toc448754877"/>
      <w:r>
        <w:t>[TA</w:t>
      </w:r>
      <w:r w:rsidR="001078DB">
        <w:t>0</w:t>
      </w:r>
      <w:r w:rsidR="00C97267">
        <w:t>46</w:t>
      </w:r>
      <w:r w:rsidR="001078DB">
        <w:t xml:space="preserve">] </w:t>
      </w:r>
      <w:r>
        <w:t>TA_</w:t>
      </w:r>
      <w:r w:rsidR="00C97267">
        <w:t>RTC_REPASSE_DETALHE</w:t>
      </w:r>
      <w:bookmarkEnd w:id="11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14:paraId="7C8EE87D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83B02EF" w14:textId="0A3EEA45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AEC6F74" w14:textId="1505C433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B7C8CCE" w14:textId="2B31E385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432A89C" w14:textId="780B61B5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67B2032" w14:textId="48F78B78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24A887BE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A0ACF" w14:textId="77777777" w:rsidR="00C654C4" w:rsidRDefault="00C654C4" w:rsidP="00A320B8">
            <w:pPr>
              <w:pStyle w:val="TableContent"/>
            </w:pPr>
            <w:r>
              <w:t>ID_REPASSE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D635F" w14:textId="77777777" w:rsidR="00C654C4" w:rsidRDefault="00C654C4" w:rsidP="00A320B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9E185" w14:textId="77777777" w:rsidR="00C654C4" w:rsidRDefault="00C654C4" w:rsidP="00A320B8">
            <w:pPr>
              <w:pStyle w:val="TableContent"/>
            </w:pPr>
            <w:r>
              <w:t>PK/FK (</w:t>
            </w:r>
            <w:hyperlink w:anchor="jDCMkgqGAqACBgOw" w:history="1">
              <w:r>
                <w:t>TA_RTC_REPASSE.ID_REPASSE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AD7307" w14:textId="56A9A463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2807F" w14:textId="77777777" w:rsidR="00C654C4" w:rsidRDefault="00C654C4" w:rsidP="00A320B8">
            <w:pPr>
              <w:pStyle w:val="TableContent"/>
            </w:pPr>
            <w:r>
              <w:t>Número Sequencial da Repartição da Receita</w:t>
            </w:r>
          </w:p>
        </w:tc>
      </w:tr>
      <w:tr w:rsidR="00C654C4" w14:paraId="523E43D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C5B50" w14:textId="77777777" w:rsidR="00C654C4" w:rsidRDefault="00C654C4" w:rsidP="00A320B8">
            <w:pPr>
              <w:pStyle w:val="TableContent"/>
            </w:pPr>
            <w:r>
              <w:t>ID_RECEITA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7FD5C" w14:textId="77777777" w:rsidR="00C654C4" w:rsidRDefault="00C654C4" w:rsidP="00A320B8">
            <w:pPr>
              <w:pStyle w:val="TableContent"/>
            </w:pPr>
            <w:r>
              <w:t>number(4)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F581C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41205" w14:textId="389C036D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44095" w14:textId="77777777" w:rsidR="00C654C4" w:rsidRDefault="00C654C4" w:rsidP="00A320B8">
            <w:pPr>
              <w:pStyle w:val="TableContent"/>
            </w:pPr>
            <w:r>
              <w:t>Código de Receita</w:t>
            </w:r>
          </w:p>
        </w:tc>
      </w:tr>
      <w:tr w:rsidR="00C654C4" w14:paraId="04D565EF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E1D73" w14:textId="77777777" w:rsidR="00C654C4" w:rsidRDefault="00C654C4" w:rsidP="00A320B8">
            <w:pPr>
              <w:pStyle w:val="TableContent"/>
            </w:pPr>
            <w:r>
              <w:t>TIPO_REPASSE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C9D0B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A187C9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30D3A" w14:textId="2780E732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F306E" w14:textId="77777777" w:rsidR="00C654C4" w:rsidRDefault="00C654C4" w:rsidP="00A320B8">
            <w:pPr>
              <w:pStyle w:val="TableContent"/>
            </w:pPr>
            <w:r>
              <w:t xml:space="preserve">Tipo do Repasse : </w:t>
            </w:r>
          </w:p>
          <w:p w14:paraId="6E71B4F0" w14:textId="77777777" w:rsidR="00C654C4" w:rsidRDefault="00C654C4" w:rsidP="00A320B8">
            <w:pPr>
              <w:pStyle w:val="TableContent"/>
            </w:pPr>
            <w:r>
              <w:t xml:space="preserve">1 - Repasse UF, </w:t>
            </w:r>
          </w:p>
          <w:p w14:paraId="1B37583F" w14:textId="77777777" w:rsidR="00C654C4" w:rsidRDefault="00C654C4" w:rsidP="00A320B8">
            <w:pPr>
              <w:pStyle w:val="TableContent"/>
            </w:pPr>
            <w:r>
              <w:t xml:space="preserve">2 - Repasse Fundeb UF, </w:t>
            </w:r>
          </w:p>
          <w:p w14:paraId="35412282" w14:textId="77777777" w:rsidR="00C654C4" w:rsidRDefault="00C654C4" w:rsidP="00A320B8">
            <w:pPr>
              <w:pStyle w:val="TableContent"/>
            </w:pPr>
            <w:r>
              <w:t xml:space="preserve">3 - Repasse Municipio, </w:t>
            </w:r>
          </w:p>
          <w:p w14:paraId="1ED5A2DB" w14:textId="77777777" w:rsidR="00C654C4" w:rsidRDefault="00C654C4" w:rsidP="00A320B8">
            <w:pPr>
              <w:pStyle w:val="TableContent"/>
            </w:pPr>
            <w:r>
              <w:t>4 - Repasse Fundeb Municipio</w:t>
            </w:r>
          </w:p>
        </w:tc>
      </w:tr>
      <w:tr w:rsidR="00C654C4" w14:paraId="4902AE56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4220C" w14:textId="77777777" w:rsidR="00C654C4" w:rsidRDefault="00C654C4" w:rsidP="00A320B8">
            <w:pPr>
              <w:pStyle w:val="TableContent"/>
            </w:pPr>
            <w:r>
              <w:t>CODIGO_CONTABIL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ADDE1" w14:textId="77777777" w:rsidR="00C654C4" w:rsidRDefault="00C654C4" w:rsidP="00A320B8">
            <w:pPr>
              <w:pStyle w:val="TableContent"/>
            </w:pPr>
            <w:r>
              <w:t>varchar2(20)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EF16F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0E9FF" w14:textId="7E60ED9C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D97BA" w14:textId="77777777" w:rsidR="00C654C4" w:rsidRDefault="00C654C4" w:rsidP="00A320B8">
            <w:pPr>
              <w:pStyle w:val="TableContent"/>
            </w:pPr>
            <w:r>
              <w:t>Código Contábil utilizado pelo Financeiro</w:t>
            </w:r>
          </w:p>
        </w:tc>
      </w:tr>
      <w:tr w:rsidR="00C654C4" w14:paraId="4EA7CED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6E526" w14:textId="77777777" w:rsidR="00C654C4" w:rsidRDefault="00C654C4" w:rsidP="00A320B8">
            <w:pPr>
              <w:pStyle w:val="TableContent"/>
            </w:pPr>
            <w:r>
              <w:t>VALOR_ARRECADADO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1965B" w14:textId="77777777" w:rsidR="00C654C4" w:rsidRDefault="00C654C4" w:rsidP="00A320B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1F9B2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51D4B" w14:textId="789BC4D9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1BB36" w14:textId="77777777" w:rsidR="00C654C4" w:rsidRDefault="00C654C4" w:rsidP="00A320B8">
            <w:pPr>
              <w:pStyle w:val="TableContent"/>
            </w:pPr>
            <w:r>
              <w:t>Valor Arrecadado da Receita</w:t>
            </w:r>
          </w:p>
        </w:tc>
      </w:tr>
      <w:tr w:rsidR="00C654C4" w14:paraId="1D539F60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3892" w14:textId="77777777" w:rsidR="00C654C4" w:rsidRDefault="00C654C4" w:rsidP="00A320B8">
            <w:pPr>
              <w:pStyle w:val="TableContent"/>
            </w:pPr>
            <w:r>
              <w:t>VALOR_REPASSE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1F56F" w14:textId="77777777" w:rsidR="00C654C4" w:rsidRDefault="00C654C4" w:rsidP="00A320B8">
            <w:pPr>
              <w:pStyle w:val="TableContent"/>
            </w:pPr>
            <w:r>
              <w:t>number(14, 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663B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BED82" w14:textId="282B990E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3424F" w14:textId="77777777" w:rsidR="00C654C4" w:rsidRDefault="00C654C4" w:rsidP="00A320B8">
            <w:pPr>
              <w:pStyle w:val="TableContent"/>
            </w:pPr>
            <w:r>
              <w:t>Valor do Repasse</w:t>
            </w:r>
          </w:p>
        </w:tc>
      </w:tr>
      <w:tr w:rsidR="00C654C4" w14:paraId="5428D76A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5F513" w14:textId="77777777" w:rsidR="00C654C4" w:rsidRDefault="00C654C4" w:rsidP="00A320B8">
            <w:pPr>
              <w:pStyle w:val="TableContent"/>
            </w:pPr>
            <w:r>
              <w:t>EFEITO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7B384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EB21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2B561" w14:textId="03763D6D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53DB4" w14:textId="77777777" w:rsidR="00C654C4" w:rsidRDefault="00C654C4" w:rsidP="00A320B8">
            <w:pPr>
              <w:pStyle w:val="TableContent"/>
            </w:pPr>
            <w:r>
              <w:t xml:space="preserve">0 - Operação Normal; </w:t>
            </w:r>
          </w:p>
          <w:p w14:paraId="722CF8B5" w14:textId="77777777" w:rsidR="00C654C4" w:rsidRDefault="00C654C4" w:rsidP="00A320B8">
            <w:pPr>
              <w:pStyle w:val="TableContent"/>
            </w:pPr>
            <w:r>
              <w:t xml:space="preserve">1- PG Estornos; </w:t>
            </w:r>
          </w:p>
          <w:p w14:paraId="424E1B2F" w14:textId="77777777" w:rsidR="00C654C4" w:rsidRDefault="00C654C4" w:rsidP="00A320B8">
            <w:pPr>
              <w:pStyle w:val="TableContent"/>
            </w:pPr>
            <w:r>
              <w:t xml:space="preserve">2 - Repasse Negativo ( M -&gt; E ) ; </w:t>
            </w:r>
          </w:p>
          <w:p w14:paraId="4975B569" w14:textId="77777777" w:rsidR="00C654C4" w:rsidRDefault="00C654C4" w:rsidP="00A320B8">
            <w:pPr>
              <w:pStyle w:val="TableContent"/>
            </w:pPr>
            <w:r>
              <w:t xml:space="preserve">3 - Restituição; </w:t>
            </w:r>
          </w:p>
          <w:p w14:paraId="43BD6718" w14:textId="77777777" w:rsidR="00C654C4" w:rsidRDefault="00C654C4" w:rsidP="00A320B8">
            <w:pPr>
              <w:pStyle w:val="TableContent"/>
            </w:pPr>
            <w:r>
              <w:t>4 - Repasse Negativo ( E -&gt; M );</w:t>
            </w:r>
          </w:p>
        </w:tc>
      </w:tr>
      <w:tr w:rsidR="00C654C4" w14:paraId="3A7A4E8C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CD33A" w14:textId="77777777" w:rsidR="00C654C4" w:rsidRDefault="00C654C4" w:rsidP="00A320B8">
            <w:pPr>
              <w:pStyle w:val="TableContent"/>
            </w:pPr>
            <w:r>
              <w:t>ID_MUNICIPIO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A02A1E" w14:textId="77777777" w:rsidR="00C654C4" w:rsidRDefault="00C654C4" w:rsidP="00A320B8">
            <w:pPr>
              <w:pStyle w:val="TableContent"/>
            </w:pPr>
            <w:r>
              <w:t>number(7)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96C5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0BD31" w14:textId="4BF01C22" w:rsidR="00C654C4" w:rsidRDefault="00DB5FBC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6A80F" w14:textId="77777777" w:rsidR="00C654C4" w:rsidRDefault="00C654C4" w:rsidP="00A320B8">
            <w:pPr>
              <w:pStyle w:val="TableContent"/>
            </w:pPr>
            <w:r>
              <w:t>Código do Municipio</w:t>
            </w:r>
          </w:p>
        </w:tc>
      </w:tr>
      <w:tr w:rsidR="00C654C4" w14:paraId="75AF68F1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41785" w14:textId="77777777" w:rsidR="00C654C4" w:rsidRDefault="00C654C4" w:rsidP="00A320B8">
            <w:pPr>
              <w:pStyle w:val="TableContent"/>
            </w:pPr>
            <w:r>
              <w:lastRenderedPageBreak/>
              <w:t>ID_AJUSTES_REPASSE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707CE" w14:textId="77777777" w:rsidR="00C654C4" w:rsidRDefault="00C654C4" w:rsidP="00A320B8">
            <w:pPr>
              <w:pStyle w:val="TableContent"/>
            </w:pPr>
            <w:r>
              <w:t>number(10)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3566A" w14:textId="77777777" w:rsidR="00C654C4" w:rsidRDefault="00C654C4" w:rsidP="00A320B8">
            <w:pPr>
              <w:pStyle w:val="TableContent"/>
            </w:pPr>
            <w:r>
              <w:t>FK (</w:t>
            </w:r>
            <w:hyperlink w:anchor="pjCMkgqGAqACBgOz" w:history="1">
              <w:r>
                <w:t>TA_PAGOS_AJUSTES_REPASSE.ID_AJUSTES_REPASSE</w:t>
              </w:r>
            </w:hyperlink>
            <w: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C0A6" w14:textId="60E8444B" w:rsidR="00C654C4" w:rsidRDefault="00DB5FBC" w:rsidP="00A320B8">
            <w:pPr>
              <w:pStyle w:val="TableContent"/>
            </w:pPr>
            <w:r>
              <w:t>N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D96" w14:textId="77777777" w:rsidR="00C654C4" w:rsidRDefault="00C654C4" w:rsidP="00A320B8">
            <w:pPr>
              <w:pStyle w:val="TableContent"/>
            </w:pPr>
            <w:r>
              <w:t>Numero Sequencial de Ajustes. Sempre que houver ajuste de pagamentos corrigidos e restituições este campo será preenchido</w:t>
            </w:r>
          </w:p>
        </w:tc>
      </w:tr>
    </w:tbl>
    <w:p w14:paraId="4E4B2423" w14:textId="77777777" w:rsidR="001078DB" w:rsidRDefault="001078DB" w:rsidP="00C654C4">
      <w:pPr>
        <w:spacing w:before="60" w:after="60"/>
        <w:ind w:left="0"/>
      </w:pPr>
    </w:p>
    <w:p w14:paraId="303DA119" w14:textId="77777777" w:rsidR="001078DB" w:rsidRDefault="001078DB" w:rsidP="00C97267">
      <w:pPr>
        <w:spacing w:before="60" w:after="60"/>
        <w:ind w:left="0"/>
      </w:pPr>
    </w:p>
    <w:p w14:paraId="475A1A6B" w14:textId="7DF96920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18" w:name="_Toc448754878"/>
      <w:r>
        <w:t xml:space="preserve">Tabela </w:t>
      </w:r>
      <w:r w:rsidR="00FC05C7">
        <w:t>TA_</w:t>
      </w:r>
      <w:r w:rsidR="00C97267">
        <w:t>TIPO_GRUPOS_CNAES</w:t>
      </w:r>
      <w:bookmarkEnd w:id="118"/>
    </w:p>
    <w:p w14:paraId="66B448A5" w14:textId="77777777" w:rsidR="001078DB" w:rsidRDefault="001078DB" w:rsidP="001078DB"/>
    <w:p w14:paraId="2D53D09D" w14:textId="115E7B93" w:rsidR="001078DB" w:rsidRPr="00596373" w:rsidRDefault="00FC05C7" w:rsidP="001078DB">
      <w:pPr>
        <w:pStyle w:val="GERERequisito"/>
      </w:pPr>
      <w:bookmarkStart w:id="119" w:name="_Toc448754879"/>
      <w:r>
        <w:t>[TA</w:t>
      </w:r>
      <w:r w:rsidR="001078DB">
        <w:t>0</w:t>
      </w:r>
      <w:r w:rsidR="00C97267">
        <w:t>47</w:t>
      </w:r>
      <w:r w:rsidR="001078DB">
        <w:t xml:space="preserve">] </w:t>
      </w:r>
      <w:r>
        <w:t>TA_</w:t>
      </w:r>
      <w:r w:rsidR="00C97267">
        <w:t>TIPO_GRUPOS_CNAES</w:t>
      </w:r>
      <w:bookmarkEnd w:id="119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1579"/>
        <w:gridCol w:w="1579"/>
        <w:gridCol w:w="1579"/>
        <w:gridCol w:w="1579"/>
      </w:tblGrid>
      <w:tr w:rsidR="00C654C4" w14:paraId="2FF544D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F188C13" w14:textId="15C870F1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BC27D49" w14:textId="79A14728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2F4D1ED4" w14:textId="6C9953CA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3CA48588" w14:textId="70C3392A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EA37612" w14:textId="482C6C0B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C654C4" w14:paraId="16E393BB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EBDB3" w14:textId="77777777" w:rsidR="00C654C4" w:rsidRDefault="00C654C4" w:rsidP="00A320B8">
            <w:pPr>
              <w:pStyle w:val="TableContent"/>
            </w:pPr>
            <w:r>
              <w:t>ID_GRUPO_CNAE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74D0" w14:textId="77777777" w:rsidR="00C654C4" w:rsidRDefault="00C654C4" w:rsidP="00A320B8">
            <w:pPr>
              <w:pStyle w:val="TableContent"/>
            </w:pPr>
            <w:r>
              <w:t>number(2)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E21E9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7B306" w14:textId="5E99D48E" w:rsidR="00C654C4" w:rsidRDefault="003D124D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BBCAE" w14:textId="77777777" w:rsidR="00C654C4" w:rsidRDefault="00C654C4" w:rsidP="00A320B8">
            <w:pPr>
              <w:pStyle w:val="TableContent"/>
            </w:pPr>
            <w:r>
              <w:t xml:space="preserve">1-Agricultura, 2-Pecuária, </w:t>
            </w:r>
          </w:p>
          <w:p w14:paraId="72022E55" w14:textId="77777777" w:rsidR="00C654C4" w:rsidRDefault="00C654C4" w:rsidP="00A320B8">
            <w:pPr>
              <w:pStyle w:val="TableContent"/>
            </w:pPr>
            <w:r>
              <w:t xml:space="preserve">3-Agropecuária, 4-Sivilcultura/Explor, </w:t>
            </w:r>
          </w:p>
          <w:p w14:paraId="58B86BE3" w14:textId="77777777" w:rsidR="00C654C4" w:rsidRDefault="00C654C4" w:rsidP="00A320B8">
            <w:pPr>
              <w:pStyle w:val="TableContent"/>
            </w:pPr>
            <w:r>
              <w:t xml:space="preserve">5-Pesca, 6-Industria, 7-Comércio,8-Serviços, </w:t>
            </w:r>
          </w:p>
          <w:p w14:paraId="360FCACB" w14:textId="77777777" w:rsidR="00C654C4" w:rsidRDefault="00C654C4" w:rsidP="00A320B8">
            <w:pPr>
              <w:pStyle w:val="TableContent"/>
            </w:pPr>
            <w:r>
              <w:t>9-Outras Atividades</w:t>
            </w:r>
          </w:p>
        </w:tc>
      </w:tr>
      <w:tr w:rsidR="00C654C4" w14:paraId="10AB5CF7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73970" w14:textId="77777777" w:rsidR="00C654C4" w:rsidRDefault="00C654C4" w:rsidP="00A320B8">
            <w:pPr>
              <w:pStyle w:val="TableContent"/>
            </w:pPr>
            <w:r>
              <w:t>DESCRICAO_GRUPO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3429F" w14:textId="77777777" w:rsidR="00C654C4" w:rsidRDefault="00C654C4" w:rsidP="00A320B8">
            <w:pPr>
              <w:pStyle w:val="TableContent"/>
            </w:pPr>
            <w:r>
              <w:t>varchar2(100)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FABCC" w14:textId="77777777" w:rsidR="00C654C4" w:rsidRDefault="00C654C4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8960" w14:textId="6C29CE18" w:rsidR="00C654C4" w:rsidRDefault="003D124D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900AA" w14:textId="77777777" w:rsidR="00C654C4" w:rsidRDefault="00C654C4" w:rsidP="00A320B8">
            <w:pPr>
              <w:pStyle w:val="TableContent"/>
            </w:pPr>
            <w:r>
              <w:t>Descrição do Grupo de CNAE</w:t>
            </w:r>
          </w:p>
        </w:tc>
      </w:tr>
      <w:tr w:rsidR="003D124D" w14:paraId="18254C39" w14:textId="77777777" w:rsidTr="00A320B8">
        <w:tc>
          <w:tcPr>
            <w:tcW w:w="27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0369E" w14:textId="69E9DDB4" w:rsidR="003D124D" w:rsidRDefault="003D124D" w:rsidP="00A320B8">
            <w:pPr>
              <w:pStyle w:val="TableContent"/>
            </w:pPr>
            <w:r>
              <w:t>SITUACAO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C1C3F" w14:textId="2BEFE26A" w:rsidR="003D124D" w:rsidRDefault="003D124D" w:rsidP="00A320B8">
            <w:pPr>
              <w:pStyle w:val="TableContent"/>
            </w:pPr>
            <w:r>
              <w:t>Number(1)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4765A" w14:textId="77777777" w:rsidR="003D124D" w:rsidRDefault="003D124D" w:rsidP="00A320B8">
            <w:pPr>
              <w:pStyle w:val="TableContent"/>
            </w:pP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D2FE3" w14:textId="4E7C2FD7" w:rsidR="003D124D" w:rsidRDefault="003D124D" w:rsidP="00A320B8">
            <w:pPr>
              <w:pStyle w:val="TableContent"/>
            </w:pPr>
            <w:r>
              <w:t>S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30576" w14:textId="7A080BDF" w:rsidR="003D124D" w:rsidRDefault="003D124D" w:rsidP="003D124D">
            <w:pPr>
              <w:pStyle w:val="NormalWeb"/>
            </w:pPr>
            <w:r>
              <w:t xml:space="preserve">Situação do Tipo de grupo : 1 - ATIVO , 2 - CANCELADO ; </w:t>
            </w:r>
          </w:p>
        </w:tc>
      </w:tr>
    </w:tbl>
    <w:p w14:paraId="389084C7" w14:textId="77777777" w:rsidR="001078DB" w:rsidRDefault="001078DB" w:rsidP="00C654C4">
      <w:pPr>
        <w:spacing w:before="60" w:after="60"/>
        <w:ind w:left="0"/>
      </w:pPr>
    </w:p>
    <w:p w14:paraId="1B429E56" w14:textId="70B771AB" w:rsidR="001078DB" w:rsidRDefault="001078DB" w:rsidP="001078DB">
      <w:pPr>
        <w:pStyle w:val="Ttulo3"/>
        <w:widowControl/>
        <w:tabs>
          <w:tab w:val="num" w:pos="720"/>
        </w:tabs>
        <w:autoSpaceDE/>
        <w:autoSpaceDN/>
        <w:spacing w:after="60"/>
        <w:jc w:val="both"/>
      </w:pPr>
      <w:bookmarkStart w:id="120" w:name="_Toc448754880"/>
      <w:r>
        <w:t xml:space="preserve">Tabela </w:t>
      </w:r>
      <w:r w:rsidR="00FC05C7">
        <w:t>TA_</w:t>
      </w:r>
      <w:r w:rsidR="00C97267">
        <w:t>TIPO_REJEICAO_ARQUIVOS</w:t>
      </w:r>
      <w:bookmarkEnd w:id="120"/>
    </w:p>
    <w:p w14:paraId="65C10D20" w14:textId="77777777" w:rsidR="001078DB" w:rsidRDefault="001078DB" w:rsidP="001078DB"/>
    <w:p w14:paraId="3A217432" w14:textId="7BF369D2" w:rsidR="001078DB" w:rsidRPr="00596373" w:rsidRDefault="00FC05C7" w:rsidP="001078DB">
      <w:pPr>
        <w:pStyle w:val="GERERequisito"/>
      </w:pPr>
      <w:bookmarkStart w:id="121" w:name="_Toc448754881"/>
      <w:r>
        <w:t>[TA</w:t>
      </w:r>
      <w:r w:rsidR="001078DB">
        <w:t>0</w:t>
      </w:r>
      <w:r w:rsidR="00C97267">
        <w:t>48</w:t>
      </w:r>
      <w:r w:rsidR="001078DB">
        <w:t xml:space="preserve">] </w:t>
      </w:r>
      <w:r>
        <w:t>TA_</w:t>
      </w:r>
      <w:r w:rsidR="00C97267">
        <w:t>TIPO_REJEICAO_ARQUIVOS</w:t>
      </w:r>
      <w:bookmarkEnd w:id="121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1276"/>
        <w:gridCol w:w="1134"/>
        <w:gridCol w:w="1559"/>
        <w:gridCol w:w="2502"/>
      </w:tblGrid>
      <w:tr w:rsidR="00211023" w14:paraId="71B86E79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60E8AFD2" w14:textId="5FD43BBB" w:rsidR="00C654C4" w:rsidRDefault="00886EE3" w:rsidP="00A320B8">
            <w:pPr>
              <w:pStyle w:val="TableHeader"/>
            </w:pPr>
            <w:r>
              <w:t>Atributo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59ADEA72" w14:textId="4B2875FB" w:rsidR="00C654C4" w:rsidRDefault="00886EE3" w:rsidP="00A320B8">
            <w:pPr>
              <w:pStyle w:val="TableHeader"/>
            </w:pPr>
            <w:r>
              <w:t>Domínio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00080B7B" w14:textId="4A18C45C" w:rsidR="00C654C4" w:rsidRDefault="00886EE3" w:rsidP="00A320B8">
            <w:pPr>
              <w:pStyle w:val="TableHeader"/>
            </w:pPr>
            <w:r>
              <w:t>Chaves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FAD2F05" w14:textId="7CF63F56" w:rsidR="00C654C4" w:rsidRDefault="00515AB2" w:rsidP="00A320B8">
            <w:pPr>
              <w:pStyle w:val="TableHeader"/>
            </w:pPr>
            <w:r>
              <w:t>Obrigatório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</w:tcPr>
          <w:p w14:paraId="41F1BBA5" w14:textId="1ED40A57" w:rsidR="00C654C4" w:rsidRDefault="00515AB2" w:rsidP="00A320B8">
            <w:pPr>
              <w:pStyle w:val="TableHeader"/>
            </w:pPr>
            <w:r>
              <w:t>Descrição</w:t>
            </w:r>
          </w:p>
        </w:tc>
      </w:tr>
      <w:tr w:rsidR="00211023" w14:paraId="428B52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30760" w14:textId="77777777" w:rsidR="00C654C4" w:rsidRDefault="00C654C4" w:rsidP="00A320B8">
            <w:pPr>
              <w:pStyle w:val="TableContent"/>
            </w:pPr>
            <w:r>
              <w:t>ID_CODIGO_REJEICAO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CB9D" w14:textId="77777777" w:rsidR="00C654C4" w:rsidRDefault="00C654C4" w:rsidP="00A320B8">
            <w:pPr>
              <w:pStyle w:val="TableContent"/>
            </w:pPr>
            <w:r>
              <w:t>number(2)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026D" w14:textId="77777777" w:rsidR="00C654C4" w:rsidRDefault="00C654C4" w:rsidP="00A320B8">
            <w:pPr>
              <w:pStyle w:val="TableContent"/>
            </w:pPr>
            <w:r>
              <w:t>PK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F8E0" w14:textId="546CA9E9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F5039" w14:textId="77777777" w:rsidR="00CC4841" w:rsidRDefault="00211023" w:rsidP="00CC4841">
            <w:pPr>
              <w:pStyle w:val="NormalWeb"/>
              <w:spacing w:before="0" w:beforeAutospacing="0"/>
            </w:pPr>
            <w:r>
              <w:t xml:space="preserve"> </w:t>
            </w:r>
            <w:r w:rsidR="00CC4841">
              <w:t xml:space="preserve">Código de erros no registro </w:t>
            </w:r>
            <w:r w:rsidR="00CC4841">
              <w:lastRenderedPageBreak/>
              <w:t xml:space="preserve">Detalhe: </w:t>
            </w:r>
          </w:p>
          <w:p w14:paraId="5475881A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Código  Descrição </w:t>
            </w:r>
          </w:p>
          <w:p w14:paraId="3BF32EC7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01 - Data de Juliana de Arrecadação Inferior a Data de Recepção do arquivo ou inválida ! </w:t>
            </w:r>
          </w:p>
          <w:p w14:paraId="7B566041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02 - Código NOSSO NUMERO Não Localizado   </w:t>
            </w:r>
          </w:p>
          <w:p w14:paraId="3BB7A742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03 - Código do Banco Arrecadador inválido ou Não Localizado </w:t>
            </w:r>
          </w:p>
          <w:p w14:paraId="0F985C61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04 - Código da Agência Arrecadadora inválida ou Não Localizada </w:t>
            </w:r>
          </w:p>
          <w:p w14:paraId="631CC110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05 - Tipo de Valor Informativo inválido </w:t>
            </w:r>
          </w:p>
          <w:p w14:paraId="61277C1F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06 - Tipo de documento inválido </w:t>
            </w:r>
          </w:p>
          <w:p w14:paraId="42D18E06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07 - Tipo de Receita inválido </w:t>
            </w:r>
          </w:p>
          <w:p w14:paraId="7C425112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08 - Tipo de Documento não cadastrado </w:t>
            </w:r>
          </w:p>
          <w:p w14:paraId="172D1807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09 - Tipo de Receita não cadastrado </w:t>
            </w:r>
          </w:p>
          <w:p w14:paraId="37FF7B04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10 - Tipo de Valor informativo não cadastrado </w:t>
            </w:r>
          </w:p>
          <w:p w14:paraId="5F1F2450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11 - Versão da Barra Recepcionada Diferente da Atual Homologada </w:t>
            </w:r>
          </w:p>
          <w:p w14:paraId="48C1056D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12 - CPF/CNPJ/Inscrição Estadual/ Renavan não Localizado </w:t>
            </w:r>
          </w:p>
          <w:p w14:paraId="2FFA03CF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13 - Sistema da SEFAZ, gerador da Barra não Identificado </w:t>
            </w:r>
          </w:p>
          <w:p w14:paraId="2570F48B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14 - NSU Duplicado </w:t>
            </w:r>
          </w:p>
          <w:p w14:paraId="796231E3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15 - Erro Não Classificado, Verificar Layout da BARRA </w:t>
            </w:r>
          </w:p>
          <w:p w14:paraId="4720D6E9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16 - Data do Repasse </w:t>
            </w:r>
            <w:r>
              <w:lastRenderedPageBreak/>
              <w:t xml:space="preserve">Financeiro inválido </w:t>
            </w:r>
          </w:p>
          <w:p w14:paraId="51E195D0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17 - Data do Repasse Financ. maior que a data corrente </w:t>
            </w:r>
          </w:p>
          <w:p w14:paraId="563D3F5A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18 - Data do Repasse Financ. menor que dta arrecadação </w:t>
            </w:r>
          </w:p>
          <w:p w14:paraId="06B44407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19 - Quantidade dos Documentos Repassados divergente do Obtido na Arrecadação </w:t>
            </w:r>
          </w:p>
          <w:p w14:paraId="4CA27C56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20 - Valor do Lançamento Divergente do Valor Informativo Acumulado </w:t>
            </w:r>
          </w:p>
          <w:p w14:paraId="1088C723" w14:textId="77777777" w:rsidR="00CC4841" w:rsidRDefault="00CC4841" w:rsidP="00CC4841">
            <w:pPr>
              <w:pStyle w:val="NormalWeb"/>
              <w:spacing w:before="0" w:beforeAutospacing="0"/>
            </w:pPr>
            <w:r>
              <w:t xml:space="preserve">21 - Numero de Controle do STR já foi Processado </w:t>
            </w:r>
          </w:p>
          <w:p w14:paraId="4636E210" w14:textId="0A332E35" w:rsidR="00C654C4" w:rsidRDefault="00CC4841" w:rsidP="00CC4841">
            <w:pPr>
              <w:pStyle w:val="NormalWeb"/>
              <w:spacing w:before="0" w:beforeAutospacing="0"/>
            </w:pPr>
            <w:r>
              <w:t xml:space="preserve">22 - Código do Convênio Bancário  não Localizado </w:t>
            </w:r>
          </w:p>
        </w:tc>
      </w:tr>
      <w:tr w:rsidR="00211023" w14:paraId="05113A02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5FA87" w14:textId="77777777" w:rsidR="00C654C4" w:rsidRDefault="00C654C4" w:rsidP="00A320B8">
            <w:pPr>
              <w:pStyle w:val="TableContent"/>
            </w:pPr>
            <w:r>
              <w:lastRenderedPageBreak/>
              <w:t>MOTIVO_REJEICAO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90B26" w14:textId="77777777" w:rsidR="00C654C4" w:rsidRDefault="00C654C4" w:rsidP="00A320B8">
            <w:pPr>
              <w:pStyle w:val="TableContent"/>
            </w:pPr>
            <w:r>
              <w:t>varchar2(200)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D7F41" w14:textId="77777777" w:rsidR="00C654C4" w:rsidRDefault="00C654C4" w:rsidP="00A320B8">
            <w:pPr>
              <w:pStyle w:val="TableContent"/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7C146" w14:textId="2E05D06F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E5A0B" w14:textId="77777777" w:rsidR="00C654C4" w:rsidRDefault="00C654C4" w:rsidP="00A320B8">
            <w:pPr>
              <w:pStyle w:val="TableContent"/>
            </w:pPr>
            <w:r>
              <w:t>Descrição da Rejeição</w:t>
            </w:r>
          </w:p>
        </w:tc>
      </w:tr>
      <w:tr w:rsidR="00211023" w14:paraId="5F17E040" w14:textId="77777777" w:rsidTr="00211023"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B0252" w14:textId="77777777" w:rsidR="00C654C4" w:rsidRDefault="00C654C4" w:rsidP="00A320B8">
            <w:pPr>
              <w:pStyle w:val="TableContent"/>
            </w:pPr>
            <w:r>
              <w:t>SITUACAO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4C1FB" w14:textId="77777777" w:rsidR="00C654C4" w:rsidRDefault="00C654C4" w:rsidP="00A320B8">
            <w:pPr>
              <w:pStyle w:val="TableContent"/>
            </w:pPr>
            <w:r>
              <w:t>number(1)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AE1" w14:textId="77777777" w:rsidR="00C654C4" w:rsidRDefault="00C654C4" w:rsidP="00A320B8">
            <w:pPr>
              <w:pStyle w:val="TableContent"/>
            </w:pP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6D718" w14:textId="6E6C05CE" w:rsidR="00C654C4" w:rsidRDefault="00DB5FBC" w:rsidP="00A320B8">
            <w:pPr>
              <w:pStyle w:val="TableContent"/>
            </w:pPr>
            <w:r>
              <w:t>S</w:t>
            </w:r>
          </w:p>
        </w:tc>
        <w:tc>
          <w:tcPr>
            <w:tcW w:w="2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68923" w14:textId="77777777" w:rsidR="00C654C4" w:rsidRDefault="00C654C4" w:rsidP="00A320B8">
            <w:pPr>
              <w:pStyle w:val="TableContent"/>
            </w:pPr>
            <w:r>
              <w:t>1 - ATIVO, 2 - CANCELADO</w:t>
            </w:r>
          </w:p>
        </w:tc>
      </w:tr>
    </w:tbl>
    <w:p w14:paraId="79086195" w14:textId="77777777" w:rsidR="001078DB" w:rsidRDefault="001078DB" w:rsidP="00C654C4">
      <w:pPr>
        <w:spacing w:before="60" w:after="60"/>
        <w:ind w:left="0"/>
      </w:pPr>
    </w:p>
    <w:p w14:paraId="51947FBA" w14:textId="77777777" w:rsidR="00FC1E12" w:rsidRPr="00655D85" w:rsidRDefault="00FC1E12" w:rsidP="00FC1E12">
      <w:pPr>
        <w:pStyle w:val="Ttulo1"/>
        <w:widowControl/>
        <w:tabs>
          <w:tab w:val="num" w:pos="432"/>
        </w:tabs>
        <w:autoSpaceDE/>
        <w:autoSpaceDN/>
        <w:spacing w:after="160"/>
        <w:ind w:left="431" w:hanging="431"/>
        <w:jc w:val="both"/>
      </w:pPr>
      <w:bookmarkStart w:id="122" w:name="_Toc448754882"/>
      <w:r>
        <w:t xml:space="preserve">Chaves das Tabelas (Primária e </w:t>
      </w:r>
      <w:r w:rsidR="0089787A">
        <w:t>Estrangeira</w:t>
      </w:r>
      <w:r>
        <w:t>)</w:t>
      </w:r>
      <w:bookmarkEnd w:id="122"/>
    </w:p>
    <w:p w14:paraId="48F4D105" w14:textId="77777777" w:rsidR="00FC1E12" w:rsidRDefault="0089787A" w:rsidP="0089787A">
      <w:pPr>
        <w:spacing w:before="60" w:after="60"/>
        <w:ind w:left="0" w:firstLine="1"/>
        <w:jc w:val="both"/>
      </w:pPr>
      <w:r>
        <w:t xml:space="preserve">          A relação a seguir mostrar as chaves primárias e estrangeiras das tabelas da arrecadação. Bem como, a referência existente entre a chave estrangeira com a tabela referenciada.</w:t>
      </w:r>
    </w:p>
    <w:p w14:paraId="73038D79" w14:textId="77777777" w:rsidR="0089787A" w:rsidRDefault="0089787A" w:rsidP="00FC1E12">
      <w:pPr>
        <w:spacing w:before="60" w:after="60"/>
      </w:pPr>
    </w:p>
    <w:tbl>
      <w:tblPr>
        <w:tblW w:w="9440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080"/>
        <w:gridCol w:w="1400"/>
        <w:gridCol w:w="2980"/>
      </w:tblGrid>
      <w:tr w:rsidR="0089787A" w:rsidRPr="0089787A" w14:paraId="5C591739" w14:textId="77777777" w:rsidTr="0089787A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40E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F2E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NOME DA COLUNA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7F3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CHAVE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CE5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b/>
                <w:bCs/>
                <w:snapToGrid/>
                <w:color w:val="000000"/>
                <w:sz w:val="22"/>
                <w:szCs w:val="22"/>
                <w:lang w:eastAsia="pt-BR"/>
              </w:rPr>
              <w:t>TABELA REFERENCIADA</w:t>
            </w:r>
          </w:p>
        </w:tc>
      </w:tr>
      <w:tr w:rsidR="0089787A" w:rsidRPr="0089787A" w14:paraId="7544871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D41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C1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2A3D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30E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CE7D6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B5F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73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2CD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501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</w:tr>
      <w:tr w:rsidR="0089787A" w:rsidRPr="0089787A" w14:paraId="66BB406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E2C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196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IDERRODETALHEARQ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E7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287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6E99C6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154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C2D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DBCF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800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89787A" w14:paraId="797E83D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EBE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ARQUIVO_ERRO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209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28E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17C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</w:tr>
      <w:tr w:rsidR="0089787A" w:rsidRPr="0089787A" w14:paraId="270D43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579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904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IDARQUIVOS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CBC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2B4C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903269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FAB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55B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C35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6F93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89787A" w14:paraId="08EF0F0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65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ARQUIVO_RECEPCAO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F4E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B72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740D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89787A" w14:paraId="081ED55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0963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ED4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F40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7EF2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0DEBB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E4C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E03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53E0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8EE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79D753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4B0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2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61F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CB44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89787A" w14:paraId="305C6D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96C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2BA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633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070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40B4D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114F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6A8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5B7F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8E8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22E98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B2C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AF7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E8DD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60C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89787A" w14:paraId="79FF168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BD17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722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C588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283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89787A" w14:paraId="65E6F63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0F9E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F4B3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IDTARIFA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536F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DEE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72506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0D78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CONVENIOS_TARIFAS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225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7A2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211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89787A" w14:paraId="588CEF8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00E7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D30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E34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E61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1CD1E5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D96E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469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538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2A7D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238D2A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138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A61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30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A4E4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89787A" w14:paraId="044768E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B1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8C1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0564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A84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673533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FC14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A17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C9EC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3341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89787A" w14:paraId="23F263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498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DELEGACIA_ENDERECO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DD7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101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52B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89787A" w14:paraId="4FF2E9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B50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20D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5BAA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5D39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A018F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91CD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8A1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BB3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71AF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E371B4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AD21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AEF2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D45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605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89787A" w14:paraId="6B3CEB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A68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9F33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4A7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6B93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89787A" w14:paraId="60AE75F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2736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0DB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CA0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FA6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F2A28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880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C974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4B97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E97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502295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C4CB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C9B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EA61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717A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7CE198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F51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C20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CNAE_FISCAL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29F3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EEC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FCEAFD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6CA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0E7A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3A4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468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89787A" w14:paraId="658A888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C9C2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58D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136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B06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3D5E6D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7BB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779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IDBDDAR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DB8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041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3BF16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36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7A81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3B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949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07D5BFB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A0F5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C1D4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D0DE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C402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77BFA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3F2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97DC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TIPO_CONTA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D9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2FD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061638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0CB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1B67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10C9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C697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0F96815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53E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1F5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EC3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D399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89787A" w14:paraId="56CBA98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C9E4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E20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D323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315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89787A" w14:paraId="067E9A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A94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0CD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IDMUNICIPIO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89B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F88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MUNICIPIOS</w:t>
            </w:r>
          </w:p>
        </w:tc>
      </w:tr>
      <w:tr w:rsidR="0089787A" w:rsidRPr="0089787A" w14:paraId="3F855C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A27B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E14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610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0E6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7DDF19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DD6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0C3B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106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80E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89787A" w14:paraId="168725C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FF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5DA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266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7A4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89787A" w14:paraId="14625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03D1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4B5B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C17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9EF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89787A" w14:paraId="057D88C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733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2B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F5F1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CF4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89787A" w14:paraId="16CEB09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5F36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43A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340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3E7C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89787A" w14:paraId="148488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F2F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8EF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BF5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BD2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</w:tr>
      <w:tr w:rsidR="0089787A" w:rsidRPr="0089787A" w14:paraId="65BBC0F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191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56E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987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3B7B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BE2EE6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D91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CEC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813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0EBC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477EAB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0C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F2F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IDDETALHEARQUIVO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3A4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B19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ARQUIVO_DETALHE_PAGOS</w:t>
            </w:r>
          </w:p>
        </w:tc>
      </w:tr>
      <w:tr w:rsidR="0089787A" w:rsidRPr="0089787A" w14:paraId="5674A57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530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0F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9059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823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89787A" w14:paraId="0809CF9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606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8783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525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A47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89787A" w14:paraId="30C885D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E428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167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DD27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E2C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89787A" w14:paraId="1F1C1CD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86F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E516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DC4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3EBD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B8CC8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ADCE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C61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SEQ_ERRO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317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CAB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B76BBF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923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ACD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30F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352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B59304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5CA9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121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1345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252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89787A" w14:paraId="60B2E35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EC49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91E7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3736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45A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89787A" w14:paraId="013D9D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8925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PAGOS_CORRIGIDOS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F89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CD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7C71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62C6875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E60C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709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BAE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CB77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785E0C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5F1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7747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A59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FC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95B3CC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C4B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E14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5FBC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70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89787A" w14:paraId="380D7C7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88EF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080C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CB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E6C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6BDA163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A35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0624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7FD3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74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89787A" w14:paraId="4AB2EE4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2EEC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4E7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2F77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52D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8D1542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CE4E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3F1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IDUNIDDELEGACIA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F590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5AA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DELEGACIA_AGENCIAS</w:t>
            </w:r>
          </w:p>
        </w:tc>
      </w:tr>
      <w:tr w:rsidR="0089787A" w:rsidRPr="0089787A" w14:paraId="609A65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508B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646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IDDELEGACIA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5341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1A5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DELEGACIAS</w:t>
            </w:r>
          </w:p>
        </w:tc>
      </w:tr>
      <w:tr w:rsidR="0089787A" w:rsidRPr="0089787A" w14:paraId="2BFFBEB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8863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11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2F18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9B1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89787A" w14:paraId="0A4B3BF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4218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7614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D3B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E56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04FFAD8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995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PEDIDO_AREAS_FAIXA_VALOR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840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10B0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7C7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89787A" w14:paraId="7BCC46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E46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DF4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IDSERVIDOR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099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F2C1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9A5A7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17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F6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0DB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D0C8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D334A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5B0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PEDIDO_AREAS_SERVIDORES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82E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147F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67C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89787A" w14:paraId="002E98A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E61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970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F5B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2A4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8FAEBE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98A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218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29D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FB7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CCD12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CC3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46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129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D0C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</w:tr>
      <w:tr w:rsidR="0089787A" w:rsidRPr="0089787A" w14:paraId="1028C25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64C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CB6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B2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4F2F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PEDIDO_CAMP_INFORM</w:t>
            </w:r>
          </w:p>
        </w:tc>
      </w:tr>
      <w:tr w:rsidR="0089787A" w:rsidRPr="0089787A" w14:paraId="59579B0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808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119A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IDCAMPO_PEDIDO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20E9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742B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BD9389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5ED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PEDIDO_CAMPOS_ACOES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80D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F2C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B9B7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89787A" w14:paraId="12164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EB4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C40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752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B09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B1608B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545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B9E3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93B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0D4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258AFA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A5F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3CD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1A44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022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68EF17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653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152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E81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5DF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0A6AB14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2594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5DC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IDPEDIDO_AREA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525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A70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PEDIDO_AREAS</w:t>
            </w:r>
          </w:p>
        </w:tc>
      </w:tr>
      <w:tr w:rsidR="0089787A" w:rsidRPr="0089787A" w14:paraId="718FDAD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B72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423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18E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9D0E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9475ED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9C9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119C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628C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82DF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2D08164F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A50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544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64D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4A4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1767A3E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03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BAE8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IDTIPO_DOCS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781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9D9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</w:t>
            </w:r>
          </w:p>
        </w:tc>
      </w:tr>
      <w:tr w:rsidR="0089787A" w:rsidRPr="0089787A" w14:paraId="1A31A2E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6F7A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D63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109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45A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2165C05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1B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3FE6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B25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1A5E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302BA4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22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FB5C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94E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DE8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89787A" w14:paraId="7C84D92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CB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6EC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96B8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F686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89787A" w14:paraId="38545AE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539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E886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IDEXIGENCIA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20D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221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C4DE07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FBFD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PEDIDO_EXIGENCIA_PARECER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400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IDPARECER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AEC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9DA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PEDIDO_DETALHE_PARECER</w:t>
            </w:r>
          </w:p>
        </w:tc>
      </w:tr>
      <w:tr w:rsidR="0089787A" w:rsidRPr="0089787A" w14:paraId="574B6FE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47A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359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IDPEDIDO_PAGOS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9F78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FFE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0D2F185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C33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ACF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IDBDARTPAR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637B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E84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LOTESPAGOS_ARREC</w:t>
            </w:r>
          </w:p>
        </w:tc>
      </w:tr>
      <w:tr w:rsidR="0089787A" w:rsidRPr="0089787A" w14:paraId="3D7D2D4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027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7E2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ORDEM_LOTE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1EA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96C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PAGOS_ARREC</w:t>
            </w:r>
          </w:p>
        </w:tc>
      </w:tr>
      <w:tr w:rsidR="0089787A" w:rsidRPr="0089787A" w14:paraId="5B0FE88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E69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PEDIDO_PAGOS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1AF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C6C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B7F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2494730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94C0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lastRenderedPageBreak/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7EF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EA75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A33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083D66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279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A75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IDBANCO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AC9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091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BANCOS</w:t>
            </w:r>
          </w:p>
        </w:tc>
      </w:tr>
      <w:tr w:rsidR="0089787A" w:rsidRPr="0089787A" w14:paraId="18DF95E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6055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AA1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IDAGENCIA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59CE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4F7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BANCO_AGENCIAS</w:t>
            </w:r>
          </w:p>
        </w:tc>
      </w:tr>
      <w:tr w:rsidR="0089787A" w:rsidRPr="0089787A" w14:paraId="5ED7D30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744B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PEDIDO_RESTITUICAO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135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24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C8B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PEDIDO_CONTA_TRIBUTARIA</w:t>
            </w:r>
          </w:p>
        </w:tc>
      </w:tr>
      <w:tr w:rsidR="0089787A" w:rsidRPr="0089787A" w14:paraId="723C756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86C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9F9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1E0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7D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1284F6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C5A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E998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54D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878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</w:tr>
      <w:tr w:rsidR="0089787A" w:rsidRPr="0089787A" w14:paraId="21CF2F3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B86E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PEDIDO_SOLICITACAO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126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8906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500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89787A" w14:paraId="06AC58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3770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E87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IDACOES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E08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BFE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6DC3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9D4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PEDIDO_TIPO_ACOES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33D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756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CAE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PEDIDO_DOCS_EXIGIDOS</w:t>
            </w:r>
          </w:p>
        </w:tc>
      </w:tr>
      <w:tr w:rsidR="0089787A" w:rsidRPr="0089787A" w14:paraId="0B334402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1C83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PEDIDO_TIPO_DOCS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C58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IDPEDIDO_TIPO_DOC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233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825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07C7D21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A76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PEDIDO_TIPOS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76A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IDTIPO_PEDIDO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B26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CDF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26C57F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9280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F0CD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00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681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7B7DA5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7D8B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44C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B33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09A9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GRUPOS_CNAE</w:t>
            </w:r>
          </w:p>
        </w:tc>
      </w:tr>
      <w:tr w:rsidR="0089787A" w:rsidRPr="0089787A" w14:paraId="4962A9EB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D2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74A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C3B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E76D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7CE553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67A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206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FC7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7F35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7AB651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592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D58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7EC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931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89787A" w14:paraId="04490630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163D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RECEITA_CONVENIOS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219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IDCONVENIO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8CF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EE8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CONVENIOS_ARREC</w:t>
            </w:r>
          </w:p>
        </w:tc>
      </w:tr>
      <w:tr w:rsidR="0089787A" w:rsidRPr="0089787A" w14:paraId="4553E11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16D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E5F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AAE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DC03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1E06CDE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650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6902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IDPLANOCONTAS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68A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B0D7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PLANO_CONTAS</w:t>
            </w:r>
          </w:p>
        </w:tc>
      </w:tr>
      <w:tr w:rsidR="0089787A" w:rsidRPr="0089787A" w14:paraId="24F7170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440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E5E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DATA_INICIO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DCAD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AAB3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DD91D1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1EC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6401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687B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1D9B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CB6B25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C14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133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D43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1FA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1A2E67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872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RECEITAS_REPASSE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D10A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6AF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B42C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89787A" w14:paraId="550F414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6A5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4457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IDRECEITA_TAXA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556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2DF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2E011C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85E3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55E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297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CE7A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5B0BFA9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529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RECEITA_TAXAS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84D6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DA35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E1F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DELEGACIA_RECEITAS</w:t>
            </w:r>
          </w:p>
        </w:tc>
      </w:tr>
      <w:tr w:rsidR="0089787A" w:rsidRPr="0089787A" w14:paraId="1A7B1CB4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98D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96F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IDRESUMOARREC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6FB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D8D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7B2C3CA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8D72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RESUMO_ARRECADACAO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14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IDARRECADACAO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35B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C11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FECHAMENTO_ARRECADACAO</w:t>
            </w:r>
          </w:p>
        </w:tc>
      </w:tr>
      <w:tr w:rsidR="0089787A" w:rsidRPr="0089787A" w14:paraId="08FB80A8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FDB8F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7C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B9C3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333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957C4CC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6A4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C1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12B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688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89787A" w14:paraId="054579F6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5BF3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RTC_REPASSE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4A90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061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6D7E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C2EC89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78F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1176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IDRECEITA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F64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6B5F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2468D73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18A1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7FC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159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0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37ED342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4B3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7AE4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TIPO_REPASSE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34FD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B1B91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6478D969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E25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6B89E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IDRTC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54D07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8F84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RTC_FINANCEIRO</w:t>
            </w:r>
          </w:p>
        </w:tc>
      </w:tr>
      <w:tr w:rsidR="0089787A" w:rsidRPr="0089787A" w14:paraId="0F15DE07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7E6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RTC_REPASSE_DETALHE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2A13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IDAJUSTESREPASSE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E86A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ESTRANGEIRA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FA050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PAGOS_AJUSTES_REPASSE</w:t>
            </w:r>
          </w:p>
        </w:tc>
      </w:tr>
      <w:tr w:rsidR="0089787A" w:rsidRPr="0089787A" w14:paraId="096667ED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3788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TIPO_GRUPOS_CNAES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F8C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IDGRUPOCNAE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C82CB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83C8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  <w:tr w:rsidR="0089787A" w:rsidRPr="0089787A" w14:paraId="4996466A" w14:textId="77777777" w:rsidTr="0089787A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A186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TIPO_REJEICAO_ARQUIVOS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A74E2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IDCODREJEICAO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2EED3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PRIMÁRIA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DDB5" w14:textId="77777777" w:rsidR="0089787A" w:rsidRPr="0089787A" w:rsidRDefault="0089787A" w:rsidP="0089787A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eastAsia="pt-BR"/>
              </w:rPr>
            </w:pPr>
            <w:r w:rsidRPr="0089787A">
              <w:rPr>
                <w:snapToGrid/>
                <w:color w:val="000000"/>
                <w:sz w:val="22"/>
                <w:szCs w:val="22"/>
                <w:lang w:eastAsia="pt-BR"/>
              </w:rPr>
              <w:t>******</w:t>
            </w:r>
          </w:p>
        </w:tc>
      </w:tr>
    </w:tbl>
    <w:p w14:paraId="25182C4C" w14:textId="77777777" w:rsidR="0089787A" w:rsidRDefault="0089787A" w:rsidP="00FC1E12">
      <w:pPr>
        <w:spacing w:before="60" w:after="60"/>
      </w:pPr>
    </w:p>
    <w:sectPr w:rsidR="0089787A" w:rsidSect="003F5576">
      <w:headerReference w:type="default" r:id="rId9"/>
      <w:footerReference w:type="default" r:id="rId10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3A13D3" w14:textId="77777777" w:rsidR="00937780" w:rsidRDefault="00937780">
      <w:r>
        <w:separator/>
      </w:r>
    </w:p>
  </w:endnote>
  <w:endnote w:type="continuationSeparator" w:id="0">
    <w:p w14:paraId="47DCC046" w14:textId="77777777" w:rsidR="00937780" w:rsidRDefault="00937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Dialog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26FB91" w14:textId="3573700E" w:rsidR="00DE40DE" w:rsidRPr="001F108F" w:rsidRDefault="00937780" w:rsidP="003F5576">
    <w:pPr>
      <w:pStyle w:val="Rodap"/>
      <w:rPr>
        <w:b/>
      </w:rPr>
    </w:pPr>
    <w:r>
      <w:rPr>
        <w:b/>
        <w:noProof/>
        <w:snapToGrid/>
        <w:lang w:eastAsia="pt-BR"/>
      </w:rPr>
      <w:pict w14:anchorId="6B72DB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15pt;margin-top:-5.15pt;width:211.25pt;height:35.9pt;z-index:251661312">
          <v:imagedata r:id="rId1" o:title=""/>
        </v:shape>
      </w:pict>
    </w:r>
    <w:r w:rsidR="00DE40DE" w:rsidRPr="001F108F">
      <w:rPr>
        <w:b/>
      </w:rPr>
      <w:t>SEFAZ-TOCANTINS</w:t>
    </w:r>
    <w:r w:rsidR="00DE40DE" w:rsidRPr="001F108F">
      <w:rPr>
        <w:b/>
      </w:rPr>
      <w:tab/>
    </w:r>
    <w:r w:rsidR="00DE40DE" w:rsidRPr="001F108F">
      <w:rPr>
        <w:b/>
      </w:rPr>
      <w:fldChar w:fldCharType="begin"/>
    </w:r>
    <w:r w:rsidR="00DE40DE" w:rsidRPr="001F108F">
      <w:rPr>
        <w:b/>
      </w:rPr>
      <w:instrText>PAGE   \* MERGEFORMAT</w:instrText>
    </w:r>
    <w:r w:rsidR="00DE40DE" w:rsidRPr="001F108F">
      <w:rPr>
        <w:b/>
      </w:rPr>
      <w:fldChar w:fldCharType="separate"/>
    </w:r>
    <w:r w:rsidR="00ED0EE1">
      <w:rPr>
        <w:b/>
        <w:noProof/>
      </w:rPr>
      <w:t>2</w:t>
    </w:r>
    <w:r w:rsidR="00DE40DE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10FE9" w14:textId="77777777" w:rsidR="00937780" w:rsidRDefault="00937780">
      <w:r>
        <w:separator/>
      </w:r>
    </w:p>
  </w:footnote>
  <w:footnote w:type="continuationSeparator" w:id="0">
    <w:p w14:paraId="1CCB7458" w14:textId="77777777" w:rsidR="00937780" w:rsidRDefault="00937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60AAC" w14:textId="77777777" w:rsidR="00DE40DE" w:rsidRPr="000A2EDD" w:rsidRDefault="00DE40DE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3482007F" wp14:editId="7A59D216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37780">
      <w:rPr>
        <w:noProof/>
        <w:snapToGrid/>
        <w:color w:val="4F81BD"/>
        <w:sz w:val="18"/>
        <w:szCs w:val="18"/>
        <w:lang w:eastAsia="pt-BR"/>
      </w:rPr>
      <w:pict w14:anchorId="62DDA0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381B7A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6526D3"/>
    <w:multiLevelType w:val="hybridMultilevel"/>
    <w:tmpl w:val="52FE52AA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7" w15:restartNumberingAfterBreak="0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 w15:restartNumberingAfterBreak="0">
    <w:nsid w:val="50FE5CE3"/>
    <w:multiLevelType w:val="hybridMultilevel"/>
    <w:tmpl w:val="9A1806D8"/>
    <w:lvl w:ilvl="0" w:tplc="7A70B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397B09"/>
    <w:multiLevelType w:val="hybridMultilevel"/>
    <w:tmpl w:val="9DE865D2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5" w15:restartNumberingAfterBreak="0">
    <w:nsid w:val="5EBA55F3"/>
    <w:multiLevelType w:val="hybridMultilevel"/>
    <w:tmpl w:val="4C06D1F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F2CE0"/>
    <w:multiLevelType w:val="hybridMultilevel"/>
    <w:tmpl w:val="7472BEE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AD52925"/>
    <w:multiLevelType w:val="multilevel"/>
    <w:tmpl w:val="1E74CFF4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12"/>
  </w:num>
  <w:num w:numId="5">
    <w:abstractNumId w:val="2"/>
  </w:num>
  <w:num w:numId="6">
    <w:abstractNumId w:val="11"/>
  </w:num>
  <w:num w:numId="7">
    <w:abstractNumId w:val="17"/>
  </w:num>
  <w:num w:numId="8">
    <w:abstractNumId w:val="21"/>
  </w:num>
  <w:num w:numId="9">
    <w:abstractNumId w:val="19"/>
  </w:num>
  <w:num w:numId="10">
    <w:abstractNumId w:val="18"/>
  </w:num>
  <w:num w:numId="11">
    <w:abstractNumId w:val="3"/>
  </w:num>
  <w:num w:numId="12">
    <w:abstractNumId w:val="19"/>
  </w:num>
  <w:num w:numId="13">
    <w:abstractNumId w:val="19"/>
  </w:num>
  <w:num w:numId="14">
    <w:abstractNumId w:val="20"/>
  </w:num>
  <w:num w:numId="15">
    <w:abstractNumId w:val="19"/>
  </w:num>
  <w:num w:numId="16">
    <w:abstractNumId w:val="19"/>
  </w:num>
  <w:num w:numId="17">
    <w:abstractNumId w:val="19"/>
  </w:num>
  <w:num w:numId="18">
    <w:abstractNumId w:val="7"/>
  </w:num>
  <w:num w:numId="19">
    <w:abstractNumId w:val="1"/>
  </w:num>
  <w:num w:numId="20">
    <w:abstractNumId w:val="10"/>
  </w:num>
  <w:num w:numId="21">
    <w:abstractNumId w:val="8"/>
  </w:num>
  <w:num w:numId="22">
    <w:abstractNumId w:val="5"/>
  </w:num>
  <w:num w:numId="23">
    <w:abstractNumId w:val="9"/>
  </w:num>
  <w:num w:numId="24">
    <w:abstractNumId w:val="13"/>
  </w:num>
  <w:num w:numId="25">
    <w:abstractNumId w:val="16"/>
  </w:num>
  <w:num w:numId="26">
    <w:abstractNumId w:val="15"/>
  </w:num>
  <w:num w:numId="27">
    <w:abstractNumId w:val="4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BD"/>
    <w:rsid w:val="000009A5"/>
    <w:rsid w:val="000039E9"/>
    <w:rsid w:val="00013E72"/>
    <w:rsid w:val="000175FB"/>
    <w:rsid w:val="00017DDD"/>
    <w:rsid w:val="00021EFA"/>
    <w:rsid w:val="000270BD"/>
    <w:rsid w:val="00035CB2"/>
    <w:rsid w:val="00044E9D"/>
    <w:rsid w:val="000601E8"/>
    <w:rsid w:val="00066AF5"/>
    <w:rsid w:val="000822E7"/>
    <w:rsid w:val="000847EE"/>
    <w:rsid w:val="00085B41"/>
    <w:rsid w:val="00090B5C"/>
    <w:rsid w:val="000941DB"/>
    <w:rsid w:val="00095B56"/>
    <w:rsid w:val="000A5C03"/>
    <w:rsid w:val="000B4FB6"/>
    <w:rsid w:val="000B61E4"/>
    <w:rsid w:val="000B7FE2"/>
    <w:rsid w:val="000C40D7"/>
    <w:rsid w:val="000D4D5C"/>
    <w:rsid w:val="000F116D"/>
    <w:rsid w:val="000F1994"/>
    <w:rsid w:val="000F3269"/>
    <w:rsid w:val="001078DB"/>
    <w:rsid w:val="00112216"/>
    <w:rsid w:val="00112A21"/>
    <w:rsid w:val="001167F1"/>
    <w:rsid w:val="001240E9"/>
    <w:rsid w:val="00127B26"/>
    <w:rsid w:val="0013090F"/>
    <w:rsid w:val="0013190C"/>
    <w:rsid w:val="00141C1A"/>
    <w:rsid w:val="00154D82"/>
    <w:rsid w:val="00166749"/>
    <w:rsid w:val="00180116"/>
    <w:rsid w:val="00191072"/>
    <w:rsid w:val="001915D8"/>
    <w:rsid w:val="001973A5"/>
    <w:rsid w:val="001A2C86"/>
    <w:rsid w:val="001A4840"/>
    <w:rsid w:val="001B6DD2"/>
    <w:rsid w:val="001C2A1D"/>
    <w:rsid w:val="001C58E0"/>
    <w:rsid w:val="001C6CF5"/>
    <w:rsid w:val="001D2ABA"/>
    <w:rsid w:val="001D6422"/>
    <w:rsid w:val="001D76AD"/>
    <w:rsid w:val="001E083E"/>
    <w:rsid w:val="001E309A"/>
    <w:rsid w:val="001E795C"/>
    <w:rsid w:val="001F108F"/>
    <w:rsid w:val="001F5AAB"/>
    <w:rsid w:val="001F7FD6"/>
    <w:rsid w:val="0020405B"/>
    <w:rsid w:val="00204437"/>
    <w:rsid w:val="00211023"/>
    <w:rsid w:val="00215CBA"/>
    <w:rsid w:val="002173A8"/>
    <w:rsid w:val="002332F5"/>
    <w:rsid w:val="0023582A"/>
    <w:rsid w:val="002359C7"/>
    <w:rsid w:val="0023725A"/>
    <w:rsid w:val="00244BB3"/>
    <w:rsid w:val="00245543"/>
    <w:rsid w:val="00256B37"/>
    <w:rsid w:val="002669D8"/>
    <w:rsid w:val="002700BE"/>
    <w:rsid w:val="002719CE"/>
    <w:rsid w:val="0027449C"/>
    <w:rsid w:val="0027471C"/>
    <w:rsid w:val="00281E17"/>
    <w:rsid w:val="00283D68"/>
    <w:rsid w:val="0028503E"/>
    <w:rsid w:val="00296C00"/>
    <w:rsid w:val="002A1834"/>
    <w:rsid w:val="002A5630"/>
    <w:rsid w:val="002A6A0C"/>
    <w:rsid w:val="002A6CF5"/>
    <w:rsid w:val="002B16CD"/>
    <w:rsid w:val="002B45AA"/>
    <w:rsid w:val="002C1524"/>
    <w:rsid w:val="002C3F22"/>
    <w:rsid w:val="002D68D6"/>
    <w:rsid w:val="002F22D5"/>
    <w:rsid w:val="002F23F1"/>
    <w:rsid w:val="0031219B"/>
    <w:rsid w:val="00334A51"/>
    <w:rsid w:val="00356107"/>
    <w:rsid w:val="003650B5"/>
    <w:rsid w:val="00365B93"/>
    <w:rsid w:val="00372AAD"/>
    <w:rsid w:val="00375521"/>
    <w:rsid w:val="00375A5E"/>
    <w:rsid w:val="00386805"/>
    <w:rsid w:val="003920CA"/>
    <w:rsid w:val="00395879"/>
    <w:rsid w:val="003B1F4B"/>
    <w:rsid w:val="003C244F"/>
    <w:rsid w:val="003D058D"/>
    <w:rsid w:val="003D0870"/>
    <w:rsid w:val="003D124D"/>
    <w:rsid w:val="003D39FD"/>
    <w:rsid w:val="003E6AF9"/>
    <w:rsid w:val="003F5576"/>
    <w:rsid w:val="004034D0"/>
    <w:rsid w:val="00407CB6"/>
    <w:rsid w:val="0041232C"/>
    <w:rsid w:val="00413B6F"/>
    <w:rsid w:val="004271F2"/>
    <w:rsid w:val="00427C0D"/>
    <w:rsid w:val="00441C85"/>
    <w:rsid w:val="00445E12"/>
    <w:rsid w:val="00447118"/>
    <w:rsid w:val="0045775B"/>
    <w:rsid w:val="00475D1E"/>
    <w:rsid w:val="00475D77"/>
    <w:rsid w:val="004819BD"/>
    <w:rsid w:val="00483110"/>
    <w:rsid w:val="00491319"/>
    <w:rsid w:val="00496636"/>
    <w:rsid w:val="004A4D19"/>
    <w:rsid w:val="004B0EC5"/>
    <w:rsid w:val="004B2381"/>
    <w:rsid w:val="004B4CB2"/>
    <w:rsid w:val="004B4CDF"/>
    <w:rsid w:val="004B6BE3"/>
    <w:rsid w:val="004B7D9C"/>
    <w:rsid w:val="004C26C3"/>
    <w:rsid w:val="004C3582"/>
    <w:rsid w:val="004D1FC3"/>
    <w:rsid w:val="004D632C"/>
    <w:rsid w:val="004E1C22"/>
    <w:rsid w:val="004E5EB7"/>
    <w:rsid w:val="004E75E5"/>
    <w:rsid w:val="004F1B67"/>
    <w:rsid w:val="004F39E7"/>
    <w:rsid w:val="004F5E2B"/>
    <w:rsid w:val="00503335"/>
    <w:rsid w:val="00507AEF"/>
    <w:rsid w:val="00510767"/>
    <w:rsid w:val="00510CAE"/>
    <w:rsid w:val="00515AB2"/>
    <w:rsid w:val="00517DAA"/>
    <w:rsid w:val="0052113E"/>
    <w:rsid w:val="005376A9"/>
    <w:rsid w:val="00541FE7"/>
    <w:rsid w:val="005423EC"/>
    <w:rsid w:val="00546E7E"/>
    <w:rsid w:val="00552C26"/>
    <w:rsid w:val="0055581E"/>
    <w:rsid w:val="00560BBD"/>
    <w:rsid w:val="0056205D"/>
    <w:rsid w:val="005679A7"/>
    <w:rsid w:val="00571797"/>
    <w:rsid w:val="00571D04"/>
    <w:rsid w:val="0057275D"/>
    <w:rsid w:val="00572ECF"/>
    <w:rsid w:val="00573114"/>
    <w:rsid w:val="0057322E"/>
    <w:rsid w:val="005739C1"/>
    <w:rsid w:val="00584B06"/>
    <w:rsid w:val="005867F6"/>
    <w:rsid w:val="00597570"/>
    <w:rsid w:val="005A5452"/>
    <w:rsid w:val="005A751D"/>
    <w:rsid w:val="005B0CD7"/>
    <w:rsid w:val="005B1974"/>
    <w:rsid w:val="005B2554"/>
    <w:rsid w:val="005B3261"/>
    <w:rsid w:val="005B5017"/>
    <w:rsid w:val="005D17E1"/>
    <w:rsid w:val="005D3EB0"/>
    <w:rsid w:val="005D4988"/>
    <w:rsid w:val="005D6C9F"/>
    <w:rsid w:val="005D73EF"/>
    <w:rsid w:val="005E4EEE"/>
    <w:rsid w:val="005F57F3"/>
    <w:rsid w:val="005F592B"/>
    <w:rsid w:val="006027B2"/>
    <w:rsid w:val="00613345"/>
    <w:rsid w:val="00616451"/>
    <w:rsid w:val="00623B30"/>
    <w:rsid w:val="00631089"/>
    <w:rsid w:val="0063171B"/>
    <w:rsid w:val="006516CB"/>
    <w:rsid w:val="0065379E"/>
    <w:rsid w:val="00656C2D"/>
    <w:rsid w:val="00660F2B"/>
    <w:rsid w:val="006634AF"/>
    <w:rsid w:val="00666ED0"/>
    <w:rsid w:val="0067371F"/>
    <w:rsid w:val="00677569"/>
    <w:rsid w:val="00683531"/>
    <w:rsid w:val="00686132"/>
    <w:rsid w:val="00692865"/>
    <w:rsid w:val="00693EDE"/>
    <w:rsid w:val="006A450F"/>
    <w:rsid w:val="006A48AD"/>
    <w:rsid w:val="006A6045"/>
    <w:rsid w:val="006A62DD"/>
    <w:rsid w:val="006A7B0A"/>
    <w:rsid w:val="006B1C5D"/>
    <w:rsid w:val="006C1336"/>
    <w:rsid w:val="006C63AF"/>
    <w:rsid w:val="006D54DF"/>
    <w:rsid w:val="006E1426"/>
    <w:rsid w:val="006E528C"/>
    <w:rsid w:val="006E7877"/>
    <w:rsid w:val="006F0B24"/>
    <w:rsid w:val="00700CE4"/>
    <w:rsid w:val="00716154"/>
    <w:rsid w:val="007241FB"/>
    <w:rsid w:val="00725CD0"/>
    <w:rsid w:val="00733580"/>
    <w:rsid w:val="007369D7"/>
    <w:rsid w:val="00741E9E"/>
    <w:rsid w:val="00742846"/>
    <w:rsid w:val="0074293D"/>
    <w:rsid w:val="0077726F"/>
    <w:rsid w:val="0078046B"/>
    <w:rsid w:val="00792FF3"/>
    <w:rsid w:val="007A3BC2"/>
    <w:rsid w:val="007A6CC9"/>
    <w:rsid w:val="007B4F3F"/>
    <w:rsid w:val="007B5E98"/>
    <w:rsid w:val="007C2A1E"/>
    <w:rsid w:val="007C6A5B"/>
    <w:rsid w:val="007D24FE"/>
    <w:rsid w:val="007E615A"/>
    <w:rsid w:val="007F52BA"/>
    <w:rsid w:val="00800176"/>
    <w:rsid w:val="00811FA8"/>
    <w:rsid w:val="00814CE8"/>
    <w:rsid w:val="008218EA"/>
    <w:rsid w:val="0083240E"/>
    <w:rsid w:val="008339D3"/>
    <w:rsid w:val="00837715"/>
    <w:rsid w:val="00855B5E"/>
    <w:rsid w:val="008572F6"/>
    <w:rsid w:val="00857A9A"/>
    <w:rsid w:val="00861DEE"/>
    <w:rsid w:val="008663C1"/>
    <w:rsid w:val="00877AB1"/>
    <w:rsid w:val="00883EF3"/>
    <w:rsid w:val="0088493D"/>
    <w:rsid w:val="00884BDB"/>
    <w:rsid w:val="00885A3B"/>
    <w:rsid w:val="00886EE3"/>
    <w:rsid w:val="00895CE0"/>
    <w:rsid w:val="0089787A"/>
    <w:rsid w:val="008A37F1"/>
    <w:rsid w:val="008A5FDE"/>
    <w:rsid w:val="008A73D8"/>
    <w:rsid w:val="008B14CB"/>
    <w:rsid w:val="008C0453"/>
    <w:rsid w:val="008C5D42"/>
    <w:rsid w:val="008D0CDC"/>
    <w:rsid w:val="008D19E2"/>
    <w:rsid w:val="008D70BF"/>
    <w:rsid w:val="008D76C5"/>
    <w:rsid w:val="008D77E8"/>
    <w:rsid w:val="008D7B7E"/>
    <w:rsid w:val="008E01AE"/>
    <w:rsid w:val="008E2B71"/>
    <w:rsid w:val="008E2D79"/>
    <w:rsid w:val="008E7B4D"/>
    <w:rsid w:val="008F2B3C"/>
    <w:rsid w:val="00906997"/>
    <w:rsid w:val="00911258"/>
    <w:rsid w:val="00921B6F"/>
    <w:rsid w:val="00922E6B"/>
    <w:rsid w:val="00923E36"/>
    <w:rsid w:val="00927FE3"/>
    <w:rsid w:val="009345F9"/>
    <w:rsid w:val="00937780"/>
    <w:rsid w:val="009405E2"/>
    <w:rsid w:val="009426A9"/>
    <w:rsid w:val="00946590"/>
    <w:rsid w:val="00947B8F"/>
    <w:rsid w:val="00947BCB"/>
    <w:rsid w:val="00960121"/>
    <w:rsid w:val="009670AE"/>
    <w:rsid w:val="009738A1"/>
    <w:rsid w:val="00974D33"/>
    <w:rsid w:val="00982A1C"/>
    <w:rsid w:val="009872C0"/>
    <w:rsid w:val="009A7B75"/>
    <w:rsid w:val="009B139A"/>
    <w:rsid w:val="009C145E"/>
    <w:rsid w:val="009D0709"/>
    <w:rsid w:val="009D118F"/>
    <w:rsid w:val="009D2DBE"/>
    <w:rsid w:val="009D43CD"/>
    <w:rsid w:val="009E0DCD"/>
    <w:rsid w:val="009E0F4A"/>
    <w:rsid w:val="009E49DE"/>
    <w:rsid w:val="009E60B5"/>
    <w:rsid w:val="009F7B84"/>
    <w:rsid w:val="00A00847"/>
    <w:rsid w:val="00A01BF5"/>
    <w:rsid w:val="00A10A7B"/>
    <w:rsid w:val="00A15242"/>
    <w:rsid w:val="00A17FD0"/>
    <w:rsid w:val="00A214BD"/>
    <w:rsid w:val="00A320B8"/>
    <w:rsid w:val="00A33547"/>
    <w:rsid w:val="00A34078"/>
    <w:rsid w:val="00A4038B"/>
    <w:rsid w:val="00A44DA6"/>
    <w:rsid w:val="00A62913"/>
    <w:rsid w:val="00A736D1"/>
    <w:rsid w:val="00AA0B82"/>
    <w:rsid w:val="00AA69FA"/>
    <w:rsid w:val="00AB4A9A"/>
    <w:rsid w:val="00AC1299"/>
    <w:rsid w:val="00AC18A2"/>
    <w:rsid w:val="00AD46A9"/>
    <w:rsid w:val="00AD7479"/>
    <w:rsid w:val="00AE050A"/>
    <w:rsid w:val="00AF3C08"/>
    <w:rsid w:val="00AF4B8C"/>
    <w:rsid w:val="00B053AF"/>
    <w:rsid w:val="00B111AF"/>
    <w:rsid w:val="00B1318C"/>
    <w:rsid w:val="00B20FCB"/>
    <w:rsid w:val="00B21558"/>
    <w:rsid w:val="00B267B3"/>
    <w:rsid w:val="00B34F8D"/>
    <w:rsid w:val="00B36312"/>
    <w:rsid w:val="00B50C97"/>
    <w:rsid w:val="00B53A09"/>
    <w:rsid w:val="00B55BF2"/>
    <w:rsid w:val="00B57B44"/>
    <w:rsid w:val="00B63B78"/>
    <w:rsid w:val="00B75ACF"/>
    <w:rsid w:val="00B8331A"/>
    <w:rsid w:val="00B84850"/>
    <w:rsid w:val="00B94A1D"/>
    <w:rsid w:val="00BB2492"/>
    <w:rsid w:val="00BB5E3C"/>
    <w:rsid w:val="00BC28F7"/>
    <w:rsid w:val="00BC465A"/>
    <w:rsid w:val="00BC68CD"/>
    <w:rsid w:val="00BD4D3C"/>
    <w:rsid w:val="00BD70B2"/>
    <w:rsid w:val="00BE1A74"/>
    <w:rsid w:val="00BE7146"/>
    <w:rsid w:val="00BF1F5B"/>
    <w:rsid w:val="00BF38AA"/>
    <w:rsid w:val="00BF5AE6"/>
    <w:rsid w:val="00C063DC"/>
    <w:rsid w:val="00C07981"/>
    <w:rsid w:val="00C11738"/>
    <w:rsid w:val="00C15C09"/>
    <w:rsid w:val="00C17C42"/>
    <w:rsid w:val="00C206FE"/>
    <w:rsid w:val="00C25C16"/>
    <w:rsid w:val="00C27A2C"/>
    <w:rsid w:val="00C32FEC"/>
    <w:rsid w:val="00C333D8"/>
    <w:rsid w:val="00C4141B"/>
    <w:rsid w:val="00C41C54"/>
    <w:rsid w:val="00C44371"/>
    <w:rsid w:val="00C50898"/>
    <w:rsid w:val="00C62C0D"/>
    <w:rsid w:val="00C654C4"/>
    <w:rsid w:val="00C72156"/>
    <w:rsid w:val="00C80D41"/>
    <w:rsid w:val="00C8441C"/>
    <w:rsid w:val="00C9429E"/>
    <w:rsid w:val="00C94633"/>
    <w:rsid w:val="00C953F9"/>
    <w:rsid w:val="00C97267"/>
    <w:rsid w:val="00CB0CE3"/>
    <w:rsid w:val="00CB5045"/>
    <w:rsid w:val="00CB66AC"/>
    <w:rsid w:val="00CC4841"/>
    <w:rsid w:val="00CD4D50"/>
    <w:rsid w:val="00CE5120"/>
    <w:rsid w:val="00CE5807"/>
    <w:rsid w:val="00CF3BD1"/>
    <w:rsid w:val="00D01EE0"/>
    <w:rsid w:val="00D15755"/>
    <w:rsid w:val="00D15B3C"/>
    <w:rsid w:val="00D21244"/>
    <w:rsid w:val="00D25D66"/>
    <w:rsid w:val="00D277FB"/>
    <w:rsid w:val="00D27DF0"/>
    <w:rsid w:val="00D31D0F"/>
    <w:rsid w:val="00D41643"/>
    <w:rsid w:val="00D44D3F"/>
    <w:rsid w:val="00D465F4"/>
    <w:rsid w:val="00D47563"/>
    <w:rsid w:val="00D51E50"/>
    <w:rsid w:val="00D60288"/>
    <w:rsid w:val="00D674EC"/>
    <w:rsid w:val="00D703D4"/>
    <w:rsid w:val="00D80C1A"/>
    <w:rsid w:val="00D90504"/>
    <w:rsid w:val="00D96C73"/>
    <w:rsid w:val="00DA061B"/>
    <w:rsid w:val="00DA2F7C"/>
    <w:rsid w:val="00DA3D97"/>
    <w:rsid w:val="00DA54D9"/>
    <w:rsid w:val="00DB3FDF"/>
    <w:rsid w:val="00DB5FBC"/>
    <w:rsid w:val="00DB64F3"/>
    <w:rsid w:val="00DB757C"/>
    <w:rsid w:val="00DC0F10"/>
    <w:rsid w:val="00DE40DE"/>
    <w:rsid w:val="00DE4C5F"/>
    <w:rsid w:val="00E0037E"/>
    <w:rsid w:val="00E003B1"/>
    <w:rsid w:val="00E0269B"/>
    <w:rsid w:val="00E135A4"/>
    <w:rsid w:val="00E15ABA"/>
    <w:rsid w:val="00E15ADF"/>
    <w:rsid w:val="00E16351"/>
    <w:rsid w:val="00E26478"/>
    <w:rsid w:val="00E32D9B"/>
    <w:rsid w:val="00E4215F"/>
    <w:rsid w:val="00E42A8F"/>
    <w:rsid w:val="00E470B5"/>
    <w:rsid w:val="00E53271"/>
    <w:rsid w:val="00E628F8"/>
    <w:rsid w:val="00E63031"/>
    <w:rsid w:val="00E67E92"/>
    <w:rsid w:val="00E81A27"/>
    <w:rsid w:val="00E90614"/>
    <w:rsid w:val="00EA4132"/>
    <w:rsid w:val="00EB43E7"/>
    <w:rsid w:val="00EB4603"/>
    <w:rsid w:val="00EB6CA8"/>
    <w:rsid w:val="00EC7AB4"/>
    <w:rsid w:val="00ED0EE1"/>
    <w:rsid w:val="00F125C7"/>
    <w:rsid w:val="00F17A77"/>
    <w:rsid w:val="00F27EE4"/>
    <w:rsid w:val="00F319DD"/>
    <w:rsid w:val="00F34695"/>
    <w:rsid w:val="00F647C1"/>
    <w:rsid w:val="00F73DFB"/>
    <w:rsid w:val="00F80F4B"/>
    <w:rsid w:val="00F84C84"/>
    <w:rsid w:val="00F8614C"/>
    <w:rsid w:val="00F910E9"/>
    <w:rsid w:val="00FA1366"/>
    <w:rsid w:val="00FA4034"/>
    <w:rsid w:val="00FA4A29"/>
    <w:rsid w:val="00FC05C7"/>
    <w:rsid w:val="00FC082F"/>
    <w:rsid w:val="00FC1C4A"/>
    <w:rsid w:val="00FC1E12"/>
    <w:rsid w:val="00FD0B5F"/>
    <w:rsid w:val="00FD37D2"/>
    <w:rsid w:val="00FE44FF"/>
    <w:rsid w:val="00FF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1575CF7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C15C09"/>
    <w:pPr>
      <w:numPr>
        <w:ilvl w:val="1"/>
      </w:numPr>
      <w:outlineLvl w:val="1"/>
    </w:pPr>
    <w:rPr>
      <w:color w:val="365F9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uiPriority w:val="39"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uiPriority w:val="39"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eastAsia="ja-JP"/>
    </w:rPr>
  </w:style>
  <w:style w:type="character" w:customStyle="1" w:styleId="Ttulo1Char">
    <w:name w:val="Título 1 Char"/>
    <w:basedOn w:val="Fontepargpadro"/>
    <w:link w:val="Ttulo1"/>
    <w:rsid w:val="00510CAE"/>
    <w:rPr>
      <w:rFonts w:ascii="Calibri" w:hAnsi="Calibri"/>
      <w:b/>
      <w:bCs/>
      <w:snapToGrid w:val="0"/>
      <w:color w:val="17365D"/>
      <w:sz w:val="28"/>
      <w:lang w:val="en-US" w:eastAsia="en-US"/>
    </w:rPr>
  </w:style>
  <w:style w:type="paragraph" w:customStyle="1" w:styleId="GERERequisito">
    <w:name w:val="GERE_Requisito"/>
    <w:basedOn w:val="Normal"/>
    <w:next w:val="Normal"/>
    <w:rsid w:val="00510CAE"/>
    <w:pPr>
      <w:widowControl/>
      <w:pBdr>
        <w:top w:val="single" w:sz="4" w:space="1" w:color="auto"/>
        <w:bottom w:val="single" w:sz="4" w:space="1" w:color="auto"/>
      </w:pBdr>
      <w:autoSpaceDE/>
      <w:autoSpaceDN/>
      <w:spacing w:before="120"/>
      <w:ind w:left="0"/>
      <w:jc w:val="center"/>
    </w:pPr>
    <w:rPr>
      <w:rFonts w:ascii="Verdana" w:hAnsi="Verdana"/>
      <w:b/>
      <w:snapToGrid/>
      <w:sz w:val="20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8E01AE"/>
  </w:style>
  <w:style w:type="paragraph" w:customStyle="1" w:styleId="GERETitulo">
    <w:name w:val="GERE_Titulo"/>
    <w:basedOn w:val="Normal"/>
    <w:rsid w:val="00C50898"/>
    <w:pPr>
      <w:widowControl/>
      <w:autoSpaceDE/>
      <w:autoSpaceDN/>
      <w:spacing w:after="0"/>
      <w:ind w:left="0"/>
      <w:jc w:val="center"/>
    </w:pPr>
    <w:rPr>
      <w:rFonts w:ascii="Arial" w:hAnsi="Arial" w:cs="Arial"/>
      <w:b/>
      <w:bCs/>
      <w:snapToGrid/>
      <w:sz w:val="32"/>
      <w:szCs w:val="24"/>
      <w:lang w:eastAsia="pt-BR"/>
    </w:rPr>
  </w:style>
  <w:style w:type="paragraph" w:styleId="Legenda">
    <w:name w:val="caption"/>
    <w:basedOn w:val="Normal"/>
    <w:next w:val="Normal"/>
    <w:qFormat/>
    <w:rsid w:val="00C50898"/>
    <w:pPr>
      <w:widowControl/>
      <w:autoSpaceDE/>
      <w:autoSpaceDN/>
      <w:spacing w:before="120"/>
      <w:ind w:left="0"/>
      <w:jc w:val="both"/>
    </w:pPr>
    <w:rPr>
      <w:rFonts w:ascii="Times New (W1)" w:hAnsi="Times New (W1)"/>
      <w:b/>
      <w:bCs/>
      <w:snapToGrid/>
      <w:sz w:val="20"/>
      <w:lang w:eastAsia="pt-BR"/>
    </w:rPr>
  </w:style>
  <w:style w:type="paragraph" w:customStyle="1" w:styleId="EstiloGERETituloVerdana13pt">
    <w:name w:val="Estilo GERE_Titulo + Verdana 13 pt"/>
    <w:basedOn w:val="GERETitulo"/>
    <w:rsid w:val="00C50898"/>
    <w:rPr>
      <w:rFonts w:ascii="Verdana" w:hAnsi="Verdana"/>
      <w:sz w:val="26"/>
    </w:rPr>
  </w:style>
  <w:style w:type="paragraph" w:customStyle="1" w:styleId="EstiloGERECabecalhoTabelaVerdana9pt">
    <w:name w:val="Estilo GERE_Cabecalho_Tabela + Verdana 9 pt"/>
    <w:basedOn w:val="Normal"/>
    <w:rsid w:val="00C50898"/>
    <w:pPr>
      <w:widowControl/>
      <w:autoSpaceDE/>
      <w:autoSpaceDN/>
      <w:spacing w:after="0"/>
      <w:ind w:left="0"/>
      <w:jc w:val="both"/>
    </w:pPr>
    <w:rPr>
      <w:rFonts w:ascii="Verdana" w:hAnsi="Verdana" w:cs="Arial"/>
      <w:b/>
      <w:bCs/>
      <w:snapToGrid/>
      <w:sz w:val="18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8441C"/>
    <w:pPr>
      <w:widowControl/>
      <w:autoSpaceDE/>
      <w:autoSpaceDN/>
      <w:spacing w:before="100" w:beforeAutospacing="1" w:after="100" w:afterAutospacing="1"/>
      <w:ind w:left="0"/>
    </w:pPr>
    <w:rPr>
      <w:rFonts w:ascii="Times" w:hAnsi="Times"/>
      <w:snapToGrid/>
      <w:sz w:val="20"/>
    </w:rPr>
  </w:style>
  <w:style w:type="paragraph" w:customStyle="1" w:styleId="TableHeader">
    <w:name w:val="TableHeader"/>
    <w:basedOn w:val="Normal"/>
    <w:rsid w:val="00E32D9B"/>
    <w:pPr>
      <w:widowControl/>
      <w:autoSpaceDE/>
      <w:autoSpaceDN/>
      <w:spacing w:before="120" w:after="80"/>
      <w:ind w:left="144" w:right="144"/>
    </w:pPr>
    <w:rPr>
      <w:rFonts w:ascii="Arial" w:hAnsi="Arial"/>
      <w:b/>
      <w:snapToGrid/>
      <w:color w:val="FFFFFF"/>
      <w:sz w:val="22"/>
      <w:szCs w:val="24"/>
      <w:lang w:val="en-GB" w:eastAsia="en-GB"/>
    </w:rPr>
  </w:style>
  <w:style w:type="paragraph" w:customStyle="1" w:styleId="TableContent">
    <w:name w:val="TableContent"/>
    <w:basedOn w:val="Normal"/>
    <w:rsid w:val="00E32D9B"/>
    <w:pPr>
      <w:widowControl/>
      <w:autoSpaceDE/>
      <w:autoSpaceDN/>
      <w:spacing w:before="80" w:after="40"/>
      <w:ind w:left="144" w:right="144"/>
    </w:pPr>
    <w:rPr>
      <w:rFonts w:ascii="Arial" w:hAnsi="Arial"/>
      <w:snapToGrid/>
      <w:sz w:val="20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2814B-E48D-4CF7-9EEA-00DC426C4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0</TotalTime>
  <Pages>1</Pages>
  <Words>13211</Words>
  <Characters>71341</Characters>
  <Application>Microsoft Office Word</Application>
  <DocSecurity>0</DocSecurity>
  <Lines>594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84384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João Paulo Marquez</cp:lastModifiedBy>
  <cp:revision>3</cp:revision>
  <cp:lastPrinted>2001-03-15T17:26:00Z</cp:lastPrinted>
  <dcterms:created xsi:type="dcterms:W3CDTF">2016-04-18T17:57:00Z</dcterms:created>
  <dcterms:modified xsi:type="dcterms:W3CDTF">2016-04-18T17:57:00Z</dcterms:modified>
</cp:coreProperties>
</file>